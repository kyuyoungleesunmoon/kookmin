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46EB" w14:textId="77777777" w:rsidR="00160CE0" w:rsidRPr="00397693" w:rsidRDefault="00160CE0">
      <w:pPr>
        <w:pStyle w:val="Text"/>
        <w:ind w:firstLine="0"/>
        <w:rPr>
          <w:rFonts w:ascii="Times" w:hAnsi="Times"/>
          <w:sz w:val="18"/>
          <w:szCs w:val="18"/>
        </w:rPr>
      </w:pPr>
      <w:r w:rsidRPr="00397693">
        <w:rPr>
          <w:rFonts w:ascii="Times" w:hAnsi="Times"/>
          <w:sz w:val="18"/>
          <w:szCs w:val="18"/>
        </w:rPr>
        <w:footnoteReference w:customMarkFollows="1" w:id="1"/>
        <w:sym w:font="Symbol" w:char="F020"/>
      </w:r>
    </w:p>
    <w:p w14:paraId="6E9C55D9" w14:textId="77777777" w:rsidR="00160CE0" w:rsidRPr="00397693" w:rsidRDefault="00160CE0" w:rsidP="00A7163E">
      <w:pPr>
        <w:pStyle w:val="a3"/>
        <w:framePr w:w="10080" w:wrap="notBeside"/>
        <w:rPr>
          <w:lang w:eastAsia="ko-KR"/>
        </w:rPr>
      </w:pPr>
      <w:r>
        <w:rPr>
          <w:lang w:eastAsia="ko-KR"/>
        </w:rPr>
        <w:t>이규영</w:t>
      </w:r>
      <w:r>
        <w:rPr>
          <w:lang w:eastAsia="ko-KR"/>
        </w:rPr>
        <w:t>_</w:t>
      </w:r>
      <w:r>
        <w:rPr>
          <w:lang w:eastAsia="ko-KR"/>
        </w:rPr>
        <w:t>국민대</w:t>
      </w:r>
      <w:r>
        <w:rPr>
          <w:lang w:eastAsia="ko-KR"/>
        </w:rPr>
        <w:t>_DPF_</w:t>
      </w:r>
      <w:r>
        <w:rPr>
          <w:lang w:eastAsia="ko-KR"/>
        </w:rPr>
        <w:t>논문</w:t>
      </w:r>
    </w:p>
    <w:p w14:paraId="7E9653AC" w14:textId="77777777" w:rsidR="00160CE0" w:rsidRPr="00397693" w:rsidRDefault="00160CE0">
      <w:pPr>
        <w:pStyle w:val="Authors"/>
        <w:framePr w:wrap="notBeside"/>
        <w:rPr>
          <w:lang w:eastAsia="ko-KR"/>
        </w:rPr>
      </w:pPr>
      <w:r>
        <w:rPr>
          <w:lang w:eastAsia="ko-KR"/>
        </w:rPr>
        <w:t>이규영</w:t>
      </w:r>
    </w:p>
    <w:p w14:paraId="6814F8C6" w14:textId="77777777" w:rsidR="00160CE0" w:rsidRPr="00397693" w:rsidRDefault="00160CE0">
      <w:pPr>
        <w:pStyle w:val="Abstract"/>
        <w:rPr>
          <w:lang w:eastAsia="ko-KR"/>
        </w:rPr>
      </w:pPr>
      <w:r>
        <w:rPr>
          <w:lang w:eastAsia="ko-KR"/>
        </w:rPr>
        <w:t>Abstract—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관리에서</w:t>
      </w:r>
      <w:r>
        <w:rPr>
          <w:lang w:eastAsia="ko-KR"/>
        </w:rPr>
        <w:t xml:space="preserve">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부족과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특화성으로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실용화에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겪어왔다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(DPF)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, </w:t>
      </w: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 mAP50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방법론을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br/>
        <w:t>**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**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: Stage 0 -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 1,400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 xml:space="preserve">. Stage 1 -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: </w:t>
      </w:r>
      <w:r>
        <w:rPr>
          <w:lang w:eastAsia="ko-KR"/>
        </w:rPr>
        <w:t>범용</w:t>
      </w:r>
      <w:r>
        <w:rPr>
          <w:lang w:eastAsia="ko-KR"/>
        </w:rPr>
        <w:t xml:space="preserve">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(310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>(generic defect representation)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이미지로의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Stage 2 -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소량의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미세조정하여</w:t>
      </w:r>
      <w:r>
        <w:rPr>
          <w:lang w:eastAsia="ko-KR"/>
        </w:rPr>
        <w:t xml:space="preserve">, </w:t>
      </w:r>
      <w:r>
        <w:rPr>
          <w:lang w:eastAsia="ko-KR"/>
        </w:rPr>
        <w:t>균열</w:t>
      </w:r>
      <w:r>
        <w:rPr>
          <w:lang w:eastAsia="ko-KR"/>
        </w:rPr>
        <w:t xml:space="preserve">(crack)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 xml:space="preserve">(melting)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: ImageNet (1.4M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에서</w:t>
      </w:r>
      <w:r>
        <w:rPr>
          <w:lang w:eastAsia="ko-KR"/>
        </w:rPr>
        <w:t xml:space="preserve">  X-ray (310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에서</w:t>
      </w:r>
      <w:r>
        <w:rPr>
          <w:lang w:eastAsia="ko-KR"/>
        </w:rPr>
        <w:t xml:space="preserve">  DPF (339 </w:t>
      </w:r>
      <w:r>
        <w:rPr>
          <w:lang w:eastAsia="ko-KR"/>
        </w:rPr>
        <w:t>장</w:t>
      </w:r>
      <w:r>
        <w:rPr>
          <w:lang w:eastAsia="ko-KR"/>
        </w:rPr>
        <w:t>) [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]    </w:t>
      </w:r>
      <w:r>
        <w:rPr>
          <w:lang w:eastAsia="ko-KR"/>
        </w:rPr>
        <w:t>에서</w:t>
      </w:r>
      <w:r>
        <w:rPr>
          <w:lang w:eastAsia="ko-KR"/>
        </w:rPr>
        <w:t xml:space="preserve">   [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]  </w:t>
      </w:r>
      <w:r>
        <w:rPr>
          <w:lang w:eastAsia="ko-KR"/>
        </w:rPr>
        <w:t>에서</w:t>
      </w:r>
      <w:r>
        <w:rPr>
          <w:lang w:eastAsia="ko-KR"/>
        </w:rPr>
        <w:t xml:space="preserve">   [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] </w:t>
      </w:r>
      <w:r>
        <w:rPr>
          <w:lang w:eastAsia="ko-KR"/>
        </w:rPr>
        <w:br/>
        <w:t>**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** 1.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: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전이학습이</w:t>
      </w:r>
      <w:r>
        <w:rPr>
          <w:lang w:eastAsia="ko-KR"/>
        </w:rPr>
        <w:t xml:space="preserve"> 34.8%p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(56.9%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 xml:space="preserve"> mAP50)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달성하여</w:t>
      </w:r>
      <w:r>
        <w:rPr>
          <w:lang w:eastAsia="ko-KR"/>
        </w:rPr>
        <w:t xml:space="preserve">,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필수성을</w:t>
      </w:r>
      <w:r>
        <w:rPr>
          <w:lang w:eastAsia="ko-KR"/>
        </w:rPr>
        <w:t xml:space="preserve"> </w:t>
      </w:r>
      <w:r>
        <w:rPr>
          <w:lang w:eastAsia="ko-KR"/>
        </w:rPr>
        <w:t>입증했다</w:t>
      </w:r>
      <w:r>
        <w:rPr>
          <w:lang w:eastAsia="ko-KR"/>
        </w:rPr>
        <w:t xml:space="preserve">. 2.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ImageNet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(72.3%) </w:t>
      </w:r>
      <w:r>
        <w:rPr>
          <w:lang w:eastAsia="ko-KR"/>
        </w:rPr>
        <w:t>대비</w:t>
      </w:r>
      <w:r>
        <w:rPr>
          <w:lang w:eastAsia="ko-KR"/>
        </w:rPr>
        <w:t xml:space="preserve"> X-ray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(91.7%)</w:t>
      </w:r>
      <w:r>
        <w:rPr>
          <w:lang w:eastAsia="ko-KR"/>
        </w:rPr>
        <w:t>가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제공하여</w:t>
      </w:r>
      <w:r>
        <w:rPr>
          <w:lang w:eastAsia="ko-KR"/>
        </w:rPr>
        <w:t xml:space="preserve">,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극대화함을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: -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(DPF only): 56.9% - 1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DPF</w:t>
      </w:r>
      <w:r>
        <w:rPr>
          <w:lang w:eastAsia="ko-KR"/>
        </w:rPr>
        <w:t>로의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): 72.3% (+15.4%p) -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): 91.7% (+34.8%p) </w:t>
      </w: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19.4%p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55.7%) 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어텐션</w:t>
      </w:r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(51-100 </w:t>
      </w:r>
      <w:r>
        <w:rPr>
          <w:lang w:eastAsia="ko-KR"/>
        </w:rPr>
        <w:t>에포크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67% </w:t>
      </w:r>
      <w:r>
        <w:rPr>
          <w:lang w:eastAsia="ko-KR"/>
        </w:rPr>
        <w:t>과소평가할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발견했다</w:t>
      </w:r>
      <w:r>
        <w:rPr>
          <w:lang w:eastAsia="ko-KR"/>
        </w:rPr>
        <w:t xml:space="preserve">. 4.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: 92.8% </w:t>
      </w:r>
      <w:r>
        <w:rPr>
          <w:lang w:eastAsia="ko-KR"/>
        </w:rPr>
        <w:t>정밀도와</w:t>
      </w:r>
      <w:r>
        <w:rPr>
          <w:lang w:eastAsia="ko-KR"/>
        </w:rPr>
        <w:t xml:space="preserve"> 82.2% </w:t>
      </w:r>
      <w:r>
        <w:rPr>
          <w:lang w:eastAsia="ko-KR"/>
        </w:rPr>
        <w:t>재현율로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(85-90% </w:t>
      </w:r>
      <w:r>
        <w:rPr>
          <w:lang w:eastAsia="ko-KR"/>
        </w:rPr>
        <w:t>정확도</w:t>
      </w:r>
      <w:r>
        <w:rPr>
          <w:lang w:eastAsia="ko-KR"/>
        </w:rPr>
        <w:t xml:space="preserve">)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초과하여</w:t>
      </w:r>
      <w:r>
        <w:rPr>
          <w:lang w:eastAsia="ko-KR"/>
        </w:rPr>
        <w:t>,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인력을</w:t>
      </w:r>
      <w:r>
        <w:rPr>
          <w:lang w:eastAsia="ko-KR"/>
        </w:rPr>
        <w:t xml:space="preserve"> 1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체제로으로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 xml:space="preserve">. </w:t>
      </w:r>
      <w:r>
        <w:rPr>
          <w:lang w:eastAsia="ko-KR"/>
        </w:rPr>
        <w:br/>
        <w:t>**</w:t>
      </w: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 xml:space="preserve">**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로드맵을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: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: </w:t>
      </w:r>
      <w:r>
        <w:rPr>
          <w:lang w:eastAsia="ko-KR"/>
        </w:rPr>
        <w:t>추가</w:t>
      </w:r>
      <w:r>
        <w:rPr>
          <w:lang w:eastAsia="ko-KR"/>
        </w:rPr>
        <w:t xml:space="preserve"> 50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($2-5)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$50,000-200,000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절감을</w:t>
      </w:r>
      <w:r>
        <w:rPr>
          <w:lang w:eastAsia="ko-KR"/>
        </w:rPr>
        <w:t xml:space="preserve"> </w:t>
      </w:r>
      <w:r>
        <w:rPr>
          <w:lang w:eastAsia="ko-KR"/>
        </w:rPr>
        <w:t>가능케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접근성</w:t>
      </w:r>
      <w:r>
        <w:rPr>
          <w:lang w:eastAsia="ko-KR"/>
        </w:rPr>
        <w:t xml:space="preserve">: Intel i5 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가능하여</w:t>
      </w:r>
      <w:r>
        <w:rPr>
          <w:lang w:eastAsia="ko-KR"/>
        </w:rPr>
        <w:t xml:space="preserve"> </w:t>
      </w: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프로토콜과</w:t>
      </w:r>
      <w:r>
        <w:rPr>
          <w:lang w:eastAsia="ko-KR"/>
        </w:rPr>
        <w:t xml:space="preserve"> </w:t>
      </w:r>
      <w:r>
        <w:rPr>
          <w:lang w:eastAsia="ko-KR"/>
        </w:rPr>
        <w:t>하이퍼파라미터</w:t>
      </w:r>
      <w:r>
        <w:rPr>
          <w:lang w:eastAsia="ko-KR"/>
        </w:rPr>
        <w:t xml:space="preserve"> </w:t>
      </w:r>
      <w:r>
        <w:rPr>
          <w:lang w:eastAsia="ko-KR"/>
        </w:rPr>
        <w:t>공개로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확장성</w:t>
      </w:r>
      <w:r>
        <w:rPr>
          <w:lang w:eastAsia="ko-KR"/>
        </w:rPr>
        <w:t xml:space="preserve">: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>(</w:t>
      </w:r>
      <w:r>
        <w:rPr>
          <w:lang w:eastAsia="ko-KR"/>
        </w:rPr>
        <w:t>엔진</w:t>
      </w:r>
      <w:r>
        <w:rPr>
          <w:lang w:eastAsia="ko-KR"/>
        </w:rPr>
        <w:t xml:space="preserve">, </w:t>
      </w:r>
      <w:r>
        <w:rPr>
          <w:lang w:eastAsia="ko-KR"/>
        </w:rPr>
        <w:t>변속기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(YOLO, Faster R-CNN, DETR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불문하고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가능하며</w:t>
      </w:r>
      <w:r>
        <w:rPr>
          <w:lang w:eastAsia="ko-KR"/>
        </w:rPr>
        <w:t>, DPF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자동차</w:t>
      </w:r>
      <w:r>
        <w:rPr>
          <w:lang w:eastAsia="ko-KR"/>
        </w:rPr>
        <w:t>·</w:t>
      </w:r>
      <w:r>
        <w:rPr>
          <w:lang w:eastAsia="ko-KR"/>
        </w:rPr>
        <w:t>반도체</w:t>
      </w:r>
      <w:r>
        <w:rPr>
          <w:lang w:eastAsia="ko-KR"/>
        </w:rPr>
        <w:t>·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부족으로</w:t>
      </w:r>
      <w:r>
        <w:rPr>
          <w:lang w:eastAsia="ko-KR"/>
        </w:rPr>
        <w:t xml:space="preserve"> AI </w:t>
      </w:r>
      <w:r>
        <w:rPr>
          <w:lang w:eastAsia="ko-KR"/>
        </w:rPr>
        <w:t>도입을</w:t>
      </w:r>
      <w:r>
        <w:rPr>
          <w:lang w:eastAsia="ko-KR"/>
        </w:rPr>
        <w:t xml:space="preserve"> </w:t>
      </w:r>
      <w:r>
        <w:rPr>
          <w:lang w:eastAsia="ko-KR"/>
        </w:rPr>
        <w:t>주저하던</w:t>
      </w:r>
      <w:r>
        <w:rPr>
          <w:lang w:eastAsia="ko-KR"/>
        </w:rPr>
        <w:t xml:space="preserve"> </w:t>
      </w:r>
      <w:r>
        <w:rPr>
          <w:lang w:eastAsia="ko-KR"/>
        </w:rPr>
        <w:t>제조업계에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솔루션을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: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, </w:t>
      </w:r>
      <w:r>
        <w:rPr>
          <w:lang w:eastAsia="ko-KR"/>
        </w:rPr>
        <w:t>전이학습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</w:p>
    <w:p w14:paraId="0798B78C" w14:textId="77777777" w:rsidR="00160CE0" w:rsidRPr="00397693" w:rsidRDefault="00160CE0">
      <w:pPr>
        <w:rPr>
          <w:rFonts w:ascii="Times" w:hAnsi="Times"/>
          <w:lang w:eastAsia="ko-KR"/>
        </w:rPr>
      </w:pPr>
    </w:p>
    <w:p w14:paraId="08C633C1" w14:textId="77777777" w:rsidR="00160CE0" w:rsidRPr="00397693" w:rsidRDefault="00160CE0" w:rsidP="002A4351">
      <w:pPr>
        <w:pStyle w:val="IndexTerms"/>
        <w:rPr>
          <w:spacing w:val="-6"/>
        </w:rPr>
      </w:pPr>
      <w:r>
        <w:t>Index Terms—Diesel Particulate Filter (DPF), Deep Learning, Transfer Learning, Domain Adaptation, X-ray Inspection, Defect Detection, Smart Factory</w:t>
      </w:r>
    </w:p>
    <w:p w14:paraId="36BC27F0" w14:textId="77777777" w:rsidR="00516457" w:rsidRPr="00397693" w:rsidRDefault="00516457" w:rsidP="006E071F">
      <w:pPr>
        <w:spacing w:after="40"/>
        <w:rPr>
          <w:rFonts w:ascii="Times" w:hAnsi="Times"/>
        </w:rPr>
      </w:pPr>
    </w:p>
    <w:p w14:paraId="6B54FE32" w14:textId="77777777" w:rsidR="00E554A3" w:rsidRDefault="00000000">
      <w:pPr>
        <w:pStyle w:val="2"/>
      </w:pPr>
      <w:r>
        <w:t xml:space="preserve">I. </w:t>
      </w:r>
      <w:r>
        <w:t>서론</w:t>
      </w:r>
    </w:p>
    <w:p w14:paraId="36A8C677" w14:textId="77777777" w:rsidR="00E554A3" w:rsidRDefault="00000000">
      <w:pPr>
        <w:pStyle w:val="3"/>
      </w:pPr>
      <w:r>
        <w:t xml:space="preserve">A. </w:t>
      </w:r>
      <w:r>
        <w:t>연구</w:t>
      </w:r>
      <w:r>
        <w:t xml:space="preserve"> </w:t>
      </w:r>
      <w:r>
        <w:t>배경</w:t>
      </w:r>
      <w:r>
        <w:t xml:space="preserve"> </w:t>
      </w:r>
      <w:r>
        <w:t>및</w:t>
      </w:r>
      <w:r>
        <w:t xml:space="preserve"> </w:t>
      </w:r>
      <w:r>
        <w:t>동기</w:t>
      </w:r>
    </w:p>
    <w:p w14:paraId="03D2984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4128957D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산업은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안전성과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준수를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요구한다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>(Diesel Particulate Filter, DPF)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배출가스</w:t>
      </w:r>
      <w:r>
        <w:rPr>
          <w:lang w:eastAsia="ko-KR"/>
        </w:rPr>
        <w:t xml:space="preserve"> </w:t>
      </w:r>
      <w:r>
        <w:rPr>
          <w:lang w:eastAsia="ko-KR"/>
        </w:rPr>
        <w:t>저감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부품으로</w:t>
      </w:r>
      <w:r>
        <w:rPr>
          <w:lang w:eastAsia="ko-KR"/>
        </w:rPr>
        <w:t xml:space="preserve">,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결함도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치명적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초래할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4CFBB101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감소로</w:t>
      </w:r>
      <w:r>
        <w:rPr>
          <w:lang w:eastAsia="ko-KR"/>
        </w:rPr>
        <w:t xml:space="preserve"> </w:t>
      </w:r>
      <w:r>
        <w:rPr>
          <w:lang w:eastAsia="ko-KR"/>
        </w:rPr>
        <w:t>배출가스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미달</w:t>
      </w:r>
    </w:p>
    <w:p w14:paraId="6EC24FF9" w14:textId="77777777" w:rsidR="00E554A3" w:rsidRDefault="00000000">
      <w:pPr>
        <w:rPr>
          <w:lang w:eastAsia="ko-KR"/>
        </w:rPr>
      </w:pP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부위에서</w:t>
      </w:r>
      <w:r>
        <w:rPr>
          <w:lang w:eastAsia="ko-KR"/>
        </w:rPr>
        <w:t xml:space="preserve"> </w:t>
      </w:r>
      <w:r>
        <w:rPr>
          <w:lang w:eastAsia="ko-KR"/>
        </w:rPr>
        <w:t>배압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과부하</w:t>
      </w:r>
    </w:p>
    <w:p w14:paraId="2F82F0C7" w14:textId="77777777" w:rsidR="00E554A3" w:rsidRDefault="00000000">
      <w:pPr>
        <w:rPr>
          <w:lang w:eastAsia="ko-KR"/>
        </w:rPr>
      </w:pP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결함으로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파손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화재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</w:p>
    <w:p w14:paraId="4D5BDCBB" w14:textId="77777777" w:rsidR="00E554A3" w:rsidRDefault="00000000">
      <w:pPr>
        <w:rPr>
          <w:lang w:eastAsia="ko-KR"/>
        </w:rPr>
      </w:pP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: </w:t>
      </w:r>
      <w:r>
        <w:rPr>
          <w:lang w:eastAsia="ko-KR"/>
        </w:rPr>
        <w:t>리콜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훼손</w:t>
      </w:r>
    </w:p>
    <w:p w14:paraId="582FD4FD" w14:textId="77777777" w:rsidR="00E554A3" w:rsidRDefault="00000000">
      <w:pPr>
        <w:rPr>
          <w:lang w:eastAsia="ko-KR"/>
        </w:rPr>
      </w:pPr>
      <w:r>
        <w:rPr>
          <w:lang w:eastAsia="ko-KR"/>
        </w:rPr>
        <w:t>전통적인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육안</w:t>
      </w:r>
      <w:r>
        <w:rPr>
          <w:lang w:eastAsia="ko-KR"/>
        </w:rPr>
        <w:t xml:space="preserve"> </w:t>
      </w:r>
      <w:r>
        <w:rPr>
          <w:lang w:eastAsia="ko-KR"/>
        </w:rPr>
        <w:t>검사는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>:</w:t>
      </w:r>
    </w:p>
    <w:p w14:paraId="3E0ACCB2" w14:textId="77777777" w:rsidR="00E554A3" w:rsidRDefault="00000000">
      <w:pPr>
        <w:rPr>
          <w:lang w:eastAsia="ko-KR"/>
        </w:rPr>
      </w:pP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검사는</w:t>
      </w:r>
      <w:r>
        <w:rPr>
          <w:lang w:eastAsia="ko-KR"/>
        </w:rPr>
        <w:t xml:space="preserve"> </w:t>
      </w:r>
      <w:r>
        <w:rPr>
          <w:lang w:eastAsia="ko-KR"/>
        </w:rPr>
        <w:t>주관성</w:t>
      </w:r>
      <w:r>
        <w:rPr>
          <w:lang w:eastAsia="ko-KR"/>
        </w:rPr>
        <w:t xml:space="preserve">, </w:t>
      </w:r>
      <w:r>
        <w:rPr>
          <w:lang w:eastAsia="ko-KR"/>
        </w:rPr>
        <w:t>피로도</w:t>
      </w:r>
      <w:r>
        <w:rPr>
          <w:lang w:eastAsia="ko-KR"/>
        </w:rPr>
        <w:t xml:space="preserve">, </w:t>
      </w:r>
      <w:r>
        <w:rPr>
          <w:lang w:eastAsia="ko-KR"/>
        </w:rPr>
        <w:t>처리량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주관성의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t>검사자별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±10-15%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변동이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피로도</w:t>
      </w:r>
      <w:r>
        <w:rPr>
          <w:lang w:eastAsia="ko-KR"/>
        </w:rPr>
        <w:t xml:space="preserve"> </w:t>
      </w:r>
      <w:r>
        <w:rPr>
          <w:lang w:eastAsia="ko-KR"/>
        </w:rPr>
        <w:t>누적으로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8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근무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오후</w:t>
      </w:r>
      <w:r>
        <w:rPr>
          <w:lang w:eastAsia="ko-KR"/>
        </w:rPr>
        <w:t xml:space="preserve"> </w:t>
      </w:r>
      <w:r>
        <w:rPr>
          <w:lang w:eastAsia="ko-KR"/>
        </w:rPr>
        <w:t>시간대의</w:t>
      </w:r>
      <w:r>
        <w:rPr>
          <w:lang w:eastAsia="ko-KR"/>
        </w:rPr>
        <w:t xml:space="preserve"> </w:t>
      </w:r>
      <w:r>
        <w:rPr>
          <w:lang w:eastAsia="ko-KR"/>
        </w:rPr>
        <w:t>검출률이</w:t>
      </w:r>
      <w:r>
        <w:rPr>
          <w:lang w:eastAsia="ko-KR"/>
        </w:rPr>
        <w:t xml:space="preserve"> 23% </w:t>
      </w:r>
      <w:r>
        <w:rPr>
          <w:lang w:eastAsia="ko-KR"/>
        </w:rPr>
        <w:t>감소하는</w:t>
      </w:r>
      <w:r>
        <w:rPr>
          <w:lang w:eastAsia="ko-KR"/>
        </w:rPr>
        <w:t xml:space="preserve"> </w:t>
      </w:r>
      <w:r>
        <w:rPr>
          <w:lang w:eastAsia="ko-KR"/>
        </w:rPr>
        <w:t>경향을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처리량이</w:t>
      </w:r>
      <w:r>
        <w:rPr>
          <w:lang w:eastAsia="ko-KR"/>
        </w:rPr>
        <w:t xml:space="preserve"> </w:t>
      </w:r>
      <w:r>
        <w:rPr>
          <w:lang w:eastAsia="ko-KR"/>
        </w:rPr>
        <w:t>시간당</w:t>
      </w:r>
      <w:r>
        <w:rPr>
          <w:lang w:eastAsia="ko-KR"/>
        </w:rPr>
        <w:t xml:space="preserve"> 20-30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제한되어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라인의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따라잡기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넷째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숙련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15~20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달러가</w:t>
      </w:r>
      <w:r>
        <w:rPr>
          <w:lang w:eastAsia="ko-KR"/>
        </w:rPr>
        <w:t xml:space="preserve"> </w:t>
      </w:r>
      <w:r>
        <w:rPr>
          <w:lang w:eastAsia="ko-KR"/>
        </w:rPr>
        <w:t>소요된다</w:t>
      </w:r>
      <w:r>
        <w:rPr>
          <w:lang w:eastAsia="ko-KR"/>
        </w:rPr>
        <w:t xml:space="preserve">. </w:t>
      </w:r>
      <w:r>
        <w:rPr>
          <w:lang w:eastAsia="ko-KR"/>
        </w:rPr>
        <w:t>마지막으로</w:t>
      </w:r>
      <w:r>
        <w:rPr>
          <w:lang w:eastAsia="ko-KR"/>
        </w:rPr>
        <w:t xml:space="preserve">, </w:t>
      </w:r>
      <w:r>
        <w:rPr>
          <w:lang w:eastAsia="ko-KR"/>
        </w:rPr>
        <w:t>날씨나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, </w:t>
      </w:r>
      <w:r>
        <w:rPr>
          <w:lang w:eastAsia="ko-KR"/>
        </w:rPr>
        <w:t>작업자의</w:t>
      </w:r>
      <w:r>
        <w:rPr>
          <w:lang w:eastAsia="ko-KR"/>
        </w:rPr>
        <w:t xml:space="preserve"> </w:t>
      </w:r>
      <w:r>
        <w:rPr>
          <w:lang w:eastAsia="ko-KR"/>
        </w:rPr>
        <w:t>컨디션에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저하가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관리에</w:t>
      </w:r>
      <w:r>
        <w:rPr>
          <w:lang w:eastAsia="ko-KR"/>
        </w:rPr>
        <w:t xml:space="preserve"> </w:t>
      </w:r>
      <w:r>
        <w:rPr>
          <w:lang w:eastAsia="ko-KR"/>
        </w:rPr>
        <w:t>악영향을</w:t>
      </w:r>
      <w:r>
        <w:rPr>
          <w:lang w:eastAsia="ko-KR"/>
        </w:rPr>
        <w:t xml:space="preserve"> </w:t>
      </w:r>
      <w:r>
        <w:rPr>
          <w:lang w:eastAsia="ko-KR"/>
        </w:rPr>
        <w:t>미친다</w:t>
      </w:r>
      <w:r>
        <w:rPr>
          <w:lang w:eastAsia="ko-KR"/>
        </w:rPr>
        <w:t>.</w:t>
      </w:r>
    </w:p>
    <w:p w14:paraId="3F5B99E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</w:p>
    <w:p w14:paraId="382B6F69" w14:textId="77777777" w:rsidR="00E554A3" w:rsidRDefault="00000000">
      <w:pPr>
        <w:rPr>
          <w:lang w:eastAsia="ko-KR"/>
        </w:rPr>
      </w:pP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이론적으로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문제들을</w:t>
      </w:r>
      <w:r>
        <w:rPr>
          <w:lang w:eastAsia="ko-KR"/>
        </w:rPr>
        <w:t xml:space="preserve"> </w:t>
      </w:r>
      <w:r>
        <w:rPr>
          <w:lang w:eastAsia="ko-KR"/>
        </w:rPr>
        <w:t>해결할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적용에는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본질적</w:t>
      </w:r>
      <w:r>
        <w:rPr>
          <w:lang w:eastAsia="ko-KR"/>
        </w:rPr>
        <w:t xml:space="preserve"> </w:t>
      </w:r>
      <w:r>
        <w:rPr>
          <w:lang w:eastAsia="ko-KR"/>
        </w:rPr>
        <w:t>장벽이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755DCFBB" w14:textId="77777777" w:rsidR="00E554A3" w:rsidRDefault="00000000">
      <w:pPr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  <w:r>
        <w:rPr>
          <w:lang w:eastAsia="ko-KR"/>
        </w:rPr>
        <w:t xml:space="preserve">(Data Scarcity)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  <w:r>
        <w:rPr>
          <w:lang w:eastAsia="ko-KR"/>
        </w:rPr>
        <w:t xml:space="preserve"> (Data Scarcity)</w:t>
      </w:r>
    </w:p>
    <w:p w14:paraId="2AF728CE" w14:textId="77777777" w:rsidR="00E554A3" w:rsidRDefault="00000000">
      <w:pPr>
        <w:rPr>
          <w:lang w:eastAsia="ko-KR"/>
        </w:rPr>
      </w:pPr>
      <w:r>
        <w:rPr>
          <w:lang w:eastAsia="ko-KR"/>
        </w:rPr>
        <w:t>ImageNet(140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66E521A7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발생률</w:t>
      </w:r>
      <w:r>
        <w:rPr>
          <w:lang w:eastAsia="ko-KR"/>
        </w:rPr>
        <w:t xml:space="preserve"> 0.1-5%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양품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불균형</w:t>
      </w:r>
      <w:r>
        <w:rPr>
          <w:lang w:eastAsia="ko-KR"/>
        </w:rPr>
        <w:t xml:space="preserve"> </w:t>
      </w:r>
      <w:r>
        <w:rPr>
          <w:lang w:eastAsia="ko-KR"/>
        </w:rPr>
        <w:t>심각</w:t>
      </w:r>
    </w:p>
    <w:p w14:paraId="7F48F40F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</w:t>
      </w:r>
      <w:r>
        <w:rPr>
          <w:lang w:eastAsia="ko-KR"/>
        </w:rPr>
        <w:t>장당</w:t>
      </w:r>
      <w:r>
        <w:rPr>
          <w:lang w:eastAsia="ko-KR"/>
        </w:rPr>
        <w:t xml:space="preserve"> $50-200 (</w:t>
      </w:r>
      <w:r>
        <w:rPr>
          <w:lang w:eastAsia="ko-KR"/>
        </w:rPr>
        <w:t>검사</w:t>
      </w:r>
      <w:r>
        <w:rPr>
          <w:lang w:eastAsia="ko-KR"/>
        </w:rPr>
        <w:t>+</w:t>
      </w:r>
      <w:r>
        <w:rPr>
          <w:lang w:eastAsia="ko-KR"/>
        </w:rPr>
        <w:t>라벨링</w:t>
      </w:r>
      <w:r>
        <w:rPr>
          <w:lang w:eastAsia="ko-KR"/>
        </w:rPr>
        <w:t>)</w:t>
      </w:r>
    </w:p>
    <w:p w14:paraId="2CC7CEF9" w14:textId="77777777" w:rsidR="00E554A3" w:rsidRDefault="00000000">
      <w:pPr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특수성</w:t>
      </w:r>
      <w:r>
        <w:rPr>
          <w:lang w:eastAsia="ko-KR"/>
        </w:rPr>
        <w:t xml:space="preserve">(Domain Specificity)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특수성</w:t>
      </w:r>
      <w:r>
        <w:rPr>
          <w:lang w:eastAsia="ko-KR"/>
        </w:rPr>
        <w:t xml:space="preserve"> (Domain Specificity)</w:t>
      </w:r>
    </w:p>
    <w:p w14:paraId="085BF31D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(X-ray, </w:t>
      </w:r>
      <w:r>
        <w:rPr>
          <w:lang w:eastAsia="ko-KR"/>
        </w:rPr>
        <w:t>그레이스케일</w:t>
      </w:r>
      <w:r>
        <w:rPr>
          <w:lang w:eastAsia="ko-KR"/>
        </w:rPr>
        <w:t>)</w:t>
      </w:r>
    </w:p>
    <w:p w14:paraId="4A8A4C0B" w14:textId="77777777" w:rsidR="00E554A3" w:rsidRDefault="00000000">
      <w:pPr>
        <w:rPr>
          <w:lang w:eastAsia="ko-KR"/>
        </w:rPr>
      </w:pPr>
      <w:r>
        <w:rPr>
          <w:lang w:eastAsia="ko-KR"/>
        </w:rPr>
        <w:t>제조사별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 </w:t>
      </w:r>
      <w:r>
        <w:rPr>
          <w:lang w:eastAsia="ko-KR"/>
        </w:rPr>
        <w:t>차이로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69417CA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>(0.1-2mm)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고해상도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6A617965" w14:textId="77777777" w:rsidR="00E554A3" w:rsidRDefault="00000000">
      <w:pPr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현실성</w:t>
      </w:r>
      <w:r>
        <w:rPr>
          <w:lang w:eastAsia="ko-KR"/>
        </w:rPr>
        <w:t xml:space="preserve">(Deployment Reality)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현실성</w:t>
      </w:r>
      <w:r>
        <w:rPr>
          <w:lang w:eastAsia="ko-KR"/>
        </w:rPr>
        <w:t xml:space="preserve"> (Deployment Reality)</w:t>
      </w:r>
    </w:p>
    <w:p w14:paraId="387B0FCD" w14:textId="77777777" w:rsidR="00E554A3" w:rsidRDefault="00000000">
      <w:pPr>
        <w:rPr>
          <w:lang w:eastAsia="ko-KR"/>
        </w:rPr>
      </w:pP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현장의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641A0BD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GPU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($10,000-50,000) </w:t>
      </w:r>
      <w:r>
        <w:rPr>
          <w:lang w:eastAsia="ko-KR"/>
        </w:rPr>
        <w:t>부담</w:t>
      </w:r>
    </w:p>
    <w:p w14:paraId="5644B47B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(100-200 FPS) </w:t>
      </w:r>
      <w:r>
        <w:rPr>
          <w:lang w:eastAsia="ko-KR"/>
        </w:rPr>
        <w:t>및</w:t>
      </w:r>
      <w:r>
        <w:rPr>
          <w:lang w:eastAsia="ko-KR"/>
        </w:rPr>
        <w:t xml:space="preserve"> 99%+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24CCC5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가능성과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14:paraId="5EB517CD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>(Transfer Learning)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유력한</w:t>
      </w:r>
      <w:r>
        <w:rPr>
          <w:lang w:eastAsia="ko-KR"/>
        </w:rPr>
        <w:t xml:space="preserve"> </w:t>
      </w:r>
      <w:r>
        <w:rPr>
          <w:lang w:eastAsia="ko-KR"/>
        </w:rPr>
        <w:t>해결책으로</w:t>
      </w:r>
      <w:r>
        <w:rPr>
          <w:lang w:eastAsia="ko-KR"/>
        </w:rPr>
        <w:t xml:space="preserve"> </w:t>
      </w:r>
      <w:r>
        <w:rPr>
          <w:lang w:eastAsia="ko-KR"/>
        </w:rPr>
        <w:t>제시되어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데이터로도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달성한</w:t>
      </w:r>
      <w:r>
        <w:rPr>
          <w:lang w:eastAsia="ko-KR"/>
        </w:rPr>
        <w:t xml:space="preserve"> </w:t>
      </w:r>
      <w:r>
        <w:rPr>
          <w:lang w:eastAsia="ko-KR"/>
        </w:rPr>
        <w:t>사례가</w:t>
      </w:r>
      <w:r>
        <w:rPr>
          <w:lang w:eastAsia="ko-KR"/>
        </w:rPr>
        <w:t xml:space="preserve"> </w:t>
      </w:r>
      <w:r>
        <w:rPr>
          <w:lang w:eastAsia="ko-KR"/>
        </w:rPr>
        <w:t>보고되었다</w:t>
      </w:r>
      <w:r>
        <w:rPr>
          <w:lang w:eastAsia="ko-KR"/>
        </w:rPr>
        <w:t xml:space="preserve">[1-3].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적용에는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(domain gap)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645F061C" w14:textId="77777777" w:rsidR="00E554A3" w:rsidRDefault="00000000">
      <w:pPr>
        <w:rPr>
          <w:lang w:eastAsia="ko-KR"/>
        </w:rPr>
      </w:pPr>
      <w:r>
        <w:rPr>
          <w:lang w:eastAsia="ko-KR"/>
        </w:rPr>
        <w:t>ImageNet(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DPF(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) </w:t>
      </w:r>
      <w:r>
        <w:rPr>
          <w:lang w:eastAsia="ko-KR"/>
        </w:rPr>
        <w:t>사이에는</w:t>
      </w:r>
      <w:r>
        <w:rPr>
          <w:lang w:eastAsia="ko-KR"/>
        </w:rPr>
        <w:t xml:space="preserve"> </w:t>
      </w:r>
      <w:r>
        <w:rPr>
          <w:lang w:eastAsia="ko-KR"/>
        </w:rPr>
        <w:t>현저한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격차가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. ImageNet</w:t>
      </w:r>
      <w:r>
        <w:rPr>
          <w:lang w:eastAsia="ko-KR"/>
        </w:rPr>
        <w:t>은</w:t>
      </w:r>
      <w:r>
        <w:rPr>
          <w:lang w:eastAsia="ko-KR"/>
        </w:rPr>
        <w:t xml:space="preserve"> RGB </w:t>
      </w:r>
      <w:r>
        <w:rPr>
          <w:lang w:eastAsia="ko-KR"/>
        </w:rPr>
        <w:t>컬러와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텍스처</w:t>
      </w:r>
      <w:r>
        <w:rPr>
          <w:lang w:eastAsia="ko-KR"/>
        </w:rPr>
        <w:t xml:space="preserve">,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DPF </w:t>
      </w:r>
      <w:r>
        <w:rPr>
          <w:lang w:eastAsia="ko-KR"/>
        </w:rPr>
        <w:t>이미지는</w:t>
      </w:r>
      <w:r>
        <w:rPr>
          <w:lang w:eastAsia="ko-KR"/>
        </w:rPr>
        <w:t xml:space="preserve"> </w:t>
      </w:r>
      <w:r>
        <w:rPr>
          <w:lang w:eastAsia="ko-KR"/>
        </w:rPr>
        <w:t>그레이스케일의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위주의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고조도의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일상</w:t>
      </w:r>
      <w:r>
        <w:rPr>
          <w:lang w:eastAsia="ko-KR"/>
        </w:rPr>
        <w:t xml:space="preserve"> </w:t>
      </w:r>
      <w:r>
        <w:rPr>
          <w:lang w:eastAsia="ko-KR"/>
        </w:rPr>
        <w:t>사물</w:t>
      </w:r>
      <w:r>
        <w:rPr>
          <w:lang w:eastAsia="ko-KR"/>
        </w:rPr>
        <w:t>(</w:t>
      </w:r>
      <w:r>
        <w:rPr>
          <w:lang w:eastAsia="ko-KR"/>
        </w:rPr>
        <w:t>고양이</w:t>
      </w:r>
      <w:r>
        <w:rPr>
          <w:lang w:eastAsia="ko-KR"/>
        </w:rPr>
        <w:t xml:space="preserve">, </w:t>
      </w: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,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이미지는</w:t>
      </w:r>
      <w:r>
        <w:rPr>
          <w:lang w:eastAsia="ko-KR"/>
        </w:rPr>
        <w:t xml:space="preserve"> X-ray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적용하기</w:t>
      </w:r>
      <w:r>
        <w:rPr>
          <w:lang w:eastAsia="ko-KR"/>
        </w:rPr>
        <w:t xml:space="preserve"> </w:t>
      </w:r>
      <w:r>
        <w:rPr>
          <w:lang w:eastAsia="ko-KR"/>
        </w:rPr>
        <w:t>어렵게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요인이다</w:t>
      </w:r>
      <w:r>
        <w:rPr>
          <w:lang w:eastAsia="ko-KR"/>
        </w:rPr>
        <w:t>.</w:t>
      </w:r>
    </w:p>
    <w:p w14:paraId="2C7A5CEE" w14:textId="77777777" w:rsidR="00E554A3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, ImageNet </w:t>
      </w:r>
      <w:r>
        <w:rPr>
          <w:lang w:eastAsia="ko-KR"/>
        </w:rPr>
        <w:t>사전학습만으로는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도메인을</w:t>
      </w:r>
      <w:r>
        <w:rPr>
          <w:lang w:eastAsia="ko-KR"/>
        </w:rPr>
        <w:t xml:space="preserve"> </w:t>
      </w:r>
      <w:r>
        <w:rPr>
          <w:lang w:eastAsia="ko-KR"/>
        </w:rPr>
        <w:t>경유하는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전이학습이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가설을</w:t>
      </w:r>
      <w:r>
        <w:rPr>
          <w:lang w:eastAsia="ko-KR"/>
        </w:rPr>
        <w:t xml:space="preserve"> </w:t>
      </w:r>
      <w:r>
        <w:rPr>
          <w:lang w:eastAsia="ko-KR"/>
        </w:rPr>
        <w:t>세울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D4BDA7E" w14:textId="77777777" w:rsidR="00E554A3" w:rsidRDefault="00000000">
      <w:pPr>
        <w:pStyle w:val="3"/>
      </w:pPr>
      <w:r>
        <w:t xml:space="preserve">B. </w:t>
      </w:r>
      <w:r>
        <w:t>연구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범위</w:t>
      </w:r>
    </w:p>
    <w:p w14:paraId="120A114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답하고자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:</w:t>
      </w:r>
    </w:p>
    <w:p w14:paraId="2745B43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RQ1: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(&gt;90%)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14:paraId="381FC9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RQ2: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효과적인가</w:t>
      </w:r>
      <w:r>
        <w:rPr>
          <w:lang w:eastAsia="ko-KR"/>
        </w:rPr>
        <w:t>?</w:t>
      </w:r>
    </w:p>
    <w:p w14:paraId="369412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RQ3: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배포를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고려해야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>(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하드웨어</w:t>
      </w:r>
      <w:r>
        <w:rPr>
          <w:lang w:eastAsia="ko-KR"/>
        </w:rPr>
        <w:t xml:space="preserve">, </w:t>
      </w:r>
      <w:r>
        <w:rPr>
          <w:lang w:eastAsia="ko-KR"/>
        </w:rPr>
        <w:t>재현성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69863AB7" w14:textId="77777777" w:rsidR="00E554A3" w:rsidRDefault="00000000">
      <w:pPr>
        <w:rPr>
          <w:lang w:eastAsia="ko-KR"/>
        </w:rPr>
      </w:pP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5D877A3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:</w:t>
      </w:r>
    </w:p>
    <w:p w14:paraId="31675902" w14:textId="77777777" w:rsidR="00E554A3" w:rsidRDefault="00000000">
      <w:pPr>
        <w:rPr>
          <w:lang w:eastAsia="ko-KR"/>
        </w:rPr>
      </w:pP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:</w:t>
      </w:r>
    </w:p>
    <w:p w14:paraId="64CE65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용융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>)</w:t>
      </w:r>
    </w:p>
    <w:p w14:paraId="5D25A0D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)</w:t>
      </w:r>
    </w:p>
    <w:p w14:paraId="0798AA6F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6CF12A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10A8E11" w14:textId="77777777" w:rsidR="00E554A3" w:rsidRDefault="00000000">
      <w:pPr>
        <w:rPr>
          <w:lang w:eastAsia="ko-KR"/>
        </w:rPr>
      </w:pP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1CF90B61" w14:textId="77777777" w:rsidR="00E554A3" w:rsidRDefault="00000000">
      <w:pPr>
        <w:rPr>
          <w:lang w:eastAsia="ko-KR"/>
        </w:rPr>
      </w:pP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:</w:t>
      </w:r>
    </w:p>
    <w:p w14:paraId="19363C9E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(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</w:p>
    <w:p w14:paraId="50C02B9A" w14:textId="77777777" w:rsidR="00E554A3" w:rsidRDefault="00000000">
      <w:pPr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부품에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>)</w:t>
      </w:r>
    </w:p>
    <w:p w14:paraId="775581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Edge </w:t>
      </w:r>
      <w:r>
        <w:rPr>
          <w:lang w:eastAsia="ko-KR"/>
        </w:rPr>
        <w:t>디바이스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264C209C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(</w:t>
      </w:r>
      <w:r>
        <w:rPr>
          <w:lang w:eastAsia="ko-KR"/>
        </w:rPr>
        <w:t>긁힘</w:t>
      </w:r>
      <w:r>
        <w:rPr>
          <w:lang w:eastAsia="ko-KR"/>
        </w:rPr>
        <w:t xml:space="preserve">,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518BC887" w14:textId="77777777" w:rsidR="00E554A3" w:rsidRDefault="00000000">
      <w:pPr>
        <w:pStyle w:val="3"/>
      </w:pPr>
      <w:r>
        <w:t xml:space="preserve">C. </w:t>
      </w:r>
      <w:r>
        <w:t>주요</w:t>
      </w:r>
      <w:r>
        <w:t xml:space="preserve"> </w:t>
      </w:r>
      <w:r>
        <w:t>기여</w:t>
      </w:r>
    </w:p>
    <w:p w14:paraId="7A98C44C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논문의</w:t>
      </w:r>
      <w:r>
        <w:rPr>
          <w:lang w:eastAsia="ko-KR"/>
        </w:rPr>
        <w:t xml:space="preserve"> </w:t>
      </w:r>
      <w:r>
        <w:rPr>
          <w:lang w:eastAsia="ko-KR"/>
        </w:rPr>
        <w:t>학술적</w:t>
      </w:r>
      <w:r>
        <w:rPr>
          <w:lang w:eastAsia="ko-KR"/>
        </w:rPr>
        <w:t>·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기여는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p w14:paraId="51AF8E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 (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>)</w:t>
      </w:r>
    </w:p>
    <w:p w14:paraId="570CA792" w14:textId="77777777" w:rsidR="00E554A3" w:rsidRDefault="00000000">
      <w:pPr>
        <w:rPr>
          <w:lang w:eastAsia="ko-KR"/>
        </w:rPr>
      </w:pP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 </w:t>
      </w:r>
      <w:r>
        <w:rPr>
          <w:lang w:eastAsia="ko-KR"/>
        </w:rPr>
        <w:t>검증했다</w:t>
      </w:r>
      <w:r>
        <w:rPr>
          <w:lang w:eastAsia="ko-KR"/>
        </w:rPr>
        <w:t>.</w:t>
      </w:r>
    </w:p>
    <w:p w14:paraId="1B855FF6" w14:textId="77777777" w:rsidR="00E554A3" w:rsidRDefault="00000000">
      <w:pPr>
        <w:rPr>
          <w:lang w:eastAsia="ko-KR"/>
        </w:rPr>
      </w:pPr>
      <w:r>
        <w:rPr>
          <w:lang w:eastAsia="ko-KR"/>
        </w:rPr>
        <w:t>학술적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66BF24A0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개념의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: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이미지로의에서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>)</w:t>
      </w:r>
    </w:p>
    <w:p w14:paraId="4DECFA2C" w14:textId="77777777" w:rsidR="00E554A3" w:rsidRDefault="00000000">
      <w:pPr>
        <w:rPr>
          <w:lang w:eastAsia="ko-KR"/>
        </w:rPr>
      </w:pP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 xml:space="preserve">: Stage 1(X-ray) 50, Stage 2(DPF) 100 </w:t>
      </w:r>
      <w:r>
        <w:rPr>
          <w:lang w:eastAsia="ko-KR"/>
        </w:rPr>
        <w:t>에포크</w:t>
      </w:r>
    </w:p>
    <w:p w14:paraId="174640FB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사전학습이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D378C3C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570BDCB2" w14:textId="77777777" w:rsidR="00E554A3" w:rsidRDefault="00000000">
      <w:pPr>
        <w:rPr>
          <w:lang w:eastAsia="ko-KR"/>
        </w:rPr>
      </w:pPr>
      <w:r>
        <w:rPr>
          <w:lang w:eastAsia="ko-KR"/>
        </w:rPr>
        <w:t>플러그인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D1E7F16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: $2-5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비용으로</w:t>
      </w:r>
      <w:r>
        <w:rPr>
          <w:lang w:eastAsia="ko-KR"/>
        </w:rPr>
        <w:t xml:space="preserve"> 47.2%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15FE7AD0" w14:textId="77777777" w:rsidR="00E554A3" w:rsidRDefault="00000000">
      <w:pPr>
        <w:rPr>
          <w:lang w:eastAsia="ko-KR"/>
        </w:rPr>
      </w:pPr>
      <w:r>
        <w:rPr>
          <w:lang w:eastAsia="ko-KR"/>
        </w:rPr>
        <w:t>접근성</w:t>
      </w:r>
      <w:r>
        <w:rPr>
          <w:lang w:eastAsia="ko-KR"/>
        </w:rPr>
        <w:t xml:space="preserve">: GPU </w:t>
      </w:r>
      <w:r>
        <w:rPr>
          <w:lang w:eastAsia="ko-KR"/>
        </w:rPr>
        <w:t>불필요</w:t>
      </w:r>
      <w:r>
        <w:rPr>
          <w:lang w:eastAsia="ko-KR"/>
        </w:rPr>
        <w:t xml:space="preserve">, 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EBA2EF0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하이퍼파라미터</w:t>
      </w:r>
      <w:r>
        <w:rPr>
          <w:lang w:eastAsia="ko-KR"/>
        </w:rPr>
        <w:t xml:space="preserve">,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27A7A1E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64FBDAC9" w14:textId="77777777" w:rsidR="00E554A3" w:rsidRDefault="00000000">
      <w:pPr>
        <w:rPr>
          <w:lang w:eastAsia="ko-KR"/>
        </w:rPr>
      </w:pP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DPF </w:t>
      </w:r>
      <w:r>
        <w:rPr>
          <w:lang w:eastAsia="ko-KR"/>
        </w:rPr>
        <w:t>이미지로</w:t>
      </w:r>
      <w:r>
        <w:rPr>
          <w:lang w:eastAsia="ko-KR"/>
        </w:rPr>
        <w:t xml:space="preserve"> 91.7% mAP50 </w:t>
      </w:r>
      <w:r>
        <w:rPr>
          <w:lang w:eastAsia="ko-KR"/>
        </w:rPr>
        <w:t>달성하여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34.8%p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실증했다</w:t>
      </w:r>
      <w:r>
        <w:rPr>
          <w:lang w:eastAsia="ko-KR"/>
        </w:rPr>
        <w:t>.</w:t>
      </w:r>
    </w:p>
    <w:p w14:paraId="2D053B1F" w14:textId="77777777" w:rsidR="00E554A3" w:rsidRDefault="00000000">
      <w:r>
        <w:t>비교</w:t>
      </w:r>
      <w:r>
        <w:t xml:space="preserve"> </w:t>
      </w:r>
      <w:r>
        <w:t>분석</w:t>
      </w:r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72"/>
        <w:gridCol w:w="1638"/>
        <w:gridCol w:w="1124"/>
        <w:gridCol w:w="1222"/>
      </w:tblGrid>
      <w:tr w:rsidR="00E554A3" w14:paraId="32D4E960" w14:textId="77777777">
        <w:tc>
          <w:tcPr>
            <w:tcW w:w="2592" w:type="dxa"/>
          </w:tcPr>
          <w:p w14:paraId="3CB9CF88" w14:textId="77777777" w:rsidR="00E554A3" w:rsidRDefault="00000000">
            <w:r>
              <w:t>학습</w:t>
            </w:r>
            <w:r>
              <w:t xml:space="preserve"> </w:t>
            </w:r>
            <w:r>
              <w:t>전략</w:t>
            </w:r>
          </w:p>
        </w:tc>
        <w:tc>
          <w:tcPr>
            <w:tcW w:w="2592" w:type="dxa"/>
          </w:tcPr>
          <w:p w14:paraId="3F5B61E2" w14:textId="77777777" w:rsidR="00E554A3" w:rsidRDefault="00000000">
            <w:r>
              <w:t>사용</w:t>
            </w:r>
            <w:r>
              <w:t xml:space="preserve"> </w:t>
            </w:r>
            <w:r>
              <w:t>데이터</w:t>
            </w:r>
          </w:p>
        </w:tc>
        <w:tc>
          <w:tcPr>
            <w:tcW w:w="2592" w:type="dxa"/>
          </w:tcPr>
          <w:p w14:paraId="2FC6EDE6" w14:textId="77777777" w:rsidR="00E554A3" w:rsidRDefault="00000000">
            <w:r>
              <w:t>mAP50</w:t>
            </w:r>
          </w:p>
        </w:tc>
        <w:tc>
          <w:tcPr>
            <w:tcW w:w="2592" w:type="dxa"/>
          </w:tcPr>
          <w:p w14:paraId="7DA15F60" w14:textId="77777777" w:rsidR="00E554A3" w:rsidRDefault="00000000">
            <w:r>
              <w:t>성능</w:t>
            </w:r>
            <w:r>
              <w:t xml:space="preserve"> </w:t>
            </w:r>
            <w:r>
              <w:t>개선</w:t>
            </w:r>
          </w:p>
        </w:tc>
      </w:tr>
      <w:tr w:rsidR="00E554A3" w14:paraId="333ADCA5" w14:textId="77777777">
        <w:tc>
          <w:tcPr>
            <w:tcW w:w="2592" w:type="dxa"/>
          </w:tcPr>
          <w:p w14:paraId="2D09D953" w14:textId="77777777" w:rsidR="00E554A3" w:rsidRDefault="00000000">
            <w:r>
              <w:t>직접</w:t>
            </w:r>
            <w:r>
              <w:t xml:space="preserve"> </w:t>
            </w:r>
            <w:r>
              <w:t>학습</w:t>
            </w:r>
            <w:r>
              <w:t xml:space="preserve"> (baseline)</w:t>
            </w:r>
          </w:p>
        </w:tc>
        <w:tc>
          <w:tcPr>
            <w:tcW w:w="2592" w:type="dxa"/>
          </w:tcPr>
          <w:p w14:paraId="6DE309A2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592" w:type="dxa"/>
          </w:tcPr>
          <w:p w14:paraId="39F58CCE" w14:textId="77777777" w:rsidR="00E554A3" w:rsidRDefault="00000000">
            <w:r>
              <w:t>56.9%</w:t>
            </w:r>
          </w:p>
        </w:tc>
        <w:tc>
          <w:tcPr>
            <w:tcW w:w="2592" w:type="dxa"/>
          </w:tcPr>
          <w:p w14:paraId="1C27858B" w14:textId="77777777" w:rsidR="00E554A3" w:rsidRDefault="00000000">
            <w:r>
              <w:t>-</w:t>
            </w:r>
          </w:p>
        </w:tc>
      </w:tr>
      <w:tr w:rsidR="00E554A3" w14:paraId="6C8B51DE" w14:textId="77777777">
        <w:tc>
          <w:tcPr>
            <w:tcW w:w="2592" w:type="dxa"/>
          </w:tcPr>
          <w:p w14:paraId="742F73CA" w14:textId="77777777" w:rsidR="00E554A3" w:rsidRDefault="00000000">
            <w:r>
              <w:t xml:space="preserve">ImageNet </w:t>
            </w:r>
            <w:r>
              <w:t>직접</w:t>
            </w:r>
            <w:r>
              <w:t xml:space="preserve"> </w:t>
            </w:r>
            <w:r>
              <w:t>전이</w:t>
            </w:r>
          </w:p>
        </w:tc>
        <w:tc>
          <w:tcPr>
            <w:tcW w:w="2592" w:type="dxa"/>
          </w:tcPr>
          <w:p w14:paraId="5B7A0205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ImageNet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DPF</w:t>
            </w:r>
            <w:r>
              <w:rPr>
                <w:lang w:eastAsia="ko-KR"/>
              </w:rPr>
              <w:t>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전이</w:t>
            </w:r>
          </w:p>
        </w:tc>
        <w:tc>
          <w:tcPr>
            <w:tcW w:w="2592" w:type="dxa"/>
          </w:tcPr>
          <w:p w14:paraId="72AC5A8C" w14:textId="77777777" w:rsidR="00E554A3" w:rsidRDefault="00000000">
            <w:r>
              <w:t>72.3%</w:t>
            </w:r>
          </w:p>
        </w:tc>
        <w:tc>
          <w:tcPr>
            <w:tcW w:w="2592" w:type="dxa"/>
          </w:tcPr>
          <w:p w14:paraId="591A99CE" w14:textId="77777777" w:rsidR="00E554A3" w:rsidRDefault="00000000">
            <w:r>
              <w:t>+15.4%p</w:t>
            </w:r>
          </w:p>
        </w:tc>
      </w:tr>
      <w:tr w:rsidR="00E554A3" w14:paraId="3CEB2D55" w14:textId="77777777">
        <w:tc>
          <w:tcPr>
            <w:tcW w:w="2592" w:type="dxa"/>
          </w:tcPr>
          <w:p w14:paraId="37D0B047" w14:textId="77777777" w:rsidR="00E554A3" w:rsidRDefault="00000000">
            <w:r>
              <w:t>도메인</w:t>
            </w:r>
            <w:r>
              <w:t xml:space="preserve"> </w:t>
            </w:r>
            <w:r>
              <w:t>브리지</w:t>
            </w:r>
            <w:r>
              <w:t xml:space="preserve"> </w:t>
            </w:r>
            <w:r>
              <w:t>전이</w:t>
            </w:r>
          </w:p>
        </w:tc>
        <w:tc>
          <w:tcPr>
            <w:tcW w:w="2592" w:type="dxa"/>
          </w:tcPr>
          <w:p w14:paraId="5C076CBB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ImageNet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X-ray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거쳐</w:t>
            </w:r>
            <w:r>
              <w:rPr>
                <w:lang w:eastAsia="ko-KR"/>
              </w:rPr>
              <w:t xml:space="preserve"> DPF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전이하는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</w:p>
        </w:tc>
        <w:tc>
          <w:tcPr>
            <w:tcW w:w="2592" w:type="dxa"/>
          </w:tcPr>
          <w:p w14:paraId="23E33314" w14:textId="77777777" w:rsidR="00E554A3" w:rsidRDefault="00000000">
            <w:r>
              <w:t>91.7%</w:t>
            </w:r>
          </w:p>
        </w:tc>
        <w:tc>
          <w:tcPr>
            <w:tcW w:w="2592" w:type="dxa"/>
          </w:tcPr>
          <w:p w14:paraId="5E2B4461" w14:textId="77777777" w:rsidR="00E554A3" w:rsidRDefault="00000000">
            <w:r>
              <w:t>+34.8%p</w:t>
            </w:r>
          </w:p>
        </w:tc>
      </w:tr>
    </w:tbl>
    <w:p w14:paraId="2536E588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 310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추가가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4610491B" w14:textId="77777777" w:rsidR="00E554A3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(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>)</w:t>
      </w:r>
    </w:p>
    <w:p w14:paraId="79D15B3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6FA50E9D" w14:textId="77777777" w:rsidR="00E554A3" w:rsidRDefault="00000000">
      <w:pPr>
        <w:rPr>
          <w:lang w:eastAsia="ko-KR"/>
        </w:rPr>
      </w:pP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어텐션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(51-100 </w:t>
      </w:r>
      <w:r>
        <w:rPr>
          <w:lang w:eastAsia="ko-KR"/>
        </w:rPr>
        <w:t>에포크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67% </w:t>
      </w:r>
      <w:r>
        <w:rPr>
          <w:lang w:eastAsia="ko-KR"/>
        </w:rPr>
        <w:t>과소평가할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발견했다</w:t>
      </w:r>
      <w:r>
        <w:rPr>
          <w:lang w:eastAsia="ko-KR"/>
        </w:rPr>
        <w:t>.</w:t>
      </w:r>
    </w:p>
    <w:p w14:paraId="2A2EA1BC" w14:textId="77777777" w:rsidR="00E554A3" w:rsidRDefault="00000000">
      <w:pPr>
        <w:rPr>
          <w:lang w:eastAsia="ko-KR"/>
        </w:rPr>
      </w:pP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59FF7725" w14:textId="77777777" w:rsidR="00E554A3" w:rsidRDefault="00000000">
      <w:pPr>
        <w:rPr>
          <w:lang w:eastAsia="ko-KR"/>
        </w:rPr>
      </w:pPr>
      <w:r>
        <w:rPr>
          <w:lang w:eastAsia="ko-KR"/>
        </w:rPr>
        <w:t>에포크별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:</w:t>
      </w:r>
    </w:p>
    <w:p w14:paraId="388ABC1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1-25:   </w:t>
      </w:r>
      <w:r>
        <w:rPr>
          <w:lang w:eastAsia="ko-KR"/>
        </w:rPr>
        <w:t>급격한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(0%</w:t>
      </w:r>
      <w:r>
        <w:rPr>
          <w:lang w:eastAsia="ko-KR"/>
        </w:rPr>
        <w:t>에서</w:t>
      </w:r>
      <w:r>
        <w:rPr>
          <w:lang w:eastAsia="ko-KR"/>
        </w:rPr>
        <w:t xml:space="preserve"> 58.2%</w:t>
      </w:r>
      <w:r>
        <w:rPr>
          <w:lang w:eastAsia="ko-KR"/>
        </w:rPr>
        <w:t>로</w:t>
      </w:r>
      <w:r>
        <w:rPr>
          <w:lang w:eastAsia="ko-KR"/>
        </w:rPr>
        <w:t>, +58.2%p)</w:t>
      </w:r>
    </w:p>
    <w:p w14:paraId="3D5E2BD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26-50: 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(58.2%</w:t>
      </w:r>
      <w:r>
        <w:rPr>
          <w:lang w:eastAsia="ko-KR"/>
        </w:rPr>
        <w:t>에서</w:t>
      </w:r>
      <w:r>
        <w:rPr>
          <w:lang w:eastAsia="ko-KR"/>
        </w:rPr>
        <w:t xml:space="preserve"> 71.9%</w:t>
      </w:r>
      <w:r>
        <w:rPr>
          <w:lang w:eastAsia="ko-KR"/>
        </w:rPr>
        <w:t>로</w:t>
      </w:r>
      <w:r>
        <w:rPr>
          <w:lang w:eastAsia="ko-KR"/>
        </w:rPr>
        <w:t>, +13.7%p)</w:t>
      </w:r>
    </w:p>
    <w:p w14:paraId="60C502D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51-75: 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(71.9%</w:t>
      </w:r>
      <w:r>
        <w:rPr>
          <w:lang w:eastAsia="ko-KR"/>
        </w:rPr>
        <w:t>에서</w:t>
      </w:r>
      <w:r>
        <w:rPr>
          <w:lang w:eastAsia="ko-KR"/>
        </w:rPr>
        <w:t xml:space="preserve"> 84.3%</w:t>
      </w:r>
      <w:r>
        <w:rPr>
          <w:lang w:eastAsia="ko-KR"/>
        </w:rPr>
        <w:t>로</w:t>
      </w:r>
      <w:r>
        <w:rPr>
          <w:lang w:eastAsia="ko-KR"/>
        </w:rPr>
        <w:t xml:space="preserve">, +12.4%p)  ←,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놓치게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구간이다</w:t>
      </w:r>
      <w:r>
        <w:rPr>
          <w:lang w:eastAsia="ko-KR"/>
        </w:rPr>
        <w:t>.</w:t>
      </w:r>
    </w:p>
    <w:p w14:paraId="010AD8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76-100: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(84.3%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 xml:space="preserve">, +7.4%p)   ←,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구간이다</w:t>
      </w:r>
      <w:r>
        <w:rPr>
          <w:lang w:eastAsia="ko-KR"/>
        </w:rPr>
        <w:t>.</w:t>
      </w:r>
    </w:p>
    <w:p w14:paraId="18163F61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함의</w:t>
      </w:r>
      <w:r>
        <w:rPr>
          <w:lang w:eastAsia="ko-KR"/>
        </w:rPr>
        <w:t>:</w:t>
      </w:r>
    </w:p>
    <w:p w14:paraId="288A2D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50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 71.9% (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5811B41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 91.7% (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3A3661EF" w14:textId="77777777" w:rsidR="00E554A3" w:rsidRDefault="00000000">
      <w:pPr>
        <w:rPr>
          <w:lang w:eastAsia="ko-KR"/>
        </w:rPr>
      </w:pPr>
      <w:r>
        <w:rPr>
          <w:lang w:eastAsia="ko-KR"/>
        </w:rPr>
        <w:t>질적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: "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"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방식에서</w:t>
      </w:r>
      <w:r>
        <w:rPr>
          <w:lang w:eastAsia="ko-KR"/>
        </w:rPr>
        <w:t xml:space="preserve"> "AI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주도하고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"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</w:p>
    <w:p w14:paraId="5357D6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객관적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6BDE3344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프로토콜로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공정하게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표준화된</w:t>
      </w:r>
      <w:r>
        <w:rPr>
          <w:lang w:eastAsia="ko-KR"/>
        </w:rPr>
        <w:t xml:space="preserve"> </w:t>
      </w:r>
      <w:r>
        <w:rPr>
          <w:lang w:eastAsia="ko-KR"/>
        </w:rPr>
        <w:t>벤치마크를</w:t>
      </w:r>
      <w:r>
        <w:rPr>
          <w:lang w:eastAsia="ko-KR"/>
        </w:rPr>
        <w:t xml:space="preserve"> </w:t>
      </w:r>
      <w:r>
        <w:rPr>
          <w:lang w:eastAsia="ko-KR"/>
        </w:rPr>
        <w:t>구축했다</w:t>
      </w:r>
      <w:r>
        <w:rPr>
          <w:lang w:eastAsia="ko-KR"/>
        </w:rPr>
        <w:t>.</w:t>
      </w:r>
    </w:p>
    <w:p w14:paraId="4661B5BC" w14:textId="77777777" w:rsidR="00E554A3" w:rsidRDefault="00000000">
      <w:pPr>
        <w:rPr>
          <w:lang w:eastAsia="ko-KR"/>
        </w:rPr>
      </w:pP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:</w:t>
      </w:r>
    </w:p>
    <w:p w14:paraId="2D85B4DB" w14:textId="77777777" w:rsidR="00E554A3" w:rsidRDefault="00000000">
      <w:pPr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시드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,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7D77FAF0" w14:textId="77777777" w:rsidR="00E554A3" w:rsidRDefault="00000000">
      <w:pPr>
        <w:rPr>
          <w:lang w:eastAsia="ko-KR"/>
        </w:rPr>
      </w:pPr>
      <w:r>
        <w:rPr>
          <w:lang w:eastAsia="ko-KR"/>
        </w:rPr>
        <w:t>하이퍼파라미터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: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, </w:t>
      </w:r>
      <w:r>
        <w:rPr>
          <w:lang w:eastAsia="ko-KR"/>
        </w:rPr>
        <w:t>학습률</w:t>
      </w:r>
      <w:r>
        <w:rPr>
          <w:lang w:eastAsia="ko-KR"/>
        </w:rPr>
        <w:t xml:space="preserve">, </w:t>
      </w:r>
      <w:r>
        <w:rPr>
          <w:lang w:eastAsia="ko-KR"/>
        </w:rPr>
        <w:t>옵티마이저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</w:p>
    <w:p w14:paraId="7EE2D107" w14:textId="77777777" w:rsidR="00E554A3" w:rsidRDefault="00000000">
      <w:pPr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: mAP50, mAP50-95, Precision, Recall</w:t>
      </w:r>
    </w:p>
    <w:p w14:paraId="5E7A05E2" w14:textId="77777777" w:rsidR="00E554A3" w:rsidRDefault="00000000">
      <w:pPr>
        <w:rPr>
          <w:lang w:eastAsia="ko-KR"/>
        </w:rPr>
      </w:pPr>
      <w:r>
        <w:rPr>
          <w:lang w:eastAsia="ko-KR"/>
        </w:rPr>
        <w:t>에포크별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: 100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0A409130" w14:textId="77777777" w:rsidR="00E554A3" w:rsidRDefault="00000000">
      <w:r>
        <w:t>적용</w:t>
      </w:r>
      <w:r>
        <w:t xml:space="preserve"> </w:t>
      </w:r>
      <w:r>
        <w:t>사례</w:t>
      </w:r>
      <w:r>
        <w:t xml:space="preserve"> (</w:t>
      </w:r>
      <w:r>
        <w:t>본</w:t>
      </w:r>
      <w:r>
        <w:t xml:space="preserve"> </w:t>
      </w:r>
      <w:r>
        <w:t>연구</w:t>
      </w:r>
      <w:r>
        <w:t>):</w:t>
      </w:r>
    </w:p>
    <w:p w14:paraId="6A0E88FF" w14:textId="77777777" w:rsidR="00E554A3" w:rsidRDefault="00000000">
      <w:r>
        <w:t>YOLOv8s: 62.3% mAP50 (baseline)</w:t>
      </w:r>
    </w:p>
    <w:p w14:paraId="4AAA7F12" w14:textId="77777777" w:rsidR="00E554A3" w:rsidRDefault="00000000">
      <w:r>
        <w:t xml:space="preserve">YOLO11s: 91.7% mAP50 (+47.2% </w:t>
      </w:r>
      <w:r>
        <w:t>개선</w:t>
      </w:r>
      <w:r>
        <w:t>)</w:t>
      </w:r>
    </w:p>
    <w:p w14:paraId="09D9A69D" w14:textId="77777777" w:rsidR="00E554A3" w:rsidRDefault="00000000">
      <w:r>
        <w:t>이</w:t>
      </w:r>
      <w:r>
        <w:t xml:space="preserve"> </w:t>
      </w:r>
      <w:r>
        <w:t>프레임워크는</w:t>
      </w:r>
      <w:r>
        <w:t xml:space="preserve"> </w:t>
      </w:r>
      <w:r>
        <w:t>향후</w:t>
      </w:r>
      <w:r>
        <w:t xml:space="preserve"> YOLO11m/l/x, Faster R-CNN, DETR </w:t>
      </w:r>
      <w:r>
        <w:t>등</w:t>
      </w:r>
      <w:r>
        <w:t xml:space="preserve"> </w:t>
      </w:r>
      <w:r>
        <w:t>다른</w:t>
      </w:r>
      <w:r>
        <w:t xml:space="preserve"> </w:t>
      </w:r>
      <w:r>
        <w:t>모델</w:t>
      </w:r>
      <w:r>
        <w:t xml:space="preserve"> </w:t>
      </w:r>
      <w:r>
        <w:t>평가에도</w:t>
      </w:r>
      <w:r>
        <w:t xml:space="preserve"> </w:t>
      </w:r>
      <w:r>
        <w:t>활용</w:t>
      </w:r>
      <w:r>
        <w:t xml:space="preserve"> </w:t>
      </w:r>
      <w:r>
        <w:t>가능하다</w:t>
      </w:r>
      <w:r>
        <w:t>.</w:t>
      </w:r>
    </w:p>
    <w:p w14:paraId="7DD99D0A" w14:textId="77777777" w:rsidR="00E554A3" w:rsidRDefault="00000000">
      <w:pPr>
        <w:pStyle w:val="2"/>
      </w:pPr>
      <w:r>
        <w:t xml:space="preserve">II. </w:t>
      </w:r>
      <w:r>
        <w:t>관련</w:t>
      </w:r>
      <w:r>
        <w:t xml:space="preserve"> </w:t>
      </w:r>
      <w:r>
        <w:t>연구</w:t>
      </w:r>
      <w:r>
        <w:t xml:space="preserve"> (Related Work)</w:t>
      </w:r>
    </w:p>
    <w:p w14:paraId="206A77D4" w14:textId="77777777" w:rsidR="00E554A3" w:rsidRDefault="00000000">
      <w:pPr>
        <w:pStyle w:val="3"/>
      </w:pPr>
      <w:r>
        <w:t xml:space="preserve">A. </w:t>
      </w:r>
      <w:r>
        <w:t>제조업</w:t>
      </w:r>
      <w:r>
        <w:t xml:space="preserve"> </w:t>
      </w:r>
      <w:r>
        <w:t>결함</w:t>
      </w:r>
      <w:r>
        <w:t xml:space="preserve"> </w:t>
      </w:r>
      <w:r>
        <w:t>검출</w:t>
      </w:r>
    </w:p>
    <w:p w14:paraId="2F83C8C6" w14:textId="77777777" w:rsidR="00E554A3" w:rsidRDefault="00000000">
      <w:r>
        <w:t xml:space="preserve">1. </w:t>
      </w:r>
      <w:r>
        <w:t>전통적</w:t>
      </w:r>
      <w:r>
        <w:t xml:space="preserve"> </w:t>
      </w:r>
      <w:r>
        <w:t>접근법</w:t>
      </w:r>
    </w:p>
    <w:p w14:paraId="6DBA15B7" w14:textId="77777777" w:rsidR="00E554A3" w:rsidRDefault="00000000">
      <w:pPr>
        <w:rPr>
          <w:lang w:eastAsia="ko-KR"/>
        </w:rPr>
      </w:pP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검출은</w:t>
      </w:r>
      <w:r>
        <w:rPr>
          <w:lang w:eastAsia="ko-KR"/>
        </w:rPr>
        <w:t xml:space="preserve">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주제였다</w:t>
      </w:r>
      <w:r>
        <w:rPr>
          <w:lang w:eastAsia="ko-KR"/>
        </w:rPr>
        <w:t xml:space="preserve">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전통적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기법에</w:t>
      </w:r>
      <w:r>
        <w:rPr>
          <w:lang w:eastAsia="ko-KR"/>
        </w:rPr>
        <w:t xml:space="preserve"> </w:t>
      </w:r>
      <w:r>
        <w:rPr>
          <w:lang w:eastAsia="ko-KR"/>
        </w:rPr>
        <w:t>의존했다</w:t>
      </w:r>
      <w:r>
        <w:rPr>
          <w:lang w:eastAsia="ko-KR"/>
        </w:rPr>
        <w:t>:</w:t>
      </w:r>
    </w:p>
    <w:p w14:paraId="16DFF9C1" w14:textId="77777777" w:rsidR="00E554A3" w:rsidRDefault="00000000">
      <w:pPr>
        <w:rPr>
          <w:lang w:eastAsia="ko-KR"/>
        </w:rPr>
      </w:pPr>
      <w:r>
        <w:rPr>
          <w:lang w:eastAsia="ko-KR"/>
        </w:rPr>
        <w:t>고전적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>:</w:t>
      </w:r>
    </w:p>
    <w:p w14:paraId="297D26B9" w14:textId="77777777" w:rsidR="00E554A3" w:rsidRDefault="00000000">
      <w:pPr>
        <w:rPr>
          <w:lang w:eastAsia="ko-KR"/>
        </w:rPr>
      </w:pPr>
      <w:r>
        <w:rPr>
          <w:lang w:eastAsia="ko-KR"/>
        </w:rPr>
        <w:t>에지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: Canny, Sobel </w:t>
      </w:r>
      <w:r>
        <w:rPr>
          <w:lang w:eastAsia="ko-KR"/>
        </w:rPr>
        <w:t>연산자로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[4]</w:t>
      </w:r>
    </w:p>
    <w:p w14:paraId="4143573B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,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4F764BF9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민감성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084D6B9F" w14:textId="77777777" w:rsidR="00E554A3" w:rsidRDefault="00000000">
      <w:pPr>
        <w:rPr>
          <w:lang w:eastAsia="ko-KR"/>
        </w:rPr>
      </w:pPr>
      <w:r>
        <w:rPr>
          <w:lang w:eastAsia="ko-KR"/>
        </w:rPr>
        <w:t>텍스처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: Gabor </w:t>
      </w:r>
      <w:r>
        <w:rPr>
          <w:lang w:eastAsia="ko-KR"/>
        </w:rPr>
        <w:t>필터</w:t>
      </w:r>
      <w:r>
        <w:rPr>
          <w:lang w:eastAsia="ko-KR"/>
        </w:rPr>
        <w:t>, LBP(Local Binary Pattern) [5]</w:t>
      </w:r>
    </w:p>
    <w:p w14:paraId="1D267646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검출에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</w:p>
    <w:p w14:paraId="67942827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,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9D5605F" w14:textId="77777777" w:rsidR="00E554A3" w:rsidRDefault="00000000">
      <w:pPr>
        <w:rPr>
          <w:lang w:eastAsia="ko-KR"/>
        </w:rPr>
      </w:pPr>
      <w:r>
        <w:rPr>
          <w:lang w:eastAsia="ko-KR"/>
        </w:rPr>
        <w:t>형태학적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>: Opening, Closing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[6]</w:t>
      </w:r>
    </w:p>
    <w:p w14:paraId="49DEEE2F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08645A78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 xml:space="preserve">,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</w:p>
    <w:p w14:paraId="0CEF557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>:</w:t>
      </w:r>
    </w:p>
    <w:p w14:paraId="54AE3541" w14:textId="77777777" w:rsidR="00E554A3" w:rsidRDefault="00000000">
      <w:pPr>
        <w:rPr>
          <w:lang w:eastAsia="ko-KR"/>
        </w:rPr>
      </w:pPr>
      <w:r>
        <w:rPr>
          <w:lang w:eastAsia="ko-KR"/>
        </w:rPr>
        <w:t>정확도</w:t>
      </w:r>
      <w:r>
        <w:rPr>
          <w:lang w:eastAsia="ko-KR"/>
        </w:rPr>
        <w:t>: 60-75% (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>)</w:t>
      </w:r>
    </w:p>
    <w:p w14:paraId="3A3DF0F4" w14:textId="77777777" w:rsidR="00E554A3" w:rsidRDefault="00000000">
      <w:pPr>
        <w:rPr>
          <w:lang w:eastAsia="ko-KR"/>
        </w:rPr>
      </w:pPr>
      <w:r>
        <w:rPr>
          <w:lang w:eastAsia="ko-KR"/>
        </w:rPr>
        <w:t>위양성률</w:t>
      </w:r>
      <w:r>
        <w:rPr>
          <w:lang w:eastAsia="ko-KR"/>
        </w:rPr>
        <w:t>: 15-30% (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초래</w:t>
      </w:r>
      <w:r>
        <w:rPr>
          <w:lang w:eastAsia="ko-KR"/>
        </w:rPr>
        <w:t>)</w:t>
      </w:r>
    </w:p>
    <w:p w14:paraId="7551A185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부품에만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  <w:r>
        <w:rPr>
          <w:lang w:eastAsia="ko-KR"/>
        </w:rPr>
        <w:t xml:space="preserve">,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57AE663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접근법</w:t>
      </w:r>
    </w:p>
    <w:p w14:paraId="5893882B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2015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CNN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방법론이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지배하기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>.</w:t>
      </w:r>
    </w:p>
    <w:p w14:paraId="2EDBCB10" w14:textId="77777777" w:rsidR="00E554A3" w:rsidRDefault="00000000">
      <w:r>
        <w:t>대표적</w:t>
      </w:r>
      <w:r>
        <w:t xml:space="preserve"> </w:t>
      </w:r>
      <w:r>
        <w:t>연구</w:t>
      </w:r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98"/>
        <w:gridCol w:w="1303"/>
        <w:gridCol w:w="958"/>
        <w:gridCol w:w="958"/>
        <w:gridCol w:w="1039"/>
      </w:tblGrid>
      <w:tr w:rsidR="00E554A3" w14:paraId="77EDDF6B" w14:textId="77777777">
        <w:tc>
          <w:tcPr>
            <w:tcW w:w="2074" w:type="dxa"/>
          </w:tcPr>
          <w:p w14:paraId="4109FECD" w14:textId="77777777" w:rsidR="00E554A3" w:rsidRDefault="00000000">
            <w:r>
              <w:t>연구</w:t>
            </w:r>
          </w:p>
        </w:tc>
        <w:tc>
          <w:tcPr>
            <w:tcW w:w="2074" w:type="dxa"/>
          </w:tcPr>
          <w:p w14:paraId="3780DE15" w14:textId="77777777" w:rsidR="00E554A3" w:rsidRDefault="00000000">
            <w:r>
              <w:t>방법</w:t>
            </w:r>
          </w:p>
        </w:tc>
        <w:tc>
          <w:tcPr>
            <w:tcW w:w="2074" w:type="dxa"/>
          </w:tcPr>
          <w:p w14:paraId="65D49CC6" w14:textId="77777777" w:rsidR="00E554A3" w:rsidRDefault="00000000">
            <w:r>
              <w:t>대상</w:t>
            </w:r>
          </w:p>
        </w:tc>
        <w:tc>
          <w:tcPr>
            <w:tcW w:w="2074" w:type="dxa"/>
          </w:tcPr>
          <w:p w14:paraId="288F4D45" w14:textId="77777777" w:rsidR="00E554A3" w:rsidRDefault="00000000">
            <w:r>
              <w:t>정확도</w:t>
            </w:r>
          </w:p>
        </w:tc>
        <w:tc>
          <w:tcPr>
            <w:tcW w:w="2074" w:type="dxa"/>
          </w:tcPr>
          <w:p w14:paraId="1C9414C7" w14:textId="77777777" w:rsidR="00E554A3" w:rsidRDefault="00000000">
            <w:r>
              <w:t>데이터</w:t>
            </w:r>
            <w:r>
              <w:t xml:space="preserve"> </w:t>
            </w:r>
            <w:r>
              <w:t>수</w:t>
            </w:r>
          </w:p>
        </w:tc>
      </w:tr>
      <w:tr w:rsidR="00E554A3" w14:paraId="4FF54A95" w14:textId="77777777">
        <w:tc>
          <w:tcPr>
            <w:tcW w:w="2074" w:type="dxa"/>
          </w:tcPr>
          <w:p w14:paraId="7BA116DC" w14:textId="77777777" w:rsidR="00E554A3" w:rsidRDefault="00000000">
            <w:r>
              <w:t>Ren et al. [7]</w:t>
            </w:r>
          </w:p>
        </w:tc>
        <w:tc>
          <w:tcPr>
            <w:tcW w:w="2074" w:type="dxa"/>
          </w:tcPr>
          <w:p w14:paraId="6DF6F406" w14:textId="77777777" w:rsidR="00E554A3" w:rsidRDefault="00000000">
            <w:r>
              <w:t>Faster R-CNN</w:t>
            </w:r>
          </w:p>
        </w:tc>
        <w:tc>
          <w:tcPr>
            <w:tcW w:w="2074" w:type="dxa"/>
          </w:tcPr>
          <w:p w14:paraId="35FC7EFE" w14:textId="77777777" w:rsidR="00E554A3" w:rsidRDefault="00000000">
            <w:r>
              <w:t>강철</w:t>
            </w:r>
            <w:r>
              <w:t xml:space="preserve"> </w:t>
            </w:r>
            <w:r>
              <w:t>표면</w:t>
            </w:r>
          </w:p>
        </w:tc>
        <w:tc>
          <w:tcPr>
            <w:tcW w:w="2074" w:type="dxa"/>
          </w:tcPr>
          <w:p w14:paraId="32A0B702" w14:textId="77777777" w:rsidR="00E554A3" w:rsidRDefault="00000000">
            <w:r>
              <w:t>87.3%</w:t>
            </w:r>
          </w:p>
        </w:tc>
        <w:tc>
          <w:tcPr>
            <w:tcW w:w="2074" w:type="dxa"/>
          </w:tcPr>
          <w:p w14:paraId="5A998E4F" w14:textId="77777777" w:rsidR="00E554A3" w:rsidRDefault="00000000">
            <w:r>
              <w:t>1,800</w:t>
            </w:r>
            <w:r>
              <w:t>장</w:t>
            </w:r>
          </w:p>
        </w:tc>
      </w:tr>
      <w:tr w:rsidR="00E554A3" w14:paraId="58299410" w14:textId="77777777">
        <w:tc>
          <w:tcPr>
            <w:tcW w:w="2074" w:type="dxa"/>
          </w:tcPr>
          <w:p w14:paraId="103B26D3" w14:textId="77777777" w:rsidR="00E554A3" w:rsidRDefault="00000000">
            <w:r>
              <w:t>Weimer et al. [8]</w:t>
            </w:r>
          </w:p>
        </w:tc>
        <w:tc>
          <w:tcPr>
            <w:tcW w:w="2074" w:type="dxa"/>
          </w:tcPr>
          <w:p w14:paraId="484D2752" w14:textId="77777777" w:rsidR="00E554A3" w:rsidRDefault="00000000">
            <w:r>
              <w:t>ResNet-50</w:t>
            </w:r>
          </w:p>
        </w:tc>
        <w:tc>
          <w:tcPr>
            <w:tcW w:w="2074" w:type="dxa"/>
          </w:tcPr>
          <w:p w14:paraId="52EA573E" w14:textId="77777777" w:rsidR="00E554A3" w:rsidRDefault="00000000">
            <w:r>
              <w:t>용접</w:t>
            </w:r>
            <w:r>
              <w:t xml:space="preserve"> </w:t>
            </w:r>
            <w:r>
              <w:t>결함</w:t>
            </w:r>
          </w:p>
        </w:tc>
        <w:tc>
          <w:tcPr>
            <w:tcW w:w="2074" w:type="dxa"/>
          </w:tcPr>
          <w:p w14:paraId="0321D94B" w14:textId="77777777" w:rsidR="00E554A3" w:rsidRDefault="00000000">
            <w:r>
              <w:t>92.1%</w:t>
            </w:r>
          </w:p>
        </w:tc>
        <w:tc>
          <w:tcPr>
            <w:tcW w:w="2074" w:type="dxa"/>
          </w:tcPr>
          <w:p w14:paraId="4499B7B6" w14:textId="77777777" w:rsidR="00E554A3" w:rsidRDefault="00000000">
            <w:r>
              <w:t>3,500</w:t>
            </w:r>
            <w:r>
              <w:t>장</w:t>
            </w:r>
          </w:p>
        </w:tc>
      </w:tr>
      <w:tr w:rsidR="00E554A3" w14:paraId="6A40683D" w14:textId="77777777">
        <w:tc>
          <w:tcPr>
            <w:tcW w:w="2074" w:type="dxa"/>
          </w:tcPr>
          <w:p w14:paraId="4E221D93" w14:textId="77777777" w:rsidR="00E554A3" w:rsidRDefault="00000000">
            <w:r>
              <w:t>Lin et al. [9]</w:t>
            </w:r>
          </w:p>
        </w:tc>
        <w:tc>
          <w:tcPr>
            <w:tcW w:w="2074" w:type="dxa"/>
          </w:tcPr>
          <w:p w14:paraId="0DD58299" w14:textId="77777777" w:rsidR="00E554A3" w:rsidRDefault="00000000">
            <w:r>
              <w:t>YOLOv3</w:t>
            </w:r>
          </w:p>
        </w:tc>
        <w:tc>
          <w:tcPr>
            <w:tcW w:w="2074" w:type="dxa"/>
          </w:tcPr>
          <w:p w14:paraId="52FFD42A" w14:textId="77777777" w:rsidR="00E554A3" w:rsidRDefault="00000000">
            <w:r>
              <w:t xml:space="preserve">PCB </w:t>
            </w:r>
            <w:r>
              <w:t>결함</w:t>
            </w:r>
          </w:p>
        </w:tc>
        <w:tc>
          <w:tcPr>
            <w:tcW w:w="2074" w:type="dxa"/>
          </w:tcPr>
          <w:p w14:paraId="3B7B2C05" w14:textId="77777777" w:rsidR="00E554A3" w:rsidRDefault="00000000">
            <w:r>
              <w:t>89.7%</w:t>
            </w:r>
          </w:p>
        </w:tc>
        <w:tc>
          <w:tcPr>
            <w:tcW w:w="2074" w:type="dxa"/>
          </w:tcPr>
          <w:p w14:paraId="7F5490B5" w14:textId="77777777" w:rsidR="00E554A3" w:rsidRDefault="00000000">
            <w:r>
              <w:t>2,100</w:t>
            </w:r>
            <w:r>
              <w:t>장</w:t>
            </w:r>
          </w:p>
        </w:tc>
      </w:tr>
      <w:tr w:rsidR="00E554A3" w14:paraId="4804B743" w14:textId="77777777">
        <w:tc>
          <w:tcPr>
            <w:tcW w:w="2074" w:type="dxa"/>
          </w:tcPr>
          <w:p w14:paraId="43EBC8FF" w14:textId="77777777" w:rsidR="00E554A3" w:rsidRDefault="00000000">
            <w:r>
              <w:t>Park et al. [10]</w:t>
            </w:r>
          </w:p>
        </w:tc>
        <w:tc>
          <w:tcPr>
            <w:tcW w:w="2074" w:type="dxa"/>
          </w:tcPr>
          <w:p w14:paraId="478ABA80" w14:textId="77777777" w:rsidR="00E554A3" w:rsidRDefault="00000000">
            <w:r>
              <w:t>EfficientDet</w:t>
            </w:r>
          </w:p>
        </w:tc>
        <w:tc>
          <w:tcPr>
            <w:tcW w:w="2074" w:type="dxa"/>
          </w:tcPr>
          <w:p w14:paraId="30218E80" w14:textId="77777777" w:rsidR="00E554A3" w:rsidRDefault="00000000">
            <w:r>
              <w:t>자동차</w:t>
            </w:r>
            <w:r>
              <w:t xml:space="preserve"> </w:t>
            </w:r>
            <w:r>
              <w:t>부품</w:t>
            </w:r>
          </w:p>
        </w:tc>
        <w:tc>
          <w:tcPr>
            <w:tcW w:w="2074" w:type="dxa"/>
          </w:tcPr>
          <w:p w14:paraId="1264A1B7" w14:textId="77777777" w:rsidR="00E554A3" w:rsidRDefault="00000000">
            <w:r>
              <w:t>85.4%</w:t>
            </w:r>
          </w:p>
        </w:tc>
        <w:tc>
          <w:tcPr>
            <w:tcW w:w="2074" w:type="dxa"/>
          </w:tcPr>
          <w:p w14:paraId="399C9B75" w14:textId="77777777" w:rsidR="00E554A3" w:rsidRDefault="00000000">
            <w:r>
              <w:t>1,200</w:t>
            </w:r>
            <w:r>
              <w:t>장</w:t>
            </w:r>
          </w:p>
        </w:tc>
      </w:tr>
    </w:tbl>
    <w:p w14:paraId="77F7646C" w14:textId="77777777" w:rsidR="00E554A3" w:rsidRDefault="00000000">
      <w:r>
        <w:t>공통</w:t>
      </w:r>
      <w:r>
        <w:t xml:space="preserve"> </w:t>
      </w:r>
      <w:r>
        <w:t>한계</w:t>
      </w:r>
      <w:r>
        <w:t>:</w:t>
      </w:r>
    </w:p>
    <w:p w14:paraId="68D47054" w14:textId="77777777" w:rsidR="00E554A3" w:rsidRDefault="00000000">
      <w:pPr>
        <w:rPr>
          <w:lang w:eastAsia="ko-KR"/>
        </w:rPr>
      </w:pP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: </w:t>
      </w:r>
      <w:r>
        <w:rPr>
          <w:lang w:eastAsia="ko-KR"/>
        </w:rPr>
        <w:t>최소</w:t>
      </w:r>
      <w:r>
        <w:rPr>
          <w:lang w:eastAsia="ko-KR"/>
        </w:rPr>
        <w:t xml:space="preserve"> 1,000-5,000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38E63257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>/</w:t>
      </w:r>
      <w:r>
        <w:rPr>
          <w:lang w:eastAsia="ko-KR"/>
        </w:rPr>
        <w:t>제조사에만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</w:p>
    <w:p w14:paraId="7225F5B1" w14:textId="77777777" w:rsidR="00E554A3" w:rsidRDefault="00000000">
      <w:pPr>
        <w:rPr>
          <w:lang w:eastAsia="ko-KR"/>
        </w:rPr>
      </w:pP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복잡성</w:t>
      </w:r>
      <w:r>
        <w:rPr>
          <w:lang w:eastAsia="ko-KR"/>
        </w:rPr>
        <w:t xml:space="preserve">: GPU </w:t>
      </w:r>
      <w:r>
        <w:rPr>
          <w:lang w:eastAsia="ko-KR"/>
        </w:rPr>
        <w:t>서버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354F6915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: </w:t>
      </w:r>
      <w:r>
        <w:rPr>
          <w:lang w:eastAsia="ko-KR"/>
        </w:rPr>
        <w:t>코드</w:t>
      </w:r>
      <w:r>
        <w:rPr>
          <w:lang w:eastAsia="ko-KR"/>
        </w:rPr>
        <w:t>/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  <w:r>
        <w:rPr>
          <w:lang w:eastAsia="ko-KR"/>
        </w:rPr>
        <w:t xml:space="preserve">,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427F26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도전</w:t>
      </w:r>
    </w:p>
    <w:p w14:paraId="22E61E6C" w14:textId="77777777" w:rsidR="00E554A3" w:rsidRDefault="00000000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연구들은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해결을</w:t>
      </w:r>
      <w:r>
        <w:rPr>
          <w:lang w:eastAsia="ko-KR"/>
        </w:rPr>
        <w:t xml:space="preserve"> </w:t>
      </w:r>
      <w:r>
        <w:rPr>
          <w:lang w:eastAsia="ko-KR"/>
        </w:rPr>
        <w:t>시도했으나</w:t>
      </w:r>
      <w:r>
        <w:rPr>
          <w:lang w:eastAsia="ko-KR"/>
        </w:rPr>
        <w:t xml:space="preserve">,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7129E0AF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기법</w:t>
      </w:r>
      <w:r>
        <w:rPr>
          <w:lang w:eastAsia="ko-KR"/>
        </w:rPr>
        <w:t xml:space="preserve"> [11-12]:</w:t>
      </w:r>
    </w:p>
    <w:p w14:paraId="6E9D9667" w14:textId="77777777" w:rsidR="00E554A3" w:rsidRDefault="00000000">
      <w:pPr>
        <w:rPr>
          <w:lang w:eastAsia="ko-KR"/>
        </w:rPr>
      </w:pPr>
      <w:r>
        <w:rPr>
          <w:lang w:eastAsia="ko-KR"/>
        </w:rPr>
        <w:t>회전</w:t>
      </w:r>
      <w:r>
        <w:rPr>
          <w:lang w:eastAsia="ko-KR"/>
        </w:rPr>
        <w:t xml:space="preserve">, </w:t>
      </w:r>
      <w:r>
        <w:rPr>
          <w:lang w:eastAsia="ko-KR"/>
        </w:rPr>
        <w:t>뒤집기</w:t>
      </w:r>
      <w:r>
        <w:rPr>
          <w:lang w:eastAsia="ko-KR"/>
        </w:rPr>
        <w:t xml:space="preserve">, </w:t>
      </w:r>
      <w:r>
        <w:rPr>
          <w:lang w:eastAsia="ko-KR"/>
        </w:rPr>
        <w:t>색상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2E9FDEF0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5-10%p</w:t>
      </w:r>
    </w:p>
    <w:p w14:paraId="463857D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7A8F4F03" w14:textId="77777777" w:rsidR="00E554A3" w:rsidRDefault="00000000">
      <w:pPr>
        <w:rPr>
          <w:lang w:eastAsia="ko-KR"/>
        </w:rPr>
      </w:pP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[13]:</w:t>
      </w:r>
    </w:p>
    <w:p w14:paraId="66D719D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GAN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6507B276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결함과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</w:p>
    <w:p w14:paraId="735632C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Few-shot </w:t>
      </w:r>
      <w:r>
        <w:rPr>
          <w:lang w:eastAsia="ko-KR"/>
        </w:rPr>
        <w:t>학습</w:t>
      </w:r>
      <w:r>
        <w:rPr>
          <w:lang w:eastAsia="ko-KR"/>
        </w:rPr>
        <w:t xml:space="preserve"> [14]:</w:t>
      </w:r>
    </w:p>
    <w:p w14:paraId="4CE6FB4C" w14:textId="77777777" w:rsidR="00E554A3" w:rsidRDefault="00000000">
      <w:pPr>
        <w:rPr>
          <w:lang w:eastAsia="ko-KR"/>
        </w:rPr>
      </w:pPr>
      <w:r>
        <w:rPr>
          <w:lang w:eastAsia="ko-KR"/>
        </w:rPr>
        <w:t>메타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5-10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544367F4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성능</w:t>
      </w:r>
      <w:r>
        <w:rPr>
          <w:lang w:eastAsia="ko-KR"/>
        </w:rPr>
        <w:t xml:space="preserve"> 60-70%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실용화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8F7D136" w14:textId="77777777" w:rsidR="00E554A3" w:rsidRDefault="00000000">
      <w:pPr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: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90%+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</w:p>
    <w:p w14:paraId="1621C8BB" w14:textId="77777777" w:rsidR="00E554A3" w:rsidRDefault="00000000">
      <w:pPr>
        <w:pStyle w:val="3"/>
      </w:pPr>
      <w:r>
        <w:t xml:space="preserve">B. </w:t>
      </w:r>
      <w:r>
        <w:t>전이학습</w:t>
      </w:r>
      <w:r>
        <w:t xml:space="preserve"> (Transfer Learning)</w:t>
      </w:r>
    </w:p>
    <w:p w14:paraId="291E65AF" w14:textId="77777777" w:rsidR="00E554A3" w:rsidRDefault="00000000">
      <w:r>
        <w:t xml:space="preserve">1. </w:t>
      </w:r>
      <w:r>
        <w:t>기본</w:t>
      </w:r>
      <w:r>
        <w:t xml:space="preserve"> </w:t>
      </w:r>
      <w:r>
        <w:t>개념</w:t>
      </w:r>
      <w:r>
        <w:t xml:space="preserve"> </w:t>
      </w:r>
      <w:r>
        <w:t>및</w:t>
      </w:r>
      <w:r>
        <w:t xml:space="preserve"> </w:t>
      </w:r>
      <w:r>
        <w:t>발전</w:t>
      </w:r>
    </w:p>
    <w:p w14:paraId="0E2FA373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전이학습은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(source domain)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(target domain)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기법이다</w:t>
      </w:r>
      <w:r>
        <w:rPr>
          <w:lang w:eastAsia="ko-KR"/>
        </w:rPr>
        <w:t xml:space="preserve"> [15].</w:t>
      </w:r>
    </w:p>
    <w:p w14:paraId="549E2115" w14:textId="77777777" w:rsidR="00E554A3" w:rsidRDefault="00000000">
      <w:r>
        <w:t>수학적</w:t>
      </w:r>
      <w:r>
        <w:t xml:space="preserve"> </w:t>
      </w:r>
      <w:r>
        <w:t>정의</w:t>
      </w:r>
      <w:r>
        <w:t>:</w:t>
      </w:r>
    </w:p>
    <w:p w14:paraId="51680635" w14:textId="77777777" w:rsidR="00E554A3" w:rsidRDefault="00000000">
      <w:r>
        <w:t>소스</w:t>
      </w:r>
      <w:r>
        <w:t xml:space="preserve"> </w:t>
      </w:r>
      <w:r>
        <w:t>도메인</w:t>
      </w:r>
      <w:r>
        <w:t>: $D_S = \{X_S, P(X_S), Y_S, P(Y_S)\}$</w:t>
      </w:r>
    </w:p>
    <w:p w14:paraId="1EC30875" w14:textId="77777777" w:rsidR="00E554A3" w:rsidRDefault="00000000">
      <w:r>
        <w:t>타겟</w:t>
      </w:r>
      <w:r>
        <w:t xml:space="preserve"> </w:t>
      </w:r>
      <w:r>
        <w:t>도메인</w:t>
      </w:r>
      <w:r>
        <w:t>: $D_T = \{X_T, P(X_T), Y_T, P(Y_T)\}$</w:t>
      </w:r>
    </w:p>
    <w:p w14:paraId="3B2824E1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>: $D_S$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$f_S$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$D_T$</w:t>
      </w:r>
      <w:r>
        <w:rPr>
          <w:lang w:eastAsia="ko-KR"/>
        </w:rPr>
        <w:t>에서의</w:t>
      </w:r>
      <w:r>
        <w:rPr>
          <w:lang w:eastAsia="ko-KR"/>
        </w:rPr>
        <w:t xml:space="preserve"> $f_T$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0E1BA44F" w14:textId="77777777" w:rsidR="00E554A3" w:rsidRDefault="00000000">
      <w:pPr>
        <w:rPr>
          <w:lang w:eastAsia="ko-KR"/>
        </w:rPr>
      </w:pPr>
      <w:r>
        <w:rPr>
          <w:lang w:eastAsia="ko-KR"/>
        </w:rPr>
        <w:t>조건</w:t>
      </w:r>
      <w:r>
        <w:rPr>
          <w:lang w:eastAsia="ko-KR"/>
        </w:rPr>
        <w:t xml:space="preserve">: $X_S \neq X_T$ </w:t>
      </w:r>
      <w:r>
        <w:rPr>
          <w:lang w:eastAsia="ko-KR"/>
        </w:rPr>
        <w:t>또는</w:t>
      </w:r>
      <w:r>
        <w:rPr>
          <w:lang w:eastAsia="ko-KR"/>
        </w:rPr>
        <w:t xml:space="preserve"> $P(X_S) \neq P(X_T)$</w:t>
      </w:r>
    </w:p>
    <w:p w14:paraId="557B12A3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:</w:t>
      </w:r>
    </w:p>
    <w:p w14:paraId="6D86C9EF" w14:textId="77777777" w:rsidR="00E554A3" w:rsidRDefault="00000000">
      <w:pPr>
        <w:rPr>
          <w:lang w:eastAsia="ko-KR"/>
        </w:rPr>
      </w:pPr>
      <w:r>
        <w:rPr>
          <w:lang w:eastAsia="ko-KR"/>
        </w:rPr>
        <w:t>Feature Extraction (2012-2014) [16]:</w:t>
      </w:r>
    </w:p>
    <w:p w14:paraId="66FDC40B" w14:textId="77777777" w:rsidR="00E554A3" w:rsidRDefault="00000000">
      <w:pPr>
        <w:rPr>
          <w:lang w:eastAsia="ko-KR"/>
        </w:rPr>
      </w:pP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추출기로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3056BB54" w14:textId="77777777" w:rsidR="00E554A3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분류기만</w:t>
      </w:r>
      <w:r>
        <w:rPr>
          <w:lang w:eastAsia="ko-KR"/>
        </w:rPr>
        <w:t xml:space="preserve"> </w:t>
      </w:r>
      <w:r>
        <w:rPr>
          <w:lang w:eastAsia="ko-KR"/>
        </w:rPr>
        <w:t>재학습</w:t>
      </w:r>
    </w:p>
    <w:p w14:paraId="0A5D5D7C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3AD81AF7" w14:textId="77777777" w:rsidR="00E554A3" w:rsidRDefault="00000000">
      <w:pPr>
        <w:rPr>
          <w:lang w:eastAsia="ko-KR"/>
        </w:rPr>
      </w:pPr>
      <w:r>
        <w:rPr>
          <w:lang w:eastAsia="ko-KR"/>
        </w:rPr>
        <w:t>Fine-tuning (2014-2018) [17]:</w:t>
      </w:r>
    </w:p>
    <w:p w14:paraId="0F8F430F" w14:textId="77777777" w:rsidR="00E554A3" w:rsidRDefault="00000000">
      <w:pPr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</w:p>
    <w:p w14:paraId="060C5B50" w14:textId="77777777" w:rsidR="00E554A3" w:rsidRDefault="00000000">
      <w:pPr>
        <w:rPr>
          <w:lang w:eastAsia="ko-KR"/>
        </w:rPr>
      </w:pPr>
      <w:r>
        <w:rPr>
          <w:lang w:eastAsia="ko-KR"/>
        </w:rPr>
        <w:t>학습률</w:t>
      </w:r>
      <w:r>
        <w:rPr>
          <w:lang w:eastAsia="ko-KR"/>
        </w:rPr>
        <w:t xml:space="preserve"> </w:t>
      </w:r>
      <w:r>
        <w:rPr>
          <w:lang w:eastAsia="ko-KR"/>
        </w:rPr>
        <w:t>차별화</w:t>
      </w:r>
      <w:r>
        <w:rPr>
          <w:lang w:eastAsia="ko-KR"/>
        </w:rPr>
        <w:t xml:space="preserve">: </w:t>
      </w:r>
      <w:r>
        <w:rPr>
          <w:lang w:eastAsia="ko-KR"/>
        </w:rPr>
        <w:t>하위층</w:t>
      </w:r>
      <w:r>
        <w:rPr>
          <w:lang w:eastAsia="ko-KR"/>
        </w:rPr>
        <w:t>(</w:t>
      </w:r>
      <w:r>
        <w:rPr>
          <w:lang w:eastAsia="ko-KR"/>
        </w:rPr>
        <w:t>낮음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상위층</w:t>
      </w:r>
      <w:r>
        <w:rPr>
          <w:lang w:eastAsia="ko-KR"/>
        </w:rPr>
        <w:t>(</w:t>
      </w:r>
      <w:r>
        <w:rPr>
          <w:lang w:eastAsia="ko-KR"/>
        </w:rPr>
        <w:t>높음</w:t>
      </w:r>
      <w:r>
        <w:rPr>
          <w:lang w:eastAsia="ko-KR"/>
        </w:rPr>
        <w:t>)</w:t>
      </w:r>
      <w:r>
        <w:rPr>
          <w:lang w:eastAsia="ko-KR"/>
        </w:rPr>
        <w:t>으로</w:t>
      </w:r>
    </w:p>
    <w:p w14:paraId="2317BCC5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60B18797" w14:textId="77777777" w:rsidR="00E554A3" w:rsidRDefault="00000000">
      <w:pPr>
        <w:rPr>
          <w:lang w:eastAsia="ko-KR"/>
        </w:rPr>
      </w:pPr>
      <w:r>
        <w:rPr>
          <w:lang w:eastAsia="ko-KR"/>
        </w:rPr>
        <w:t>Progressive Transfer (2018-</w:t>
      </w:r>
      <w:r>
        <w:rPr>
          <w:lang w:eastAsia="ko-KR"/>
        </w:rPr>
        <w:t>현재</w:t>
      </w:r>
      <w:r>
        <w:rPr>
          <w:lang w:eastAsia="ko-KR"/>
        </w:rPr>
        <w:t>) [18]:</w:t>
      </w:r>
    </w:p>
    <w:p w14:paraId="15AB8446" w14:textId="77777777" w:rsidR="00E554A3" w:rsidRDefault="00000000">
      <w:pPr>
        <w:rPr>
          <w:lang w:eastAsia="ko-KR"/>
        </w:rPr>
      </w:pP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순차적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(A</w:t>
      </w:r>
      <w:r>
        <w:rPr>
          <w:lang w:eastAsia="ko-KR"/>
        </w:rPr>
        <w:t>에서</w:t>
      </w:r>
      <w:r>
        <w:rPr>
          <w:lang w:eastAsia="ko-KR"/>
        </w:rPr>
        <w:t xml:space="preserve"> B, C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>)</w:t>
      </w:r>
    </w:p>
    <w:p w14:paraId="6FFE31C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05C913B7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E05F46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157CD6C0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적용은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활발히</w:t>
      </w:r>
      <w:r>
        <w:rPr>
          <w:lang w:eastAsia="ko-KR"/>
        </w:rPr>
        <w:t xml:space="preserve"> </w:t>
      </w:r>
      <w:r>
        <w:rPr>
          <w:lang w:eastAsia="ko-KR"/>
        </w:rPr>
        <w:t>연구되고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71474F5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[19-21]:</w:t>
      </w:r>
    </w:p>
    <w:p w14:paraId="57BC1419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>:</w:t>
      </w:r>
    </w:p>
    <w:p w14:paraId="655BEC3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(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)</w:t>
      </w:r>
    </w:p>
    <w:p w14:paraId="12818107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</w:p>
    <w:p w14:paraId="0D3F9FDF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갭으로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(5-15%p </w:t>
      </w:r>
      <w:r>
        <w:rPr>
          <w:lang w:eastAsia="ko-KR"/>
        </w:rPr>
        <w:t>손실</w:t>
      </w:r>
      <w:r>
        <w:rPr>
          <w:lang w:eastAsia="ko-KR"/>
        </w:rPr>
        <w:t>)</w:t>
      </w:r>
    </w:p>
    <w:p w14:paraId="5CE4D593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(Domain Adaptation) [22]:</w:t>
      </w:r>
    </w:p>
    <w:p w14:paraId="51E23EA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Adversarial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불변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F8A1C6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8-12%p</w:t>
      </w:r>
    </w:p>
    <w:p w14:paraId="20707ACE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불안정성</w:t>
      </w:r>
      <w:r>
        <w:rPr>
          <w:lang w:eastAsia="ko-KR"/>
        </w:rPr>
        <w:t xml:space="preserve">,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</w:p>
    <w:p w14:paraId="1623ED28" w14:textId="77777777" w:rsidR="00E554A3" w:rsidRDefault="00000000">
      <w:pPr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[23]:</w:t>
      </w:r>
    </w:p>
    <w:p w14:paraId="7B4DD378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의료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질병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</w:p>
    <w:p w14:paraId="73B6AEC8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10-18%p (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425C292A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연구와의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: X-ray </w:t>
      </w:r>
      <w:r>
        <w:rPr>
          <w:lang w:eastAsia="ko-KR"/>
        </w:rPr>
        <w:t>에서</w:t>
      </w:r>
      <w:r>
        <w:rPr>
          <w:lang w:eastAsia="ko-KR"/>
        </w:rPr>
        <w:t xml:space="preserve">  DPF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착안</w:t>
      </w:r>
    </w:p>
    <w:p w14:paraId="64A4097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</w:p>
    <w:p w14:paraId="040D33CB" w14:textId="77777777" w:rsidR="00E554A3" w:rsidRDefault="00000000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연구들은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우수성을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>·</w:t>
      </w:r>
      <w:r>
        <w:rPr>
          <w:lang w:eastAsia="ko-KR"/>
        </w:rPr>
        <w:t>실증적으로</w:t>
      </w:r>
      <w:r>
        <w:rPr>
          <w:lang w:eastAsia="ko-KR"/>
        </w:rPr>
        <w:t xml:space="preserve"> </w:t>
      </w:r>
      <w:r>
        <w:rPr>
          <w:lang w:eastAsia="ko-KR"/>
        </w:rPr>
        <w:t>입증하고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0988A062" w14:textId="77777777" w:rsidR="00E554A3" w:rsidRDefault="00000000">
      <w:pPr>
        <w:rPr>
          <w:lang w:eastAsia="ko-KR"/>
        </w:rPr>
      </w:pPr>
      <w:r>
        <w:rPr>
          <w:lang w:eastAsia="ko-KR"/>
        </w:rPr>
        <w:t>Yosinski et al. (2014) [24]:</w:t>
      </w:r>
    </w:p>
    <w:p w14:paraId="597D7477" w14:textId="77777777" w:rsidR="00E554A3" w:rsidRDefault="00000000">
      <w:pPr>
        <w:rPr>
          <w:lang w:eastAsia="ko-KR"/>
        </w:rPr>
      </w:pPr>
      <w:r>
        <w:rPr>
          <w:lang w:eastAsia="ko-KR"/>
        </w:rPr>
        <w:t>레이어별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3CE9E128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하위층</w:t>
      </w:r>
      <w:r>
        <w:rPr>
          <w:lang w:eastAsia="ko-KR"/>
        </w:rPr>
        <w:t>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) </w:t>
      </w:r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상위층</w:t>
      </w:r>
      <w:r>
        <w:rPr>
          <w:lang w:eastAsia="ko-KR"/>
        </w:rPr>
        <w:t>(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736F92E5" w14:textId="77777777" w:rsidR="00E554A3" w:rsidRDefault="00000000">
      <w:pPr>
        <w:rPr>
          <w:lang w:eastAsia="ko-KR"/>
        </w:rPr>
      </w:pPr>
      <w:r>
        <w:rPr>
          <w:lang w:eastAsia="ko-KR"/>
        </w:rPr>
        <w:t>함의</w:t>
      </w:r>
      <w:r>
        <w:rPr>
          <w:lang w:eastAsia="ko-KR"/>
        </w:rPr>
        <w:t xml:space="preserve">: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전이가</w:t>
      </w:r>
      <w:r>
        <w:rPr>
          <w:lang w:eastAsia="ko-KR"/>
        </w:rPr>
        <w:t xml:space="preserve"> </w:t>
      </w:r>
      <w:r>
        <w:rPr>
          <w:lang w:eastAsia="ko-KR"/>
        </w:rPr>
        <w:t>레이어별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1A635374" w14:textId="77777777" w:rsidR="00E554A3" w:rsidRDefault="00000000">
      <w:pPr>
        <w:rPr>
          <w:lang w:eastAsia="ko-KR"/>
        </w:rPr>
      </w:pPr>
      <w:r>
        <w:rPr>
          <w:lang w:eastAsia="ko-KR"/>
        </w:rPr>
        <w:t>Kornblith et al. (2019) [25]:</w:t>
      </w:r>
    </w:p>
    <w:p w14:paraId="6F855125" w14:textId="77777777" w:rsidR="00E554A3" w:rsidRDefault="00000000">
      <w:pPr>
        <w:rPr>
          <w:lang w:eastAsia="ko-KR"/>
        </w:rPr>
      </w:pPr>
      <w:r>
        <w:rPr>
          <w:lang w:eastAsia="ko-KR"/>
        </w:rPr>
        <w:t>16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, 12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6886E7A2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발견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</w:t>
      </w:r>
      <w:r>
        <w:rPr>
          <w:lang w:eastAsia="ko-KR"/>
        </w:rPr>
        <w:t xml:space="preserve"> ∝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1A7120F9" w14:textId="77777777" w:rsidR="00E554A3" w:rsidRDefault="00000000">
      <w:r>
        <w:t>$$ \text{Transfer Gain} = f(\text{similarity}(D_S, D_T), \text{model\_capacity}) $$</w:t>
      </w:r>
    </w:p>
    <w:p w14:paraId="010AB240" w14:textId="77777777" w:rsidR="00E554A3" w:rsidRDefault="00000000">
      <w:pPr>
        <w:rPr>
          <w:lang w:eastAsia="ko-KR"/>
        </w:rPr>
      </w:pPr>
      <w:r>
        <w:rPr>
          <w:lang w:eastAsia="ko-KR"/>
        </w:rPr>
        <w:t>Neyshabur et al. (2020) [26]:</w:t>
      </w:r>
    </w:p>
    <w:p w14:paraId="1264E0CC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310B7A5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362097F" w14:textId="77777777" w:rsidR="00E554A3" w:rsidRDefault="00000000">
      <w:r>
        <w:t>수식</w:t>
      </w:r>
      <w:r>
        <w:t>: $$ \epsilon(A \to C) &gt; \epsilon(A \to B) + \epsilon(B \to C) $$ (</w:t>
      </w:r>
      <w:r>
        <w:t>직접</w:t>
      </w:r>
      <w:r>
        <w:t xml:space="preserve"> vs 2</w:t>
      </w:r>
      <w:r>
        <w:t>단계</w:t>
      </w:r>
      <w:r>
        <w:t>)</w:t>
      </w:r>
    </w:p>
    <w:p w14:paraId="1313397C" w14:textId="77777777" w:rsidR="00E554A3" w:rsidRDefault="00000000">
      <w:r>
        <w:t>본</w:t>
      </w:r>
      <w:r>
        <w:t xml:space="preserve"> </w:t>
      </w:r>
      <w:r>
        <w:t>연구의</w:t>
      </w:r>
      <w:r>
        <w:t xml:space="preserve"> </w:t>
      </w:r>
      <w:r>
        <w:t>차별성</w:t>
      </w:r>
      <w:r>
        <w:t>:</w:t>
      </w:r>
    </w:p>
    <w:p w14:paraId="639116B2" w14:textId="77777777" w:rsidR="00E554A3" w:rsidRDefault="00000000">
      <w:r>
        <w:t>기존</w:t>
      </w:r>
      <w:r>
        <w:t xml:space="preserve">: </w:t>
      </w:r>
      <w:r>
        <w:t>이론적</w:t>
      </w:r>
      <w:r>
        <w:t xml:space="preserve"> </w:t>
      </w:r>
      <w:r>
        <w:t>분석</w:t>
      </w:r>
      <w:r>
        <w:t xml:space="preserve"> </w:t>
      </w:r>
      <w:r>
        <w:t>또는</w:t>
      </w:r>
      <w:r>
        <w:t xml:space="preserve"> </w:t>
      </w:r>
      <w:r>
        <w:t>대규모</w:t>
      </w:r>
      <w:r>
        <w:t xml:space="preserve"> </w:t>
      </w:r>
      <w:r>
        <w:t>데이터</w:t>
      </w:r>
      <w:r>
        <w:t xml:space="preserve"> </w:t>
      </w:r>
      <w:r>
        <w:t>실험</w:t>
      </w:r>
    </w:p>
    <w:p w14:paraId="5020A3E6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0F3C845A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YOLO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</w:p>
    <w:p w14:paraId="1FAE235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YOLO </w:t>
      </w:r>
      <w:r>
        <w:rPr>
          <w:lang w:eastAsia="ko-KR"/>
        </w:rPr>
        <w:t>아키텍처의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</w:p>
    <w:p w14:paraId="768EDF13" w14:textId="77777777" w:rsidR="00E554A3" w:rsidRDefault="00000000">
      <w:pPr>
        <w:rPr>
          <w:lang w:eastAsia="ko-KR"/>
        </w:rPr>
      </w:pPr>
      <w:r>
        <w:rPr>
          <w:lang w:eastAsia="ko-KR"/>
        </w:rPr>
        <w:t>YOLO(You Only Look Once)</w:t>
      </w:r>
      <w:r>
        <w:rPr>
          <w:lang w:eastAsia="ko-KR"/>
        </w:rPr>
        <w:t>는</w:t>
      </w:r>
      <w:r>
        <w:rPr>
          <w:lang w:eastAsia="ko-KR"/>
        </w:rPr>
        <w:t xml:space="preserve"> 2016</w:t>
      </w:r>
      <w:r>
        <w:rPr>
          <w:lang w:eastAsia="ko-KR"/>
        </w:rPr>
        <w:t>년</w:t>
      </w:r>
      <w:r>
        <w:rPr>
          <w:lang w:eastAsia="ko-KR"/>
        </w:rPr>
        <w:t xml:space="preserve"> Redmon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제안한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발전해왔다</w:t>
      </w:r>
      <w:r>
        <w:rPr>
          <w:lang w:eastAsia="ko-KR"/>
        </w:rPr>
        <w:t xml:space="preserve"> [27].</w:t>
      </w:r>
    </w:p>
    <w:p w14:paraId="6210E29F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버전별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36"/>
        <w:gridCol w:w="700"/>
        <w:gridCol w:w="1313"/>
        <w:gridCol w:w="1067"/>
        <w:gridCol w:w="1140"/>
      </w:tblGrid>
      <w:tr w:rsidR="00E554A3" w14:paraId="36E88652" w14:textId="77777777">
        <w:tc>
          <w:tcPr>
            <w:tcW w:w="2074" w:type="dxa"/>
          </w:tcPr>
          <w:p w14:paraId="3CD2DE61" w14:textId="77777777" w:rsidR="00E554A3" w:rsidRDefault="00000000">
            <w:r>
              <w:t>버전</w:t>
            </w:r>
          </w:p>
        </w:tc>
        <w:tc>
          <w:tcPr>
            <w:tcW w:w="2074" w:type="dxa"/>
          </w:tcPr>
          <w:p w14:paraId="00AA094E" w14:textId="77777777" w:rsidR="00E554A3" w:rsidRDefault="00000000">
            <w:r>
              <w:t>연도</w:t>
            </w:r>
          </w:p>
        </w:tc>
        <w:tc>
          <w:tcPr>
            <w:tcW w:w="2074" w:type="dxa"/>
          </w:tcPr>
          <w:p w14:paraId="1633B58D" w14:textId="77777777" w:rsidR="00E554A3" w:rsidRDefault="00000000">
            <w:r>
              <w:t>핵심</w:t>
            </w:r>
            <w:r>
              <w:t xml:space="preserve"> </w:t>
            </w:r>
            <w:r>
              <w:t>개선</w:t>
            </w:r>
          </w:p>
        </w:tc>
        <w:tc>
          <w:tcPr>
            <w:tcW w:w="2074" w:type="dxa"/>
          </w:tcPr>
          <w:p w14:paraId="58C8AF40" w14:textId="77777777" w:rsidR="00E554A3" w:rsidRDefault="00000000">
            <w:r>
              <w:t>ImageNet mAP</w:t>
            </w:r>
          </w:p>
        </w:tc>
        <w:tc>
          <w:tcPr>
            <w:tcW w:w="2074" w:type="dxa"/>
          </w:tcPr>
          <w:p w14:paraId="25F8051A" w14:textId="77777777" w:rsidR="00E554A3" w:rsidRDefault="00000000">
            <w:r>
              <w:t>속도</w:t>
            </w:r>
            <w:r>
              <w:t>(FPS)</w:t>
            </w:r>
          </w:p>
        </w:tc>
      </w:tr>
      <w:tr w:rsidR="00E554A3" w14:paraId="1C3004BA" w14:textId="77777777">
        <w:tc>
          <w:tcPr>
            <w:tcW w:w="2074" w:type="dxa"/>
          </w:tcPr>
          <w:p w14:paraId="1175C365" w14:textId="77777777" w:rsidR="00E554A3" w:rsidRDefault="00000000">
            <w:r>
              <w:t>YOLOv1 [27]</w:t>
            </w:r>
          </w:p>
        </w:tc>
        <w:tc>
          <w:tcPr>
            <w:tcW w:w="2074" w:type="dxa"/>
          </w:tcPr>
          <w:p w14:paraId="6DD5B7BB" w14:textId="77777777" w:rsidR="00E554A3" w:rsidRDefault="00000000">
            <w:r>
              <w:t>2016</w:t>
            </w:r>
          </w:p>
        </w:tc>
        <w:tc>
          <w:tcPr>
            <w:tcW w:w="2074" w:type="dxa"/>
          </w:tcPr>
          <w:p w14:paraId="3AF66A0F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단일</w:t>
            </w:r>
            <w:r>
              <w:rPr>
                <w:lang w:eastAsia="ko-KR"/>
              </w:rPr>
              <w:t xml:space="preserve"> CNN, </w:t>
            </w:r>
            <w:r>
              <w:rPr>
                <w:lang w:eastAsia="ko-KR"/>
              </w:rPr>
              <w:t>그리드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</w:p>
        </w:tc>
        <w:tc>
          <w:tcPr>
            <w:tcW w:w="2074" w:type="dxa"/>
          </w:tcPr>
          <w:p w14:paraId="1A4F954C" w14:textId="77777777" w:rsidR="00E554A3" w:rsidRDefault="00000000">
            <w:r>
              <w:t>63.4%</w:t>
            </w:r>
          </w:p>
        </w:tc>
        <w:tc>
          <w:tcPr>
            <w:tcW w:w="2074" w:type="dxa"/>
          </w:tcPr>
          <w:p w14:paraId="7A1F41E6" w14:textId="77777777" w:rsidR="00E554A3" w:rsidRDefault="00000000">
            <w:r>
              <w:t>45</w:t>
            </w:r>
          </w:p>
        </w:tc>
      </w:tr>
      <w:tr w:rsidR="00E554A3" w14:paraId="433A510B" w14:textId="77777777">
        <w:tc>
          <w:tcPr>
            <w:tcW w:w="2074" w:type="dxa"/>
          </w:tcPr>
          <w:p w14:paraId="793203E5" w14:textId="77777777" w:rsidR="00E554A3" w:rsidRDefault="00000000">
            <w:r>
              <w:t>YOLOv2 [28]</w:t>
            </w:r>
          </w:p>
        </w:tc>
        <w:tc>
          <w:tcPr>
            <w:tcW w:w="2074" w:type="dxa"/>
          </w:tcPr>
          <w:p w14:paraId="0ECC6E77" w14:textId="77777777" w:rsidR="00E554A3" w:rsidRDefault="00000000">
            <w:r>
              <w:t>2017</w:t>
            </w:r>
          </w:p>
        </w:tc>
        <w:tc>
          <w:tcPr>
            <w:tcW w:w="2074" w:type="dxa"/>
          </w:tcPr>
          <w:p w14:paraId="53B691E3" w14:textId="77777777" w:rsidR="00E554A3" w:rsidRDefault="00000000">
            <w:r>
              <w:t>Batch Norm, Anchor box</w:t>
            </w:r>
          </w:p>
        </w:tc>
        <w:tc>
          <w:tcPr>
            <w:tcW w:w="2074" w:type="dxa"/>
          </w:tcPr>
          <w:p w14:paraId="1E079652" w14:textId="77777777" w:rsidR="00E554A3" w:rsidRDefault="00000000">
            <w:r>
              <w:t>78.6%</w:t>
            </w:r>
          </w:p>
        </w:tc>
        <w:tc>
          <w:tcPr>
            <w:tcW w:w="2074" w:type="dxa"/>
          </w:tcPr>
          <w:p w14:paraId="241E8E00" w14:textId="77777777" w:rsidR="00E554A3" w:rsidRDefault="00000000">
            <w:r>
              <w:t>67</w:t>
            </w:r>
          </w:p>
        </w:tc>
      </w:tr>
      <w:tr w:rsidR="00E554A3" w14:paraId="0BC924D7" w14:textId="77777777">
        <w:tc>
          <w:tcPr>
            <w:tcW w:w="2074" w:type="dxa"/>
          </w:tcPr>
          <w:p w14:paraId="2F43F1EE" w14:textId="77777777" w:rsidR="00E554A3" w:rsidRDefault="00000000">
            <w:r>
              <w:t>YOLOv3 [29]</w:t>
            </w:r>
          </w:p>
        </w:tc>
        <w:tc>
          <w:tcPr>
            <w:tcW w:w="2074" w:type="dxa"/>
          </w:tcPr>
          <w:p w14:paraId="5CA5169E" w14:textId="77777777" w:rsidR="00E554A3" w:rsidRDefault="00000000">
            <w:r>
              <w:t>2018</w:t>
            </w:r>
          </w:p>
        </w:tc>
        <w:tc>
          <w:tcPr>
            <w:tcW w:w="2074" w:type="dxa"/>
          </w:tcPr>
          <w:p w14:paraId="44619F76" w14:textId="77777777" w:rsidR="00E554A3" w:rsidRDefault="00000000">
            <w:r>
              <w:t>FPN, Multi-scale</w:t>
            </w:r>
          </w:p>
        </w:tc>
        <w:tc>
          <w:tcPr>
            <w:tcW w:w="2074" w:type="dxa"/>
          </w:tcPr>
          <w:p w14:paraId="702F5991" w14:textId="77777777" w:rsidR="00E554A3" w:rsidRDefault="00000000">
            <w:r>
              <w:t>82.3%</w:t>
            </w:r>
          </w:p>
        </w:tc>
        <w:tc>
          <w:tcPr>
            <w:tcW w:w="2074" w:type="dxa"/>
          </w:tcPr>
          <w:p w14:paraId="638BF880" w14:textId="77777777" w:rsidR="00E554A3" w:rsidRDefault="00000000">
            <w:r>
              <w:t>58</w:t>
            </w:r>
          </w:p>
        </w:tc>
      </w:tr>
      <w:tr w:rsidR="00E554A3" w14:paraId="36CDEA03" w14:textId="77777777">
        <w:tc>
          <w:tcPr>
            <w:tcW w:w="2074" w:type="dxa"/>
          </w:tcPr>
          <w:p w14:paraId="3E96F385" w14:textId="77777777" w:rsidR="00E554A3" w:rsidRDefault="00000000">
            <w:r>
              <w:t>YOLOv4 [30]</w:t>
            </w:r>
          </w:p>
        </w:tc>
        <w:tc>
          <w:tcPr>
            <w:tcW w:w="2074" w:type="dxa"/>
          </w:tcPr>
          <w:p w14:paraId="4008FD9F" w14:textId="77777777" w:rsidR="00E554A3" w:rsidRDefault="00000000">
            <w:r>
              <w:t>2020</w:t>
            </w:r>
          </w:p>
        </w:tc>
        <w:tc>
          <w:tcPr>
            <w:tcW w:w="2074" w:type="dxa"/>
          </w:tcPr>
          <w:p w14:paraId="33F6A177" w14:textId="77777777" w:rsidR="00E554A3" w:rsidRDefault="00000000">
            <w:r>
              <w:t>CSPNet, Mish, Mosaic</w:t>
            </w:r>
          </w:p>
        </w:tc>
        <w:tc>
          <w:tcPr>
            <w:tcW w:w="2074" w:type="dxa"/>
          </w:tcPr>
          <w:p w14:paraId="179D30DE" w14:textId="77777777" w:rsidR="00E554A3" w:rsidRDefault="00000000">
            <w:r>
              <w:t>85.7%</w:t>
            </w:r>
          </w:p>
        </w:tc>
        <w:tc>
          <w:tcPr>
            <w:tcW w:w="2074" w:type="dxa"/>
          </w:tcPr>
          <w:p w14:paraId="046877F0" w14:textId="77777777" w:rsidR="00E554A3" w:rsidRDefault="00000000">
            <w:r>
              <w:t>62</w:t>
            </w:r>
          </w:p>
        </w:tc>
      </w:tr>
      <w:tr w:rsidR="00E554A3" w14:paraId="7C8E1ECD" w14:textId="77777777">
        <w:tc>
          <w:tcPr>
            <w:tcW w:w="2074" w:type="dxa"/>
          </w:tcPr>
          <w:p w14:paraId="149734EF" w14:textId="77777777" w:rsidR="00E554A3" w:rsidRDefault="00000000">
            <w:r>
              <w:t>YOLOv5 [31]</w:t>
            </w:r>
          </w:p>
        </w:tc>
        <w:tc>
          <w:tcPr>
            <w:tcW w:w="2074" w:type="dxa"/>
          </w:tcPr>
          <w:p w14:paraId="07D65F03" w14:textId="77777777" w:rsidR="00E554A3" w:rsidRDefault="00000000">
            <w:r>
              <w:t>2020</w:t>
            </w:r>
          </w:p>
        </w:tc>
        <w:tc>
          <w:tcPr>
            <w:tcW w:w="2074" w:type="dxa"/>
          </w:tcPr>
          <w:p w14:paraId="4607B3AE" w14:textId="77777777" w:rsidR="00E554A3" w:rsidRDefault="00000000">
            <w:r>
              <w:t>AutoAnchor, Focus layer</w:t>
            </w:r>
          </w:p>
        </w:tc>
        <w:tc>
          <w:tcPr>
            <w:tcW w:w="2074" w:type="dxa"/>
          </w:tcPr>
          <w:p w14:paraId="3084FFE4" w14:textId="77777777" w:rsidR="00E554A3" w:rsidRDefault="00000000">
            <w:r>
              <w:t>87.1%</w:t>
            </w:r>
          </w:p>
        </w:tc>
        <w:tc>
          <w:tcPr>
            <w:tcW w:w="2074" w:type="dxa"/>
          </w:tcPr>
          <w:p w14:paraId="795993F5" w14:textId="77777777" w:rsidR="00E554A3" w:rsidRDefault="00000000">
            <w:r>
              <w:t>140</w:t>
            </w:r>
          </w:p>
        </w:tc>
      </w:tr>
      <w:tr w:rsidR="00E554A3" w14:paraId="66C17735" w14:textId="77777777">
        <w:tc>
          <w:tcPr>
            <w:tcW w:w="2074" w:type="dxa"/>
          </w:tcPr>
          <w:p w14:paraId="7340A7F7" w14:textId="77777777" w:rsidR="00E554A3" w:rsidRDefault="00000000">
            <w:r>
              <w:t>YOLOv8 [32]</w:t>
            </w:r>
          </w:p>
        </w:tc>
        <w:tc>
          <w:tcPr>
            <w:tcW w:w="2074" w:type="dxa"/>
          </w:tcPr>
          <w:p w14:paraId="12789490" w14:textId="77777777" w:rsidR="00E554A3" w:rsidRDefault="00000000">
            <w:r>
              <w:t>2023</w:t>
            </w:r>
          </w:p>
        </w:tc>
        <w:tc>
          <w:tcPr>
            <w:tcW w:w="2074" w:type="dxa"/>
          </w:tcPr>
          <w:p w14:paraId="36E80618" w14:textId="77777777" w:rsidR="00E554A3" w:rsidRDefault="00000000">
            <w:r>
              <w:t>Anchor-free, C2f block</w:t>
            </w:r>
          </w:p>
        </w:tc>
        <w:tc>
          <w:tcPr>
            <w:tcW w:w="2074" w:type="dxa"/>
          </w:tcPr>
          <w:p w14:paraId="7E3E9FE1" w14:textId="77777777" w:rsidR="00E554A3" w:rsidRDefault="00000000">
            <w:r>
              <w:t>89.3%</w:t>
            </w:r>
          </w:p>
        </w:tc>
        <w:tc>
          <w:tcPr>
            <w:tcW w:w="2074" w:type="dxa"/>
          </w:tcPr>
          <w:p w14:paraId="438880C9" w14:textId="77777777" w:rsidR="00E554A3" w:rsidRDefault="00000000">
            <w:r>
              <w:t>180</w:t>
            </w:r>
          </w:p>
        </w:tc>
      </w:tr>
      <w:tr w:rsidR="00E554A3" w14:paraId="6D6E1254" w14:textId="77777777">
        <w:tc>
          <w:tcPr>
            <w:tcW w:w="2074" w:type="dxa"/>
          </w:tcPr>
          <w:p w14:paraId="27072471" w14:textId="77777777" w:rsidR="00E554A3" w:rsidRDefault="00000000">
            <w:r>
              <w:t>YOLO11 [33]</w:t>
            </w:r>
          </w:p>
        </w:tc>
        <w:tc>
          <w:tcPr>
            <w:tcW w:w="2074" w:type="dxa"/>
          </w:tcPr>
          <w:p w14:paraId="580DC403" w14:textId="77777777" w:rsidR="00E554A3" w:rsidRDefault="00000000">
            <w:r>
              <w:t>2024</w:t>
            </w:r>
          </w:p>
        </w:tc>
        <w:tc>
          <w:tcPr>
            <w:tcW w:w="2074" w:type="dxa"/>
          </w:tcPr>
          <w:p w14:paraId="23259370" w14:textId="77777777" w:rsidR="00E554A3" w:rsidRDefault="00000000">
            <w:r>
              <w:t>C2PSA, C3k2 block</w:t>
            </w:r>
          </w:p>
        </w:tc>
        <w:tc>
          <w:tcPr>
            <w:tcW w:w="2074" w:type="dxa"/>
          </w:tcPr>
          <w:p w14:paraId="7395FC30" w14:textId="77777777" w:rsidR="00E554A3" w:rsidRDefault="00000000">
            <w:r>
              <w:t>90.2%</w:t>
            </w:r>
          </w:p>
        </w:tc>
        <w:tc>
          <w:tcPr>
            <w:tcW w:w="2074" w:type="dxa"/>
          </w:tcPr>
          <w:p w14:paraId="5BF8A8BC" w14:textId="77777777" w:rsidR="00E554A3" w:rsidRDefault="00000000">
            <w:r>
              <w:t>175</w:t>
            </w:r>
          </w:p>
        </w:tc>
      </w:tr>
    </w:tbl>
    <w:p w14:paraId="32C21F25" w14:textId="77777777" w:rsidR="00E554A3" w:rsidRDefault="00000000">
      <w:r>
        <w:t>2. YOLOv8</w:t>
      </w:r>
      <w:r>
        <w:t>의</w:t>
      </w:r>
      <w:r>
        <w:t xml:space="preserve"> </w:t>
      </w:r>
      <w:r>
        <w:t>주요</w:t>
      </w:r>
      <w:r>
        <w:t xml:space="preserve"> </w:t>
      </w:r>
      <w:r>
        <w:t>특징</w:t>
      </w:r>
    </w:p>
    <w:p w14:paraId="5C31A761" w14:textId="77777777" w:rsidR="00E554A3" w:rsidRDefault="00000000">
      <w:pPr>
        <w:rPr>
          <w:lang w:eastAsia="ko-KR"/>
        </w:rPr>
      </w:pPr>
      <w:r>
        <w:rPr>
          <w:lang w:eastAsia="ko-KR"/>
        </w:rPr>
        <w:t>YOLOv8(2023)</w:t>
      </w:r>
      <w:r>
        <w:rPr>
          <w:lang w:eastAsia="ko-KR"/>
        </w:rPr>
        <w:t>은</w:t>
      </w:r>
      <w:r>
        <w:rPr>
          <w:lang w:eastAsia="ko-KR"/>
        </w:rPr>
        <w:t xml:space="preserve"> Ultralytics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개발한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아키텍처로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도입했다</w:t>
      </w:r>
      <w:r>
        <w:rPr>
          <w:lang w:eastAsia="ko-KR"/>
        </w:rPr>
        <w:t>:</w:t>
      </w:r>
    </w:p>
    <w:p w14:paraId="77EF2560" w14:textId="77777777" w:rsidR="00E554A3" w:rsidRDefault="00000000">
      <w:r>
        <w:t>앵커프리</w:t>
      </w:r>
      <w:r>
        <w:t xml:space="preserve"> </w:t>
      </w:r>
      <w:r>
        <w:t>탐지</w:t>
      </w:r>
      <w:r>
        <w:t>(Anchor-free Detection):</w:t>
      </w:r>
    </w:p>
    <w:p w14:paraId="2C79DEB8" w14:textId="77777777" w:rsidR="00E554A3" w:rsidRDefault="00000000">
      <w:pPr>
        <w:pStyle w:val="1"/>
      </w:pPr>
      <w:r>
        <w:t>기존</w:t>
      </w:r>
      <w:r>
        <w:t xml:space="preserve"> </w:t>
      </w:r>
      <w:r>
        <w:t>앵커</w:t>
      </w:r>
      <w:r>
        <w:t xml:space="preserve"> </w:t>
      </w:r>
      <w:r>
        <w:t>기반</w:t>
      </w:r>
    </w:p>
    <w:p w14:paraId="5A6202A6" w14:textId="77777777" w:rsidR="00E554A3" w:rsidRDefault="00000000">
      <w:r>
        <w:t>predictions = model(image)  # returns [bbox offset from anchor]</w:t>
      </w:r>
    </w:p>
    <w:p w14:paraId="7D0C70EB" w14:textId="77777777" w:rsidR="00E554A3" w:rsidRDefault="00000000">
      <w:pPr>
        <w:pStyle w:val="1"/>
      </w:pPr>
      <w:r>
        <w:t xml:space="preserve">YOLOv8 </w:t>
      </w:r>
      <w:r>
        <w:t>앵커프리</w:t>
      </w:r>
    </w:p>
    <w:p w14:paraId="6154E6AC" w14:textId="77777777" w:rsidR="00E554A3" w:rsidRDefault="00000000">
      <w:r>
        <w:t>predictions = model(image)  # returns [direct bbox coordinates]</w:t>
      </w:r>
    </w:p>
    <w:p w14:paraId="112245B4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하이퍼파라미터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,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AD8CF79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2-3%p </w:t>
      </w:r>
      <w:r>
        <w:rPr>
          <w:lang w:eastAsia="ko-KR"/>
        </w:rPr>
        <w:t>개선</w:t>
      </w:r>
    </w:p>
    <w:p w14:paraId="1A9C40E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C2f </w:t>
      </w:r>
      <w:r>
        <w:rPr>
          <w:lang w:eastAsia="ko-KR"/>
        </w:rPr>
        <w:t>모듈</w:t>
      </w:r>
      <w:r>
        <w:rPr>
          <w:lang w:eastAsia="ko-KR"/>
        </w:rPr>
        <w:t xml:space="preserve"> (CSPNet + ELAN </w:t>
      </w:r>
      <w:r>
        <w:rPr>
          <w:lang w:eastAsia="ko-KR"/>
        </w:rPr>
        <w:t>융합</w:t>
      </w:r>
      <w:r>
        <w:rPr>
          <w:lang w:eastAsia="ko-KR"/>
        </w:rPr>
        <w:t>):</w:t>
      </w:r>
    </w:p>
    <w:p w14:paraId="7773BA8E" w14:textId="77777777" w:rsidR="00E554A3" w:rsidRDefault="00000000">
      <w:pPr>
        <w:rPr>
          <w:lang w:eastAsia="ko-KR"/>
        </w:rPr>
      </w:pPr>
      <w:r>
        <w:rPr>
          <w:lang w:eastAsia="ko-KR"/>
        </w:rPr>
        <w:t>경량화된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14:paraId="2DC8E075" w14:textId="77777777" w:rsidR="00E554A3" w:rsidRDefault="00000000">
      <w:pPr>
        <w:rPr>
          <w:lang w:eastAsia="ko-KR"/>
        </w:rPr>
      </w:pPr>
      <w:r>
        <w:rPr>
          <w:lang w:eastAsia="ko-KR"/>
        </w:rPr>
        <w:t>그래디언트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0E57C08C" w14:textId="77777777" w:rsidR="00E554A3" w:rsidRDefault="00000000">
      <w:pPr>
        <w:rPr>
          <w:lang w:eastAsia="ko-KR"/>
        </w:rPr>
      </w:pPr>
      <w:r>
        <w:rPr>
          <w:lang w:eastAsia="ko-KR"/>
        </w:rPr>
        <w:t>파라미터</w:t>
      </w:r>
      <w:r>
        <w:rPr>
          <w:lang w:eastAsia="ko-KR"/>
        </w:rPr>
        <w:t xml:space="preserve">: YOLOv5 </w:t>
      </w:r>
      <w:r>
        <w:rPr>
          <w:lang w:eastAsia="ko-KR"/>
        </w:rPr>
        <w:t>대비</w:t>
      </w:r>
      <w:r>
        <w:rPr>
          <w:lang w:eastAsia="ko-KR"/>
        </w:rPr>
        <w:t xml:space="preserve"> 15% </w:t>
      </w:r>
      <w:r>
        <w:rPr>
          <w:lang w:eastAsia="ko-KR"/>
        </w:rPr>
        <w:t>감소</w:t>
      </w:r>
    </w:p>
    <w:p w14:paraId="57827EBE" w14:textId="77777777" w:rsidR="00E554A3" w:rsidRDefault="00000000">
      <w:pPr>
        <w:rPr>
          <w:lang w:eastAsia="ko-KR"/>
        </w:rPr>
      </w:pP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 xml:space="preserve"> (Task-Aligned Assignment):</w:t>
      </w:r>
    </w:p>
    <w:p w14:paraId="44452E97" w14:textId="77777777" w:rsidR="00E554A3" w:rsidRDefault="00000000">
      <w:pPr>
        <w:rPr>
          <w:lang w:eastAsia="ko-KR"/>
        </w:rPr>
      </w:pPr>
      <w:r>
        <w:rPr>
          <w:lang w:eastAsia="ko-KR"/>
        </w:rPr>
        <w:t>분류와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예측의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2D194274" w14:textId="77777777" w:rsidR="00E554A3" w:rsidRDefault="00000000">
      <w:r>
        <w:t>손실</w:t>
      </w:r>
      <w:r>
        <w:t xml:space="preserve"> </w:t>
      </w:r>
      <w:r>
        <w:t>함수</w:t>
      </w:r>
      <w:r>
        <w:t>: $$ \mathcal{L}_{total} = \mathcal{L}_{cls} + \lambda \cdot \mathcal{L}_{box} + \mu \cdot \mathcal{L}_{dfl} $$</w:t>
      </w:r>
    </w:p>
    <w:p w14:paraId="3D172FB0" w14:textId="77777777" w:rsidR="00E554A3" w:rsidRDefault="00000000">
      <w:r>
        <w:t>효과</w:t>
      </w:r>
      <w:r>
        <w:t xml:space="preserve">: </w:t>
      </w:r>
      <w:r>
        <w:t>소물체</w:t>
      </w:r>
      <w:r>
        <w:t xml:space="preserve"> </w:t>
      </w:r>
      <w:r>
        <w:t>검출</w:t>
      </w:r>
      <w:r>
        <w:t xml:space="preserve"> 5-8%p </w:t>
      </w:r>
      <w:r>
        <w:t>향상</w:t>
      </w:r>
    </w:p>
    <w:p w14:paraId="3D8D3AB8" w14:textId="77777777" w:rsidR="00E554A3" w:rsidRDefault="00000000">
      <w:pPr>
        <w:rPr>
          <w:lang w:eastAsia="ko-KR"/>
        </w:rPr>
      </w:pPr>
      <w:r>
        <w:rPr>
          <w:lang w:eastAsia="ko-KR"/>
        </w:rPr>
        <w:t>3.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혁신적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6E127F21" w14:textId="77777777" w:rsidR="00E554A3" w:rsidRDefault="00000000">
      <w:pPr>
        <w:rPr>
          <w:lang w:eastAsia="ko-KR"/>
        </w:rPr>
      </w:pPr>
      <w:r>
        <w:rPr>
          <w:lang w:eastAsia="ko-KR"/>
        </w:rPr>
        <w:t>YOLO11(2024)</w:t>
      </w:r>
      <w:r>
        <w:rPr>
          <w:lang w:eastAsia="ko-KR"/>
        </w:rPr>
        <w:t>은</w:t>
      </w:r>
      <w:r>
        <w:rPr>
          <w:lang w:eastAsia="ko-KR"/>
        </w:rPr>
        <w:t xml:space="preserve"> YOLOv8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후속으로</w:t>
      </w:r>
      <w:r>
        <w:rPr>
          <w:lang w:eastAsia="ko-KR"/>
        </w:rPr>
        <w:t xml:space="preserve">, </w:t>
      </w:r>
      <w:r>
        <w:rPr>
          <w:lang w:eastAsia="ko-KR"/>
        </w:rPr>
        <w:t>어텐션</w:t>
      </w:r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강화했다</w:t>
      </w:r>
      <w:r>
        <w:rPr>
          <w:lang w:eastAsia="ko-KR"/>
        </w:rPr>
        <w:t>:</w:t>
      </w:r>
    </w:p>
    <w:p w14:paraId="56A4107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모듈</w:t>
      </w:r>
      <w:r>
        <w:rPr>
          <w:lang w:eastAsia="ko-KR"/>
        </w:rPr>
        <w:t xml:space="preserve"> (Context-aware Path-wise Spatial Attention):</w:t>
      </w:r>
    </w:p>
    <w:p w14:paraId="6F18B29E" w14:textId="77777777" w:rsidR="00E554A3" w:rsidRDefault="00000000">
      <w:pPr>
        <w:rPr>
          <w:lang w:eastAsia="ko-KR"/>
        </w:rPr>
      </w:pPr>
      <w:r>
        <w:rPr>
          <w:lang w:eastAsia="ko-KR"/>
        </w:rPr>
        <w:t>구조</w:t>
      </w:r>
      <w:r>
        <w:rPr>
          <w:lang w:eastAsia="ko-KR"/>
        </w:rPr>
        <w:t>:</w:t>
      </w:r>
    </w:p>
    <w:p w14:paraId="21894E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모듈은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(Input Feature)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분기하여</w:t>
      </w:r>
      <w:r>
        <w:rPr>
          <w:lang w:eastAsia="ko-KR"/>
        </w:rPr>
        <w:t xml:space="preserve"> </w:t>
      </w:r>
      <w:r>
        <w:rPr>
          <w:lang w:eastAsia="ko-KR"/>
        </w:rPr>
        <w:t>처리함으로써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향상시킨다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Spatial Attention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공간적으로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집중하며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Channel Attention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채널별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Context Aggregation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스케일의</w:t>
      </w:r>
      <w:r>
        <w:rPr>
          <w:lang w:eastAsia="ko-KR"/>
        </w:rPr>
        <w:t xml:space="preserve"> </w:t>
      </w:r>
      <w:r>
        <w:rPr>
          <w:lang w:eastAsia="ko-KR"/>
        </w:rPr>
        <w:t>문맥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통합한다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출력은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>(Fusion)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식별하는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기여한다</w:t>
      </w:r>
      <w:r>
        <w:rPr>
          <w:lang w:eastAsia="ko-KR"/>
        </w:rPr>
        <w:t>.</w:t>
      </w:r>
    </w:p>
    <w:p w14:paraId="2B8B30EF" w14:textId="77777777" w:rsidR="00E554A3" w:rsidRDefault="00000000">
      <w:pPr>
        <w:rPr>
          <w:lang w:eastAsia="ko-KR"/>
        </w:rPr>
      </w:pPr>
      <w:r>
        <w:rPr>
          <w:lang w:eastAsia="ko-KR"/>
        </w:rPr>
        <w:t>작동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15E11233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배경에서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683EC0A" w14:textId="77777777" w:rsidR="00E554A3" w:rsidRDefault="00000000">
      <w:pPr>
        <w:rPr>
          <w:lang w:eastAsia="ko-KR"/>
        </w:rPr>
      </w:pP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YOLOv8 </w:t>
      </w:r>
      <w:r>
        <w:rPr>
          <w:lang w:eastAsia="ko-KR"/>
        </w:rPr>
        <w:t>대비</w:t>
      </w:r>
      <w:r>
        <w:rPr>
          <w:lang w:eastAsia="ko-KR"/>
        </w:rPr>
        <w:t xml:space="preserve"> +12% (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합리적</w:t>
      </w:r>
      <w:r>
        <w:rPr>
          <w:lang w:eastAsia="ko-KR"/>
        </w:rPr>
        <w:t>)</w:t>
      </w:r>
    </w:p>
    <w:p w14:paraId="3E0340B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C3k2 </w:t>
      </w:r>
      <w:r>
        <w:rPr>
          <w:lang w:eastAsia="ko-KR"/>
        </w:rPr>
        <w:t>블록</w:t>
      </w:r>
      <w:r>
        <w:rPr>
          <w:lang w:eastAsia="ko-KR"/>
        </w:rPr>
        <w:t xml:space="preserve"> (C3 with kernel size 2):</w:t>
      </w:r>
    </w:p>
    <w:p w14:paraId="1DD62A03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세밀한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(3×3 </w:t>
      </w:r>
      <w:r>
        <w:rPr>
          <w:lang w:eastAsia="ko-KR"/>
        </w:rPr>
        <w:t>및</w:t>
      </w:r>
      <w:r>
        <w:rPr>
          <w:lang w:eastAsia="ko-KR"/>
        </w:rPr>
        <w:t xml:space="preserve"> 2×2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혼합</w:t>
      </w:r>
      <w:r>
        <w:rPr>
          <w:lang w:eastAsia="ko-KR"/>
        </w:rPr>
        <w:t>)</w:t>
      </w:r>
    </w:p>
    <w:p w14:paraId="3C1668CA" w14:textId="77777777" w:rsidR="00E554A3" w:rsidRDefault="00000000">
      <w:pPr>
        <w:rPr>
          <w:lang w:eastAsia="ko-KR"/>
        </w:rPr>
      </w:pPr>
      <w:r>
        <w:rPr>
          <w:lang w:eastAsia="ko-KR"/>
        </w:rPr>
        <w:t>경량화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8% </w:t>
      </w:r>
      <w:r>
        <w:rPr>
          <w:lang w:eastAsia="ko-KR"/>
        </w:rPr>
        <w:t>감소</w:t>
      </w:r>
    </w:p>
    <w:p w14:paraId="42BEF3F6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소물체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2A1F165" w14:textId="77777777" w:rsidR="00E554A3" w:rsidRDefault="00000000">
      <w:pPr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:</w:t>
      </w:r>
    </w:p>
    <w:p w14:paraId="09B67F0B" w14:textId="77777777" w:rsidR="00E554A3" w:rsidRDefault="00000000">
      <w:pPr>
        <w:rPr>
          <w:lang w:eastAsia="ko-KR"/>
        </w:rPr>
      </w:pPr>
      <w:r>
        <w:rPr>
          <w:lang w:eastAsia="ko-KR"/>
        </w:rPr>
        <w:t>개선된</w:t>
      </w:r>
      <w:r>
        <w:rPr>
          <w:lang w:eastAsia="ko-KR"/>
        </w:rPr>
        <w:t xml:space="preserve"> </w:t>
      </w:r>
      <w:r>
        <w:rPr>
          <w:lang w:eastAsia="ko-KR"/>
        </w:rPr>
        <w:t>옵티마이저</w:t>
      </w:r>
      <w:r>
        <w:rPr>
          <w:lang w:eastAsia="ko-KR"/>
        </w:rPr>
        <w:t xml:space="preserve"> (AdamW with gradient clipping)</w:t>
      </w:r>
    </w:p>
    <w:p w14:paraId="39348A2F" w14:textId="77777777" w:rsidR="00E554A3" w:rsidRDefault="00000000">
      <w:pPr>
        <w:rPr>
          <w:lang w:eastAsia="ko-KR"/>
        </w:rPr>
      </w:pPr>
      <w:r>
        <w:rPr>
          <w:lang w:eastAsia="ko-KR"/>
        </w:rPr>
        <w:t>적응적</w:t>
      </w:r>
      <w:r>
        <w:rPr>
          <w:lang w:eastAsia="ko-KR"/>
        </w:rPr>
        <w:t xml:space="preserve"> </w:t>
      </w:r>
      <w:r>
        <w:rPr>
          <w:lang w:eastAsia="ko-KR"/>
        </w:rPr>
        <w:t>학습률</w:t>
      </w:r>
      <w:r>
        <w:rPr>
          <w:lang w:eastAsia="ko-KR"/>
        </w:rPr>
        <w:t xml:space="preserve"> </w:t>
      </w:r>
      <w:r>
        <w:rPr>
          <w:lang w:eastAsia="ko-KR"/>
        </w:rPr>
        <w:t>스케줄링</w:t>
      </w:r>
    </w:p>
    <w:p w14:paraId="2FA607F7" w14:textId="77777777" w:rsidR="00E554A3" w:rsidRDefault="00000000">
      <w:pPr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: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학습에도</w:t>
      </w:r>
      <w:r>
        <w:rPr>
          <w:lang w:eastAsia="ko-KR"/>
        </w:rPr>
        <w:t xml:space="preserve"> </w:t>
      </w:r>
      <w:r>
        <w:rPr>
          <w:lang w:eastAsia="ko-KR"/>
        </w:rPr>
        <w:t>과적합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p w14:paraId="0F8C4ED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14BA87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 </w:t>
      </w:r>
      <w:r>
        <w:rPr>
          <w:lang w:eastAsia="ko-KR"/>
        </w:rPr>
        <w:t>계열의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적용은</w:t>
      </w:r>
      <w:r>
        <w:rPr>
          <w:lang w:eastAsia="ko-KR"/>
        </w:rPr>
        <w:t xml:space="preserve"> </w:t>
      </w:r>
      <w:r>
        <w:rPr>
          <w:lang w:eastAsia="ko-KR"/>
        </w:rPr>
        <w:t>활발하나</w:t>
      </w:r>
      <w:r>
        <w:rPr>
          <w:lang w:eastAsia="ko-KR"/>
        </w:rPr>
        <w:t xml:space="preserve">,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비교는</w:t>
      </w:r>
      <w:r>
        <w:rPr>
          <w:lang w:eastAsia="ko-KR"/>
        </w:rPr>
        <w:t xml:space="preserve"> </w:t>
      </w:r>
      <w:r>
        <w:rPr>
          <w:lang w:eastAsia="ko-KR"/>
        </w:rPr>
        <w:t>부족하다</w:t>
      </w:r>
      <w:r>
        <w:rPr>
          <w:lang w:eastAsia="ko-KR"/>
        </w:rPr>
        <w:t>:</w:t>
      </w:r>
    </w:p>
    <w:p w14:paraId="52DC910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YOLOv5 </w:t>
      </w:r>
      <w:r>
        <w:rPr>
          <w:lang w:eastAsia="ko-KR"/>
        </w:rPr>
        <w:t>적용</w:t>
      </w:r>
      <w:r>
        <w:rPr>
          <w:lang w:eastAsia="ko-KR"/>
        </w:rPr>
        <w:t xml:space="preserve"> [34-36]:</w:t>
      </w:r>
    </w:p>
    <w:p w14:paraId="72B3E0E6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PCB, </w:t>
      </w:r>
      <w:r>
        <w:rPr>
          <w:lang w:eastAsia="ko-KR"/>
        </w:rPr>
        <w:t>강철</w:t>
      </w:r>
      <w:r>
        <w:rPr>
          <w:lang w:eastAsia="ko-KR"/>
        </w:rPr>
        <w:t xml:space="preserve">,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79C7DC53" w14:textId="77777777" w:rsidR="00E554A3" w:rsidRDefault="00000000">
      <w:pPr>
        <w:rPr>
          <w:lang w:eastAsia="ko-KR"/>
        </w:rPr>
      </w:pPr>
      <w:r>
        <w:rPr>
          <w:lang w:eastAsia="ko-KR"/>
        </w:rPr>
        <w:t>정확도</w:t>
      </w:r>
      <w:r>
        <w:rPr>
          <w:lang w:eastAsia="ko-KR"/>
        </w:rPr>
        <w:t>: 85-92%</w:t>
      </w:r>
    </w:p>
    <w:p w14:paraId="035C5743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(1,000-3,000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088C699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 </w:t>
      </w:r>
      <w:r>
        <w:rPr>
          <w:lang w:eastAsia="ko-KR"/>
        </w:rPr>
        <w:t>적용</w:t>
      </w:r>
      <w:r>
        <w:rPr>
          <w:lang w:eastAsia="ko-KR"/>
        </w:rPr>
        <w:t xml:space="preserve"> [37-38]:</w:t>
      </w:r>
    </w:p>
    <w:p w14:paraId="0DBBFEA2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,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00243D7C" w14:textId="77777777" w:rsidR="00E554A3" w:rsidRDefault="00000000">
      <w:pPr>
        <w:rPr>
          <w:lang w:eastAsia="ko-KR"/>
        </w:rPr>
      </w:pPr>
      <w:r>
        <w:rPr>
          <w:lang w:eastAsia="ko-KR"/>
        </w:rPr>
        <w:t>정확도</w:t>
      </w:r>
      <w:r>
        <w:rPr>
          <w:lang w:eastAsia="ko-KR"/>
        </w:rPr>
        <w:t>: 88-94%</w:t>
      </w:r>
    </w:p>
    <w:p w14:paraId="09576D1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불명확</w:t>
      </w:r>
    </w:p>
    <w:p w14:paraId="7A015AF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적용</w:t>
      </w:r>
      <w:r>
        <w:rPr>
          <w:lang w:eastAsia="ko-KR"/>
        </w:rPr>
        <w:t>:</w:t>
      </w:r>
    </w:p>
    <w:p w14:paraId="210C43EA" w14:textId="77777777" w:rsidR="00E554A3" w:rsidRDefault="00000000">
      <w:pPr>
        <w:rPr>
          <w:lang w:eastAsia="ko-KR"/>
        </w:rPr>
      </w:pP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(2024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>)</w:t>
      </w:r>
    </w:p>
    <w:p w14:paraId="6E96328F" w14:textId="77777777" w:rsidR="00E554A3" w:rsidRDefault="00000000">
      <w:pPr>
        <w:rPr>
          <w:lang w:eastAsia="ko-KR"/>
        </w:rPr>
      </w:pP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131E8DE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163613B6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D.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</w:p>
    <w:p w14:paraId="339EE33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0: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</w:p>
    <w:p w14:paraId="717F945D" w14:textId="6BC2AA96" w:rsidR="00E554A3" w:rsidRDefault="00000000">
      <w:pPr>
        <w:jc w:val="center"/>
      </w:pPr>
      <w:r w:rsidRPr="00FC1678">
        <w:rPr>
          <w:noProof/>
        </w:rPr>
        <w:pict w14:anchorId="49DC8B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34" type="#_x0000_t75" style="width:244.5pt;height:115pt;visibility:visible;mso-wrap-style:square">
            <v:imagedata r:id="rId7" o:title=""/>
          </v:shape>
        </w:pict>
      </w:r>
    </w:p>
    <w:p w14:paraId="466B9664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0: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</w:p>
    <w:p w14:paraId="287555A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[Image Error: </w:t>
      </w:r>
      <w:r>
        <w:rPr>
          <w:lang w:eastAsia="ko-KR"/>
        </w:rPr>
        <w:t>그림</w:t>
      </w:r>
      <w:r>
        <w:rPr>
          <w:lang w:eastAsia="ko-KR"/>
        </w:rPr>
        <w:t xml:space="preserve"> 0: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  <w:r>
        <w:rPr>
          <w:lang w:eastAsia="ko-KR"/>
        </w:rPr>
        <w:t>]</w:t>
      </w:r>
    </w:p>
    <w:p w14:paraId="386444B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. Stage 0(ImageNet </w:t>
      </w:r>
      <w:r>
        <w:rPr>
          <w:lang w:eastAsia="ko-KR"/>
        </w:rPr>
        <w:t>사전학습</w:t>
      </w:r>
      <w:r>
        <w:rPr>
          <w:lang w:eastAsia="ko-KR"/>
        </w:rPr>
        <w:t xml:space="preserve">), Stage 1(X-ray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), Stage 2(DPF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파인튜닝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이어지는로</w:t>
      </w:r>
      <w:r>
        <w:rPr>
          <w:lang w:eastAsia="ko-KR"/>
        </w:rPr>
        <w:t xml:space="preserve"> </w:t>
      </w:r>
      <w:r>
        <w:rPr>
          <w:lang w:eastAsia="ko-KR"/>
        </w:rPr>
        <w:t>구성되며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>(0.82</w:t>
      </w:r>
      <w:r>
        <w:rPr>
          <w:lang w:eastAsia="ko-KR"/>
        </w:rPr>
        <w:t>에서</w:t>
      </w:r>
      <w:r>
        <w:rPr>
          <w:lang w:eastAsia="ko-KR"/>
        </w:rPr>
        <w:t xml:space="preserve"> 0.51, </w:t>
      </w:r>
      <w:r>
        <w:rPr>
          <w:lang w:eastAsia="ko-KR"/>
        </w:rPr>
        <w:t>그리고</w:t>
      </w:r>
      <w:r>
        <w:rPr>
          <w:lang w:eastAsia="ko-KR"/>
        </w:rPr>
        <w:t xml:space="preserve"> 0.23</w:t>
      </w:r>
      <w:r>
        <w:rPr>
          <w:lang w:eastAsia="ko-KR"/>
        </w:rPr>
        <w:t>으로</w:t>
      </w:r>
      <w:r>
        <w:rPr>
          <w:lang w:eastAsia="ko-KR"/>
        </w:rPr>
        <w:t>)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최종적으로</w:t>
      </w:r>
      <w:r>
        <w:rPr>
          <w:lang w:eastAsia="ko-KR"/>
        </w:rPr>
        <w:t xml:space="preserve"> 91.7% mAP50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달성한다</w:t>
      </w:r>
      <w:r>
        <w:rPr>
          <w:lang w:eastAsia="ko-KR"/>
        </w:rPr>
        <w:t>.</w:t>
      </w:r>
    </w:p>
    <w:p w14:paraId="79ACA772" w14:textId="77777777" w:rsidR="00E554A3" w:rsidRDefault="00000000">
      <w:pPr>
        <w:rPr>
          <w:lang w:eastAsia="ko-KR"/>
        </w:rPr>
      </w:pP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>(research gap)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식별했다</w:t>
      </w:r>
      <w:r>
        <w:rPr>
          <w:lang w:eastAsia="ko-KR"/>
        </w:rPr>
        <w:t>:</w:t>
      </w:r>
    </w:p>
    <w:p w14:paraId="6FA0BC7E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1: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실용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</w:p>
    <w:p w14:paraId="046C2630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1,000-5,000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4401AF04" w14:textId="77777777" w:rsidR="00E554A3" w:rsidRDefault="00000000">
      <w:pPr>
        <w:rPr>
          <w:lang w:eastAsia="ko-KR"/>
        </w:rPr>
      </w:pPr>
      <w:r>
        <w:rPr>
          <w:lang w:eastAsia="ko-KR"/>
        </w:rPr>
        <w:t>현실</w:t>
      </w:r>
      <w:r>
        <w:rPr>
          <w:lang w:eastAsia="ko-KR"/>
        </w:rPr>
        <w:t xml:space="preserve">: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현장은</w:t>
      </w:r>
      <w:r>
        <w:rPr>
          <w:lang w:eastAsia="ko-KR"/>
        </w:rPr>
        <w:t xml:space="preserve"> 200-500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0FA4136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339</w:t>
      </w:r>
      <w:r>
        <w:rPr>
          <w:lang w:eastAsia="ko-KR"/>
        </w:rPr>
        <w:t>장으로</w:t>
      </w:r>
      <w:r>
        <w:rPr>
          <w:lang w:eastAsia="ko-KR"/>
        </w:rPr>
        <w:t xml:space="preserve"> 91.7%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2489464A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2: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415A3FA0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ImageNet </w:t>
      </w:r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타겟</w:t>
      </w:r>
      <w:r>
        <w:rPr>
          <w:lang w:eastAsia="ko-KR"/>
        </w:rPr>
        <w:t xml:space="preserve"> (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전이만</w:t>
      </w:r>
      <w:r>
        <w:rPr>
          <w:lang w:eastAsia="ko-KR"/>
        </w:rPr>
        <w:t>)</w:t>
      </w:r>
    </w:p>
    <w:p w14:paraId="3E47C68D" w14:textId="77777777" w:rsidR="00E554A3" w:rsidRDefault="00000000">
      <w:pPr>
        <w:rPr>
          <w:lang w:eastAsia="ko-KR"/>
        </w:rPr>
      </w:pP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  <w:r>
        <w:rPr>
          <w:lang w:eastAsia="ko-KR"/>
        </w:rPr>
        <w:t xml:space="preserve">: </w:t>
      </w:r>
      <w:r>
        <w:rPr>
          <w:lang w:eastAsia="ko-KR"/>
        </w:rPr>
        <w:t>입증되었으나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6298D88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 xml:space="preserve"> (19.4%p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1CB69911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3: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미비</w:t>
      </w:r>
    </w:p>
    <w:p w14:paraId="241AF09A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20-50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388D0C1A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간과</w:t>
      </w:r>
    </w:p>
    <w:p w14:paraId="16161837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100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  <w:r>
        <w:rPr>
          <w:lang w:eastAsia="ko-KR"/>
        </w:rPr>
        <w:t xml:space="preserve"> (19.8%p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)</w:t>
      </w:r>
    </w:p>
    <w:p w14:paraId="68ABB67E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4: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1E84E8AD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하이퍼파라미터</w:t>
      </w:r>
      <w:r>
        <w:rPr>
          <w:lang w:eastAsia="ko-KR"/>
        </w:rPr>
        <w:t xml:space="preserve"> </w:t>
      </w:r>
      <w:r>
        <w:rPr>
          <w:lang w:eastAsia="ko-KR"/>
        </w:rPr>
        <w:t>불명확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</w:p>
    <w:p w14:paraId="6BDEF3B6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6338762A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081A1C9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:</w:t>
      </w:r>
    </w:p>
    <w:p w14:paraId="6CC6FBC8" w14:textId="77777777" w:rsidR="00E554A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>]              [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>]</w:t>
      </w:r>
    </w:p>
    <w:p w14:paraId="28B61354" w14:textId="77777777" w:rsidR="00E554A3" w:rsidRDefault="00000000">
      <w:pPr>
        <w:rPr>
          <w:lang w:eastAsia="ko-KR"/>
        </w:rPr>
      </w:pP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(1K-5K)    ←</w:t>
      </w:r>
      <w:r>
        <w:rPr>
          <w:lang w:eastAsia="ko-KR"/>
        </w:rPr>
        <w:t>에서</w:t>
      </w:r>
      <w:r>
        <w:rPr>
          <w:lang w:eastAsia="ko-KR"/>
        </w:rPr>
        <w:t xml:space="preserve">    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(300-500)</w:t>
      </w:r>
    </w:p>
    <w:p w14:paraId="6C10581A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         ←</w:t>
      </w:r>
      <w:r>
        <w:rPr>
          <w:lang w:eastAsia="ko-KR"/>
        </w:rPr>
        <w:t>에서</w:t>
      </w:r>
      <w:r>
        <w:rPr>
          <w:lang w:eastAsia="ko-KR"/>
        </w:rPr>
        <w:t xml:space="preserve">    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</w:p>
    <w:p w14:paraId="4A10CE70" w14:textId="77777777" w:rsidR="00E554A3" w:rsidRDefault="00000000">
      <w:pPr>
        <w:rPr>
          <w:lang w:eastAsia="ko-KR"/>
        </w:rPr>
      </w:pP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(20-50 epoch) ←</w:t>
      </w:r>
      <w:r>
        <w:rPr>
          <w:lang w:eastAsia="ko-KR"/>
        </w:rPr>
        <w:t>에서</w:t>
      </w:r>
      <w:r>
        <w:rPr>
          <w:lang w:eastAsia="ko-KR"/>
        </w:rPr>
        <w:t xml:space="preserve">   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(100 epoch)</w:t>
      </w:r>
    </w:p>
    <w:p w14:paraId="01CC753C" w14:textId="77777777" w:rsidR="00E554A3" w:rsidRDefault="00000000">
      <w:pPr>
        <w:rPr>
          <w:lang w:eastAsia="ko-KR"/>
        </w:rPr>
      </w:pP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          ←</w:t>
      </w:r>
      <w:r>
        <w:rPr>
          <w:lang w:eastAsia="ko-KR"/>
        </w:rPr>
        <w:t>에서</w:t>
      </w:r>
      <w:r>
        <w:rPr>
          <w:lang w:eastAsia="ko-KR"/>
        </w:rPr>
        <w:t xml:space="preserve">    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</w:p>
    <w:p w14:paraId="1BBA2A6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우수성을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적용으로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다리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4FF9A6AF" w14:textId="77777777" w:rsidR="00E554A3" w:rsidRDefault="00000000">
      <w:pPr>
        <w:pStyle w:val="2"/>
      </w:pPr>
      <w:r>
        <w:t xml:space="preserve">III. </w:t>
      </w:r>
      <w:r>
        <w:t>제안</w:t>
      </w:r>
      <w:r>
        <w:t xml:space="preserve"> </w:t>
      </w:r>
      <w:r>
        <w:t>방법론</w:t>
      </w:r>
      <w:r>
        <w:t xml:space="preserve"> (Proposed Methodology)</w:t>
      </w:r>
    </w:p>
    <w:p w14:paraId="377C5C52" w14:textId="77777777" w:rsidR="00E554A3" w:rsidRDefault="00000000">
      <w:pPr>
        <w:pStyle w:val="3"/>
      </w:pPr>
      <w:r>
        <w:t xml:space="preserve">A. </w:t>
      </w:r>
      <w:r>
        <w:t>전체</w:t>
      </w:r>
      <w:r>
        <w:t xml:space="preserve"> </w:t>
      </w:r>
      <w:r>
        <w:t>프레임워크</w:t>
      </w:r>
      <w:r>
        <w:t xml:space="preserve"> </w:t>
      </w:r>
      <w:r>
        <w:t>개요</w:t>
      </w:r>
    </w:p>
    <w:p w14:paraId="38EE79F9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학습하기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접근법이다</w:t>
      </w:r>
      <w:r>
        <w:rPr>
          <w:lang w:eastAsia="ko-KR"/>
        </w:rPr>
        <w:t>.</w:t>
      </w:r>
    </w:p>
    <w:p w14:paraId="2FCA2A8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9CEA4E1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>(Domain-Bridged Transfer Learning Framework)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극대화하기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(3-Stage Hierarchical Transfer)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채택한다</w:t>
      </w:r>
      <w:r>
        <w:rPr>
          <w:lang w:eastAsia="ko-KR"/>
        </w:rPr>
        <w:t>.</w:t>
      </w:r>
    </w:p>
    <w:p w14:paraId="07984726" w14:textId="77777777" w:rsidR="00E554A3" w:rsidRDefault="00000000">
      <w:pPr>
        <w:rPr>
          <w:lang w:eastAsia="ko-KR"/>
        </w:rPr>
      </w:pPr>
      <w:r>
        <w:rPr>
          <w:lang w:eastAsia="ko-KR"/>
        </w:rPr>
        <w:t>Stage 0: Base Initialization (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77EE369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>(140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초기값으로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에지</w:t>
      </w:r>
      <w:r>
        <w:rPr>
          <w:lang w:eastAsia="ko-KR"/>
        </w:rPr>
        <w:t xml:space="preserve">(edge), </w:t>
      </w:r>
      <w:r>
        <w:rPr>
          <w:lang w:eastAsia="ko-KR"/>
        </w:rPr>
        <w:t>텍스처</w:t>
      </w:r>
      <w:r>
        <w:rPr>
          <w:lang w:eastAsia="ko-KR"/>
        </w:rPr>
        <w:t xml:space="preserve">(texture), </w:t>
      </w:r>
      <w:r>
        <w:rPr>
          <w:lang w:eastAsia="ko-KR"/>
        </w:rPr>
        <w:t>형태</w:t>
      </w:r>
      <w:r>
        <w:rPr>
          <w:lang w:eastAsia="ko-KR"/>
        </w:rPr>
        <w:t>(shape)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범용적인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주입하여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시작점을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08B080F8" w14:textId="77777777" w:rsidR="00E554A3" w:rsidRDefault="00000000">
      <w:pPr>
        <w:rPr>
          <w:lang w:eastAsia="ko-KR"/>
        </w:rPr>
      </w:pPr>
      <w:r>
        <w:rPr>
          <w:lang w:eastAsia="ko-KR"/>
        </w:rPr>
        <w:t>Stage 1: Domain Bridge 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>)</w:t>
      </w:r>
    </w:p>
    <w:p w14:paraId="76505C5E" w14:textId="77777777" w:rsidR="00E554A3" w:rsidRDefault="00000000">
      <w:pPr>
        <w:rPr>
          <w:lang w:eastAsia="ko-KR"/>
        </w:rPr>
      </w:pPr>
      <w:r>
        <w:rPr>
          <w:lang w:eastAsia="ko-KR"/>
        </w:rPr>
        <w:t>범용</w:t>
      </w:r>
      <w:r>
        <w:rPr>
          <w:lang w:eastAsia="ko-KR"/>
        </w:rPr>
        <w:t xml:space="preserve">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(310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(Fine-tuning)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>(Domain Gap)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가교</w:t>
      </w:r>
      <w:r>
        <w:rPr>
          <w:lang w:eastAsia="ko-KR"/>
        </w:rPr>
        <w:t xml:space="preserve">(Bridge)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그레이스케일</w:t>
      </w:r>
      <w:r>
        <w:rPr>
          <w:lang w:eastAsia="ko-KR"/>
        </w:rPr>
        <w:t xml:space="preserve">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학습하여</w:t>
      </w:r>
      <w:r>
        <w:rPr>
          <w:lang w:eastAsia="ko-KR"/>
        </w:rPr>
        <w:t xml:space="preserve">, </w:t>
      </w:r>
      <w:r>
        <w:rPr>
          <w:lang w:eastAsia="ko-KR"/>
        </w:rPr>
        <w:t>차후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적응할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03F47DC9" w14:textId="77777777" w:rsidR="00E554A3" w:rsidRDefault="00000000">
      <w:pPr>
        <w:rPr>
          <w:lang w:eastAsia="ko-KR"/>
        </w:rPr>
      </w:pPr>
      <w:r>
        <w:rPr>
          <w:lang w:eastAsia="ko-KR"/>
        </w:rPr>
        <w:t>Stage 2: Target Domain Fine-tuning (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)</w:t>
      </w:r>
    </w:p>
    <w:p w14:paraId="558A3068" w14:textId="77777777" w:rsidR="00E554A3" w:rsidRDefault="00000000">
      <w:pPr>
        <w:rPr>
          <w:lang w:eastAsia="ko-KR"/>
        </w:rPr>
      </w:pPr>
      <w:r>
        <w:rPr>
          <w:lang w:eastAsia="ko-KR"/>
        </w:rPr>
        <w:t>최종적으로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(339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미세조정한다</w:t>
      </w:r>
      <w:r>
        <w:rPr>
          <w:lang w:eastAsia="ko-KR"/>
        </w:rPr>
        <w:t xml:space="preserve">. </w:t>
      </w:r>
      <w:r>
        <w:rPr>
          <w:lang w:eastAsia="ko-KR"/>
        </w:rPr>
        <w:t>앞선</w:t>
      </w:r>
      <w:r>
        <w:rPr>
          <w:lang w:eastAsia="ko-KR"/>
        </w:rPr>
        <w:t xml:space="preserve"> </w:t>
      </w:r>
      <w:r>
        <w:rPr>
          <w:lang w:eastAsia="ko-KR"/>
        </w:rPr>
        <w:t>단계들로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특징들을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상태이므로</w:t>
      </w:r>
      <w:r>
        <w:rPr>
          <w:lang w:eastAsia="ko-KR"/>
        </w:rPr>
        <w:t xml:space="preserve">,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데이터로도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(crack)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>(melting)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DPF </w:t>
      </w:r>
      <w:r>
        <w:rPr>
          <w:lang w:eastAsia="ko-KR"/>
        </w:rPr>
        <w:t>고유의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학습할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100 epoch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극대화한다</w:t>
      </w:r>
      <w:r>
        <w:rPr>
          <w:lang w:eastAsia="ko-KR"/>
        </w:rPr>
        <w:t>.</w:t>
      </w:r>
    </w:p>
    <w:p w14:paraId="316FDBF3" w14:textId="77777777" w:rsidR="00E554A3" w:rsidRDefault="00000000">
      <w:pPr>
        <w:rPr>
          <w:lang w:eastAsia="ko-KR"/>
        </w:rPr>
      </w:pP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(Production Model)</w:t>
      </w:r>
      <w:r>
        <w:rPr>
          <w:lang w:eastAsia="ko-KR"/>
        </w:rPr>
        <w:t>은</w:t>
      </w:r>
      <w:r>
        <w:rPr>
          <w:lang w:eastAsia="ko-KR"/>
        </w:rPr>
        <w:t xml:space="preserve"> 91.7%</w:t>
      </w:r>
      <w:r>
        <w:rPr>
          <w:lang w:eastAsia="ko-KR"/>
        </w:rPr>
        <w:t>의</w:t>
      </w:r>
      <w:r>
        <w:rPr>
          <w:lang w:eastAsia="ko-KR"/>
        </w:rPr>
        <w:t xml:space="preserve"> mAP50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.</w:t>
      </w:r>
    </w:p>
    <w:p w14:paraId="2B55CEC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15EA3F13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1: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568277C5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 X-ray </w:t>
      </w:r>
      <w:r>
        <w:rPr>
          <w:lang w:eastAsia="ko-KR"/>
        </w:rPr>
        <w:t>에서</w:t>
      </w:r>
      <w:r>
        <w:rPr>
          <w:lang w:eastAsia="ko-KR"/>
        </w:rPr>
        <w:t xml:space="preserve">  DPF (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>)</w:t>
      </w:r>
    </w:p>
    <w:p w14:paraId="66399F6C" w14:textId="77777777" w:rsidR="00E554A3" w:rsidRDefault="00000000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단계보다</w:t>
      </w:r>
      <w:r>
        <w:rPr>
          <w:lang w:eastAsia="ko-KR"/>
        </w:rPr>
        <w:t xml:space="preserve"> </w:t>
      </w:r>
      <w:r>
        <w:rPr>
          <w:lang w:eastAsia="ko-KR"/>
        </w:rPr>
        <w:t>타겟에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4BA5F0CA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2: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3813473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1: 50 </w:t>
      </w:r>
      <w:r>
        <w:rPr>
          <w:lang w:eastAsia="ko-KR"/>
        </w:rPr>
        <w:t>에포크</w:t>
      </w:r>
      <w:r>
        <w:rPr>
          <w:lang w:eastAsia="ko-KR"/>
        </w:rPr>
        <w:t xml:space="preserve"> 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충분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)</w:t>
      </w:r>
    </w:p>
    <w:p w14:paraId="569F7D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2: 100 </w:t>
      </w:r>
      <w:r>
        <w:rPr>
          <w:lang w:eastAsia="ko-KR"/>
        </w:rPr>
        <w:t>에포크</w:t>
      </w:r>
      <w:r>
        <w:rPr>
          <w:lang w:eastAsia="ko-KR"/>
        </w:rPr>
        <w:t xml:space="preserve"> (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>)</w:t>
      </w:r>
    </w:p>
    <w:p w14:paraId="3F939354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3: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</w:p>
    <w:p w14:paraId="1B87CA05" w14:textId="77777777" w:rsidR="00E554A3" w:rsidRDefault="00000000">
      <w:pPr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무작위성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(seed=42)</w:t>
      </w:r>
    </w:p>
    <w:p w14:paraId="435DE6C0" w14:textId="77777777" w:rsidR="00E554A3" w:rsidRDefault="00000000">
      <w:pPr>
        <w:rPr>
          <w:lang w:eastAsia="ko-KR"/>
        </w:rPr>
      </w:pPr>
      <w:r>
        <w:rPr>
          <w:lang w:eastAsia="ko-KR"/>
        </w:rPr>
        <w:t>하이퍼파라미터</w:t>
      </w:r>
      <w:r>
        <w:rPr>
          <w:lang w:eastAsia="ko-KR"/>
        </w:rPr>
        <w:t xml:space="preserve"> </w:t>
      </w:r>
      <w:r>
        <w:rPr>
          <w:lang w:eastAsia="ko-KR"/>
        </w:rPr>
        <w:t>명시적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046A31C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7904C448" w14:textId="77777777" w:rsidR="00E554A3" w:rsidRDefault="00000000">
      <w:r>
        <w:t>원칙</w:t>
      </w:r>
      <w:r>
        <w:t xml:space="preserve"> 4: </w:t>
      </w:r>
      <w:r>
        <w:t>점진적</w:t>
      </w:r>
      <w:r>
        <w:t xml:space="preserve"> </w:t>
      </w:r>
      <w:r>
        <w:t>특수화</w:t>
      </w:r>
      <w:r>
        <w:t xml:space="preserve"> (Progressive Specialization)</w:t>
      </w:r>
    </w:p>
    <w:p w14:paraId="46EAFD4F" w14:textId="77777777" w:rsidR="00E554A3" w:rsidRDefault="00000000">
      <w:r>
        <w:t xml:space="preserve">Stage 1: </w:t>
      </w:r>
      <w:r>
        <w:t>낮은</w:t>
      </w:r>
      <w:r>
        <w:t xml:space="preserve"> </w:t>
      </w:r>
      <w:r>
        <w:t>학습률로</w:t>
      </w:r>
      <w:r>
        <w:t xml:space="preserve"> </w:t>
      </w:r>
      <w:r>
        <w:t>범용</w:t>
      </w:r>
      <w:r>
        <w:t xml:space="preserve"> </w:t>
      </w:r>
      <w:r>
        <w:t>특징</w:t>
      </w:r>
      <w:r>
        <w:t xml:space="preserve"> </w:t>
      </w:r>
      <w:r>
        <w:t>보존</w:t>
      </w:r>
    </w:p>
    <w:p w14:paraId="4004A2FB" w14:textId="77777777" w:rsidR="00E554A3" w:rsidRDefault="00000000">
      <w:r>
        <w:t xml:space="preserve">Stage 2: </w:t>
      </w:r>
      <w:r>
        <w:t>적응적</w:t>
      </w:r>
      <w:r>
        <w:t xml:space="preserve"> </w:t>
      </w:r>
      <w:r>
        <w:t>학습률로</w:t>
      </w:r>
      <w:r>
        <w:t xml:space="preserve"> </w:t>
      </w:r>
      <w:r>
        <w:t>특화</w:t>
      </w:r>
      <w:r>
        <w:t xml:space="preserve"> </w:t>
      </w:r>
      <w:r>
        <w:t>특징</w:t>
      </w:r>
      <w:r>
        <w:t xml:space="preserve"> </w:t>
      </w:r>
      <w:r>
        <w:t>강화</w:t>
      </w:r>
    </w:p>
    <w:p w14:paraId="0CED4483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B. Stage 1: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</w:p>
    <w:p w14:paraId="056A1A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28584D8" w14:textId="77777777" w:rsidR="00E554A3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(ImageNet)</w:t>
      </w:r>
      <w:r>
        <w:rPr>
          <w:lang w:eastAsia="ko-KR"/>
        </w:rPr>
        <w:t>와</w:t>
      </w:r>
      <w:r>
        <w:rPr>
          <w:lang w:eastAsia="ko-KR"/>
        </w:rPr>
        <w:t xml:space="preserve"> DPF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7462EDA" w14:textId="77777777" w:rsidR="00E554A3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</w:t>
      </w:r>
    </w:p>
    <w:p w14:paraId="0A805FF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>:</w:t>
      </w:r>
    </w:p>
    <w:p w14:paraId="79EEBA2E" w14:textId="77777777" w:rsidR="00E554A3" w:rsidRDefault="00000000">
      <w:pPr>
        <w:rPr>
          <w:lang w:eastAsia="ko-KR"/>
        </w:rPr>
      </w:pPr>
      <w:r>
        <w:rPr>
          <w:lang w:eastAsia="ko-KR"/>
        </w:rPr>
        <w:t>Proxy A-distance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측정한다</w:t>
      </w:r>
      <w:r>
        <w:rPr>
          <w:lang w:eastAsia="ko-KR"/>
        </w:rPr>
        <w:t xml:space="preserve"> [34]:</w:t>
      </w:r>
    </w:p>
    <w:p w14:paraId="56697809" w14:textId="77777777" w:rsidR="00E554A3" w:rsidRDefault="00000000">
      <w:r>
        <w:t>$$</w:t>
      </w:r>
    </w:p>
    <w:p w14:paraId="272EDEE4" w14:textId="77777777" w:rsidR="00E554A3" w:rsidRDefault="00000000">
      <w:r>
        <w:t>d_{\mathcal{A}}(\mathcal{D}_i, \mathcal{D}_j) = 2\left(1 - 2\epsilon_{ij}\right)</w:t>
      </w:r>
    </w:p>
    <w:p w14:paraId="4C29A0B4" w14:textId="77777777" w:rsidR="00E554A3" w:rsidRDefault="00000000">
      <w:pPr>
        <w:rPr>
          <w:lang w:eastAsia="ko-KR"/>
        </w:rPr>
      </w:pPr>
      <w:r>
        <w:rPr>
          <w:lang w:eastAsia="ko-KR"/>
        </w:rPr>
        <w:t>\tag{1}</w:t>
      </w:r>
    </w:p>
    <w:p w14:paraId="7406E4FE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478BC8AD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$\epsilon_{ij}$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$\mathcal{D}_i$</w:t>
      </w:r>
      <w:r>
        <w:rPr>
          <w:lang w:eastAsia="ko-KR"/>
        </w:rPr>
        <w:t>와</w:t>
      </w:r>
      <w:r>
        <w:rPr>
          <w:lang w:eastAsia="ko-KR"/>
        </w:rPr>
        <w:t xml:space="preserve"> $\mathcal{D}_j$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구분하는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분류기의</w:t>
      </w:r>
      <w:r>
        <w:rPr>
          <w:lang w:eastAsia="ko-KR"/>
        </w:rPr>
        <w:t xml:space="preserve"> </w:t>
      </w:r>
      <w:r>
        <w:rPr>
          <w:lang w:eastAsia="ko-KR"/>
        </w:rPr>
        <w:t>오류율이다</w:t>
      </w:r>
      <w:r>
        <w:rPr>
          <w:lang w:eastAsia="ko-KR"/>
        </w:rPr>
        <w:t xml:space="preserve">. </w:t>
      </w:r>
      <w:r>
        <w:rPr>
          <w:lang w:eastAsia="ko-KR"/>
        </w:rPr>
        <w:t>$\epsilon_{ij} \approx 0.5$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불가능</w:t>
      </w:r>
      <w:r>
        <w:rPr>
          <w:lang w:eastAsia="ko-KR"/>
        </w:rPr>
        <w:t>(</w:t>
      </w:r>
      <w:r>
        <w:rPr>
          <w:lang w:eastAsia="ko-KR"/>
        </w:rPr>
        <w:t>유사</w:t>
      </w:r>
      <w:r>
        <w:rPr>
          <w:lang w:eastAsia="ko-KR"/>
        </w:rPr>
        <w:t>)</w:t>
      </w:r>
      <w:r>
        <w:rPr>
          <w:lang w:eastAsia="ko-KR"/>
        </w:rPr>
        <w:t>하고</w:t>
      </w:r>
      <w:r>
        <w:rPr>
          <w:lang w:eastAsia="ko-KR"/>
        </w:rPr>
        <w:t>, $\epsilon_{ij} \to 0$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분리된다</w:t>
      </w:r>
      <w:r>
        <w:rPr>
          <w:lang w:eastAsia="ko-KR"/>
        </w:rPr>
        <w:t>.</w:t>
      </w:r>
    </w:p>
    <w:p w14:paraId="589E7DF9" w14:textId="77777777" w:rsidR="00E554A3" w:rsidRDefault="00000000">
      <w:r>
        <w:t>측정</w:t>
      </w:r>
      <w:r>
        <w:t xml:space="preserve"> </w:t>
      </w:r>
      <w:r>
        <w:t>결과</w:t>
      </w:r>
      <w:r>
        <w:t>:</w:t>
      </w:r>
    </w:p>
    <w:p w14:paraId="53538D3A" w14:textId="77777777" w:rsidR="00E554A3" w:rsidRDefault="00000000">
      <w:r>
        <w:t>$$</w:t>
      </w:r>
    </w:p>
    <w:p w14:paraId="475DC6C2" w14:textId="77777777" w:rsidR="00E554A3" w:rsidRDefault="00000000">
      <w:r>
        <w:t>\begin{aligned}</w:t>
      </w:r>
    </w:p>
    <w:p w14:paraId="739ECE66" w14:textId="77777777" w:rsidR="00E554A3" w:rsidRDefault="00000000">
      <w:r>
        <w:t>d_{\mathcal{A}}(\mathcal{D}_{ImageNet}, \mathcal{D}_{DPF}) &amp;= 0.82 \quad \text{(</w:t>
      </w:r>
      <w:r>
        <w:t>매우</w:t>
      </w:r>
      <w:r>
        <w:t xml:space="preserve"> </w:t>
      </w:r>
      <w:r>
        <w:t>큰</w:t>
      </w:r>
      <w:r>
        <w:t xml:space="preserve"> </w:t>
      </w:r>
      <w:r>
        <w:t>갭</w:t>
      </w:r>
      <w:r>
        <w:t>)} \\</w:t>
      </w:r>
    </w:p>
    <w:p w14:paraId="2E611BA9" w14:textId="77777777" w:rsidR="00E554A3" w:rsidRDefault="00000000">
      <w:r>
        <w:t>d_{\mathcal{A}}(\mathcal{D}_{ImageNet}, \mathcal{D}_{X-ray}) &amp;= 0.51 \quad \text{(</w:t>
      </w:r>
      <w:r>
        <w:t>중간</w:t>
      </w:r>
      <w:r>
        <w:t xml:space="preserve"> </w:t>
      </w:r>
      <w:r>
        <w:t>갭</w:t>
      </w:r>
      <w:r>
        <w:t>)} \\</w:t>
      </w:r>
    </w:p>
    <w:p w14:paraId="5E6EFEEE" w14:textId="77777777" w:rsidR="00E554A3" w:rsidRDefault="00000000">
      <w:r>
        <w:t>d_{\mathcal{A}}(\mathcal{D}_{X-ray}, \mathcal{D}_{DPF}) &amp;= 0.23 \quad \text{(</w:t>
      </w:r>
      <w:r>
        <w:t>작은</w:t>
      </w:r>
      <w:r>
        <w:t xml:space="preserve"> </w:t>
      </w:r>
      <w:r>
        <w:t>갭</w:t>
      </w:r>
      <w:r>
        <w:t>)}</w:t>
      </w:r>
    </w:p>
    <w:p w14:paraId="6336D6D0" w14:textId="77777777" w:rsidR="00E554A3" w:rsidRDefault="00000000">
      <w:r>
        <w:t>\end{aligned}</w:t>
      </w:r>
    </w:p>
    <w:p w14:paraId="49DBC80C" w14:textId="77777777" w:rsidR="00E554A3" w:rsidRDefault="00000000">
      <w:r>
        <w:t>$$</w:t>
      </w:r>
    </w:p>
    <w:p w14:paraId="0F965013" w14:textId="77777777" w:rsidR="00E554A3" w:rsidRDefault="00000000">
      <w:r>
        <w:t>삼각</w:t>
      </w:r>
      <w:r>
        <w:t xml:space="preserve"> </w:t>
      </w:r>
      <w:r>
        <w:t>부등식</w:t>
      </w:r>
      <w:r>
        <w:t xml:space="preserve"> </w:t>
      </w:r>
      <w:r>
        <w:t>검증</w:t>
      </w:r>
      <w:r>
        <w:t>:</w:t>
      </w:r>
    </w:p>
    <w:p w14:paraId="148AA8F8" w14:textId="77777777" w:rsidR="00E554A3" w:rsidRDefault="00000000">
      <w:r>
        <w:t>$$</w:t>
      </w:r>
    </w:p>
    <w:p w14:paraId="2680F12F" w14:textId="77777777" w:rsidR="00E554A3" w:rsidRDefault="00000000">
      <w:r>
        <w:t>d(A, C) \leq d(A, B) + d(B, C)</w:t>
      </w:r>
    </w:p>
    <w:p w14:paraId="3BB16FAA" w14:textId="77777777" w:rsidR="00E554A3" w:rsidRDefault="00000000">
      <w:pPr>
        <w:rPr>
          <w:lang w:eastAsia="ko-KR"/>
        </w:rPr>
      </w:pPr>
      <w:r>
        <w:rPr>
          <w:lang w:eastAsia="ko-KR"/>
        </w:rPr>
        <w:t>\tag{2}</w:t>
      </w:r>
    </w:p>
    <w:p w14:paraId="2115B390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589656E1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A8FDF17" w14:textId="77777777" w:rsidR="00E554A3" w:rsidRDefault="00000000">
      <w:pPr>
        <w:rPr>
          <w:lang w:eastAsia="ko-KR"/>
        </w:rPr>
      </w:pPr>
      <w:r>
        <w:rPr>
          <w:lang w:eastAsia="ko-KR"/>
        </w:rPr>
        <w:t>0.82 &gt; 0.51 + 0.23 = 0.74 \quad \text{(2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브리지가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효율적</w:t>
      </w:r>
      <w:r>
        <w:rPr>
          <w:lang w:eastAsia="ko-KR"/>
        </w:rPr>
        <w:t>)}</w:t>
      </w:r>
    </w:p>
    <w:p w14:paraId="1C6E37AB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4B5A6B72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경유하는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전이보다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9.8% </w:t>
      </w:r>
      <w:r>
        <w:rPr>
          <w:lang w:eastAsia="ko-KR"/>
        </w:rPr>
        <w:t>감소함을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66D8C37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24CF77E9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</w:t>
      </w:r>
    </w:p>
    <w:p w14:paraId="4637EAA7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310</w:t>
      </w:r>
      <w:r>
        <w:rPr>
          <w:lang w:eastAsia="ko-KR"/>
        </w:rPr>
        <w:t>장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240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70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6A31EDAB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기포</w:t>
      </w:r>
      <w:r>
        <w:rPr>
          <w:lang w:eastAsia="ko-KR"/>
        </w:rPr>
        <w:t xml:space="preserve">,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불량</w:t>
      </w:r>
      <w:r>
        <w:rPr>
          <w:lang w:eastAsia="ko-KR"/>
        </w:rPr>
        <w:t xml:space="preserve">, </w:t>
      </w:r>
      <w:r>
        <w:rPr>
          <w:lang w:eastAsia="ko-KR"/>
        </w:rPr>
        <w:t>이물질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(6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>)</w:t>
      </w:r>
    </w:p>
    <w:p w14:paraId="1877B3A2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: </w:t>
      </w:r>
      <w:r>
        <w:rPr>
          <w:lang w:eastAsia="ko-KR"/>
        </w:rPr>
        <w:t>그레이스케일</w:t>
      </w:r>
      <w:r>
        <w:rPr>
          <w:lang w:eastAsia="ko-KR"/>
        </w:rPr>
        <w:t xml:space="preserve">, 640×640 </w:t>
      </w:r>
      <w:r>
        <w:rPr>
          <w:lang w:eastAsia="ko-KR"/>
        </w:rPr>
        <w:t>해상도</w:t>
      </w:r>
    </w:p>
    <w:p w14:paraId="433300A7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>: DPF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X-ray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16ACE65B" w14:textId="77777777" w:rsidR="00E554A3" w:rsidRDefault="00000000">
      <w:r>
        <w:t>유사성</w:t>
      </w:r>
      <w:r>
        <w:t xml:space="preserve"> </w:t>
      </w:r>
      <w:r>
        <w:t>분석</w:t>
      </w:r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54"/>
        <w:gridCol w:w="1574"/>
        <w:gridCol w:w="1574"/>
        <w:gridCol w:w="1054"/>
      </w:tblGrid>
      <w:tr w:rsidR="00E554A3" w14:paraId="7D3E205A" w14:textId="77777777">
        <w:tc>
          <w:tcPr>
            <w:tcW w:w="2592" w:type="dxa"/>
          </w:tcPr>
          <w:p w14:paraId="020DE2D1" w14:textId="77777777" w:rsidR="00E554A3" w:rsidRDefault="00000000">
            <w:r>
              <w:t>특성</w:t>
            </w:r>
          </w:p>
        </w:tc>
        <w:tc>
          <w:tcPr>
            <w:tcW w:w="2592" w:type="dxa"/>
          </w:tcPr>
          <w:p w14:paraId="69C3106A" w14:textId="77777777" w:rsidR="00E554A3" w:rsidRDefault="00000000">
            <w:r>
              <w:t xml:space="preserve">X-ray </w:t>
            </w:r>
            <w:r>
              <w:t>데이터</w:t>
            </w:r>
          </w:p>
        </w:tc>
        <w:tc>
          <w:tcPr>
            <w:tcW w:w="2592" w:type="dxa"/>
          </w:tcPr>
          <w:p w14:paraId="7B599DF4" w14:textId="77777777" w:rsidR="00E554A3" w:rsidRDefault="00000000">
            <w:r>
              <w:t xml:space="preserve">DPF </w:t>
            </w:r>
            <w:r>
              <w:t>데이터</w:t>
            </w:r>
          </w:p>
        </w:tc>
        <w:tc>
          <w:tcPr>
            <w:tcW w:w="2592" w:type="dxa"/>
          </w:tcPr>
          <w:p w14:paraId="380D9C9E" w14:textId="77777777" w:rsidR="00E554A3" w:rsidRDefault="00000000">
            <w:r>
              <w:t>유사도</w:t>
            </w:r>
          </w:p>
        </w:tc>
      </w:tr>
      <w:tr w:rsidR="00E554A3" w14:paraId="0FFCB434" w14:textId="77777777">
        <w:tc>
          <w:tcPr>
            <w:tcW w:w="2592" w:type="dxa"/>
          </w:tcPr>
          <w:p w14:paraId="536C1D6C" w14:textId="77777777" w:rsidR="00E554A3" w:rsidRDefault="00000000">
            <w:r>
              <w:t>색상</w:t>
            </w:r>
          </w:p>
        </w:tc>
        <w:tc>
          <w:tcPr>
            <w:tcW w:w="2592" w:type="dxa"/>
          </w:tcPr>
          <w:p w14:paraId="75B19478" w14:textId="77777777" w:rsidR="00E554A3" w:rsidRDefault="00000000">
            <w:r>
              <w:t>그레이스케일</w:t>
            </w:r>
          </w:p>
        </w:tc>
        <w:tc>
          <w:tcPr>
            <w:tcW w:w="2592" w:type="dxa"/>
          </w:tcPr>
          <w:p w14:paraId="3899B070" w14:textId="77777777" w:rsidR="00E554A3" w:rsidRDefault="00000000">
            <w:r>
              <w:t>그레이스케일</w:t>
            </w:r>
          </w:p>
        </w:tc>
        <w:tc>
          <w:tcPr>
            <w:tcW w:w="2592" w:type="dxa"/>
          </w:tcPr>
          <w:p w14:paraId="7B128171" w14:textId="77777777" w:rsidR="00E554A3" w:rsidRDefault="00000000">
            <w:r>
              <w:t>✓✓✓</w:t>
            </w:r>
          </w:p>
        </w:tc>
      </w:tr>
      <w:tr w:rsidR="00E554A3" w14:paraId="472766BB" w14:textId="77777777">
        <w:tc>
          <w:tcPr>
            <w:tcW w:w="2592" w:type="dxa"/>
          </w:tcPr>
          <w:p w14:paraId="6C99F4F2" w14:textId="77777777" w:rsidR="00E554A3" w:rsidRDefault="00000000">
            <w:r>
              <w:t>결함</w:t>
            </w:r>
            <w:r>
              <w:t xml:space="preserve"> </w:t>
            </w:r>
            <w:r>
              <w:t>유형</w:t>
            </w:r>
          </w:p>
        </w:tc>
        <w:tc>
          <w:tcPr>
            <w:tcW w:w="2592" w:type="dxa"/>
          </w:tcPr>
          <w:p w14:paraId="6956E1BF" w14:textId="77777777" w:rsidR="00E554A3" w:rsidRDefault="00000000">
            <w:r>
              <w:t>균열</w:t>
            </w:r>
            <w:r>
              <w:t xml:space="preserve">, </w:t>
            </w:r>
            <w:r>
              <w:t>기포</w:t>
            </w:r>
          </w:p>
        </w:tc>
        <w:tc>
          <w:tcPr>
            <w:tcW w:w="2592" w:type="dxa"/>
          </w:tcPr>
          <w:p w14:paraId="451F43B6" w14:textId="77777777" w:rsidR="00E554A3" w:rsidRDefault="00000000">
            <w:r>
              <w:t>균열</w:t>
            </w:r>
            <w:r>
              <w:t xml:space="preserve">, </w:t>
            </w:r>
            <w:r>
              <w:t>용융</w:t>
            </w:r>
          </w:p>
        </w:tc>
        <w:tc>
          <w:tcPr>
            <w:tcW w:w="2592" w:type="dxa"/>
          </w:tcPr>
          <w:p w14:paraId="5B758976" w14:textId="77777777" w:rsidR="00E554A3" w:rsidRDefault="00000000">
            <w:r>
              <w:t>✓✓✓</w:t>
            </w:r>
          </w:p>
        </w:tc>
      </w:tr>
      <w:tr w:rsidR="00E554A3" w14:paraId="55411C52" w14:textId="77777777">
        <w:tc>
          <w:tcPr>
            <w:tcW w:w="2592" w:type="dxa"/>
          </w:tcPr>
          <w:p w14:paraId="4D9CFF3B" w14:textId="77777777" w:rsidR="00E554A3" w:rsidRDefault="00000000">
            <w:r>
              <w:t>배경</w:t>
            </w:r>
          </w:p>
        </w:tc>
        <w:tc>
          <w:tcPr>
            <w:tcW w:w="2592" w:type="dxa"/>
          </w:tcPr>
          <w:p w14:paraId="1AF85879" w14:textId="77777777" w:rsidR="00E554A3" w:rsidRDefault="00000000">
            <w:r>
              <w:t>산업</w:t>
            </w:r>
            <w:r>
              <w:t xml:space="preserve"> </w:t>
            </w:r>
            <w:r>
              <w:t>부품</w:t>
            </w:r>
          </w:p>
        </w:tc>
        <w:tc>
          <w:tcPr>
            <w:tcW w:w="2592" w:type="dxa"/>
          </w:tcPr>
          <w:p w14:paraId="4466CBDC" w14:textId="77777777" w:rsidR="00E554A3" w:rsidRDefault="00000000">
            <w:r>
              <w:t>필터</w:t>
            </w:r>
            <w:r>
              <w:t xml:space="preserve"> </w:t>
            </w:r>
            <w:r>
              <w:t>구조</w:t>
            </w:r>
          </w:p>
        </w:tc>
        <w:tc>
          <w:tcPr>
            <w:tcW w:w="2592" w:type="dxa"/>
          </w:tcPr>
          <w:p w14:paraId="36A78FB6" w14:textId="77777777" w:rsidR="00E554A3" w:rsidRDefault="00000000">
            <w:r>
              <w:t>✓✓</w:t>
            </w:r>
          </w:p>
        </w:tc>
      </w:tr>
      <w:tr w:rsidR="00E554A3" w14:paraId="05FB1921" w14:textId="77777777">
        <w:tc>
          <w:tcPr>
            <w:tcW w:w="2592" w:type="dxa"/>
          </w:tcPr>
          <w:p w14:paraId="3DE86283" w14:textId="77777777" w:rsidR="00E554A3" w:rsidRDefault="00000000">
            <w:r>
              <w:t>해상도</w:t>
            </w:r>
          </w:p>
        </w:tc>
        <w:tc>
          <w:tcPr>
            <w:tcW w:w="2592" w:type="dxa"/>
          </w:tcPr>
          <w:p w14:paraId="17180493" w14:textId="77777777" w:rsidR="00E554A3" w:rsidRDefault="00000000">
            <w:r>
              <w:t>640×640</w:t>
            </w:r>
          </w:p>
        </w:tc>
        <w:tc>
          <w:tcPr>
            <w:tcW w:w="2592" w:type="dxa"/>
          </w:tcPr>
          <w:p w14:paraId="0F742BBC" w14:textId="77777777" w:rsidR="00E554A3" w:rsidRDefault="00000000">
            <w:r>
              <w:t>640×640</w:t>
            </w:r>
          </w:p>
        </w:tc>
        <w:tc>
          <w:tcPr>
            <w:tcW w:w="2592" w:type="dxa"/>
          </w:tcPr>
          <w:p w14:paraId="76BE84D7" w14:textId="77777777" w:rsidR="00E554A3" w:rsidRDefault="00000000">
            <w:r>
              <w:t>✓✓✓</w:t>
            </w:r>
          </w:p>
        </w:tc>
      </w:tr>
      <w:tr w:rsidR="00E554A3" w14:paraId="287DED77" w14:textId="77777777">
        <w:tc>
          <w:tcPr>
            <w:tcW w:w="2592" w:type="dxa"/>
          </w:tcPr>
          <w:p w14:paraId="0CFFC58F" w14:textId="77777777" w:rsidR="00E554A3" w:rsidRDefault="00000000">
            <w:r>
              <w:t>결함</w:t>
            </w:r>
            <w:r>
              <w:t xml:space="preserve"> </w:t>
            </w:r>
            <w:r>
              <w:t>크기</w:t>
            </w:r>
          </w:p>
        </w:tc>
        <w:tc>
          <w:tcPr>
            <w:tcW w:w="2592" w:type="dxa"/>
          </w:tcPr>
          <w:p w14:paraId="4B4AA5C3" w14:textId="77777777" w:rsidR="00E554A3" w:rsidRDefault="00000000">
            <w:r>
              <w:t>0.5-3mm</w:t>
            </w:r>
          </w:p>
        </w:tc>
        <w:tc>
          <w:tcPr>
            <w:tcW w:w="2592" w:type="dxa"/>
          </w:tcPr>
          <w:p w14:paraId="09C60721" w14:textId="77777777" w:rsidR="00E554A3" w:rsidRDefault="00000000">
            <w:r>
              <w:t>0.1-2mm</w:t>
            </w:r>
          </w:p>
        </w:tc>
        <w:tc>
          <w:tcPr>
            <w:tcW w:w="2592" w:type="dxa"/>
          </w:tcPr>
          <w:p w14:paraId="0D0C35F0" w14:textId="77777777" w:rsidR="00E554A3" w:rsidRDefault="00000000">
            <w:r>
              <w:t>✓✓</w:t>
            </w:r>
          </w:p>
        </w:tc>
      </w:tr>
    </w:tbl>
    <w:p w14:paraId="020BA754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: 92% (ImageNet: 23% </w:t>
      </w:r>
      <w:r>
        <w:rPr>
          <w:lang w:eastAsia="ko-KR"/>
        </w:rPr>
        <w:t>대비</w:t>
      </w:r>
      <w:r>
        <w:rPr>
          <w:lang w:eastAsia="ko-KR"/>
        </w:rPr>
        <w:t>)</w:t>
      </w:r>
    </w:p>
    <w:p w14:paraId="141F04BB" w14:textId="77777777" w:rsidR="00E554A3" w:rsidRDefault="00000000">
      <w:r>
        <w:t xml:space="preserve">3. </w:t>
      </w:r>
      <w:r>
        <w:t>학습</w:t>
      </w:r>
      <w:r>
        <w:t xml:space="preserve"> </w:t>
      </w:r>
      <w:r>
        <w:t>설정</w:t>
      </w:r>
    </w:p>
    <w:p w14:paraId="05052ACB" w14:textId="77777777" w:rsidR="00E554A3" w:rsidRDefault="00000000">
      <w:r>
        <w:t>모델</w:t>
      </w:r>
      <w:r>
        <w:t xml:space="preserve"> </w:t>
      </w:r>
      <w:r>
        <w:t>초기화</w:t>
      </w:r>
      <w:r>
        <w:t>:</w:t>
      </w:r>
    </w:p>
    <w:p w14:paraId="32476259" w14:textId="77777777" w:rsidR="00E554A3" w:rsidRDefault="00000000">
      <w:pPr>
        <w:pStyle w:val="1"/>
      </w:pPr>
      <w:r>
        <w:lastRenderedPageBreak/>
        <w:t xml:space="preserve">ImageNet </w:t>
      </w:r>
      <w:r>
        <w:t>사전학습</w:t>
      </w:r>
      <w:r>
        <w:t xml:space="preserve"> </w:t>
      </w:r>
      <w:r>
        <w:t>가중치에서</w:t>
      </w:r>
      <w:r>
        <w:t xml:space="preserve"> </w:t>
      </w:r>
      <w:r>
        <w:t>시작</w:t>
      </w:r>
    </w:p>
    <w:p w14:paraId="7794B770" w14:textId="77777777" w:rsidR="00E554A3" w:rsidRDefault="00000000">
      <w:r>
        <w:t xml:space="preserve">model = YOLO('yolo11s.pt')  # </w:t>
      </w:r>
      <w:r>
        <w:t>또는</w:t>
      </w:r>
      <w:r>
        <w:t xml:space="preserve"> 'yolov8s.pt'</w:t>
      </w:r>
    </w:p>
    <w:p w14:paraId="1F4E2BFD" w14:textId="77777777" w:rsidR="00E554A3" w:rsidRDefault="00000000">
      <w:r>
        <w:t>하이퍼파라미터</w:t>
      </w:r>
      <w:r>
        <w:t>:</w:t>
      </w:r>
    </w:p>
    <w:p w14:paraId="14FA5CC2" w14:textId="77777777" w:rsidR="00E554A3" w:rsidRDefault="00000000">
      <w:r>
        <w:t>stage1_config = {</w:t>
      </w:r>
    </w:p>
    <w:p w14:paraId="63C53BC4" w14:textId="77777777" w:rsidR="00E554A3" w:rsidRDefault="00000000">
      <w:r>
        <w:t xml:space="preserve">'epochs': 50,              # </w:t>
      </w:r>
      <w:r>
        <w:t>일반</w:t>
      </w:r>
      <w:r>
        <w:t xml:space="preserve"> </w:t>
      </w:r>
      <w:r>
        <w:t>특징</w:t>
      </w:r>
      <w:r>
        <w:t xml:space="preserve"> </w:t>
      </w:r>
      <w:r>
        <w:t>충분</w:t>
      </w:r>
      <w:r>
        <w:t xml:space="preserve"> </w:t>
      </w:r>
      <w:r>
        <w:t>학습</w:t>
      </w:r>
    </w:p>
    <w:p w14:paraId="2092BE5F" w14:textId="77777777" w:rsidR="00E554A3" w:rsidRDefault="00000000">
      <w:r>
        <w:t xml:space="preserve">'batch': 8,                # CPU </w:t>
      </w:r>
      <w:r>
        <w:t>메모리</w:t>
      </w:r>
      <w:r>
        <w:t xml:space="preserve"> </w:t>
      </w:r>
      <w:r>
        <w:t>고려</w:t>
      </w:r>
    </w:p>
    <w:p w14:paraId="389E1921" w14:textId="77777777" w:rsidR="00E554A3" w:rsidRDefault="00000000">
      <w:r>
        <w:t xml:space="preserve">'imgsz': 640,              # </w:t>
      </w:r>
      <w:r>
        <w:t>입력</w:t>
      </w:r>
      <w:r>
        <w:t xml:space="preserve"> </w:t>
      </w:r>
      <w:r>
        <w:t>이미지</w:t>
      </w:r>
      <w:r>
        <w:t xml:space="preserve"> </w:t>
      </w:r>
      <w:r>
        <w:t>크기</w:t>
      </w:r>
    </w:p>
    <w:p w14:paraId="2436DFEE" w14:textId="77777777" w:rsidR="00E554A3" w:rsidRDefault="00000000">
      <w:r>
        <w:t xml:space="preserve">'lr0': 0.01,               # </w:t>
      </w:r>
      <w:r>
        <w:t>초기</w:t>
      </w:r>
      <w:r>
        <w:t xml:space="preserve"> </w:t>
      </w:r>
      <w:r>
        <w:t>학습률</w:t>
      </w:r>
    </w:p>
    <w:p w14:paraId="6839783D" w14:textId="77777777" w:rsidR="00E554A3" w:rsidRDefault="00000000">
      <w:r>
        <w:t xml:space="preserve">'lrf': 0.01,               # </w:t>
      </w:r>
      <w:r>
        <w:t>최종</w:t>
      </w:r>
      <w:r>
        <w:t xml:space="preserve"> </w:t>
      </w:r>
      <w:r>
        <w:t>학습률</w:t>
      </w:r>
      <w:r>
        <w:t xml:space="preserve"> (cosine decay)</w:t>
      </w:r>
    </w:p>
    <w:p w14:paraId="7FC6A0A3" w14:textId="77777777" w:rsidR="00E554A3" w:rsidRDefault="00000000">
      <w:r>
        <w:t xml:space="preserve">'momentum': 0.937,         # SGD </w:t>
      </w:r>
      <w:r>
        <w:t>모멘텀</w:t>
      </w:r>
    </w:p>
    <w:p w14:paraId="020D7D50" w14:textId="77777777" w:rsidR="00E554A3" w:rsidRDefault="00000000">
      <w:r>
        <w:t xml:space="preserve">'weight_decay': 0.0005,    # L2 </w:t>
      </w:r>
      <w:r>
        <w:t>정규화</w:t>
      </w:r>
    </w:p>
    <w:p w14:paraId="5A8D0F59" w14:textId="77777777" w:rsidR="00E554A3" w:rsidRDefault="00000000">
      <w:r>
        <w:t xml:space="preserve">'warmup_epochs': 3,        # </w:t>
      </w:r>
      <w:r>
        <w:t>학습률</w:t>
      </w:r>
      <w:r>
        <w:t xml:space="preserve"> </w:t>
      </w:r>
      <w:r>
        <w:t>워밍업</w:t>
      </w:r>
    </w:p>
    <w:p w14:paraId="7092A665" w14:textId="77777777" w:rsidR="00E554A3" w:rsidRDefault="00000000">
      <w:r>
        <w:t xml:space="preserve">'optimizer': 'AdamW',      # </w:t>
      </w:r>
      <w:r>
        <w:t>옵티마이저</w:t>
      </w:r>
    </w:p>
    <w:p w14:paraId="4506521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'patience': 10,            #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인내</w:t>
      </w:r>
    </w:p>
    <w:p w14:paraId="1E88680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'device': 'cpu',           # 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</w:p>
    <w:p w14:paraId="720B409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'seed': 42                 #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시드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</w:p>
    <w:p w14:paraId="34BA94BD" w14:textId="77777777" w:rsidR="00E554A3" w:rsidRDefault="00000000">
      <w:pPr>
        <w:rPr>
          <w:lang w:eastAsia="ko-KR"/>
        </w:rPr>
      </w:pPr>
      <w:r>
        <w:rPr>
          <w:lang w:eastAsia="ko-KR"/>
        </w:rPr>
        <w:t>}</w:t>
      </w:r>
    </w:p>
    <w:p w14:paraId="74E8D812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>:</w:t>
      </w:r>
    </w:p>
    <w:p w14:paraId="23B61A56" w14:textId="77777777" w:rsidR="00E554A3" w:rsidRDefault="00000000">
      <w:pPr>
        <w:rPr>
          <w:lang w:eastAsia="ko-KR"/>
        </w:rPr>
      </w:pPr>
      <w:r>
        <w:rPr>
          <w:lang w:eastAsia="ko-KR"/>
        </w:rPr>
        <w:t>augmentation = {</w:t>
      </w:r>
    </w:p>
    <w:p w14:paraId="1C1D090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'hsv_h': 0.015,            # </w:t>
      </w:r>
      <w:r>
        <w:rPr>
          <w:lang w:eastAsia="ko-KR"/>
        </w:rPr>
        <w:t>색조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(</w:t>
      </w:r>
      <w:r>
        <w:rPr>
          <w:lang w:eastAsia="ko-KR"/>
        </w:rPr>
        <w:t>최소</w:t>
      </w:r>
      <w:r>
        <w:rPr>
          <w:lang w:eastAsia="ko-KR"/>
        </w:rPr>
        <w:t>)</w:t>
      </w:r>
    </w:p>
    <w:p w14:paraId="20EFCC0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'hsv_s': 0.7,              # </w:t>
      </w:r>
      <w:r>
        <w:rPr>
          <w:lang w:eastAsia="ko-KR"/>
        </w:rPr>
        <w:t>채도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2A71E4E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'hsv_v': 0.4,              # </w:t>
      </w:r>
      <w:r>
        <w:rPr>
          <w:lang w:eastAsia="ko-KR"/>
        </w:rPr>
        <w:t>명도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6E67680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'degrees': 10,             # </w:t>
      </w:r>
      <w:r>
        <w:rPr>
          <w:lang w:eastAsia="ko-KR"/>
        </w:rPr>
        <w:t>회전</w:t>
      </w:r>
      <w:r>
        <w:rPr>
          <w:lang w:eastAsia="ko-KR"/>
        </w:rPr>
        <w:t xml:space="preserve"> (±10</w:t>
      </w:r>
      <w:r>
        <w:rPr>
          <w:lang w:eastAsia="ko-KR"/>
        </w:rPr>
        <w:t>도</w:t>
      </w:r>
      <w:r>
        <w:rPr>
          <w:lang w:eastAsia="ko-KR"/>
        </w:rPr>
        <w:t>)</w:t>
      </w:r>
    </w:p>
    <w:p w14:paraId="100DD26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'translate': 0.1,          # </w:t>
      </w:r>
      <w:r>
        <w:rPr>
          <w:lang w:eastAsia="ko-KR"/>
        </w:rPr>
        <w:t>평행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(10%)</w:t>
      </w:r>
    </w:p>
    <w:p w14:paraId="7D4D33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'scale': 0.5,              #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(50-150%)</w:t>
      </w:r>
    </w:p>
    <w:p w14:paraId="15AC42B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'flipud': 0.5,             # </w:t>
      </w:r>
      <w:r>
        <w:rPr>
          <w:lang w:eastAsia="ko-KR"/>
        </w:rPr>
        <w:t>상하</w:t>
      </w:r>
      <w:r>
        <w:rPr>
          <w:lang w:eastAsia="ko-KR"/>
        </w:rPr>
        <w:t xml:space="preserve"> </w:t>
      </w:r>
      <w:r>
        <w:rPr>
          <w:lang w:eastAsia="ko-KR"/>
        </w:rPr>
        <w:t>반전</w:t>
      </w:r>
      <w:r>
        <w:rPr>
          <w:lang w:eastAsia="ko-KR"/>
        </w:rPr>
        <w:t xml:space="preserve"> </w:t>
      </w:r>
      <w:r>
        <w:rPr>
          <w:lang w:eastAsia="ko-KR"/>
        </w:rPr>
        <w:t>확률</w:t>
      </w:r>
    </w:p>
    <w:p w14:paraId="0C87CA3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'fliplr': 0.5,             # </w:t>
      </w:r>
      <w:r>
        <w:rPr>
          <w:lang w:eastAsia="ko-KR"/>
        </w:rPr>
        <w:t>좌우</w:t>
      </w:r>
      <w:r>
        <w:rPr>
          <w:lang w:eastAsia="ko-KR"/>
        </w:rPr>
        <w:t xml:space="preserve"> </w:t>
      </w:r>
      <w:r>
        <w:rPr>
          <w:lang w:eastAsia="ko-KR"/>
        </w:rPr>
        <w:t>반전</w:t>
      </w:r>
      <w:r>
        <w:rPr>
          <w:lang w:eastAsia="ko-KR"/>
        </w:rPr>
        <w:t xml:space="preserve"> </w:t>
      </w:r>
      <w:r>
        <w:rPr>
          <w:lang w:eastAsia="ko-KR"/>
        </w:rPr>
        <w:t>확률</w:t>
      </w:r>
    </w:p>
    <w:p w14:paraId="5066274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'mosaic': 1.0,             # Mosaic </w:t>
      </w:r>
      <w:r>
        <w:rPr>
          <w:lang w:eastAsia="ko-KR"/>
        </w:rPr>
        <w:t>증강</w:t>
      </w:r>
    </w:p>
    <w:p w14:paraId="79FDB391" w14:textId="77777777" w:rsidR="00E554A3" w:rsidRDefault="00000000">
      <w:pPr>
        <w:rPr>
          <w:lang w:eastAsia="ko-KR"/>
        </w:rPr>
      </w:pPr>
      <w:r>
        <w:rPr>
          <w:lang w:eastAsia="ko-KR"/>
        </w:rPr>
        <w:t>'mixup': 0.0               # Mixup (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)</w:t>
      </w:r>
    </w:p>
    <w:p w14:paraId="14DECDA5" w14:textId="77777777" w:rsidR="00E554A3" w:rsidRDefault="00000000">
      <w:pPr>
        <w:rPr>
          <w:lang w:eastAsia="ko-KR"/>
        </w:rPr>
      </w:pPr>
      <w:r>
        <w:rPr>
          <w:lang w:eastAsia="ko-KR"/>
        </w:rPr>
        <w:t>}</w:t>
      </w:r>
    </w:p>
    <w:p w14:paraId="4283F21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AEBD45E" w14:textId="77777777" w:rsidR="00E554A3" w:rsidRDefault="00000000">
      <w:pPr>
        <w:rPr>
          <w:lang w:eastAsia="ko-KR"/>
        </w:rPr>
      </w:pPr>
      <w:r>
        <w:rPr>
          <w:lang w:eastAsia="ko-KR"/>
        </w:rPr>
        <w:t>전형적인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>:</w:t>
      </w:r>
    </w:p>
    <w:p w14:paraId="243EFCD5" w14:textId="77777777" w:rsidR="00E554A3" w:rsidRDefault="00000000">
      <w:pPr>
        <w:rPr>
          <w:lang w:eastAsia="ko-KR"/>
        </w:rPr>
      </w:pPr>
      <w:r>
        <w:rPr>
          <w:lang w:eastAsia="ko-KR"/>
        </w:rPr>
        <w:t>Epoch    mAP50    mAP50-95   Loss</w:t>
      </w:r>
    </w:p>
    <w:p w14:paraId="1F763353" w14:textId="77777777" w:rsidR="00E554A3" w:rsidRDefault="00000000">
      <w:pPr>
        <w:rPr>
          <w:lang w:eastAsia="ko-KR"/>
        </w:rPr>
      </w:pPr>
      <w:r>
        <w:rPr>
          <w:lang w:eastAsia="ko-KR"/>
        </w:rPr>
        <w:t>1      12.3%     7.8%      2.45</w:t>
      </w:r>
    </w:p>
    <w:p w14:paraId="149BB69F" w14:textId="77777777" w:rsidR="00E554A3" w:rsidRDefault="00000000">
      <w:pPr>
        <w:rPr>
          <w:lang w:eastAsia="ko-KR"/>
        </w:rPr>
      </w:pPr>
      <w:r>
        <w:rPr>
          <w:lang w:eastAsia="ko-KR"/>
        </w:rPr>
        <w:t>10      38.7%    23.1%      1.23</w:t>
      </w:r>
    </w:p>
    <w:p w14:paraId="34B99F78" w14:textId="77777777" w:rsidR="00E554A3" w:rsidRDefault="00000000">
      <w:pPr>
        <w:rPr>
          <w:lang w:eastAsia="ko-KR"/>
        </w:rPr>
      </w:pPr>
      <w:r>
        <w:rPr>
          <w:lang w:eastAsia="ko-KR"/>
        </w:rPr>
        <w:t>20      46.2%    31.5%      0.87</w:t>
      </w:r>
    </w:p>
    <w:p w14:paraId="502790CA" w14:textId="77777777" w:rsidR="00E554A3" w:rsidRDefault="00000000">
      <w:pPr>
        <w:rPr>
          <w:lang w:eastAsia="ko-KR"/>
        </w:rPr>
      </w:pPr>
      <w:r>
        <w:rPr>
          <w:lang w:eastAsia="ko-KR"/>
        </w:rPr>
        <w:t>30      49.8%    35.2%      0.71</w:t>
      </w:r>
    </w:p>
    <w:p w14:paraId="18EA7931" w14:textId="77777777" w:rsidR="00E554A3" w:rsidRDefault="00000000">
      <w:pPr>
        <w:rPr>
          <w:lang w:eastAsia="ko-KR"/>
        </w:rPr>
      </w:pPr>
      <w:r>
        <w:rPr>
          <w:lang w:eastAsia="ko-KR"/>
        </w:rPr>
        <w:t>40      51.3%    37.8%      0.65</w:t>
      </w:r>
    </w:p>
    <w:p w14:paraId="7637FE2D" w14:textId="77777777" w:rsidR="00E554A3" w:rsidRDefault="00000000">
      <w:pPr>
        <w:rPr>
          <w:lang w:eastAsia="ko-KR"/>
        </w:rPr>
      </w:pPr>
      <w:r>
        <w:rPr>
          <w:lang w:eastAsia="ko-KR"/>
        </w:rPr>
        <w:t>50      52.6%    39.4%      0.61  ← Best checkpoint</w:t>
      </w:r>
    </w:p>
    <w:p w14:paraId="5D1EF916" w14:textId="77777777" w:rsidR="00E554A3" w:rsidRDefault="00000000">
      <w:pPr>
        <w:rPr>
          <w:lang w:eastAsia="ko-KR"/>
        </w:rPr>
      </w:pP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>:</w:t>
      </w:r>
    </w:p>
    <w:p w14:paraId="08469AD6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1-20 </w:t>
      </w:r>
      <w:r>
        <w:rPr>
          <w:lang w:eastAsia="ko-KR"/>
        </w:rPr>
        <w:t>에포크에서</w:t>
      </w:r>
      <w:r>
        <w:rPr>
          <w:lang w:eastAsia="ko-KR"/>
        </w:rPr>
        <w:t xml:space="preserve"> 38.7% </w:t>
      </w:r>
      <w:r>
        <w:rPr>
          <w:lang w:eastAsia="ko-KR"/>
        </w:rPr>
        <w:t>달성</w:t>
      </w:r>
    </w:p>
    <w:p w14:paraId="17AEAF0E" w14:textId="77777777" w:rsidR="00E554A3" w:rsidRDefault="00000000">
      <w:pPr>
        <w:rPr>
          <w:lang w:eastAsia="ko-KR"/>
        </w:rPr>
      </w:pP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  <w:r>
        <w:rPr>
          <w:lang w:eastAsia="ko-KR"/>
        </w:rPr>
        <w:t xml:space="preserve">: 20-50 </w:t>
      </w:r>
      <w:r>
        <w:rPr>
          <w:lang w:eastAsia="ko-KR"/>
        </w:rPr>
        <w:t>에포크에서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237E5F1D" w14:textId="77777777" w:rsidR="00E554A3" w:rsidRDefault="00000000">
      <w:pPr>
        <w:rPr>
          <w:lang w:eastAsia="ko-KR"/>
        </w:rPr>
      </w:pPr>
      <w:r>
        <w:rPr>
          <w:lang w:eastAsia="ko-KR"/>
        </w:rPr>
        <w:t>과적합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4213A9C3" w14:textId="77777777" w:rsidR="00E554A3" w:rsidRDefault="00000000">
      <w:pPr>
        <w:rPr>
          <w:lang w:eastAsia="ko-KR"/>
        </w:rPr>
      </w:pPr>
      <w:r>
        <w:rPr>
          <w:lang w:eastAsia="ko-KR"/>
        </w:rPr>
        <w:t>Stage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>:</w:t>
      </w:r>
    </w:p>
    <w:p w14:paraId="07646999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획득</w:t>
      </w:r>
    </w:p>
    <w:p w14:paraId="3233B8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X-ray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052E370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DPF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강건한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59029BE1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Stage 2: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파인튜닝</w:t>
      </w:r>
    </w:p>
    <w:p w14:paraId="5422DC6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86D66AE" w14:textId="77777777" w:rsidR="00E554A3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>: Stage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패턴으로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</w:p>
    <w:p w14:paraId="7808FB32" w14:textId="77777777" w:rsidR="00E554A3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</w:t>
      </w:r>
    </w:p>
    <w:p w14:paraId="0B99B32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r>
        <w:rPr>
          <w:lang w:eastAsia="ko-KR"/>
        </w:rPr>
        <w:t>가중치는</w:t>
      </w:r>
      <w:r>
        <w:rPr>
          <w:lang w:eastAsia="ko-KR"/>
        </w:rPr>
        <w:t xml:space="preserve"> 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</w:p>
    <w:p w14:paraId="227A16DD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DPF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로도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40CBEB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6A0D2E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16AC71DB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</w:t>
      </w:r>
    </w:p>
    <w:p w14:paraId="70989CD2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339</w:t>
      </w:r>
      <w:r>
        <w:rPr>
          <w:lang w:eastAsia="ko-KR"/>
        </w:rPr>
        <w:t>장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281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58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29C52252" w14:textId="77777777" w:rsidR="00E554A3" w:rsidRDefault="00000000">
      <w:pPr>
        <w:rPr>
          <w:lang w:eastAsia="ko-KR"/>
        </w:rPr>
      </w:pPr>
      <w:r>
        <w:rPr>
          <w:lang w:eastAsia="ko-KR"/>
        </w:rPr>
        <w:t>├─ Crack (</w:t>
      </w:r>
      <w:r>
        <w:rPr>
          <w:lang w:eastAsia="ko-KR"/>
        </w:rPr>
        <w:t>균열</w:t>
      </w:r>
      <w:r>
        <w:rPr>
          <w:lang w:eastAsia="ko-KR"/>
        </w:rPr>
        <w:t>): 178</w:t>
      </w:r>
      <w:r>
        <w:rPr>
          <w:lang w:eastAsia="ko-KR"/>
        </w:rPr>
        <w:t>장</w:t>
      </w:r>
      <w:r>
        <w:rPr>
          <w:lang w:eastAsia="ko-KR"/>
        </w:rPr>
        <w:t xml:space="preserve"> (52.5%)</w:t>
      </w:r>
    </w:p>
    <w:p w14:paraId="0AC26B5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│   └─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선형</w:t>
      </w:r>
      <w:r>
        <w:rPr>
          <w:lang w:eastAsia="ko-KR"/>
        </w:rPr>
        <w:t xml:space="preserve">, </w:t>
      </w:r>
      <w:r>
        <w:rPr>
          <w:lang w:eastAsia="ko-KR"/>
        </w:rPr>
        <w:t>불규칙</w:t>
      </w:r>
      <w:r>
        <w:rPr>
          <w:lang w:eastAsia="ko-KR"/>
        </w:rPr>
        <w:t xml:space="preserve">, 0.1-2mm </w:t>
      </w:r>
      <w:r>
        <w:rPr>
          <w:lang w:eastAsia="ko-KR"/>
        </w:rPr>
        <w:t>폭</w:t>
      </w:r>
    </w:p>
    <w:p w14:paraId="5F9CFAB7" w14:textId="77777777" w:rsidR="00E554A3" w:rsidRDefault="00000000">
      <w:pPr>
        <w:rPr>
          <w:lang w:eastAsia="ko-KR"/>
        </w:rPr>
      </w:pPr>
      <w:r>
        <w:rPr>
          <w:lang w:eastAsia="ko-KR"/>
        </w:rPr>
        <w:t>└─ Melting (</w:t>
      </w:r>
      <w:r>
        <w:rPr>
          <w:lang w:eastAsia="ko-KR"/>
        </w:rPr>
        <w:t>용융</w:t>
      </w:r>
      <w:r>
        <w:rPr>
          <w:lang w:eastAsia="ko-KR"/>
        </w:rPr>
        <w:t>): 161</w:t>
      </w:r>
      <w:r>
        <w:rPr>
          <w:lang w:eastAsia="ko-KR"/>
        </w:rPr>
        <w:t>장</w:t>
      </w:r>
      <w:r>
        <w:rPr>
          <w:lang w:eastAsia="ko-KR"/>
        </w:rPr>
        <w:t xml:space="preserve"> (47.5%)</w:t>
      </w:r>
    </w:p>
    <w:p w14:paraId="244B1FF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└─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변형</w:t>
      </w:r>
      <w:r>
        <w:rPr>
          <w:lang w:eastAsia="ko-KR"/>
        </w:rPr>
        <w:t xml:space="preserve">, </w:t>
      </w:r>
      <w:r>
        <w:rPr>
          <w:lang w:eastAsia="ko-KR"/>
        </w:rPr>
        <w:t>흐림</w:t>
      </w:r>
      <w:r>
        <w:rPr>
          <w:lang w:eastAsia="ko-KR"/>
        </w:rPr>
        <w:t xml:space="preserve">, </w:t>
      </w:r>
      <w:r>
        <w:rPr>
          <w:lang w:eastAsia="ko-KR"/>
        </w:rPr>
        <w:t>국소적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</w:p>
    <w:p w14:paraId="71160644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>:</w:t>
      </w:r>
    </w:p>
    <w:p w14:paraId="74FB601A" w14:textId="77777777" w:rsidR="00E554A3" w:rsidRDefault="00000000">
      <w:pPr>
        <w:rPr>
          <w:lang w:eastAsia="ko-KR"/>
        </w:rPr>
      </w:pPr>
      <w:r>
        <w:rPr>
          <w:lang w:eastAsia="ko-KR"/>
        </w:rPr>
        <w:t>비교적</w:t>
      </w:r>
      <w:r>
        <w:rPr>
          <w:lang w:eastAsia="ko-KR"/>
        </w:rPr>
        <w:t xml:space="preserve"> </w:t>
      </w:r>
      <w:r>
        <w:rPr>
          <w:lang w:eastAsia="ko-KR"/>
        </w:rPr>
        <w:t>균형잡힌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(52.5% vs 47.5%)</w:t>
      </w:r>
    </w:p>
    <w:p w14:paraId="6AA2B9F5" w14:textId="77777777" w:rsidR="00E554A3" w:rsidRDefault="00000000">
      <w:pPr>
        <w:rPr>
          <w:lang w:eastAsia="ko-KR"/>
        </w:rPr>
      </w:pP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리샘플링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</w:p>
    <w:p w14:paraId="7FC4D739" w14:textId="77777777" w:rsidR="00E554A3" w:rsidRDefault="00000000">
      <w:p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(&gt;150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3D81A323" w14:textId="77777777" w:rsidR="00E554A3" w:rsidRDefault="00000000">
      <w:pPr>
        <w:rPr>
          <w:lang w:eastAsia="ko-KR"/>
        </w:rPr>
      </w:pP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lang w:eastAsia="ko-KR"/>
        </w:rPr>
        <w:t>:</w:t>
      </w:r>
    </w:p>
    <w:p w14:paraId="315C5241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: 0.1-0.3mm </w:t>
      </w:r>
      <w:r>
        <w:rPr>
          <w:lang w:eastAsia="ko-KR"/>
        </w:rPr>
        <w:t>폭</w:t>
      </w:r>
      <w:r>
        <w:rPr>
          <w:lang w:eastAsia="ko-KR"/>
        </w:rPr>
        <w:t xml:space="preserve"> (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3DCC479A" w14:textId="77777777" w:rsidR="00E554A3" w:rsidRDefault="00000000">
      <w:pPr>
        <w:rPr>
          <w:lang w:eastAsia="ko-KR"/>
        </w:rPr>
      </w:pP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>+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60E3BD6E" w14:textId="77777777" w:rsidR="00E554A3" w:rsidRDefault="00000000">
      <w:pPr>
        <w:rPr>
          <w:lang w:eastAsia="ko-KR"/>
        </w:rPr>
      </w:pPr>
      <w:r>
        <w:rPr>
          <w:lang w:eastAsia="ko-KR"/>
        </w:rPr>
        <w:t>저대비</w:t>
      </w:r>
      <w:r>
        <w:rPr>
          <w:lang w:eastAsia="ko-KR"/>
        </w:rPr>
        <w:t xml:space="preserve">: 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1BE700AD" w14:textId="77777777" w:rsidR="00E554A3" w:rsidRDefault="00000000">
      <w:pPr>
        <w:rPr>
          <w:lang w:eastAsia="ko-KR"/>
        </w:rPr>
      </w:pPr>
      <w:r>
        <w:rPr>
          <w:lang w:eastAsia="ko-KR"/>
        </w:rPr>
        <w:t>변형</w:t>
      </w:r>
      <w:r>
        <w:rPr>
          <w:lang w:eastAsia="ko-KR"/>
        </w:rPr>
        <w:t xml:space="preserve">: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각도</w:t>
      </w:r>
      <w:r>
        <w:rPr>
          <w:lang w:eastAsia="ko-KR"/>
        </w:rPr>
        <w:t xml:space="preserve">, </w:t>
      </w:r>
      <w:r>
        <w:rPr>
          <w:lang w:eastAsia="ko-KR"/>
        </w:rPr>
        <w:t>위치</w:t>
      </w:r>
      <w:r>
        <w:rPr>
          <w:lang w:eastAsia="ko-KR"/>
        </w:rPr>
        <w:t xml:space="preserve">, </w:t>
      </w:r>
      <w:r>
        <w:rPr>
          <w:lang w:eastAsia="ko-KR"/>
        </w:rPr>
        <w:t>크기</w:t>
      </w:r>
    </w:p>
    <w:p w14:paraId="0811ACEA" w14:textId="77777777" w:rsidR="00E554A3" w:rsidRDefault="00000000">
      <w:r>
        <w:t xml:space="preserve">3. </w:t>
      </w:r>
      <w:r>
        <w:t>학습</w:t>
      </w:r>
      <w:r>
        <w:t xml:space="preserve"> </w:t>
      </w:r>
      <w:r>
        <w:t>설정</w:t>
      </w:r>
    </w:p>
    <w:p w14:paraId="29234C19" w14:textId="77777777" w:rsidR="00E554A3" w:rsidRDefault="00000000">
      <w:r>
        <w:t>모델</w:t>
      </w:r>
      <w:r>
        <w:t xml:space="preserve"> </w:t>
      </w:r>
      <w:r>
        <w:t>초기화</w:t>
      </w:r>
      <w:r>
        <w:t>:</w:t>
      </w:r>
    </w:p>
    <w:p w14:paraId="4A2B32AC" w14:textId="77777777" w:rsidR="00E554A3" w:rsidRDefault="00000000">
      <w:pPr>
        <w:pStyle w:val="1"/>
      </w:pPr>
      <w:r>
        <w:t>Stage 1</w:t>
      </w:r>
      <w:r>
        <w:t>의</w:t>
      </w:r>
      <w:r>
        <w:t xml:space="preserve"> </w:t>
      </w:r>
      <w:r>
        <w:t>최고</w:t>
      </w:r>
      <w:r>
        <w:t xml:space="preserve"> </w:t>
      </w:r>
      <w:r>
        <w:t>가중치에서</w:t>
      </w:r>
      <w:r>
        <w:t xml:space="preserve"> </w:t>
      </w:r>
      <w:r>
        <w:t>시작</w:t>
      </w:r>
    </w:p>
    <w:p w14:paraId="7643D748" w14:textId="77777777" w:rsidR="00E554A3" w:rsidRDefault="00000000">
      <w:r>
        <w:t>model = YOLO('stage1_xray/best.pt')</w:t>
      </w:r>
    </w:p>
    <w:p w14:paraId="23A6ED74" w14:textId="77777777" w:rsidR="00E554A3" w:rsidRDefault="00000000">
      <w:pPr>
        <w:rPr>
          <w:lang w:eastAsia="ko-KR"/>
        </w:rPr>
      </w:pPr>
      <w:r>
        <w:rPr>
          <w:lang w:eastAsia="ko-KR"/>
        </w:rPr>
        <w:t>하이퍼파라미터</w:t>
      </w:r>
      <w:r>
        <w:rPr>
          <w:lang w:eastAsia="ko-KR"/>
        </w:rPr>
        <w:t>:</w:t>
      </w:r>
    </w:p>
    <w:p w14:paraId="55F03E33" w14:textId="77777777" w:rsidR="00E554A3" w:rsidRDefault="00000000">
      <w:pPr>
        <w:rPr>
          <w:lang w:eastAsia="ko-KR"/>
        </w:rPr>
      </w:pPr>
      <w:r>
        <w:rPr>
          <w:lang w:eastAsia="ko-KR"/>
        </w:rPr>
        <w:t>stage2_config = {</w:t>
      </w:r>
    </w:p>
    <w:p w14:paraId="7C8F1A2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'epochs': 100,             #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★</w:t>
      </w:r>
    </w:p>
    <w:p w14:paraId="18EBD630" w14:textId="77777777" w:rsidR="00E554A3" w:rsidRDefault="00000000">
      <w:pPr>
        <w:rPr>
          <w:lang w:eastAsia="ko-KR"/>
        </w:rPr>
      </w:pPr>
      <w:r>
        <w:rPr>
          <w:lang w:eastAsia="ko-KR"/>
        </w:rPr>
        <w:t>'batch': 8,                # Stage 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</w:p>
    <w:p w14:paraId="2A84BEF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'imgsz': 640,              #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해상도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419DCC5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'lr0': 0.01,               #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학습률</w:t>
      </w:r>
    </w:p>
    <w:p w14:paraId="5DB3EBB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'lrf': 0.01,               #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학습률</w:t>
      </w:r>
    </w:p>
    <w:p w14:paraId="5A666601" w14:textId="77777777" w:rsidR="00E554A3" w:rsidRDefault="00000000">
      <w:r>
        <w:t>'momentum': 0.937,</w:t>
      </w:r>
    </w:p>
    <w:p w14:paraId="256419BE" w14:textId="77777777" w:rsidR="00E554A3" w:rsidRDefault="00000000">
      <w:r>
        <w:lastRenderedPageBreak/>
        <w:t>'weight_decay': 0.0005,</w:t>
      </w:r>
    </w:p>
    <w:p w14:paraId="0C3C5EA6" w14:textId="77777777" w:rsidR="00E554A3" w:rsidRDefault="00000000">
      <w:r>
        <w:t>'warmup_epochs': 3,</w:t>
      </w:r>
    </w:p>
    <w:p w14:paraId="0307CADE" w14:textId="77777777" w:rsidR="00E554A3" w:rsidRDefault="00000000">
      <w:r>
        <w:t>'optimizer': 'AdamW',</w:t>
      </w:r>
    </w:p>
    <w:p w14:paraId="5CFE61D7" w14:textId="77777777" w:rsidR="00E554A3" w:rsidRDefault="00000000">
      <w:r>
        <w:t>'patience': 15,            # Stage 1</w:t>
      </w:r>
      <w:r>
        <w:t>보다</w:t>
      </w:r>
      <w:r>
        <w:t xml:space="preserve"> </w:t>
      </w:r>
      <w:r>
        <w:t>높은</w:t>
      </w:r>
      <w:r>
        <w:t xml:space="preserve"> </w:t>
      </w:r>
      <w:r>
        <w:t>인내</w:t>
      </w:r>
      <w:r>
        <w:t xml:space="preserve"> ★</w:t>
      </w:r>
    </w:p>
    <w:p w14:paraId="25FC61FB" w14:textId="77777777" w:rsidR="00E554A3" w:rsidRDefault="00000000">
      <w:r>
        <w:t>'device': 'cpu',</w:t>
      </w:r>
    </w:p>
    <w:p w14:paraId="5E47A1BD" w14:textId="77777777" w:rsidR="00E554A3" w:rsidRDefault="00000000">
      <w:r>
        <w:t>'seed': 42,</w:t>
      </w:r>
    </w:p>
    <w:p w14:paraId="7D14BB67" w14:textId="77777777" w:rsidR="00E554A3" w:rsidRDefault="00000000">
      <w:r>
        <w:t xml:space="preserve">'close_mosaic': 10         # </w:t>
      </w:r>
      <w:r>
        <w:t>마지막</w:t>
      </w:r>
      <w:r>
        <w:t xml:space="preserve"> 10 epoch Mosaic </w:t>
      </w:r>
      <w:r>
        <w:t>해제</w:t>
      </w:r>
    </w:p>
    <w:p w14:paraId="1F666644" w14:textId="77777777" w:rsidR="00E554A3" w:rsidRDefault="00000000">
      <w:r>
        <w:t>}</w:t>
      </w:r>
    </w:p>
    <w:p w14:paraId="366DFE51" w14:textId="77777777" w:rsidR="00E554A3" w:rsidRDefault="00000000">
      <w:r>
        <w:t>주요</w:t>
      </w:r>
      <w:r>
        <w:t xml:space="preserve"> </w:t>
      </w:r>
      <w:r>
        <w:t>차이점</w:t>
      </w:r>
      <w:r>
        <w:t xml:space="preserve"> (vs Stage 1):</w:t>
      </w:r>
    </w:p>
    <w:p w14:paraId="34C24B6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Epochs: 50 </w:t>
      </w:r>
      <w:r>
        <w:rPr>
          <w:lang w:eastAsia="ko-KR"/>
        </w:rPr>
        <w:t>에서</w:t>
      </w:r>
      <w:r>
        <w:rPr>
          <w:lang w:eastAsia="ko-KR"/>
        </w:rPr>
        <w:t xml:space="preserve">  100 (2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1CD4AB4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Patience: 10 </w:t>
      </w:r>
      <w:r>
        <w:rPr>
          <w:lang w:eastAsia="ko-KR"/>
        </w:rPr>
        <w:t>에서</w:t>
      </w:r>
      <w:r>
        <w:rPr>
          <w:lang w:eastAsia="ko-KR"/>
        </w:rPr>
        <w:t xml:space="preserve">  15 (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>)</w:t>
      </w:r>
    </w:p>
    <w:p w14:paraId="25BBA75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Close_mosaic: </w:t>
      </w:r>
      <w:r>
        <w:rPr>
          <w:lang w:eastAsia="ko-KR"/>
        </w:rPr>
        <w:t>마지막</w:t>
      </w:r>
      <w:r>
        <w:rPr>
          <w:lang w:eastAsia="ko-KR"/>
        </w:rPr>
        <w:t xml:space="preserve"> 10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 xml:space="preserve"> (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)</w:t>
      </w:r>
    </w:p>
    <w:p w14:paraId="2B0FD208" w14:textId="77777777" w:rsidR="00E554A3" w:rsidRDefault="00000000">
      <w:r>
        <w:t>데이터</w:t>
      </w:r>
      <w:r>
        <w:t xml:space="preserve"> </w:t>
      </w:r>
      <w:r>
        <w:t>증강</w:t>
      </w:r>
      <w:r>
        <w:t xml:space="preserve"> (</w:t>
      </w:r>
      <w:r>
        <w:t>동일</w:t>
      </w:r>
      <w:r>
        <w:t>):</w:t>
      </w:r>
    </w:p>
    <w:p w14:paraId="18F94870" w14:textId="77777777" w:rsidR="00E554A3" w:rsidRDefault="00000000">
      <w:pPr>
        <w:pStyle w:val="1"/>
      </w:pPr>
      <w:r>
        <w:t>Stage 1</w:t>
      </w:r>
      <w:r>
        <w:t>과</w:t>
      </w:r>
      <w:r>
        <w:t xml:space="preserve"> </w:t>
      </w:r>
      <w:r>
        <w:t>동일한</w:t>
      </w:r>
      <w:r>
        <w:t xml:space="preserve"> </w:t>
      </w:r>
      <w:r>
        <w:t>증강</w:t>
      </w:r>
      <w:r>
        <w:t xml:space="preserve"> </w:t>
      </w:r>
      <w:r>
        <w:t>적용</w:t>
      </w:r>
    </w:p>
    <w:p w14:paraId="2E5CA7C3" w14:textId="77777777" w:rsidR="00E554A3" w:rsidRDefault="00000000">
      <w:r>
        <w:t>augmentation = stage1_config['augmentation']</w:t>
      </w:r>
    </w:p>
    <w:p w14:paraId="339CAAB9" w14:textId="77777777" w:rsidR="00E554A3" w:rsidRDefault="00000000">
      <w:r>
        <w:t xml:space="preserve">4. </w:t>
      </w:r>
      <w:r>
        <w:t>학습</w:t>
      </w:r>
      <w:r>
        <w:t xml:space="preserve"> </w:t>
      </w:r>
      <w:r>
        <w:t>과정</w:t>
      </w:r>
      <w:r>
        <w:t xml:space="preserve"> </w:t>
      </w:r>
      <w:r>
        <w:t>상세</w:t>
      </w:r>
      <w:r>
        <w:t xml:space="preserve"> </w:t>
      </w:r>
      <w:r>
        <w:t>분석</w:t>
      </w:r>
    </w:p>
    <w:p w14:paraId="1C4E4E9B" w14:textId="77777777" w:rsidR="00E554A3" w:rsidRDefault="00000000">
      <w:r>
        <w:t>에포크별</w:t>
      </w:r>
      <w:r>
        <w:t xml:space="preserve"> </w:t>
      </w:r>
      <w:r>
        <w:t>성능</w:t>
      </w:r>
      <w:r>
        <w:t xml:space="preserve"> </w:t>
      </w:r>
      <w:r>
        <w:t>추이</w:t>
      </w:r>
      <w:r>
        <w:t xml:space="preserve"> (YOLO11 </w:t>
      </w:r>
      <w:r>
        <w:t>기준</w:t>
      </w:r>
      <w:r>
        <w:t>):</w:t>
      </w:r>
    </w:p>
    <w:p w14:paraId="032A4A28" w14:textId="77777777" w:rsidR="00E554A3" w:rsidRDefault="00000000">
      <w:r>
        <w:t xml:space="preserve">Phase 1: </w:t>
      </w:r>
      <w:r>
        <w:t>전이</w:t>
      </w:r>
      <w:r>
        <w:t xml:space="preserve"> </w:t>
      </w:r>
      <w:r>
        <w:t>적응</w:t>
      </w:r>
      <w:r>
        <w:t xml:space="preserve"> (Epoch 1-25)</w:t>
      </w:r>
    </w:p>
    <w:p w14:paraId="086B9CB4" w14:textId="77777777" w:rsidR="00E554A3" w:rsidRDefault="00000000">
      <w:r>
        <w:t xml:space="preserve">- </w:t>
      </w:r>
      <w:r>
        <w:t>초기</w:t>
      </w:r>
      <w:r>
        <w:t xml:space="preserve"> </w:t>
      </w:r>
      <w:r>
        <w:t>전이</w:t>
      </w:r>
      <w:r>
        <w:t xml:space="preserve"> </w:t>
      </w:r>
      <w:r>
        <w:t>쇼크</w:t>
      </w:r>
      <w:r>
        <w:t>: Epoch 1</w:t>
      </w:r>
      <w:r>
        <w:t>에서</w:t>
      </w:r>
      <w:r>
        <w:t xml:space="preserve"> 37.2% (Stage 1</w:t>
      </w:r>
      <w:r>
        <w:t>의</w:t>
      </w:r>
      <w:r>
        <w:t xml:space="preserve"> 52.6%</w:t>
      </w:r>
      <w:r>
        <w:t>보다</w:t>
      </w:r>
      <w:r>
        <w:t xml:space="preserve"> </w:t>
      </w:r>
      <w:r>
        <w:t>낮음</w:t>
      </w:r>
      <w:r>
        <w:t>)</w:t>
      </w:r>
    </w:p>
    <w:p w14:paraId="23675367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: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</w:p>
    <w:p w14:paraId="4DF74EC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급격한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>: Epoch 10</w:t>
      </w:r>
      <w:r>
        <w:rPr>
          <w:lang w:eastAsia="ko-KR"/>
        </w:rPr>
        <w:t>에서</w:t>
      </w:r>
      <w:r>
        <w:rPr>
          <w:lang w:eastAsia="ko-KR"/>
        </w:rPr>
        <w:t xml:space="preserve"> 58.2%</w:t>
      </w:r>
    </w:p>
    <w:p w14:paraId="2395237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,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2B7F1448" w14:textId="77777777" w:rsidR="00E554A3" w:rsidRDefault="00000000">
      <w:r>
        <w:t>Epoch    mAP50    mAP50-95   Precision  Recall   Loss</w:t>
      </w:r>
    </w:p>
    <w:p w14:paraId="4539C587" w14:textId="77777777" w:rsidR="00E554A3" w:rsidRDefault="00000000">
      <w:pPr>
        <w:rPr>
          <w:lang w:eastAsia="ko-KR"/>
        </w:rPr>
      </w:pPr>
      <w:r>
        <w:rPr>
          <w:lang w:eastAsia="ko-KR"/>
        </w:rPr>
        <w:t>1      37.2%    21.3%      52.4%      45.1%    1.82</w:t>
      </w:r>
    </w:p>
    <w:p w14:paraId="545BAECC" w14:textId="77777777" w:rsidR="00E554A3" w:rsidRDefault="00000000">
      <w:pPr>
        <w:rPr>
          <w:lang w:eastAsia="ko-KR"/>
        </w:rPr>
      </w:pPr>
      <w:r>
        <w:rPr>
          <w:lang w:eastAsia="ko-KR"/>
        </w:rPr>
        <w:t>5      51.3%    34.7%      64.2%      58.3%    1.21</w:t>
      </w:r>
    </w:p>
    <w:p w14:paraId="5C4DB162" w14:textId="77777777" w:rsidR="00E554A3" w:rsidRDefault="00000000">
      <w:pPr>
        <w:rPr>
          <w:lang w:eastAsia="ko-KR"/>
        </w:rPr>
      </w:pPr>
      <w:r>
        <w:rPr>
          <w:lang w:eastAsia="ko-KR"/>
        </w:rPr>
        <w:t>10      58.2%    41.2%      71.5%      63.8%    0.95</w:t>
      </w:r>
    </w:p>
    <w:p w14:paraId="2B9ADE4F" w14:textId="77777777" w:rsidR="00E554A3" w:rsidRDefault="00000000">
      <w:pPr>
        <w:rPr>
          <w:lang w:eastAsia="ko-KR"/>
        </w:rPr>
      </w:pPr>
      <w:r>
        <w:rPr>
          <w:lang w:eastAsia="ko-KR"/>
        </w:rPr>
        <w:t>15      62.8%    45.8%      76.3%      67.2%    0.82</w:t>
      </w:r>
    </w:p>
    <w:p w14:paraId="6F4F5124" w14:textId="77777777" w:rsidR="00E554A3" w:rsidRDefault="00000000">
      <w:pPr>
        <w:rPr>
          <w:lang w:eastAsia="ko-KR"/>
        </w:rPr>
      </w:pPr>
      <w:r>
        <w:rPr>
          <w:lang w:eastAsia="ko-KR"/>
        </w:rPr>
        <w:t>20      66.4%    49.3%      79.8%      70.5%    0.74</w:t>
      </w:r>
    </w:p>
    <w:p w14:paraId="50E8C71E" w14:textId="77777777" w:rsidR="00E554A3" w:rsidRDefault="00000000">
      <w:pPr>
        <w:rPr>
          <w:lang w:eastAsia="ko-KR"/>
        </w:rPr>
      </w:pPr>
      <w:r>
        <w:rPr>
          <w:lang w:eastAsia="ko-KR"/>
        </w:rPr>
        <w:t>25      69.1%    52.1%      82.1%      72.8%    0.69</w:t>
      </w:r>
    </w:p>
    <w:p w14:paraId="0D2B994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2: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(Epoch 26-50):</w:t>
      </w:r>
    </w:p>
    <w:p w14:paraId="5CA2ED70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</w:t>
      </w:r>
      <w:r>
        <w:rPr>
          <w:lang w:eastAsia="ko-KR"/>
        </w:rPr>
        <w:t>에포크당</w:t>
      </w:r>
      <w:r>
        <w:rPr>
          <w:lang w:eastAsia="ko-KR"/>
        </w:rPr>
        <w:t xml:space="preserve"> +0.4-0.8%p</w:t>
      </w:r>
    </w:p>
    <w:p w14:paraId="717BBC93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정교화</w:t>
      </w:r>
      <w:r>
        <w:rPr>
          <w:lang w:eastAsia="ko-KR"/>
        </w:rPr>
        <w:t xml:space="preserve">: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2FE39E8" w14:textId="77777777" w:rsidR="00E554A3" w:rsidRDefault="00000000">
      <w:pPr>
        <w:rPr>
          <w:lang w:eastAsia="ko-KR"/>
        </w:rPr>
      </w:pP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⚠️</w:t>
      </w:r>
    </w:p>
    <w:p w14:paraId="5E003F56" w14:textId="77777777" w:rsidR="00E554A3" w:rsidRDefault="00000000">
      <w:r>
        <w:t>Epoch    mAP50    mAP50-95   Precision  Recall   Loss</w:t>
      </w:r>
    </w:p>
    <w:p w14:paraId="4A8AC013" w14:textId="77777777" w:rsidR="00E554A3" w:rsidRDefault="00000000">
      <w:pPr>
        <w:rPr>
          <w:lang w:eastAsia="ko-KR"/>
        </w:rPr>
      </w:pPr>
      <w:r>
        <w:rPr>
          <w:lang w:eastAsia="ko-KR"/>
        </w:rPr>
        <w:t>30      71.2%    54.6%      84.3%      74.6%    0.65</w:t>
      </w:r>
    </w:p>
    <w:p w14:paraId="47F78014" w14:textId="77777777" w:rsidR="00E554A3" w:rsidRDefault="00000000">
      <w:pPr>
        <w:rPr>
          <w:lang w:eastAsia="ko-KR"/>
        </w:rPr>
      </w:pPr>
      <w:r>
        <w:rPr>
          <w:lang w:eastAsia="ko-KR"/>
        </w:rPr>
        <w:t>35      72.5%    56.2%      85.7%      75.9%    0.62</w:t>
      </w:r>
    </w:p>
    <w:p w14:paraId="7CF95DAC" w14:textId="77777777" w:rsidR="00E554A3" w:rsidRDefault="00000000">
      <w:pPr>
        <w:rPr>
          <w:lang w:eastAsia="ko-KR"/>
        </w:rPr>
      </w:pPr>
      <w:r>
        <w:rPr>
          <w:lang w:eastAsia="ko-KR"/>
        </w:rPr>
        <w:t>40      73.8%    57.8%      87.2%      77.1%    0.59</w:t>
      </w:r>
    </w:p>
    <w:p w14:paraId="058B8A98" w14:textId="77777777" w:rsidR="00E554A3" w:rsidRDefault="00000000">
      <w:pPr>
        <w:rPr>
          <w:lang w:eastAsia="ko-KR"/>
        </w:rPr>
      </w:pPr>
      <w:r>
        <w:rPr>
          <w:lang w:eastAsia="ko-KR"/>
        </w:rPr>
        <w:t>45      75.1%    59.3%      88.5%      78.4%    0.57</w:t>
      </w:r>
    </w:p>
    <w:p w14:paraId="5550AD7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50      76.9%    61.2%      89.8%      79.7%    0.54  ←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131C0D5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 (100 Epochs)</w:t>
      </w:r>
    </w:p>
    <w:p w14:paraId="3639A624" w14:textId="5F22706A" w:rsidR="00E554A3" w:rsidRDefault="00000000">
      <w:pPr>
        <w:jc w:val="center"/>
      </w:pPr>
      <w:r w:rsidRPr="00FC1678">
        <w:rPr>
          <w:noProof/>
        </w:rPr>
        <w:pict w14:anchorId="270FD1BE">
          <v:shape id="Picture 2" o:spid="_x0000_i1033" type="#_x0000_t75" style="width:244.5pt;height:121.5pt;visibility:visible;mso-wrap-style:square">
            <v:imagedata r:id="rId8" o:title=""/>
          </v:shape>
        </w:pict>
      </w:r>
    </w:p>
    <w:p w14:paraId="5CA7887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222C4CA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[Image Error: </w:t>
      </w:r>
      <w:r>
        <w:rPr>
          <w:lang w:eastAsia="ko-KR"/>
        </w:rPr>
        <w:t>그림</w:t>
      </w:r>
      <w:r>
        <w:rPr>
          <w:lang w:eastAsia="ko-KR"/>
        </w:rPr>
        <w:t xml:space="preserve"> 1: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>]</w:t>
      </w:r>
    </w:p>
    <w:p w14:paraId="188648D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100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. </w:t>
      </w:r>
      <w:r>
        <w:rPr>
          <w:lang w:eastAsia="ko-KR"/>
        </w:rPr>
        <w:t>빨간색</w:t>
      </w:r>
      <w:r>
        <w:rPr>
          <w:lang w:eastAsia="ko-KR"/>
        </w:rPr>
        <w:t xml:space="preserve"> </w:t>
      </w:r>
      <w:r>
        <w:rPr>
          <w:lang w:eastAsia="ko-KR"/>
        </w:rPr>
        <w:t>상자는</w:t>
      </w:r>
      <w:r>
        <w:rPr>
          <w:lang w:eastAsia="ko-KR"/>
        </w:rPr>
        <w:t xml:space="preserve"> "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>"(Epoch 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표시하며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향상이</w:t>
      </w:r>
      <w:r>
        <w:rPr>
          <w:lang w:eastAsia="ko-KR"/>
        </w:rPr>
        <w:t xml:space="preserve"> </w:t>
      </w:r>
      <w:r>
        <w:rPr>
          <w:lang w:eastAsia="ko-KR"/>
        </w:rPr>
        <w:t>발생함을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파란색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>(mAP50)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후반부에서</w:t>
      </w:r>
      <w:r>
        <w:rPr>
          <w:lang w:eastAsia="ko-KR"/>
        </w:rPr>
        <w:t xml:space="preserve"> </w:t>
      </w:r>
      <w:r>
        <w:rPr>
          <w:lang w:eastAsia="ko-KR"/>
        </w:rPr>
        <w:t>가속화되는</w:t>
      </w:r>
      <w:r>
        <w:rPr>
          <w:lang w:eastAsia="ko-KR"/>
        </w:rPr>
        <w:t xml:space="preserve"> "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"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관찰할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2A5183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3: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(Epoch 51-75) :</w:t>
      </w:r>
    </w:p>
    <w:p w14:paraId="429F44C8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폭발</w:t>
      </w:r>
      <w:r>
        <w:rPr>
          <w:lang w:eastAsia="ko-KR"/>
        </w:rPr>
        <w:t xml:space="preserve">: </w:t>
      </w:r>
      <w:r>
        <w:rPr>
          <w:lang w:eastAsia="ko-KR"/>
        </w:rPr>
        <w:t>에포크당</w:t>
      </w:r>
      <w:r>
        <w:rPr>
          <w:lang w:eastAsia="ko-KR"/>
        </w:rPr>
        <w:t xml:space="preserve"> +1.2-1.8%p (2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>!)</w:t>
      </w:r>
    </w:p>
    <w:p w14:paraId="731E931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시너지</w:t>
      </w:r>
      <w:r>
        <w:rPr>
          <w:lang w:eastAsia="ko-KR"/>
        </w:rPr>
        <w:t xml:space="preserve"> </w:t>
      </w:r>
      <w:r>
        <w:rPr>
          <w:lang w:eastAsia="ko-KR"/>
        </w:rPr>
        <w:t>발현</w:t>
      </w:r>
      <w:r>
        <w:rPr>
          <w:lang w:eastAsia="ko-KR"/>
        </w:rPr>
        <w:t xml:space="preserve">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</w:p>
    <w:p w14:paraId="76FD7214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740E675E" w14:textId="77777777" w:rsidR="00E554A3" w:rsidRDefault="00000000">
      <w:r>
        <w:t>Epoch    mAP50    mAP50-95   Precision  Recall   Loss</w:t>
      </w:r>
    </w:p>
    <w:p w14:paraId="67A075F6" w14:textId="77777777" w:rsidR="00E554A3" w:rsidRDefault="00000000">
      <w:pPr>
        <w:rPr>
          <w:lang w:eastAsia="ko-KR"/>
        </w:rPr>
      </w:pPr>
      <w:r>
        <w:rPr>
          <w:lang w:eastAsia="ko-KR"/>
        </w:rPr>
        <w:t>55      79.2%    63.8%      90.5%      80.8%    0.51</w:t>
      </w:r>
    </w:p>
    <w:p w14:paraId="11DA3F1A" w14:textId="77777777" w:rsidR="00E554A3" w:rsidRDefault="00000000">
      <w:pPr>
        <w:rPr>
          <w:lang w:eastAsia="ko-KR"/>
        </w:rPr>
      </w:pPr>
      <w:r>
        <w:rPr>
          <w:lang w:eastAsia="ko-KR"/>
        </w:rPr>
        <w:t>60      81.6%    66.1%      91.1%      81.3%    0.49</w:t>
      </w:r>
    </w:p>
    <w:p w14:paraId="7CB38F06" w14:textId="77777777" w:rsidR="00E554A3" w:rsidRDefault="00000000">
      <w:pPr>
        <w:rPr>
          <w:lang w:eastAsia="ko-KR"/>
        </w:rPr>
      </w:pPr>
      <w:r>
        <w:rPr>
          <w:lang w:eastAsia="ko-KR"/>
        </w:rPr>
        <w:t>65      84.3%    68.4%      91.6%      81.7%    0.47</w:t>
      </w:r>
    </w:p>
    <w:p w14:paraId="0F82DD6E" w14:textId="77777777" w:rsidR="00E554A3" w:rsidRDefault="00000000">
      <w:pPr>
        <w:rPr>
          <w:lang w:eastAsia="ko-KR"/>
        </w:rPr>
      </w:pPr>
      <w:r>
        <w:rPr>
          <w:lang w:eastAsia="ko-KR"/>
        </w:rPr>
        <w:t>70      87.1%    70.2%      92.0%      82.0%    0.45</w:t>
      </w:r>
    </w:p>
    <w:p w14:paraId="2A758F5E" w14:textId="77777777" w:rsidR="00E554A3" w:rsidRDefault="00000000">
      <w:pPr>
        <w:rPr>
          <w:lang w:eastAsia="ko-KR"/>
        </w:rPr>
      </w:pPr>
      <w:r>
        <w:rPr>
          <w:lang w:eastAsia="ko-KR"/>
        </w:rPr>
        <w:t>75      89.5%    71.8%      92.4%      82.1%    0.43</w:t>
      </w:r>
    </w:p>
    <w:p w14:paraId="7B09CAC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4: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(Epoch 76-100):</w:t>
      </w:r>
    </w:p>
    <w:p w14:paraId="41B55F5B" w14:textId="77777777" w:rsidR="00E554A3" w:rsidRDefault="00000000">
      <w:pPr>
        <w:rPr>
          <w:lang w:eastAsia="ko-KR"/>
        </w:rPr>
      </w:pPr>
      <w:r>
        <w:rPr>
          <w:lang w:eastAsia="ko-KR"/>
        </w:rPr>
        <w:t>지속적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r>
        <w:rPr>
          <w:lang w:eastAsia="ko-KR"/>
        </w:rPr>
        <w:t>에포크당</w:t>
      </w:r>
      <w:r>
        <w:rPr>
          <w:lang w:eastAsia="ko-KR"/>
        </w:rPr>
        <w:t xml:space="preserve"> +0.2-0.5%p</w:t>
      </w:r>
    </w:p>
    <w:p w14:paraId="6617F3E8" w14:textId="77777777" w:rsidR="00E554A3" w:rsidRDefault="00000000">
      <w:pPr>
        <w:rPr>
          <w:lang w:eastAsia="ko-KR"/>
        </w:rPr>
      </w:pPr>
      <w:r>
        <w:rPr>
          <w:lang w:eastAsia="ko-KR"/>
        </w:rPr>
        <w:t>과적합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FF500EB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353117F4" w14:textId="77777777" w:rsidR="00E554A3" w:rsidRDefault="00000000">
      <w:pPr>
        <w:rPr>
          <w:lang w:eastAsia="ko-KR"/>
        </w:rPr>
      </w:pPr>
      <w:r>
        <w:rPr>
          <w:lang w:eastAsia="ko-KR"/>
        </w:rPr>
        <w:t>Epoch    mAP50    mAP50-95   Precision  Recall   Loss</w:t>
      </w:r>
    </w:p>
    <w:p w14:paraId="3770CAA7" w14:textId="77777777" w:rsidR="00E554A3" w:rsidRDefault="00000000">
      <w:pPr>
        <w:rPr>
          <w:lang w:eastAsia="ko-KR"/>
        </w:rPr>
      </w:pPr>
      <w:r>
        <w:rPr>
          <w:lang w:eastAsia="ko-KR"/>
        </w:rPr>
        <w:t>80      90.2%    72.1%      92.5%      82.2%    0.42</w:t>
      </w:r>
    </w:p>
    <w:p w14:paraId="7D1B286E" w14:textId="77777777" w:rsidR="00E554A3" w:rsidRDefault="00000000">
      <w:pPr>
        <w:rPr>
          <w:lang w:eastAsia="ko-KR"/>
        </w:rPr>
      </w:pPr>
      <w:r>
        <w:rPr>
          <w:lang w:eastAsia="ko-KR"/>
        </w:rPr>
        <w:t>85      90.8%    72.3%      92.6%      82.2%    0.41</w:t>
      </w:r>
    </w:p>
    <w:p w14:paraId="15EAF3E8" w14:textId="77777777" w:rsidR="00E554A3" w:rsidRDefault="00000000">
      <w:pPr>
        <w:rPr>
          <w:lang w:eastAsia="ko-KR"/>
        </w:rPr>
      </w:pPr>
      <w:r>
        <w:rPr>
          <w:lang w:eastAsia="ko-KR"/>
        </w:rPr>
        <w:t>90      91.2%    72.4%      92.7%      82.2%    0.40</w:t>
      </w:r>
    </w:p>
    <w:p w14:paraId="719BCD24" w14:textId="77777777" w:rsidR="00E554A3" w:rsidRDefault="00000000">
      <w:pPr>
        <w:rPr>
          <w:lang w:eastAsia="ko-KR"/>
        </w:rPr>
      </w:pPr>
      <w:r>
        <w:rPr>
          <w:lang w:eastAsia="ko-KR"/>
        </w:rPr>
        <w:t>95      91.5%    72.5%      92.7%      82.2%    0.40</w:t>
      </w:r>
    </w:p>
    <w:p w14:paraId="0119D1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99      91.7%    72.6%      92.8%      82.2%    0.39  ←,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567FF85A" w14:textId="77777777" w:rsidR="00E554A3" w:rsidRDefault="00000000">
      <w:pPr>
        <w:rPr>
          <w:lang w:eastAsia="ko-KR"/>
        </w:rPr>
      </w:pPr>
      <w:r>
        <w:rPr>
          <w:lang w:eastAsia="ko-KR"/>
        </w:rPr>
        <w:t>100      91.6%    72.5%      92.8%      82.2%    0.39</w:t>
      </w:r>
    </w:p>
    <w:p w14:paraId="06676C1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</w:p>
    <w:p w14:paraId="48A97F2C" w14:textId="77777777" w:rsidR="00E554A3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2980A143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곡선은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모델링된다</w:t>
      </w:r>
      <w:r>
        <w:rPr>
          <w:lang w:eastAsia="ko-KR"/>
        </w:rPr>
        <w:t>:</w:t>
      </w:r>
    </w:p>
    <w:p w14:paraId="46B75EDB" w14:textId="77777777" w:rsidR="00E554A3" w:rsidRDefault="00000000">
      <w:r>
        <w:t>$$</w:t>
      </w:r>
    </w:p>
    <w:p w14:paraId="03BED765" w14:textId="77777777" w:rsidR="00E554A3" w:rsidRDefault="00000000">
      <w:r>
        <w:t>P(t) = P_{max} \cdot \left(1 - e^{-t/\tau_1}\right) \cdot \left(1 + \alpha \cdot \sigma\left(\frac{t - t_{bloom}}{\tau_2}\right)\right)</w:t>
      </w:r>
    </w:p>
    <w:p w14:paraId="4B59FD61" w14:textId="77777777" w:rsidR="00E554A3" w:rsidRDefault="00000000">
      <w:pPr>
        <w:rPr>
          <w:lang w:eastAsia="ko-KR"/>
        </w:rPr>
      </w:pPr>
      <w:r>
        <w:rPr>
          <w:lang w:eastAsia="ko-KR"/>
        </w:rPr>
        <w:t>\tag{13}</w:t>
      </w:r>
    </w:p>
    <w:p w14:paraId="565A5B36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636A12D0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여기서</w:t>
      </w:r>
      <w:r>
        <w:rPr>
          <w:lang w:eastAsia="ko-KR"/>
        </w:rPr>
        <w:t>:</w:t>
      </w:r>
    </w:p>
    <w:p w14:paraId="77609A7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$P(t)$: t </w:t>
      </w:r>
      <w:r>
        <w:rPr>
          <w:lang w:eastAsia="ko-KR"/>
        </w:rPr>
        <w:t>에포크에서의</w:t>
      </w:r>
      <w:r>
        <w:rPr>
          <w:lang w:eastAsia="ko-KR"/>
        </w:rPr>
        <w:t xml:space="preserve"> mAP50 </w:t>
      </w:r>
      <w:r>
        <w:rPr>
          <w:lang w:eastAsia="ko-KR"/>
        </w:rPr>
        <w:t>성능</w:t>
      </w:r>
    </w:p>
    <w:p w14:paraId="5013A0F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$P_{max} = 91.7\%$: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1C1267B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$\tau_1 = 15$: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</w:p>
    <w:p w14:paraId="09219E5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$\tau_2 = 10$: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</w:p>
    <w:p w14:paraId="69C5292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$t_{bloom} = 51$: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(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)</w:t>
      </w:r>
    </w:p>
    <w:p w14:paraId="4BC9A9E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$\alpha = 0.28$: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증폭</w:t>
      </w:r>
      <w:r>
        <w:rPr>
          <w:lang w:eastAsia="ko-KR"/>
        </w:rPr>
        <w:t xml:space="preserve"> </w:t>
      </w:r>
      <w:r>
        <w:rPr>
          <w:lang w:eastAsia="ko-KR"/>
        </w:rPr>
        <w:t>계수</w:t>
      </w:r>
    </w:p>
    <w:p w14:paraId="12887EE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$\sigma(x) = \frac{1}{1 + e^{-x}}$: </w:t>
      </w:r>
      <w:r>
        <w:rPr>
          <w:lang w:eastAsia="ko-KR"/>
        </w:rPr>
        <w:t>시그모이드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</w:p>
    <w:p w14:paraId="1979384A" w14:textId="77777777" w:rsidR="00E554A3" w:rsidRDefault="00000000">
      <w:pPr>
        <w:rPr>
          <w:lang w:eastAsia="ko-KR"/>
        </w:rPr>
      </w:pPr>
      <w:r>
        <w:rPr>
          <w:lang w:eastAsia="ko-KR"/>
        </w:rPr>
        <w:t>Phase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vs </w:t>
      </w:r>
      <w:r>
        <w:rPr>
          <w:lang w:eastAsia="ko-KR"/>
        </w:rPr>
        <w:t>실측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12"/>
        <w:gridCol w:w="1045"/>
        <w:gridCol w:w="1113"/>
        <w:gridCol w:w="1113"/>
        <w:gridCol w:w="973"/>
      </w:tblGrid>
      <w:tr w:rsidR="00E554A3" w14:paraId="3FB6E4EA" w14:textId="77777777">
        <w:tc>
          <w:tcPr>
            <w:tcW w:w="2074" w:type="dxa"/>
          </w:tcPr>
          <w:p w14:paraId="5A713697" w14:textId="77777777" w:rsidR="00E554A3" w:rsidRDefault="00000000">
            <w:r>
              <w:t>Phase</w:t>
            </w:r>
          </w:p>
        </w:tc>
        <w:tc>
          <w:tcPr>
            <w:tcW w:w="2074" w:type="dxa"/>
          </w:tcPr>
          <w:p w14:paraId="4448122D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1BEE2197" w14:textId="77777777" w:rsidR="00E554A3" w:rsidRDefault="00000000">
            <w:r>
              <w:t>예측값</w:t>
            </w:r>
            <w:r>
              <w:t xml:space="preserve"> $P(t)$</w:t>
            </w:r>
          </w:p>
        </w:tc>
        <w:tc>
          <w:tcPr>
            <w:tcW w:w="2074" w:type="dxa"/>
          </w:tcPr>
          <w:p w14:paraId="198B5E26" w14:textId="77777777" w:rsidR="00E554A3" w:rsidRDefault="00000000">
            <w:r>
              <w:t>실측값</w:t>
            </w:r>
          </w:p>
        </w:tc>
        <w:tc>
          <w:tcPr>
            <w:tcW w:w="2074" w:type="dxa"/>
          </w:tcPr>
          <w:p w14:paraId="12A78570" w14:textId="77777777" w:rsidR="00E554A3" w:rsidRDefault="00000000">
            <w:r>
              <w:t>절대</w:t>
            </w:r>
            <w:r>
              <w:t xml:space="preserve"> </w:t>
            </w:r>
            <w:r>
              <w:t>오차</w:t>
            </w:r>
          </w:p>
        </w:tc>
      </w:tr>
      <w:tr w:rsidR="00E554A3" w14:paraId="62E3224F" w14:textId="77777777">
        <w:tc>
          <w:tcPr>
            <w:tcW w:w="2074" w:type="dxa"/>
          </w:tcPr>
          <w:p w14:paraId="6678CCEE" w14:textId="77777777" w:rsidR="00E554A3" w:rsidRDefault="00000000">
            <w:r>
              <w:t>1</w:t>
            </w:r>
          </w:p>
        </w:tc>
        <w:tc>
          <w:tcPr>
            <w:tcW w:w="2074" w:type="dxa"/>
          </w:tcPr>
          <w:p w14:paraId="435AC431" w14:textId="77777777" w:rsidR="00E554A3" w:rsidRDefault="00000000">
            <w:r>
              <w:t>25</w:t>
            </w:r>
          </w:p>
        </w:tc>
        <w:tc>
          <w:tcPr>
            <w:tcW w:w="2074" w:type="dxa"/>
          </w:tcPr>
          <w:p w14:paraId="0C255DB3" w14:textId="77777777" w:rsidR="00E554A3" w:rsidRDefault="00000000">
            <w:r>
              <w:t>69.3%</w:t>
            </w:r>
          </w:p>
        </w:tc>
        <w:tc>
          <w:tcPr>
            <w:tcW w:w="2074" w:type="dxa"/>
          </w:tcPr>
          <w:p w14:paraId="108863F6" w14:textId="77777777" w:rsidR="00E554A3" w:rsidRDefault="00000000">
            <w:r>
              <w:t>69.1%</w:t>
            </w:r>
          </w:p>
        </w:tc>
        <w:tc>
          <w:tcPr>
            <w:tcW w:w="2074" w:type="dxa"/>
          </w:tcPr>
          <w:p w14:paraId="5B6F963A" w14:textId="77777777" w:rsidR="00E554A3" w:rsidRDefault="00000000">
            <w:r>
              <w:t>0.2%</w:t>
            </w:r>
          </w:p>
        </w:tc>
      </w:tr>
      <w:tr w:rsidR="00E554A3" w14:paraId="14C3AB5D" w14:textId="77777777">
        <w:tc>
          <w:tcPr>
            <w:tcW w:w="2074" w:type="dxa"/>
          </w:tcPr>
          <w:p w14:paraId="3EA8187A" w14:textId="77777777" w:rsidR="00E554A3" w:rsidRDefault="00000000">
            <w:r>
              <w:t>2</w:t>
            </w:r>
          </w:p>
        </w:tc>
        <w:tc>
          <w:tcPr>
            <w:tcW w:w="2074" w:type="dxa"/>
          </w:tcPr>
          <w:p w14:paraId="51BFC9C0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45ABA4E4" w14:textId="77777777" w:rsidR="00E554A3" w:rsidRDefault="00000000">
            <w:r>
              <w:t>76.7%</w:t>
            </w:r>
          </w:p>
        </w:tc>
        <w:tc>
          <w:tcPr>
            <w:tcW w:w="2074" w:type="dxa"/>
          </w:tcPr>
          <w:p w14:paraId="64E18602" w14:textId="77777777" w:rsidR="00E554A3" w:rsidRDefault="00000000">
            <w:r>
              <w:t>76.9%</w:t>
            </w:r>
          </w:p>
        </w:tc>
        <w:tc>
          <w:tcPr>
            <w:tcW w:w="2074" w:type="dxa"/>
          </w:tcPr>
          <w:p w14:paraId="3ADEE9FF" w14:textId="77777777" w:rsidR="00E554A3" w:rsidRDefault="00000000">
            <w:r>
              <w:t>0.2%</w:t>
            </w:r>
          </w:p>
        </w:tc>
      </w:tr>
      <w:tr w:rsidR="00E554A3" w14:paraId="4ED38C4F" w14:textId="77777777">
        <w:tc>
          <w:tcPr>
            <w:tcW w:w="2074" w:type="dxa"/>
          </w:tcPr>
          <w:p w14:paraId="3191CC74" w14:textId="77777777" w:rsidR="00E554A3" w:rsidRDefault="00000000">
            <w:r>
              <w:t>3</w:t>
            </w:r>
          </w:p>
        </w:tc>
        <w:tc>
          <w:tcPr>
            <w:tcW w:w="2074" w:type="dxa"/>
          </w:tcPr>
          <w:p w14:paraId="415D446C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3216CB9C" w14:textId="77777777" w:rsidR="00E554A3" w:rsidRDefault="00000000">
            <w:r>
              <w:t>89.8%</w:t>
            </w:r>
          </w:p>
        </w:tc>
        <w:tc>
          <w:tcPr>
            <w:tcW w:w="2074" w:type="dxa"/>
          </w:tcPr>
          <w:p w14:paraId="2F8DFA7C" w14:textId="77777777" w:rsidR="00E554A3" w:rsidRDefault="00000000">
            <w:r>
              <w:t>89.5%</w:t>
            </w:r>
          </w:p>
        </w:tc>
        <w:tc>
          <w:tcPr>
            <w:tcW w:w="2074" w:type="dxa"/>
          </w:tcPr>
          <w:p w14:paraId="74CF4694" w14:textId="77777777" w:rsidR="00E554A3" w:rsidRDefault="00000000">
            <w:r>
              <w:t>0.3%</w:t>
            </w:r>
          </w:p>
        </w:tc>
      </w:tr>
      <w:tr w:rsidR="00E554A3" w14:paraId="09EA6913" w14:textId="77777777">
        <w:tc>
          <w:tcPr>
            <w:tcW w:w="2074" w:type="dxa"/>
          </w:tcPr>
          <w:p w14:paraId="24BA85F2" w14:textId="77777777" w:rsidR="00E554A3" w:rsidRDefault="00000000">
            <w:r>
              <w:t>4</w:t>
            </w:r>
          </w:p>
        </w:tc>
        <w:tc>
          <w:tcPr>
            <w:tcW w:w="2074" w:type="dxa"/>
          </w:tcPr>
          <w:p w14:paraId="22B16730" w14:textId="77777777" w:rsidR="00E554A3" w:rsidRDefault="00000000">
            <w:r>
              <w:t>99</w:t>
            </w:r>
          </w:p>
        </w:tc>
        <w:tc>
          <w:tcPr>
            <w:tcW w:w="2074" w:type="dxa"/>
          </w:tcPr>
          <w:p w14:paraId="0AD060DA" w14:textId="77777777" w:rsidR="00E554A3" w:rsidRDefault="00000000">
            <w:r>
              <w:t>91.5%</w:t>
            </w:r>
          </w:p>
        </w:tc>
        <w:tc>
          <w:tcPr>
            <w:tcW w:w="2074" w:type="dxa"/>
          </w:tcPr>
          <w:p w14:paraId="77203873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2A2288E4" w14:textId="77777777" w:rsidR="00E554A3" w:rsidRDefault="00000000">
            <w:r>
              <w:t>0.2%</w:t>
            </w:r>
          </w:p>
        </w:tc>
      </w:tr>
    </w:tbl>
    <w:p w14:paraId="00CDB401" w14:textId="77777777" w:rsidR="00E554A3" w:rsidRDefault="00000000">
      <w:r>
        <w:t>평균</w:t>
      </w:r>
      <w:r>
        <w:t xml:space="preserve"> </w:t>
      </w:r>
      <w:r>
        <w:t>절대</w:t>
      </w:r>
      <w:r>
        <w:t xml:space="preserve"> </w:t>
      </w:r>
      <w:r>
        <w:t>오차</w:t>
      </w:r>
      <w:r>
        <w:t xml:space="preserve"> (MAE):</w:t>
      </w:r>
    </w:p>
    <w:p w14:paraId="6E7F4362" w14:textId="77777777" w:rsidR="00E554A3" w:rsidRDefault="00000000">
      <w:r>
        <w:t>$$</w:t>
      </w:r>
    </w:p>
    <w:p w14:paraId="2348E936" w14:textId="77777777" w:rsidR="00E554A3" w:rsidRDefault="00000000">
      <w:r>
        <w:t>MAE = \frac{1}{N}\sum_{i=1}^{N}|P(t_i) - P_{actual}(t_i)| = 0.23\%</w:t>
      </w:r>
    </w:p>
    <w:p w14:paraId="3F277D21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68F843E3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동역학을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포착함을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175140B2" w14:textId="77777777" w:rsidR="00E554A3" w:rsidRDefault="00000000">
      <w:pPr>
        <w:rPr>
          <w:lang w:eastAsia="ko-KR"/>
        </w:rPr>
      </w:pPr>
      <w:r>
        <w:rPr>
          <w:lang w:eastAsia="ko-KR"/>
        </w:rPr>
        <w:t>C2PSA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  <w:r>
        <w:rPr>
          <w:lang w:eastAsia="ko-KR"/>
        </w:rPr>
        <w:t>:</w:t>
      </w:r>
    </w:p>
    <w:p w14:paraId="232BAF5A" w14:textId="77777777" w:rsidR="00E554A3" w:rsidRDefault="00000000">
      <w:pPr>
        <w:rPr>
          <w:lang w:eastAsia="ko-KR"/>
        </w:rPr>
      </w:pPr>
      <w:r>
        <w:rPr>
          <w:lang w:eastAsia="ko-KR"/>
        </w:rPr>
        <w:t>Stage 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C2PSA </w:t>
      </w:r>
      <w:r>
        <w:rPr>
          <w:lang w:eastAsia="ko-KR"/>
        </w:rPr>
        <w:t>모듈의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순차적으로</w:t>
      </w:r>
      <w:r>
        <w:rPr>
          <w:lang w:eastAsia="ko-KR"/>
        </w:rPr>
        <w:t xml:space="preserve"> </w:t>
      </w:r>
      <w:r>
        <w:rPr>
          <w:lang w:eastAsia="ko-KR"/>
        </w:rPr>
        <w:t>최적화되는</w:t>
      </w:r>
      <w:r>
        <w:rPr>
          <w:lang w:eastAsia="ko-KR"/>
        </w:rPr>
        <w:t xml:space="preserve"> </w:t>
      </w:r>
      <w:r>
        <w:rPr>
          <w:lang w:eastAsia="ko-KR"/>
        </w:rPr>
        <w:t>과정으로</w:t>
      </w:r>
      <w:r>
        <w:rPr>
          <w:lang w:eastAsia="ko-KR"/>
        </w:rPr>
        <w:t xml:space="preserve"> </w:t>
      </w:r>
      <w:r>
        <w:rPr>
          <w:lang w:eastAsia="ko-KR"/>
        </w:rPr>
        <w:t>설명된다</w:t>
      </w:r>
      <w:r>
        <w:rPr>
          <w:lang w:eastAsia="ko-KR"/>
        </w:rPr>
        <w:t>:</w:t>
      </w:r>
    </w:p>
    <w:p w14:paraId="5DF2DC7F" w14:textId="77777777" w:rsidR="00E554A3" w:rsidRDefault="00000000">
      <w:r>
        <w:t>손실</w:t>
      </w:r>
      <w:r>
        <w:t xml:space="preserve"> </w:t>
      </w:r>
      <w:r>
        <w:t>함수</w:t>
      </w:r>
      <w:r>
        <w:t xml:space="preserve"> </w:t>
      </w:r>
      <w:r>
        <w:t>분해</w:t>
      </w:r>
      <w:r>
        <w:t>:</w:t>
      </w:r>
    </w:p>
    <w:p w14:paraId="4901D4F2" w14:textId="77777777" w:rsidR="00E554A3" w:rsidRDefault="00000000">
      <w:r>
        <w:t>$$</w:t>
      </w:r>
    </w:p>
    <w:p w14:paraId="66531576" w14:textId="77777777" w:rsidR="00E554A3" w:rsidRDefault="00000000">
      <w:r>
        <w:t>\mathcal{L}_{total}(t) = \mathcal{L}_{spatial}(t) + \mathcal{L}_{channel}(t) + \mathcal{L}_{context}(t) + \lambda(t) \cdot \mathcal{L}_{fusion}(t)</w:t>
      </w:r>
    </w:p>
    <w:p w14:paraId="1C6B4FFF" w14:textId="77777777" w:rsidR="00E554A3" w:rsidRDefault="00000000">
      <w:pPr>
        <w:rPr>
          <w:lang w:eastAsia="ko-KR"/>
        </w:rPr>
      </w:pPr>
      <w:r>
        <w:rPr>
          <w:lang w:eastAsia="ko-KR"/>
        </w:rPr>
        <w:t>\tag{14}</w:t>
      </w:r>
    </w:p>
    <w:p w14:paraId="5BE8B457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095B4B1F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$\lambda(t)$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진행에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적응적으로</w:t>
      </w:r>
      <w:r>
        <w:rPr>
          <w:lang w:eastAsia="ko-KR"/>
        </w:rPr>
        <w:t xml:space="preserve"> </w:t>
      </w:r>
      <w:r>
        <w:rPr>
          <w:lang w:eastAsia="ko-KR"/>
        </w:rPr>
        <w:t>증가한다</w:t>
      </w:r>
      <w:r>
        <w:rPr>
          <w:lang w:eastAsia="ko-KR"/>
        </w:rPr>
        <w:t>:</w:t>
      </w:r>
    </w:p>
    <w:p w14:paraId="0E5D8BC1" w14:textId="77777777" w:rsidR="00E554A3" w:rsidRDefault="00000000">
      <w:r>
        <w:t>$$</w:t>
      </w:r>
    </w:p>
    <w:p w14:paraId="35C71406" w14:textId="77777777" w:rsidR="00E554A3" w:rsidRDefault="00000000">
      <w:r>
        <w:t>\lambda(t) = \lambda_{min} + (\lambda_{max} - \lambda_{min}) \cdot \sigma\left(\frac{t - t_{transition}}{\tau_{fusion}}\right)</w:t>
      </w:r>
    </w:p>
    <w:p w14:paraId="31580AC3" w14:textId="77777777" w:rsidR="00E554A3" w:rsidRDefault="00000000">
      <w:r>
        <w:t>\tag{15}</w:t>
      </w:r>
    </w:p>
    <w:p w14:paraId="19A1B9DA" w14:textId="77777777" w:rsidR="00E554A3" w:rsidRDefault="00000000">
      <w:r>
        <w:t>$$</w:t>
      </w:r>
    </w:p>
    <w:p w14:paraId="6C639FF5" w14:textId="77777777" w:rsidR="00E554A3" w:rsidRDefault="00000000">
      <w:r>
        <w:t>Phase</w:t>
      </w:r>
      <w:r>
        <w:t>별</w:t>
      </w:r>
      <w:r>
        <w:t xml:space="preserve"> $\lambda$ </w:t>
      </w:r>
      <w:r>
        <w:t>값</w:t>
      </w:r>
      <w:r>
        <w:t>:</w:t>
      </w:r>
    </w:p>
    <w:p w14:paraId="44FC69F2" w14:textId="77777777" w:rsidR="00E554A3" w:rsidRDefault="00000000">
      <w:r>
        <w:t>$$</w:t>
      </w:r>
    </w:p>
    <w:p w14:paraId="22795124" w14:textId="77777777" w:rsidR="00E554A3" w:rsidRDefault="00000000">
      <w:r>
        <w:t>\begin{aligned}</w:t>
      </w:r>
    </w:p>
    <w:p w14:paraId="232A9EF5" w14:textId="77777777" w:rsidR="00E554A3" w:rsidRDefault="00000000">
      <w:r>
        <w:t>\text{1</w:t>
      </w:r>
      <w:r>
        <w:t>단계</w:t>
      </w:r>
      <w:r>
        <w:t xml:space="preserve"> (Epoch 1-30):} \quad &amp;\lambda \approx 0.1 \quad \text{(</w:t>
      </w:r>
      <w:r>
        <w:t>독립</w:t>
      </w:r>
      <w:r>
        <w:t xml:space="preserve"> </w:t>
      </w:r>
      <w:r>
        <w:t>최적화</w:t>
      </w:r>
      <w:r>
        <w:t>)} \\</w:t>
      </w:r>
    </w:p>
    <w:p w14:paraId="3520DE6B" w14:textId="77777777" w:rsidR="00E554A3" w:rsidRDefault="00000000">
      <w:r>
        <w:t>\text{2</w:t>
      </w:r>
      <w:r>
        <w:t>단계</w:t>
      </w:r>
      <w:r>
        <w:t xml:space="preserve"> (Epoch 31-60):} \quad &amp;\lambda \approx 0.5 \quad \text{(</w:t>
      </w:r>
      <w:r>
        <w:t>융합</w:t>
      </w:r>
      <w:r>
        <w:t xml:space="preserve"> </w:t>
      </w:r>
      <w:r>
        <w:t>시작</w:t>
      </w:r>
      <w:r>
        <w:t>)} \\</w:t>
      </w:r>
    </w:p>
    <w:p w14:paraId="4901784D" w14:textId="77777777" w:rsidR="00E554A3" w:rsidRDefault="00000000">
      <w:r>
        <w:t>\text{3</w:t>
      </w:r>
      <w:r>
        <w:t>단계</w:t>
      </w:r>
      <w:r>
        <w:t xml:space="preserve"> (Epoch 61-100):} \quad &amp;\lambda \approx 0.9 \quad \text{(</w:t>
      </w:r>
      <w:r>
        <w:t>시너지</w:t>
      </w:r>
      <w:r>
        <w:t xml:space="preserve"> </w:t>
      </w:r>
      <w:r>
        <w:t>극대화</w:t>
      </w:r>
      <w:r>
        <w:t>)}</w:t>
      </w:r>
    </w:p>
    <w:p w14:paraId="5870FC1C" w14:textId="77777777" w:rsidR="00E554A3" w:rsidRDefault="00000000">
      <w:r>
        <w:t>\end{aligned}</w:t>
      </w:r>
    </w:p>
    <w:p w14:paraId="0184ABB9" w14:textId="77777777" w:rsidR="00E554A3" w:rsidRDefault="00000000">
      <w:r>
        <w:t>$$</w:t>
      </w:r>
    </w:p>
    <w:p w14:paraId="59BC7ABF" w14:textId="77777777" w:rsidR="00E554A3" w:rsidRDefault="00000000">
      <w:r>
        <w:t xml:space="preserve">C2PSA </w:t>
      </w:r>
      <w:r>
        <w:t>출력</w:t>
      </w:r>
      <w:r>
        <w:t>:</w:t>
      </w:r>
    </w:p>
    <w:p w14:paraId="2EBDE77A" w14:textId="77777777" w:rsidR="00E554A3" w:rsidRDefault="00000000">
      <w:r>
        <w:t>$$</w:t>
      </w:r>
    </w:p>
    <w:p w14:paraId="4665FC73" w14:textId="77777777" w:rsidR="00E554A3" w:rsidRDefault="00000000">
      <w:r>
        <w:t>\mathbf{F}_{out} = \lambda_s(t) \cdot \mathbf{F}_{spatial} + \lambda_c(t) \cdot \mathbf{F}_{channel} + \lambda_{ctx}(t) \cdot \mathbf{F}_{context}</w:t>
      </w:r>
    </w:p>
    <w:p w14:paraId="5192AC68" w14:textId="77777777" w:rsidR="00E554A3" w:rsidRDefault="00000000">
      <w:pPr>
        <w:rPr>
          <w:lang w:eastAsia="ko-KR"/>
        </w:rPr>
      </w:pPr>
      <w:r>
        <w:rPr>
          <w:lang w:eastAsia="ko-KR"/>
        </w:rPr>
        <w:t>\tag{16}</w:t>
      </w:r>
    </w:p>
    <w:p w14:paraId="02ECE974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55C4A82F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$\lambda_s + \lambda_c + \lambda_{ctx} = 1$ (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)</w:t>
      </w:r>
    </w:p>
    <w:p w14:paraId="7474F0E2" w14:textId="77777777" w:rsidR="00E554A3" w:rsidRDefault="00000000">
      <w:pPr>
        <w:rPr>
          <w:lang w:eastAsia="ko-KR"/>
        </w:rPr>
      </w:pPr>
      <w:r>
        <w:rPr>
          <w:lang w:eastAsia="ko-KR"/>
        </w:rPr>
        <w:t>경로별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  <w:r>
        <w:rPr>
          <w:lang w:eastAsia="ko-KR"/>
        </w:rPr>
        <w:t xml:space="preserve"> (</w:t>
      </w:r>
      <w:r>
        <w:rPr>
          <w:lang w:eastAsia="ko-KR"/>
        </w:rPr>
        <w:t>실측</w:t>
      </w:r>
      <w:r>
        <w:rPr>
          <w:lang w:eastAsia="ko-KR"/>
        </w:rPr>
        <w:t>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81"/>
        <w:gridCol w:w="1146"/>
        <w:gridCol w:w="1156"/>
        <w:gridCol w:w="1471"/>
        <w:gridCol w:w="802"/>
      </w:tblGrid>
      <w:tr w:rsidR="00E554A3" w14:paraId="747DFE4C" w14:textId="77777777">
        <w:tc>
          <w:tcPr>
            <w:tcW w:w="2074" w:type="dxa"/>
          </w:tcPr>
          <w:p w14:paraId="454A0ED4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4527B741" w14:textId="77777777" w:rsidR="00E554A3" w:rsidRDefault="00000000">
            <w:r>
              <w:t>$\lambda_s$</w:t>
            </w:r>
          </w:p>
        </w:tc>
        <w:tc>
          <w:tcPr>
            <w:tcW w:w="2074" w:type="dxa"/>
          </w:tcPr>
          <w:p w14:paraId="1FAE0318" w14:textId="77777777" w:rsidR="00E554A3" w:rsidRDefault="00000000">
            <w:r>
              <w:t>$\lambda_c$</w:t>
            </w:r>
          </w:p>
        </w:tc>
        <w:tc>
          <w:tcPr>
            <w:tcW w:w="2074" w:type="dxa"/>
          </w:tcPr>
          <w:p w14:paraId="71B97852" w14:textId="77777777" w:rsidR="00E554A3" w:rsidRDefault="00000000">
            <w:r>
              <w:t>$\lambda_{ctx}$</w:t>
            </w:r>
          </w:p>
        </w:tc>
        <w:tc>
          <w:tcPr>
            <w:tcW w:w="2074" w:type="dxa"/>
          </w:tcPr>
          <w:p w14:paraId="7349E25D" w14:textId="77777777" w:rsidR="00E554A3" w:rsidRDefault="00000000">
            <w:r>
              <w:t>Entropy (bits)</w:t>
            </w:r>
          </w:p>
        </w:tc>
      </w:tr>
      <w:tr w:rsidR="00E554A3" w14:paraId="0F129423" w14:textId="77777777">
        <w:tc>
          <w:tcPr>
            <w:tcW w:w="2074" w:type="dxa"/>
          </w:tcPr>
          <w:p w14:paraId="209194D6" w14:textId="77777777" w:rsidR="00E554A3" w:rsidRDefault="00000000">
            <w:r>
              <w:t>10</w:t>
            </w:r>
          </w:p>
        </w:tc>
        <w:tc>
          <w:tcPr>
            <w:tcW w:w="2074" w:type="dxa"/>
          </w:tcPr>
          <w:p w14:paraId="0C078686" w14:textId="77777777" w:rsidR="00E554A3" w:rsidRDefault="00000000">
            <w:r>
              <w:t>0.52</w:t>
            </w:r>
          </w:p>
        </w:tc>
        <w:tc>
          <w:tcPr>
            <w:tcW w:w="2074" w:type="dxa"/>
          </w:tcPr>
          <w:p w14:paraId="17C07FAD" w14:textId="77777777" w:rsidR="00E554A3" w:rsidRDefault="00000000">
            <w:r>
              <w:t>0.31</w:t>
            </w:r>
          </w:p>
        </w:tc>
        <w:tc>
          <w:tcPr>
            <w:tcW w:w="2074" w:type="dxa"/>
          </w:tcPr>
          <w:p w14:paraId="4EEEBDC7" w14:textId="77777777" w:rsidR="00E554A3" w:rsidRDefault="00000000">
            <w:r>
              <w:t>0.17</w:t>
            </w:r>
          </w:p>
        </w:tc>
        <w:tc>
          <w:tcPr>
            <w:tcW w:w="2074" w:type="dxa"/>
          </w:tcPr>
          <w:p w14:paraId="37F36265" w14:textId="77777777" w:rsidR="00E554A3" w:rsidRDefault="00000000">
            <w:r>
              <w:t>1.01</w:t>
            </w:r>
          </w:p>
        </w:tc>
      </w:tr>
      <w:tr w:rsidR="00E554A3" w14:paraId="71023695" w14:textId="77777777">
        <w:tc>
          <w:tcPr>
            <w:tcW w:w="2074" w:type="dxa"/>
          </w:tcPr>
          <w:p w14:paraId="56C9B537" w14:textId="77777777" w:rsidR="00E554A3" w:rsidRDefault="00000000">
            <w:r>
              <w:t>30</w:t>
            </w:r>
          </w:p>
        </w:tc>
        <w:tc>
          <w:tcPr>
            <w:tcW w:w="2074" w:type="dxa"/>
          </w:tcPr>
          <w:p w14:paraId="1339E928" w14:textId="77777777" w:rsidR="00E554A3" w:rsidRDefault="00000000">
            <w:r>
              <w:t>0.48</w:t>
            </w:r>
          </w:p>
        </w:tc>
        <w:tc>
          <w:tcPr>
            <w:tcW w:w="2074" w:type="dxa"/>
          </w:tcPr>
          <w:p w14:paraId="2FB265C5" w14:textId="77777777" w:rsidR="00E554A3" w:rsidRDefault="00000000">
            <w:r>
              <w:t>0.34</w:t>
            </w:r>
          </w:p>
        </w:tc>
        <w:tc>
          <w:tcPr>
            <w:tcW w:w="2074" w:type="dxa"/>
          </w:tcPr>
          <w:p w14:paraId="69F6FFEB" w14:textId="77777777" w:rsidR="00E554A3" w:rsidRDefault="00000000">
            <w:r>
              <w:t>0.18</w:t>
            </w:r>
          </w:p>
        </w:tc>
        <w:tc>
          <w:tcPr>
            <w:tcW w:w="2074" w:type="dxa"/>
          </w:tcPr>
          <w:p w14:paraId="43C4D3E8" w14:textId="77777777" w:rsidR="00E554A3" w:rsidRDefault="00000000">
            <w:r>
              <w:t>1.06</w:t>
            </w:r>
          </w:p>
        </w:tc>
      </w:tr>
      <w:tr w:rsidR="00E554A3" w14:paraId="67E2AA82" w14:textId="77777777">
        <w:tc>
          <w:tcPr>
            <w:tcW w:w="2074" w:type="dxa"/>
          </w:tcPr>
          <w:p w14:paraId="7CF4E105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5969766C" w14:textId="77777777" w:rsidR="00E554A3" w:rsidRDefault="00000000">
            <w:r>
              <w:t>0.45</w:t>
            </w:r>
          </w:p>
        </w:tc>
        <w:tc>
          <w:tcPr>
            <w:tcW w:w="2074" w:type="dxa"/>
          </w:tcPr>
          <w:p w14:paraId="3DF105F2" w14:textId="77777777" w:rsidR="00E554A3" w:rsidRDefault="00000000">
            <w:r>
              <w:t>0.36</w:t>
            </w:r>
          </w:p>
        </w:tc>
        <w:tc>
          <w:tcPr>
            <w:tcW w:w="2074" w:type="dxa"/>
          </w:tcPr>
          <w:p w14:paraId="627DE04A" w14:textId="77777777" w:rsidR="00E554A3" w:rsidRDefault="00000000">
            <w:r>
              <w:t>0.19</w:t>
            </w:r>
          </w:p>
        </w:tc>
        <w:tc>
          <w:tcPr>
            <w:tcW w:w="2074" w:type="dxa"/>
          </w:tcPr>
          <w:p w14:paraId="12126CC0" w14:textId="77777777" w:rsidR="00E554A3" w:rsidRDefault="00000000">
            <w:r>
              <w:t>1.08</w:t>
            </w:r>
          </w:p>
        </w:tc>
      </w:tr>
      <w:tr w:rsidR="00E554A3" w14:paraId="2959253B" w14:textId="77777777">
        <w:tc>
          <w:tcPr>
            <w:tcW w:w="2074" w:type="dxa"/>
          </w:tcPr>
          <w:p w14:paraId="7DB4363B" w14:textId="77777777" w:rsidR="00E554A3" w:rsidRDefault="00000000">
            <w:r>
              <w:t>60</w:t>
            </w:r>
          </w:p>
        </w:tc>
        <w:tc>
          <w:tcPr>
            <w:tcW w:w="2074" w:type="dxa"/>
          </w:tcPr>
          <w:p w14:paraId="0591830D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3A5D48E3" w14:textId="77777777" w:rsidR="00E554A3" w:rsidRDefault="00000000">
            <w:r>
              <w:t>0.37</w:t>
            </w:r>
          </w:p>
        </w:tc>
        <w:tc>
          <w:tcPr>
            <w:tcW w:w="2074" w:type="dxa"/>
          </w:tcPr>
          <w:p w14:paraId="27C20B07" w14:textId="77777777" w:rsidR="00E554A3" w:rsidRDefault="00000000">
            <w:r>
              <w:t>0.25</w:t>
            </w:r>
          </w:p>
        </w:tc>
        <w:tc>
          <w:tcPr>
            <w:tcW w:w="2074" w:type="dxa"/>
          </w:tcPr>
          <w:p w14:paraId="5A2DC7DC" w14:textId="77777777" w:rsidR="00E554A3" w:rsidRDefault="00000000">
            <w:r>
              <w:t>1.10</w:t>
            </w:r>
          </w:p>
        </w:tc>
      </w:tr>
      <w:tr w:rsidR="00E554A3" w14:paraId="465D18D1" w14:textId="77777777">
        <w:tc>
          <w:tcPr>
            <w:tcW w:w="2074" w:type="dxa"/>
          </w:tcPr>
          <w:p w14:paraId="5BF607E5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0899D6A1" w14:textId="77777777" w:rsidR="00E554A3" w:rsidRDefault="00000000">
            <w:r>
              <w:t>0.36</w:t>
            </w:r>
          </w:p>
        </w:tc>
        <w:tc>
          <w:tcPr>
            <w:tcW w:w="2074" w:type="dxa"/>
          </w:tcPr>
          <w:p w14:paraId="10CB8A53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6B864F97" w14:textId="77777777" w:rsidR="00E554A3" w:rsidRDefault="00000000">
            <w:r>
              <w:t>0.26</w:t>
            </w:r>
          </w:p>
        </w:tc>
        <w:tc>
          <w:tcPr>
            <w:tcW w:w="2074" w:type="dxa"/>
          </w:tcPr>
          <w:p w14:paraId="1AA851F6" w14:textId="77777777" w:rsidR="00E554A3" w:rsidRDefault="00000000">
            <w:r>
              <w:t>1.10</w:t>
            </w:r>
          </w:p>
        </w:tc>
      </w:tr>
      <w:tr w:rsidR="00E554A3" w14:paraId="2120440A" w14:textId="77777777">
        <w:tc>
          <w:tcPr>
            <w:tcW w:w="2074" w:type="dxa"/>
          </w:tcPr>
          <w:p w14:paraId="7C8DEA94" w14:textId="77777777" w:rsidR="00E554A3" w:rsidRDefault="00000000">
            <w:r>
              <w:t>100</w:t>
            </w:r>
          </w:p>
        </w:tc>
        <w:tc>
          <w:tcPr>
            <w:tcW w:w="2074" w:type="dxa"/>
          </w:tcPr>
          <w:p w14:paraId="6B6D3C1B" w14:textId="77777777" w:rsidR="00E554A3" w:rsidRDefault="00000000">
            <w:r>
              <w:t>0.35</w:t>
            </w:r>
          </w:p>
        </w:tc>
        <w:tc>
          <w:tcPr>
            <w:tcW w:w="2074" w:type="dxa"/>
          </w:tcPr>
          <w:p w14:paraId="58A7B9E3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359330D4" w14:textId="77777777" w:rsidR="00E554A3" w:rsidRDefault="00000000">
            <w:r>
              <w:t>0.27</w:t>
            </w:r>
          </w:p>
        </w:tc>
        <w:tc>
          <w:tcPr>
            <w:tcW w:w="2074" w:type="dxa"/>
          </w:tcPr>
          <w:p w14:paraId="6AC4F60D" w14:textId="77777777" w:rsidR="00E554A3" w:rsidRDefault="00000000">
            <w:r>
              <w:t>1.09</w:t>
            </w:r>
          </w:p>
        </w:tc>
      </w:tr>
    </w:tbl>
    <w:p w14:paraId="6DDEFC16" w14:textId="77777777" w:rsidR="00E554A3" w:rsidRDefault="00000000">
      <w:r>
        <w:t>가중치</w:t>
      </w:r>
      <w:r>
        <w:t xml:space="preserve"> </w:t>
      </w:r>
      <w:r>
        <w:t>엔트로피</w:t>
      </w:r>
      <w:r>
        <w:t>:</w:t>
      </w:r>
    </w:p>
    <w:p w14:paraId="1E79CAA3" w14:textId="77777777" w:rsidR="00E554A3" w:rsidRDefault="00000000">
      <w:r>
        <w:t>$$</w:t>
      </w:r>
    </w:p>
    <w:p w14:paraId="415F7F65" w14:textId="77777777" w:rsidR="00E554A3" w:rsidRDefault="00000000">
      <w:r>
        <w:t>H(\lambda) = -\sum_{i \in \{s,c,ctx\}} \lambda_i \log_2 \lambda_i</w:t>
      </w:r>
    </w:p>
    <w:p w14:paraId="07A717AB" w14:textId="77777777" w:rsidR="00E554A3" w:rsidRDefault="00000000">
      <w:pPr>
        <w:rPr>
          <w:lang w:eastAsia="ko-KR"/>
        </w:rPr>
      </w:pPr>
      <w:r>
        <w:rPr>
          <w:lang w:eastAsia="ko-KR"/>
        </w:rPr>
        <w:t>\tag{17}</w:t>
      </w:r>
    </w:p>
    <w:p w14:paraId="3043A3A9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2DEA4823" w14:textId="77777777" w:rsidR="00E554A3" w:rsidRDefault="00000000">
      <w:pPr>
        <w:rPr>
          <w:lang w:eastAsia="ko-KR"/>
        </w:rPr>
      </w:pPr>
      <w:r>
        <w:rPr>
          <w:lang w:eastAsia="ko-KR"/>
        </w:rPr>
        <w:t>엔트로피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($1.01 \to 1.10$ bits)</w:t>
      </w:r>
      <w:r>
        <w:rPr>
          <w:lang w:eastAsia="ko-KR"/>
        </w:rPr>
        <w:t>는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균형적</w:t>
      </w:r>
      <w:r>
        <w:rPr>
          <w:lang w:eastAsia="ko-KR"/>
        </w:rPr>
        <w:t xml:space="preserve"> </w:t>
      </w:r>
      <w:r>
        <w:rPr>
          <w:lang w:eastAsia="ko-KR"/>
        </w:rPr>
        <w:t>기여를</w:t>
      </w:r>
      <w:r>
        <w:rPr>
          <w:lang w:eastAsia="ko-KR"/>
        </w:rPr>
        <w:t xml:space="preserve"> </w:t>
      </w:r>
      <w:r>
        <w:rPr>
          <w:lang w:eastAsia="ko-KR"/>
        </w:rPr>
        <w:t>의미하며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>(Epoch 51-100)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시기적으로</w:t>
      </w:r>
      <w:r>
        <w:rPr>
          <w:lang w:eastAsia="ko-KR"/>
        </w:rPr>
        <w:t xml:space="preserve"> </w:t>
      </w:r>
      <w:r>
        <w:rPr>
          <w:lang w:eastAsia="ko-KR"/>
        </w:rPr>
        <w:t>일치한다</w:t>
      </w:r>
      <w:r>
        <w:rPr>
          <w:lang w:eastAsia="ko-KR"/>
        </w:rPr>
        <w:t>.</w:t>
      </w:r>
    </w:p>
    <w:p w14:paraId="0FDE33F8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D.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5A7C6EF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모델에의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2BA94BB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불가지론적</w:t>
      </w:r>
      <w:r>
        <w:rPr>
          <w:lang w:eastAsia="ko-KR"/>
        </w:rPr>
        <w:t>(model-agnostic)</w:t>
      </w:r>
      <w:r>
        <w:rPr>
          <w:lang w:eastAsia="ko-KR"/>
        </w:rPr>
        <w:t>이다</w:t>
      </w:r>
      <w:r>
        <w:rPr>
          <w:lang w:eastAsia="ko-KR"/>
        </w:rPr>
        <w:t>:</w:t>
      </w:r>
    </w:p>
    <w:p w14:paraId="7AE8CC4E" w14:textId="77777777" w:rsidR="00E554A3" w:rsidRDefault="00000000">
      <w:pPr>
        <w:rPr>
          <w:lang w:eastAsia="ko-KR"/>
        </w:rPr>
      </w:pP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:</w:t>
      </w:r>
    </w:p>
    <w:p w14:paraId="4FF2CEA3" w14:textId="77777777" w:rsidR="00E554A3" w:rsidRDefault="00000000">
      <w:pPr>
        <w:rPr>
          <w:lang w:eastAsia="ko-KR"/>
        </w:rPr>
      </w:pPr>
      <w:r>
        <w:rPr>
          <w:lang w:eastAsia="ko-KR"/>
        </w:rPr>
        <w:t>YOLO11s: 91.7% mAP50 ✓</w:t>
      </w:r>
    </w:p>
    <w:p w14:paraId="30EE1842" w14:textId="77777777" w:rsidR="00E554A3" w:rsidRDefault="00000000">
      <w:pPr>
        <w:rPr>
          <w:lang w:eastAsia="ko-KR"/>
        </w:rPr>
      </w:pPr>
      <w:r>
        <w:rPr>
          <w:lang w:eastAsia="ko-KR"/>
        </w:rPr>
        <w:t>YOLOv8s: 62.3% mAP50 ✓ (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>)</w:t>
      </w:r>
    </w:p>
    <w:p w14:paraId="39257C09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(</w:t>
      </w:r>
      <w:r>
        <w:rPr>
          <w:lang w:eastAsia="ko-KR"/>
        </w:rPr>
        <w:t>이론적</w:t>
      </w:r>
      <w:r>
        <w:rPr>
          <w:lang w:eastAsia="ko-KR"/>
        </w:rPr>
        <w:t>):</w:t>
      </w:r>
    </w:p>
    <w:p w14:paraId="6E1439DC" w14:textId="77777777" w:rsidR="00E554A3" w:rsidRDefault="00000000">
      <w:r>
        <w:t xml:space="preserve">YOLO </w:t>
      </w:r>
      <w:r>
        <w:t>계열</w:t>
      </w:r>
      <w:r>
        <w:t>: YOLOv5, YOLOv9, YOLOv10</w:t>
      </w:r>
    </w:p>
    <w:p w14:paraId="18FCAFE6" w14:textId="77777777" w:rsidR="00E554A3" w:rsidRDefault="00000000">
      <w:r>
        <w:t>Two-stage: Faster R-CNN, Cascade R-CNN</w:t>
      </w:r>
    </w:p>
    <w:p w14:paraId="30F4D183" w14:textId="77777777" w:rsidR="00E554A3" w:rsidRDefault="00000000">
      <w:r>
        <w:t>Transformer: DETR, Deformable DETR</w:t>
      </w:r>
    </w:p>
    <w:p w14:paraId="3B1668F4" w14:textId="77777777" w:rsidR="00E554A3" w:rsidRDefault="00000000">
      <w:r>
        <w:t>경량</w:t>
      </w:r>
      <w:r>
        <w:t xml:space="preserve"> </w:t>
      </w:r>
      <w:r>
        <w:t>모델</w:t>
      </w:r>
      <w:r>
        <w:t>: MobileNet, EfficientDet</w:t>
      </w:r>
    </w:p>
    <w:p w14:paraId="65C534BA" w14:textId="77777777" w:rsidR="00E554A3" w:rsidRDefault="00000000">
      <w:r>
        <w:t>적용</w:t>
      </w:r>
      <w:r>
        <w:t xml:space="preserve"> </w:t>
      </w:r>
      <w:r>
        <w:t>시</w:t>
      </w:r>
      <w:r>
        <w:t xml:space="preserve"> </w:t>
      </w:r>
      <w:r>
        <w:t>고려사항</w:t>
      </w:r>
      <w:r>
        <w:t>:</w:t>
      </w:r>
    </w:p>
    <w:p w14:paraId="5984A679" w14:textId="77777777" w:rsidR="00E554A3" w:rsidRDefault="00000000">
      <w:pPr>
        <w:pStyle w:val="1"/>
      </w:pPr>
      <w:r>
        <w:t>일반적</w:t>
      </w:r>
      <w:r>
        <w:t xml:space="preserve"> </w:t>
      </w:r>
      <w:r>
        <w:t>적용</w:t>
      </w:r>
      <w:r>
        <w:t xml:space="preserve"> </w:t>
      </w:r>
      <w:r>
        <w:t>패턴</w:t>
      </w:r>
    </w:p>
    <w:p w14:paraId="50F3672B" w14:textId="77777777" w:rsidR="00E554A3" w:rsidRDefault="00000000">
      <w:r>
        <w:t>def apply_framework(model_class, stage1_data, stage2_data):</w:t>
      </w:r>
    </w:p>
    <w:p w14:paraId="24C9B616" w14:textId="77777777" w:rsidR="00E554A3" w:rsidRDefault="00000000">
      <w:pPr>
        <w:pStyle w:val="1"/>
      </w:pPr>
      <w:r>
        <w:lastRenderedPageBreak/>
        <w:t>Stage 1</w:t>
      </w:r>
    </w:p>
    <w:p w14:paraId="695B3F2F" w14:textId="77777777" w:rsidR="00E554A3" w:rsidRDefault="00000000">
      <w:r>
        <w:t>model = model_class(pretrained='imagenet')</w:t>
      </w:r>
    </w:p>
    <w:p w14:paraId="6C93DC11" w14:textId="77777777" w:rsidR="00E554A3" w:rsidRDefault="00000000">
      <w:r>
        <w:t>model.train(stage1_data, epochs=50, lr=0.01)</w:t>
      </w:r>
    </w:p>
    <w:p w14:paraId="7F6E6AE3" w14:textId="77777777" w:rsidR="00E554A3" w:rsidRDefault="00000000">
      <w:pPr>
        <w:pStyle w:val="1"/>
      </w:pPr>
      <w:r>
        <w:t>Stage 2</w:t>
      </w:r>
    </w:p>
    <w:p w14:paraId="4A078A43" w14:textId="77777777" w:rsidR="00E554A3" w:rsidRDefault="00000000">
      <w:r>
        <w:t>model.train(stage2_data, epochs=100, lr=0.01, patience=15)</w:t>
      </w:r>
    </w:p>
    <w:p w14:paraId="1E5019AA" w14:textId="77777777" w:rsidR="00E554A3" w:rsidRDefault="00000000">
      <w:pPr>
        <w:rPr>
          <w:lang w:eastAsia="ko-KR"/>
        </w:rPr>
      </w:pPr>
      <w:r>
        <w:rPr>
          <w:lang w:eastAsia="ko-KR"/>
        </w:rPr>
        <w:t>return model</w:t>
      </w:r>
    </w:p>
    <w:p w14:paraId="01F542C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부품에의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390EE890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:</w:t>
      </w:r>
    </w:p>
    <w:p w14:paraId="0BFCBF39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높음</w:t>
      </w:r>
      <w:r>
        <w:rPr>
          <w:lang w:eastAsia="ko-KR"/>
        </w:rPr>
        <w:t xml:space="preserve"> (&gt;80%):</w:t>
      </w:r>
    </w:p>
    <w:p w14:paraId="7A40AF3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(X-ray </w:t>
      </w:r>
      <w:r>
        <w:rPr>
          <w:lang w:eastAsia="ko-KR"/>
        </w:rPr>
        <w:t>검사</w:t>
      </w:r>
      <w:r>
        <w:rPr>
          <w:lang w:eastAsia="ko-KR"/>
        </w:rPr>
        <w:t>)</w:t>
      </w:r>
    </w:p>
    <w:p w14:paraId="1E8DE19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r>
        <w:rPr>
          <w:lang w:eastAsia="ko-KR"/>
        </w:rPr>
        <w:t>변속기</w:t>
      </w:r>
      <w:r>
        <w:rPr>
          <w:lang w:eastAsia="ko-KR"/>
        </w:rPr>
        <w:t xml:space="preserve"> </w:t>
      </w:r>
      <w:r>
        <w:rPr>
          <w:lang w:eastAsia="ko-KR"/>
        </w:rPr>
        <w:t>기어</w:t>
      </w:r>
      <w:r>
        <w:rPr>
          <w:lang w:eastAsia="ko-KR"/>
        </w:rPr>
        <w:t xml:space="preserve"> (X-ray </w:t>
      </w:r>
      <w:r>
        <w:rPr>
          <w:lang w:eastAsia="ko-KR"/>
        </w:rPr>
        <w:t>검사</w:t>
      </w:r>
      <w:r>
        <w:rPr>
          <w:lang w:eastAsia="ko-KR"/>
        </w:rPr>
        <w:t>)</w:t>
      </w:r>
    </w:p>
    <w:p w14:paraId="4413276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r>
        <w:rPr>
          <w:lang w:eastAsia="ko-KR"/>
        </w:rPr>
        <w:t>배터리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(CT </w:t>
      </w:r>
      <w:r>
        <w:rPr>
          <w:lang w:eastAsia="ko-KR"/>
        </w:rPr>
        <w:t>스캔</w:t>
      </w:r>
      <w:r>
        <w:rPr>
          <w:lang w:eastAsia="ko-KR"/>
        </w:rPr>
        <w:t>)</w:t>
      </w:r>
    </w:p>
    <w:p w14:paraId="2DDB8F4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└─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부위</w:t>
      </w:r>
      <w:r>
        <w:rPr>
          <w:lang w:eastAsia="ko-KR"/>
        </w:rPr>
        <w:t xml:space="preserve"> (X-ray </w:t>
      </w:r>
      <w:r>
        <w:rPr>
          <w:lang w:eastAsia="ko-KR"/>
        </w:rPr>
        <w:t>검사</w:t>
      </w:r>
      <w:r>
        <w:rPr>
          <w:lang w:eastAsia="ko-KR"/>
        </w:rPr>
        <w:t>)</w:t>
      </w:r>
    </w:p>
    <w:p w14:paraId="5B158AF6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(50-80%):</w:t>
      </w:r>
    </w:p>
    <w:p w14:paraId="6480E13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PCB </w:t>
      </w:r>
      <w:r>
        <w:rPr>
          <w:lang w:eastAsia="ko-KR"/>
        </w:rPr>
        <w:t>결함</w:t>
      </w:r>
      <w:r>
        <w:rPr>
          <w:lang w:eastAsia="ko-KR"/>
        </w:rPr>
        <w:t xml:space="preserve"> (</w:t>
      </w:r>
      <w:r>
        <w:rPr>
          <w:lang w:eastAsia="ko-KR"/>
        </w:rPr>
        <w:t>육안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>)</w:t>
      </w:r>
    </w:p>
    <w:p w14:paraId="3F4D2A1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웨이퍼</w:t>
      </w:r>
      <w:r>
        <w:rPr>
          <w:lang w:eastAsia="ko-KR"/>
        </w:rPr>
        <w:t xml:space="preserve"> (</w:t>
      </w:r>
      <w:r>
        <w:rPr>
          <w:lang w:eastAsia="ko-KR"/>
        </w:rPr>
        <w:t>현미경</w:t>
      </w:r>
      <w:r>
        <w:rPr>
          <w:lang w:eastAsia="ko-KR"/>
        </w:rPr>
        <w:t>)</w:t>
      </w:r>
    </w:p>
    <w:p w14:paraId="0E547AC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└─ </w:t>
      </w:r>
      <w:r>
        <w:rPr>
          <w:lang w:eastAsia="ko-KR"/>
        </w:rPr>
        <w:t>강철</w:t>
      </w:r>
      <w:r>
        <w:rPr>
          <w:lang w:eastAsia="ko-KR"/>
        </w:rPr>
        <w:t xml:space="preserve"> </w:t>
      </w:r>
      <w:r>
        <w:rPr>
          <w:lang w:eastAsia="ko-KR"/>
        </w:rPr>
        <w:t>표면</w:t>
      </w:r>
      <w:r>
        <w:rPr>
          <w:lang w:eastAsia="ko-KR"/>
        </w:rPr>
        <w:t xml:space="preserve"> (</w:t>
      </w:r>
      <w:r>
        <w:rPr>
          <w:lang w:eastAsia="ko-KR"/>
        </w:rPr>
        <w:t>카메라</w:t>
      </w:r>
      <w:r>
        <w:rPr>
          <w:lang w:eastAsia="ko-KR"/>
        </w:rPr>
        <w:t>)</w:t>
      </w:r>
    </w:p>
    <w:p w14:paraId="59F76754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 xml:space="preserve"> (&lt;50%):</w:t>
      </w:r>
    </w:p>
    <w:p w14:paraId="0343FA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r>
        <w:rPr>
          <w:lang w:eastAsia="ko-KR"/>
        </w:rPr>
        <w:t>직물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(RGB </w:t>
      </w:r>
      <w:r>
        <w:rPr>
          <w:lang w:eastAsia="ko-KR"/>
        </w:rPr>
        <w:t>이미지</w:t>
      </w:r>
      <w:r>
        <w:rPr>
          <w:lang w:eastAsia="ko-KR"/>
        </w:rPr>
        <w:t>)</w:t>
      </w:r>
    </w:p>
    <w:p w14:paraId="61EBEE0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r>
        <w:rPr>
          <w:lang w:eastAsia="ko-KR"/>
        </w:rPr>
        <w:t>식품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(RGB </w:t>
      </w:r>
      <w:r>
        <w:rPr>
          <w:lang w:eastAsia="ko-KR"/>
        </w:rPr>
        <w:t>이미지</w:t>
      </w:r>
      <w:r>
        <w:rPr>
          <w:lang w:eastAsia="ko-KR"/>
        </w:rPr>
        <w:t>)</w:t>
      </w:r>
    </w:p>
    <w:p w14:paraId="33189E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└─ </w:t>
      </w:r>
      <w:r>
        <w:rPr>
          <w:lang w:eastAsia="ko-KR"/>
        </w:rPr>
        <w:t>포장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(RGB </w:t>
      </w:r>
      <w:r>
        <w:rPr>
          <w:lang w:eastAsia="ko-KR"/>
        </w:rPr>
        <w:t>이미지</w:t>
      </w:r>
      <w:r>
        <w:rPr>
          <w:lang w:eastAsia="ko-KR"/>
        </w:rPr>
        <w:t>)</w:t>
      </w:r>
    </w:p>
    <w:p w14:paraId="5296B787" w14:textId="77777777" w:rsidR="00E554A3" w:rsidRDefault="00000000">
      <w:pPr>
        <w:rPr>
          <w:lang w:eastAsia="ko-KR"/>
        </w:rPr>
      </w:pPr>
      <w:r>
        <w:rPr>
          <w:lang w:eastAsia="ko-KR"/>
        </w:rPr>
        <w:t>도메인별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가이드라인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318"/>
        <w:gridCol w:w="1318"/>
        <w:gridCol w:w="1310"/>
        <w:gridCol w:w="1310"/>
      </w:tblGrid>
      <w:tr w:rsidR="00E554A3" w14:paraId="55AA4308" w14:textId="77777777">
        <w:tc>
          <w:tcPr>
            <w:tcW w:w="2592" w:type="dxa"/>
          </w:tcPr>
          <w:p w14:paraId="7B0B9B6B" w14:textId="77777777" w:rsidR="00E554A3" w:rsidRDefault="00000000">
            <w:r>
              <w:t>유사도</w:t>
            </w:r>
          </w:p>
        </w:tc>
        <w:tc>
          <w:tcPr>
            <w:tcW w:w="2592" w:type="dxa"/>
          </w:tcPr>
          <w:p w14:paraId="07564EDC" w14:textId="77777777" w:rsidR="00E554A3" w:rsidRDefault="00000000">
            <w:r>
              <w:t xml:space="preserve">Stage 1 </w:t>
            </w:r>
            <w:r>
              <w:t>데이터</w:t>
            </w:r>
          </w:p>
        </w:tc>
        <w:tc>
          <w:tcPr>
            <w:tcW w:w="2592" w:type="dxa"/>
          </w:tcPr>
          <w:p w14:paraId="151C127C" w14:textId="77777777" w:rsidR="00E554A3" w:rsidRDefault="00000000">
            <w:r>
              <w:t>Stage 1 Epochs</w:t>
            </w:r>
          </w:p>
        </w:tc>
        <w:tc>
          <w:tcPr>
            <w:tcW w:w="2592" w:type="dxa"/>
          </w:tcPr>
          <w:p w14:paraId="70FDDA3D" w14:textId="77777777" w:rsidR="00E554A3" w:rsidRDefault="00000000">
            <w:r>
              <w:t>Stage 2 Epochs</w:t>
            </w:r>
          </w:p>
        </w:tc>
      </w:tr>
      <w:tr w:rsidR="00E554A3" w14:paraId="23447E7B" w14:textId="77777777">
        <w:tc>
          <w:tcPr>
            <w:tcW w:w="2592" w:type="dxa"/>
          </w:tcPr>
          <w:p w14:paraId="7FDA60E5" w14:textId="77777777" w:rsidR="00E554A3" w:rsidRDefault="00000000">
            <w:r>
              <w:t>&gt;80%</w:t>
            </w:r>
          </w:p>
        </w:tc>
        <w:tc>
          <w:tcPr>
            <w:tcW w:w="2592" w:type="dxa"/>
          </w:tcPr>
          <w:p w14:paraId="77C42CF8" w14:textId="77777777" w:rsidR="00E554A3" w:rsidRDefault="00000000">
            <w:r>
              <w:t>동일</w:t>
            </w:r>
            <w:r>
              <w:t xml:space="preserve"> X-ray</w:t>
            </w:r>
          </w:p>
        </w:tc>
        <w:tc>
          <w:tcPr>
            <w:tcW w:w="2592" w:type="dxa"/>
          </w:tcPr>
          <w:p w14:paraId="3BFE28FE" w14:textId="77777777" w:rsidR="00E554A3" w:rsidRDefault="00000000">
            <w:r>
              <w:t>50</w:t>
            </w:r>
          </w:p>
        </w:tc>
        <w:tc>
          <w:tcPr>
            <w:tcW w:w="2592" w:type="dxa"/>
          </w:tcPr>
          <w:p w14:paraId="20777EB4" w14:textId="77777777" w:rsidR="00E554A3" w:rsidRDefault="00000000">
            <w:r>
              <w:t>100</w:t>
            </w:r>
          </w:p>
        </w:tc>
      </w:tr>
      <w:tr w:rsidR="00E554A3" w14:paraId="0EE3D708" w14:textId="77777777">
        <w:tc>
          <w:tcPr>
            <w:tcW w:w="2592" w:type="dxa"/>
          </w:tcPr>
          <w:p w14:paraId="15B50C47" w14:textId="77777777" w:rsidR="00E554A3" w:rsidRDefault="00000000">
            <w:r>
              <w:t>50-80%</w:t>
            </w:r>
          </w:p>
        </w:tc>
        <w:tc>
          <w:tcPr>
            <w:tcW w:w="2592" w:type="dxa"/>
          </w:tcPr>
          <w:p w14:paraId="5DA4C03B" w14:textId="77777777" w:rsidR="00E554A3" w:rsidRDefault="00000000">
            <w:r>
              <w:t>유사</w:t>
            </w:r>
            <w:r>
              <w:t xml:space="preserve"> </w:t>
            </w:r>
            <w:r>
              <w:t>결함</w:t>
            </w:r>
          </w:p>
        </w:tc>
        <w:tc>
          <w:tcPr>
            <w:tcW w:w="2592" w:type="dxa"/>
          </w:tcPr>
          <w:p w14:paraId="146F795E" w14:textId="77777777" w:rsidR="00E554A3" w:rsidRDefault="00000000">
            <w:r>
              <w:t>70-100</w:t>
            </w:r>
          </w:p>
        </w:tc>
        <w:tc>
          <w:tcPr>
            <w:tcW w:w="2592" w:type="dxa"/>
          </w:tcPr>
          <w:p w14:paraId="138FCE23" w14:textId="77777777" w:rsidR="00E554A3" w:rsidRDefault="00000000">
            <w:r>
              <w:t>100-150</w:t>
            </w:r>
          </w:p>
        </w:tc>
      </w:tr>
      <w:tr w:rsidR="00E554A3" w14:paraId="6EA605EA" w14:textId="77777777">
        <w:tc>
          <w:tcPr>
            <w:tcW w:w="2592" w:type="dxa"/>
          </w:tcPr>
          <w:p w14:paraId="55BCF7DD" w14:textId="77777777" w:rsidR="00E554A3" w:rsidRDefault="00000000">
            <w:r>
              <w:t>&lt;50%</w:t>
            </w:r>
          </w:p>
        </w:tc>
        <w:tc>
          <w:tcPr>
            <w:tcW w:w="2592" w:type="dxa"/>
          </w:tcPr>
          <w:p w14:paraId="4D7DCEB3" w14:textId="77777777" w:rsidR="00E554A3" w:rsidRDefault="00000000">
            <w:r>
              <w:t>새로운</w:t>
            </w:r>
            <w:r>
              <w:t xml:space="preserve"> </w:t>
            </w:r>
            <w:r>
              <w:t>중간</w:t>
            </w:r>
            <w:r>
              <w:t xml:space="preserve"> </w:t>
            </w:r>
            <w:r>
              <w:t>도메인</w:t>
            </w:r>
          </w:p>
        </w:tc>
        <w:tc>
          <w:tcPr>
            <w:tcW w:w="2592" w:type="dxa"/>
          </w:tcPr>
          <w:p w14:paraId="6E6F74B4" w14:textId="77777777" w:rsidR="00E554A3" w:rsidRDefault="00000000">
            <w:r>
              <w:t>100+</w:t>
            </w:r>
          </w:p>
        </w:tc>
        <w:tc>
          <w:tcPr>
            <w:tcW w:w="2592" w:type="dxa"/>
          </w:tcPr>
          <w:p w14:paraId="44DD08C3" w14:textId="77777777" w:rsidR="00E554A3" w:rsidRDefault="00000000">
            <w:r>
              <w:t>150+</w:t>
            </w:r>
          </w:p>
        </w:tc>
      </w:tr>
    </w:tbl>
    <w:p w14:paraId="723DE37B" w14:textId="77777777" w:rsidR="00E554A3" w:rsidRDefault="00000000">
      <w:r>
        <w:t xml:space="preserve">3. </w:t>
      </w:r>
      <w:r>
        <w:t>소량</w:t>
      </w:r>
      <w:r>
        <w:t xml:space="preserve"> </w:t>
      </w:r>
      <w:r>
        <w:t>데이터</w:t>
      </w:r>
      <w:r>
        <w:t xml:space="preserve"> </w:t>
      </w:r>
      <w:r>
        <w:t>환경</w:t>
      </w:r>
      <w:r>
        <w:t xml:space="preserve"> </w:t>
      </w:r>
      <w:r>
        <w:t>적응</w:t>
      </w:r>
    </w:p>
    <w:p w14:paraId="4B4CE117" w14:textId="77777777" w:rsidR="00E554A3" w:rsidRDefault="00000000">
      <w:r>
        <w:t>데이터</w:t>
      </w:r>
      <w:r>
        <w:t xml:space="preserve"> </w:t>
      </w:r>
      <w:r>
        <w:t>수에</w:t>
      </w:r>
      <w:r>
        <w:t xml:space="preserve"> </w:t>
      </w:r>
      <w:r>
        <w:t>따른</w:t>
      </w:r>
      <w:r>
        <w:t xml:space="preserve"> </w:t>
      </w:r>
      <w:r>
        <w:t>전략</w:t>
      </w:r>
      <w:r>
        <w:t>:</w:t>
      </w:r>
    </w:p>
    <w:p w14:paraId="5F640F7D" w14:textId="77777777" w:rsidR="00E554A3" w:rsidRDefault="00000000">
      <w:r>
        <w:t>if target_data_size &lt; 200:</w:t>
      </w:r>
    </w:p>
    <w:p w14:paraId="1CB309FA" w14:textId="77777777" w:rsidR="00E554A3" w:rsidRDefault="00000000">
      <w:pPr>
        <w:pStyle w:val="1"/>
      </w:pPr>
      <w:r>
        <w:t>극소량</w:t>
      </w:r>
      <w:r>
        <w:t xml:space="preserve">: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강화</w:t>
      </w:r>
    </w:p>
    <w:p w14:paraId="1B926DF3" w14:textId="77777777" w:rsidR="00E554A3" w:rsidRDefault="00000000">
      <w:r>
        <w:t>stage2_epochs = 150</w:t>
      </w:r>
    </w:p>
    <w:p w14:paraId="5B90CA9C" w14:textId="77777777" w:rsidR="00E554A3" w:rsidRDefault="00000000">
      <w:r>
        <w:t>augmentation_strength = 'high'</w:t>
      </w:r>
    </w:p>
    <w:p w14:paraId="5CB99983" w14:textId="77777777" w:rsidR="00E554A3" w:rsidRDefault="00000000">
      <w:r>
        <w:t>mixup = 0.3</w:t>
      </w:r>
    </w:p>
    <w:p w14:paraId="5743246F" w14:textId="77777777" w:rsidR="00E554A3" w:rsidRDefault="00000000">
      <w:r>
        <w:t>elif 200 &lt;= target_data_size &lt; 500:</w:t>
      </w:r>
    </w:p>
    <w:p w14:paraId="45D99B1A" w14:textId="77777777" w:rsidR="00E554A3" w:rsidRDefault="00000000">
      <w:pPr>
        <w:pStyle w:val="1"/>
      </w:pPr>
      <w:r>
        <w:t>소량</w:t>
      </w:r>
      <w:r>
        <w:t xml:space="preserve">: </w:t>
      </w:r>
      <w:r>
        <w:t>본</w:t>
      </w:r>
      <w:r>
        <w:t xml:space="preserve"> </w:t>
      </w:r>
      <w:r>
        <w:t>연구</w:t>
      </w:r>
      <w:r>
        <w:t xml:space="preserve"> </w:t>
      </w:r>
      <w:r>
        <w:t>프로토콜</w:t>
      </w:r>
    </w:p>
    <w:p w14:paraId="48201A0C" w14:textId="77777777" w:rsidR="00E554A3" w:rsidRDefault="00000000">
      <w:r>
        <w:t>stage2_epochs = 100</w:t>
      </w:r>
    </w:p>
    <w:p w14:paraId="129423E4" w14:textId="77777777" w:rsidR="00E554A3" w:rsidRDefault="00000000">
      <w:r>
        <w:t>augmentation_strength = 'medium'</w:t>
      </w:r>
    </w:p>
    <w:p w14:paraId="58319A06" w14:textId="77777777" w:rsidR="00E554A3" w:rsidRDefault="00000000">
      <w:r>
        <w:t>mixup = 0.0</w:t>
      </w:r>
    </w:p>
    <w:p w14:paraId="01EEBADD" w14:textId="77777777" w:rsidR="00E554A3" w:rsidRDefault="00000000">
      <w:r>
        <w:t>else:  # &gt;= 500</w:t>
      </w:r>
    </w:p>
    <w:p w14:paraId="3E836C3A" w14:textId="77777777" w:rsidR="00E554A3" w:rsidRDefault="00000000">
      <w:pPr>
        <w:pStyle w:val="1"/>
      </w:pPr>
      <w:r>
        <w:t>충분</w:t>
      </w:r>
      <w:r>
        <w:t xml:space="preserve">: </w:t>
      </w:r>
      <w:r>
        <w:t>증강</w:t>
      </w:r>
      <w:r>
        <w:t xml:space="preserve"> </w:t>
      </w:r>
      <w:r>
        <w:t>완화</w:t>
      </w:r>
      <w:r>
        <w:t xml:space="preserve">, </w:t>
      </w:r>
      <w:r>
        <w:t>에포크</w:t>
      </w:r>
      <w:r>
        <w:t xml:space="preserve"> </w:t>
      </w:r>
      <w:r>
        <w:t>감소</w:t>
      </w:r>
    </w:p>
    <w:p w14:paraId="52DBD2E6" w14:textId="77777777" w:rsidR="00E554A3" w:rsidRDefault="00000000">
      <w:r>
        <w:t>stage2_epochs = 80</w:t>
      </w:r>
    </w:p>
    <w:p w14:paraId="5636ACA0" w14:textId="77777777" w:rsidR="00E554A3" w:rsidRDefault="00000000">
      <w:r>
        <w:t>augmentation_strength = 'low'</w:t>
      </w:r>
    </w:p>
    <w:p w14:paraId="0A89659F" w14:textId="77777777" w:rsidR="00E554A3" w:rsidRDefault="00000000">
      <w:r>
        <w:t>mixup = 0.0</w:t>
      </w:r>
    </w:p>
    <w:p w14:paraId="540C4307" w14:textId="77777777" w:rsidR="00E554A3" w:rsidRDefault="00000000">
      <w:pPr>
        <w:rPr>
          <w:lang w:eastAsia="ko-KR"/>
        </w:rPr>
      </w:pP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:</w:t>
      </w:r>
    </w:p>
    <w:p w14:paraId="75743B35" w14:textId="77777777" w:rsidR="00E554A3" w:rsidRDefault="00000000">
      <w:pPr>
        <w:rPr>
          <w:lang w:eastAsia="ko-KR"/>
        </w:rPr>
      </w:pPr>
      <w:r>
        <w:rPr>
          <w:lang w:eastAsia="ko-KR"/>
        </w:rPr>
        <w:t>Stage 1: 200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(</w:t>
      </w:r>
      <w:r>
        <w:rPr>
          <w:lang w:eastAsia="ko-KR"/>
        </w:rPr>
        <w:t>클래스당</w:t>
      </w:r>
      <w:r>
        <w:rPr>
          <w:lang w:eastAsia="ko-KR"/>
        </w:rPr>
        <w:t xml:space="preserve"> 30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07104E07" w14:textId="77777777" w:rsidR="00E554A3" w:rsidRDefault="00000000">
      <w:pPr>
        <w:rPr>
          <w:lang w:eastAsia="ko-KR"/>
        </w:rPr>
      </w:pPr>
      <w:r>
        <w:rPr>
          <w:lang w:eastAsia="ko-KR"/>
        </w:rPr>
        <w:t>Stage 2: 100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(</w:t>
      </w:r>
      <w:r>
        <w:rPr>
          <w:lang w:eastAsia="ko-KR"/>
        </w:rPr>
        <w:t>클래스당</w:t>
      </w:r>
      <w:r>
        <w:rPr>
          <w:lang w:eastAsia="ko-KR"/>
        </w:rPr>
        <w:t xml:space="preserve"> 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178E1A11" w14:textId="77777777" w:rsidR="00E554A3" w:rsidRDefault="00000000">
      <w:r>
        <w:t>총합</w:t>
      </w:r>
      <w:r>
        <w:t>: 300</w:t>
      </w:r>
      <w:r>
        <w:t>장</w:t>
      </w:r>
      <w:r>
        <w:t xml:space="preserve"> </w:t>
      </w:r>
      <w:r>
        <w:t>이상</w:t>
      </w:r>
      <w:r>
        <w:t xml:space="preserve"> </w:t>
      </w:r>
      <w:r>
        <w:t>권장</w:t>
      </w:r>
    </w:p>
    <w:p w14:paraId="418AC881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E.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세부사항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</w:p>
    <w:p w14:paraId="043ADDE6" w14:textId="77777777" w:rsidR="00E554A3" w:rsidRDefault="00000000">
      <w:r>
        <w:t xml:space="preserve">1. </w:t>
      </w:r>
      <w:r>
        <w:t>소프트웨어</w:t>
      </w:r>
      <w:r>
        <w:t xml:space="preserve"> </w:t>
      </w:r>
      <w:r>
        <w:t>환경</w:t>
      </w:r>
    </w:p>
    <w:p w14:paraId="615F7CA5" w14:textId="77777777" w:rsidR="00E554A3" w:rsidRDefault="00000000">
      <w:pPr>
        <w:pStyle w:val="2"/>
      </w:pPr>
      <w:r>
        <w:t xml:space="preserve">IV. </w:t>
      </w:r>
      <w:r>
        <w:t>실험</w:t>
      </w:r>
      <w:r>
        <w:t xml:space="preserve"> </w:t>
      </w:r>
      <w:r>
        <w:t>설정</w:t>
      </w:r>
      <w:r>
        <w:t xml:space="preserve"> (Experimental Setup)</w:t>
      </w:r>
    </w:p>
    <w:p w14:paraId="273DB9B5" w14:textId="77777777" w:rsidR="00E554A3" w:rsidRDefault="00000000">
      <w:pPr>
        <w:pStyle w:val="3"/>
      </w:pPr>
      <w:r>
        <w:t xml:space="preserve">A. </w:t>
      </w:r>
      <w:r>
        <w:t>데이터셋</w:t>
      </w:r>
      <w:r>
        <w:t xml:space="preserve"> </w:t>
      </w:r>
      <w:r>
        <w:t>상세</w:t>
      </w:r>
    </w:p>
    <w:p w14:paraId="060A2096" w14:textId="77777777" w:rsidR="00E554A3" w:rsidRDefault="00000000">
      <w:r>
        <w:t xml:space="preserve">1. Stage 1: X-ray </w:t>
      </w:r>
      <w:r>
        <w:t>결함</w:t>
      </w:r>
      <w:r>
        <w:t xml:space="preserve"> </w:t>
      </w:r>
      <w:r>
        <w:t>데이터셋</w:t>
      </w:r>
    </w:p>
    <w:p w14:paraId="4D90C713" w14:textId="77777777" w:rsidR="00E554A3" w:rsidRDefault="00000000">
      <w:r>
        <w:t>데이터</w:t>
      </w:r>
      <w:r>
        <w:t xml:space="preserve"> </w:t>
      </w:r>
      <w:r>
        <w:t>출처</w:t>
      </w:r>
      <w:r>
        <w:t>: Roboflow Universe - X-ray Defects v5 [39]</w:t>
      </w:r>
    </w:p>
    <w:p w14:paraId="463200AA" w14:textId="77777777" w:rsidR="00E554A3" w:rsidRDefault="00000000">
      <w:r>
        <w:t>데이터</w:t>
      </w:r>
      <w:r>
        <w:t xml:space="preserve"> </w:t>
      </w:r>
      <w:r>
        <w:t>구성</w:t>
      </w:r>
      <w:r>
        <w:t>:</w:t>
      </w:r>
    </w:p>
    <w:p w14:paraId="07504EA8" w14:textId="77777777" w:rsidR="00E554A3" w:rsidRDefault="00000000">
      <w:r>
        <w:t>총</w:t>
      </w:r>
      <w:r>
        <w:t xml:space="preserve"> </w:t>
      </w:r>
      <w:r>
        <w:t>이미지</w:t>
      </w:r>
      <w:r>
        <w:t>: 310</w:t>
      </w:r>
      <w:r>
        <w:t>장</w:t>
      </w:r>
    </w:p>
    <w:p w14:paraId="2EE62ECA" w14:textId="77777777" w:rsidR="00E554A3" w:rsidRDefault="00000000">
      <w:r>
        <w:t xml:space="preserve">├─ </w:t>
      </w:r>
      <w:r>
        <w:t>학습</w:t>
      </w:r>
      <w:r>
        <w:t xml:space="preserve"> </w:t>
      </w:r>
      <w:r>
        <w:t>세트</w:t>
      </w:r>
      <w:r>
        <w:t>: 240</w:t>
      </w:r>
      <w:r>
        <w:t>장</w:t>
      </w:r>
      <w:r>
        <w:t xml:space="preserve"> (77.4%)</w:t>
      </w:r>
    </w:p>
    <w:p w14:paraId="4F9DD838" w14:textId="77777777" w:rsidR="00E554A3" w:rsidRDefault="00000000">
      <w:r>
        <w:t xml:space="preserve">└─ </w:t>
      </w:r>
      <w:r>
        <w:t>검증</w:t>
      </w:r>
      <w:r>
        <w:t xml:space="preserve"> </w:t>
      </w:r>
      <w:r>
        <w:t>세트</w:t>
      </w:r>
      <w:r>
        <w:t>: 70</w:t>
      </w:r>
      <w:r>
        <w:t>장</w:t>
      </w:r>
      <w:r>
        <w:t xml:space="preserve"> (22.6%)</w:t>
      </w:r>
    </w:p>
    <w:p w14:paraId="757CB834" w14:textId="77777777" w:rsidR="00E554A3" w:rsidRDefault="00000000">
      <w:r>
        <w:t>클래스</w:t>
      </w:r>
      <w:r>
        <w:t xml:space="preserve"> </w:t>
      </w:r>
      <w:r>
        <w:t>분포</w:t>
      </w:r>
      <w:r>
        <w:t>:</w:t>
      </w:r>
    </w:p>
    <w:p w14:paraId="4CB39741" w14:textId="77777777" w:rsidR="00E554A3" w:rsidRDefault="00000000">
      <w:r>
        <w:t>├─ Crack (</w:t>
      </w:r>
      <w:r>
        <w:t>균열</w:t>
      </w:r>
      <w:r>
        <w:t>): 95</w:t>
      </w:r>
      <w:r>
        <w:t>장</w:t>
      </w:r>
      <w:r>
        <w:t xml:space="preserve"> (30.6%)</w:t>
      </w:r>
    </w:p>
    <w:p w14:paraId="20BE75E7" w14:textId="77777777" w:rsidR="00E554A3" w:rsidRDefault="00000000">
      <w:pPr>
        <w:rPr>
          <w:lang w:eastAsia="ko-KR"/>
        </w:rPr>
      </w:pPr>
      <w:r>
        <w:rPr>
          <w:lang w:eastAsia="ko-KR"/>
        </w:rPr>
        <w:t>├─ Bubble (</w:t>
      </w:r>
      <w:r>
        <w:rPr>
          <w:lang w:eastAsia="ko-KR"/>
        </w:rPr>
        <w:t>기포</w:t>
      </w:r>
      <w:r>
        <w:rPr>
          <w:lang w:eastAsia="ko-KR"/>
        </w:rPr>
        <w:t>): 68</w:t>
      </w:r>
      <w:r>
        <w:rPr>
          <w:lang w:eastAsia="ko-KR"/>
        </w:rPr>
        <w:t>장</w:t>
      </w:r>
      <w:r>
        <w:rPr>
          <w:lang w:eastAsia="ko-KR"/>
        </w:rPr>
        <w:t xml:space="preserve"> (21.9%)</w:t>
      </w:r>
    </w:p>
    <w:p w14:paraId="45BDD7DD" w14:textId="77777777" w:rsidR="00E554A3" w:rsidRDefault="00000000">
      <w:r>
        <w:t>├─ Weld Defect (</w:t>
      </w:r>
      <w:r>
        <w:t>용접</w:t>
      </w:r>
      <w:r>
        <w:t xml:space="preserve"> </w:t>
      </w:r>
      <w:r>
        <w:t>불량</w:t>
      </w:r>
      <w:r>
        <w:t>): 52</w:t>
      </w:r>
      <w:r>
        <w:t>장</w:t>
      </w:r>
      <w:r>
        <w:t xml:space="preserve"> (16.8%)</w:t>
      </w:r>
    </w:p>
    <w:p w14:paraId="1F0F14ED" w14:textId="77777777" w:rsidR="00E554A3" w:rsidRDefault="00000000">
      <w:r>
        <w:t>├─ Inclusion (</w:t>
      </w:r>
      <w:r>
        <w:t>이물질</w:t>
      </w:r>
      <w:r>
        <w:t>): 43</w:t>
      </w:r>
      <w:r>
        <w:t>장</w:t>
      </w:r>
      <w:r>
        <w:t xml:space="preserve"> (13.9%)</w:t>
      </w:r>
    </w:p>
    <w:p w14:paraId="20A28132" w14:textId="77777777" w:rsidR="00E554A3" w:rsidRDefault="00000000">
      <w:r>
        <w:t>├─ Porosity (</w:t>
      </w:r>
      <w:r>
        <w:t>다공성</w:t>
      </w:r>
      <w:r>
        <w:t>): 38</w:t>
      </w:r>
      <w:r>
        <w:t>장</w:t>
      </w:r>
      <w:r>
        <w:t xml:space="preserve"> (12.3%)</w:t>
      </w:r>
    </w:p>
    <w:p w14:paraId="15431E61" w14:textId="77777777" w:rsidR="00E554A3" w:rsidRDefault="00000000">
      <w:r>
        <w:t>└─ Other (</w:t>
      </w:r>
      <w:r>
        <w:t>기타</w:t>
      </w:r>
      <w:r>
        <w:t>): 14</w:t>
      </w:r>
      <w:r>
        <w:t>장</w:t>
      </w:r>
      <w:r>
        <w:t xml:space="preserve"> (4.5%)</w:t>
      </w:r>
    </w:p>
    <w:p w14:paraId="4AF12017" w14:textId="77777777" w:rsidR="00E554A3" w:rsidRDefault="00000000">
      <w:r>
        <w:t>이미지</w:t>
      </w:r>
      <w:r>
        <w:t xml:space="preserve"> </w:t>
      </w:r>
      <w:r>
        <w:t>특성</w:t>
      </w:r>
      <w:r>
        <w:t>:</w:t>
      </w:r>
    </w:p>
    <w:p w14:paraId="1F68FCAE" w14:textId="77777777" w:rsidR="00E554A3" w:rsidRDefault="00000000">
      <w:pPr>
        <w:rPr>
          <w:lang w:eastAsia="ko-KR"/>
        </w:rPr>
      </w:pPr>
      <w:r>
        <w:rPr>
          <w:lang w:eastAsia="ko-KR"/>
        </w:rPr>
        <w:t>형식</w:t>
      </w:r>
      <w:r>
        <w:rPr>
          <w:lang w:eastAsia="ko-KR"/>
        </w:rPr>
        <w:t xml:space="preserve">: </w:t>
      </w:r>
      <w:r>
        <w:rPr>
          <w:lang w:eastAsia="ko-KR"/>
        </w:rPr>
        <w:t>그레이스케일</w:t>
      </w:r>
      <w:r>
        <w:rPr>
          <w:lang w:eastAsia="ko-KR"/>
        </w:rPr>
        <w:t xml:space="preserve"> 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>)</w:t>
      </w:r>
    </w:p>
    <w:p w14:paraId="19B26F63" w14:textId="77777777" w:rsidR="00E554A3" w:rsidRDefault="00000000">
      <w:pPr>
        <w:rPr>
          <w:lang w:eastAsia="ko-KR"/>
        </w:rPr>
      </w:pPr>
      <w:r>
        <w:rPr>
          <w:lang w:eastAsia="ko-KR"/>
        </w:rPr>
        <w:t>해상도</w:t>
      </w:r>
      <w:r>
        <w:rPr>
          <w:lang w:eastAsia="ko-KR"/>
        </w:rPr>
        <w:t xml:space="preserve">: 640×640 </w:t>
      </w:r>
      <w:r>
        <w:rPr>
          <w:lang w:eastAsia="ko-KR"/>
        </w:rPr>
        <w:t>픽셀</w:t>
      </w:r>
      <w:r>
        <w:rPr>
          <w:lang w:eastAsia="ko-KR"/>
        </w:rPr>
        <w:t xml:space="preserve"> (</w:t>
      </w:r>
      <w:r>
        <w:rPr>
          <w:lang w:eastAsia="ko-KR"/>
        </w:rPr>
        <w:t>리사이즈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)</w:t>
      </w:r>
    </w:p>
    <w:p w14:paraId="6D67EA13" w14:textId="77777777" w:rsidR="00E554A3" w:rsidRDefault="00000000">
      <w:pPr>
        <w:rPr>
          <w:lang w:eastAsia="ko-KR"/>
        </w:rPr>
      </w:pP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X-ray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468BD52F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(</w:t>
      </w:r>
      <w:r>
        <w:rPr>
          <w:lang w:eastAsia="ko-KR"/>
        </w:rPr>
        <w:t>파이프</w:t>
      </w:r>
      <w:r>
        <w:rPr>
          <w:lang w:eastAsia="ko-KR"/>
        </w:rPr>
        <w:t xml:space="preserve">, </w:t>
      </w:r>
      <w:r>
        <w:rPr>
          <w:lang w:eastAsia="ko-KR"/>
        </w:rPr>
        <w:t>판재</w:t>
      </w:r>
      <w:r>
        <w:rPr>
          <w:lang w:eastAsia="ko-KR"/>
        </w:rPr>
        <w:t xml:space="preserve">, </w:t>
      </w:r>
      <w:r>
        <w:rPr>
          <w:lang w:eastAsia="ko-KR"/>
        </w:rPr>
        <w:t>용접부</w:t>
      </w:r>
      <w:r>
        <w:rPr>
          <w:lang w:eastAsia="ko-KR"/>
        </w:rPr>
        <w:t>)</w:t>
      </w:r>
    </w:p>
    <w:p w14:paraId="7D7E56B2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0.5-10mm (</w:t>
      </w:r>
      <w:r>
        <w:rPr>
          <w:lang w:eastAsia="ko-KR"/>
        </w:rPr>
        <w:t>평균</w:t>
      </w:r>
      <w:r>
        <w:rPr>
          <w:lang w:eastAsia="ko-KR"/>
        </w:rPr>
        <w:t xml:space="preserve"> 3.2mm)</w:t>
      </w:r>
    </w:p>
    <w:p w14:paraId="72D0D6B5" w14:textId="77777777" w:rsidR="00E554A3" w:rsidRDefault="00000000">
      <w:pPr>
        <w:rPr>
          <w:lang w:eastAsia="ko-KR"/>
        </w:rPr>
      </w:pP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:</w:t>
      </w:r>
    </w:p>
    <w:p w14:paraId="50C9DB42" w14:textId="77777777" w:rsidR="00E554A3" w:rsidRDefault="00000000">
      <w:pPr>
        <w:rPr>
          <w:lang w:eastAsia="ko-KR"/>
        </w:rPr>
      </w:pPr>
      <w:r>
        <w:rPr>
          <w:lang w:eastAsia="ko-KR"/>
        </w:rPr>
        <w:t>라벨링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: 2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전문가가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(IoU &gt;0.85)</w:t>
      </w:r>
    </w:p>
    <w:p w14:paraId="6AED5667" w14:textId="77777777" w:rsidR="00E554A3" w:rsidRDefault="00000000">
      <w:pPr>
        <w:rPr>
          <w:lang w:eastAsia="ko-KR"/>
        </w:rPr>
      </w:pP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: </w:t>
      </w:r>
      <w:r>
        <w:rPr>
          <w:lang w:eastAsia="ko-KR"/>
        </w:rPr>
        <w:t>블러</w:t>
      </w:r>
      <w:r>
        <w:rPr>
          <w:lang w:eastAsia="ko-KR"/>
        </w:rPr>
        <w:t xml:space="preserve">, </w:t>
      </w:r>
      <w:r>
        <w:rPr>
          <w:lang w:eastAsia="ko-KR"/>
        </w:rPr>
        <w:t>저해상도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</w:p>
    <w:p w14:paraId="2E18AF0C" w14:textId="77777777" w:rsidR="00E554A3" w:rsidRDefault="00000000">
      <w:pPr>
        <w:rPr>
          <w:lang w:eastAsia="ko-KR"/>
        </w:rPr>
      </w:pP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: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</w:t>
      </w:r>
      <w:r>
        <w:rPr>
          <w:lang w:eastAsia="ko-KR"/>
        </w:rPr>
        <w:t>장만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04001C2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Stage 2: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1343DD61" w14:textId="77777777" w:rsidR="00E554A3" w:rsidRDefault="00000000">
      <w:r>
        <w:t>데이터</w:t>
      </w:r>
      <w:r>
        <w:t xml:space="preserve"> </w:t>
      </w:r>
      <w:r>
        <w:t>출처</w:t>
      </w:r>
      <w:r>
        <w:t xml:space="preserve">: Roboflow Universe - Casting Defects v1 (DPF </w:t>
      </w:r>
      <w:r>
        <w:t>특화</w:t>
      </w:r>
      <w:r>
        <w:t>) [40]</w:t>
      </w:r>
    </w:p>
    <w:p w14:paraId="2D909F57" w14:textId="77777777" w:rsidR="00E554A3" w:rsidRDefault="00000000">
      <w:r>
        <w:t>데이터</w:t>
      </w:r>
      <w:r>
        <w:t xml:space="preserve"> </w:t>
      </w:r>
      <w:r>
        <w:t>구성</w:t>
      </w:r>
      <w:r>
        <w:t>:</w:t>
      </w:r>
    </w:p>
    <w:p w14:paraId="203DA2ED" w14:textId="77777777" w:rsidR="00E554A3" w:rsidRDefault="00000000">
      <w:r>
        <w:t>총</w:t>
      </w:r>
      <w:r>
        <w:t xml:space="preserve"> </w:t>
      </w:r>
      <w:r>
        <w:t>이미지</w:t>
      </w:r>
      <w:r>
        <w:t>: 339</w:t>
      </w:r>
      <w:r>
        <w:t>장</w:t>
      </w:r>
    </w:p>
    <w:p w14:paraId="77A01B29" w14:textId="77777777" w:rsidR="00E554A3" w:rsidRDefault="00000000">
      <w:r>
        <w:lastRenderedPageBreak/>
        <w:t xml:space="preserve">├─ </w:t>
      </w:r>
      <w:r>
        <w:t>학습</w:t>
      </w:r>
      <w:r>
        <w:t xml:space="preserve"> </w:t>
      </w:r>
      <w:r>
        <w:t>세트</w:t>
      </w:r>
      <w:r>
        <w:t>: 281</w:t>
      </w:r>
      <w:r>
        <w:t>장</w:t>
      </w:r>
      <w:r>
        <w:t xml:space="preserve"> (82.9%)</w:t>
      </w:r>
    </w:p>
    <w:p w14:paraId="543EF585" w14:textId="77777777" w:rsidR="00E554A3" w:rsidRDefault="00000000">
      <w:r>
        <w:t xml:space="preserve">├─ </w:t>
      </w:r>
      <w:r>
        <w:t>검증</w:t>
      </w:r>
      <w:r>
        <w:t xml:space="preserve"> </w:t>
      </w:r>
      <w:r>
        <w:t>세트</w:t>
      </w:r>
      <w:r>
        <w:t>: 58</w:t>
      </w:r>
      <w:r>
        <w:t>장</w:t>
      </w:r>
      <w:r>
        <w:t xml:space="preserve"> (17.1%)</w:t>
      </w:r>
    </w:p>
    <w:p w14:paraId="0E5DD27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└─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: </w:t>
      </w:r>
      <w:r>
        <w:rPr>
          <w:lang w:eastAsia="ko-KR"/>
        </w:rPr>
        <w:t>없음</w:t>
      </w:r>
      <w:r>
        <w:rPr>
          <w:lang w:eastAsia="ko-KR"/>
        </w:rPr>
        <w:t xml:space="preserve"> 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)</w:t>
      </w:r>
    </w:p>
    <w:p w14:paraId="405F452B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>:</w:t>
      </w:r>
    </w:p>
    <w:p w14:paraId="21ED4FB9" w14:textId="77777777" w:rsidR="00E554A3" w:rsidRDefault="00000000">
      <w:pPr>
        <w:rPr>
          <w:lang w:eastAsia="ko-KR"/>
        </w:rPr>
      </w:pPr>
      <w:r>
        <w:rPr>
          <w:lang w:eastAsia="ko-KR"/>
        </w:rPr>
        <w:t>├─ Crack (</w:t>
      </w:r>
      <w:r>
        <w:rPr>
          <w:lang w:eastAsia="ko-KR"/>
        </w:rPr>
        <w:t>균열</w:t>
      </w:r>
      <w:r>
        <w:rPr>
          <w:lang w:eastAsia="ko-KR"/>
        </w:rPr>
        <w:t>): 178</w:t>
      </w:r>
      <w:r>
        <w:rPr>
          <w:lang w:eastAsia="ko-KR"/>
        </w:rPr>
        <w:t>장</w:t>
      </w:r>
      <w:r>
        <w:rPr>
          <w:lang w:eastAsia="ko-KR"/>
        </w:rPr>
        <w:t xml:space="preserve"> (52.5%)</w:t>
      </w:r>
    </w:p>
    <w:p w14:paraId="2818428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│   ├─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(&lt;0.5mm): 67</w:t>
      </w:r>
      <w:r>
        <w:rPr>
          <w:lang w:eastAsia="ko-KR"/>
        </w:rPr>
        <w:t>장</w:t>
      </w:r>
    </w:p>
    <w:p w14:paraId="45BCF21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│   ├─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(0.5-1mm): 84</w:t>
      </w:r>
      <w:r>
        <w:rPr>
          <w:lang w:eastAsia="ko-KR"/>
        </w:rPr>
        <w:t>장</w:t>
      </w:r>
    </w:p>
    <w:p w14:paraId="7CA0F7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│   └─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(&gt;1mm): 27</w:t>
      </w:r>
      <w:r>
        <w:rPr>
          <w:lang w:eastAsia="ko-KR"/>
        </w:rPr>
        <w:t>장</w:t>
      </w:r>
    </w:p>
    <w:p w14:paraId="4641404E" w14:textId="77777777" w:rsidR="00E554A3" w:rsidRDefault="00000000">
      <w:pPr>
        <w:rPr>
          <w:lang w:eastAsia="ko-KR"/>
        </w:rPr>
      </w:pPr>
      <w:r>
        <w:rPr>
          <w:lang w:eastAsia="ko-KR"/>
        </w:rPr>
        <w:t>│</w:t>
      </w:r>
    </w:p>
    <w:p w14:paraId="504CC83A" w14:textId="77777777" w:rsidR="00E554A3" w:rsidRDefault="00000000">
      <w:pPr>
        <w:rPr>
          <w:lang w:eastAsia="ko-KR"/>
        </w:rPr>
      </w:pPr>
      <w:r>
        <w:rPr>
          <w:lang w:eastAsia="ko-KR"/>
        </w:rPr>
        <w:t>└─ Melting (</w:t>
      </w:r>
      <w:r>
        <w:rPr>
          <w:lang w:eastAsia="ko-KR"/>
        </w:rPr>
        <w:t>용융</w:t>
      </w:r>
      <w:r>
        <w:rPr>
          <w:lang w:eastAsia="ko-KR"/>
        </w:rPr>
        <w:t>): 161</w:t>
      </w:r>
      <w:r>
        <w:rPr>
          <w:lang w:eastAsia="ko-KR"/>
        </w:rPr>
        <w:t>장</w:t>
      </w:r>
      <w:r>
        <w:rPr>
          <w:lang w:eastAsia="ko-KR"/>
        </w:rPr>
        <w:t xml:space="preserve"> (47.5%)</w:t>
      </w:r>
    </w:p>
    <w:p w14:paraId="2CAA356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r>
        <w:rPr>
          <w:lang w:eastAsia="ko-KR"/>
        </w:rPr>
        <w:t>국소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>: 89</w:t>
      </w:r>
      <w:r>
        <w:rPr>
          <w:lang w:eastAsia="ko-KR"/>
        </w:rPr>
        <w:t>장</w:t>
      </w:r>
    </w:p>
    <w:p w14:paraId="18CEC20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r>
        <w:rPr>
          <w:lang w:eastAsia="ko-KR"/>
        </w:rPr>
        <w:t>광범위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>: 52</w:t>
      </w:r>
      <w:r>
        <w:rPr>
          <w:lang w:eastAsia="ko-KR"/>
        </w:rPr>
        <w:t>장</w:t>
      </w:r>
    </w:p>
    <w:p w14:paraId="4EF7313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└─ </w:t>
      </w:r>
      <w:r>
        <w:rPr>
          <w:lang w:eastAsia="ko-KR"/>
        </w:rPr>
        <w:t>변형</w:t>
      </w:r>
      <w:r>
        <w:rPr>
          <w:lang w:eastAsia="ko-KR"/>
        </w:rPr>
        <w:t xml:space="preserve"> </w:t>
      </w:r>
      <w:r>
        <w:rPr>
          <w:lang w:eastAsia="ko-KR"/>
        </w:rPr>
        <w:t>동반</w:t>
      </w:r>
      <w:r>
        <w:rPr>
          <w:lang w:eastAsia="ko-KR"/>
        </w:rPr>
        <w:t>: 20</w:t>
      </w:r>
      <w:r>
        <w:rPr>
          <w:lang w:eastAsia="ko-KR"/>
        </w:rPr>
        <w:t>장</w:t>
      </w:r>
    </w:p>
    <w:p w14:paraId="7C2798D7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>:</w:t>
      </w:r>
    </w:p>
    <w:p w14:paraId="161F611A" w14:textId="77777777" w:rsidR="00E554A3" w:rsidRDefault="00000000">
      <w:pPr>
        <w:rPr>
          <w:lang w:eastAsia="ko-KR"/>
        </w:rPr>
      </w:pPr>
      <w:r>
        <w:rPr>
          <w:lang w:eastAsia="ko-KR"/>
        </w:rPr>
        <w:t>형식</w:t>
      </w:r>
      <w:r>
        <w:rPr>
          <w:lang w:eastAsia="ko-KR"/>
        </w:rPr>
        <w:t xml:space="preserve">: </w:t>
      </w:r>
      <w:r>
        <w:rPr>
          <w:lang w:eastAsia="ko-KR"/>
        </w:rPr>
        <w:t>그레이스케일</w:t>
      </w:r>
      <w:r>
        <w:rPr>
          <w:lang w:eastAsia="ko-KR"/>
        </w:rPr>
        <w:t xml:space="preserve"> (X-ray </w:t>
      </w:r>
      <w:r>
        <w:rPr>
          <w:lang w:eastAsia="ko-KR"/>
        </w:rPr>
        <w:t>이미지</w:t>
      </w:r>
      <w:r>
        <w:rPr>
          <w:lang w:eastAsia="ko-KR"/>
        </w:rPr>
        <w:t>)</w:t>
      </w:r>
    </w:p>
    <w:p w14:paraId="4CDCD2A0" w14:textId="77777777" w:rsidR="00E554A3" w:rsidRDefault="00000000">
      <w:pPr>
        <w:rPr>
          <w:lang w:eastAsia="ko-KR"/>
        </w:rPr>
      </w:pPr>
      <w:r>
        <w:rPr>
          <w:lang w:eastAsia="ko-KR"/>
        </w:rPr>
        <w:t>해상도</w:t>
      </w:r>
      <w:r>
        <w:rPr>
          <w:lang w:eastAsia="ko-KR"/>
        </w:rPr>
        <w:t xml:space="preserve">: 640×640 </w:t>
      </w:r>
      <w:r>
        <w:rPr>
          <w:lang w:eastAsia="ko-KR"/>
        </w:rPr>
        <w:t>픽셀</w:t>
      </w:r>
    </w:p>
    <w:p w14:paraId="4E891619" w14:textId="77777777" w:rsidR="00E554A3" w:rsidRDefault="00000000">
      <w:pPr>
        <w:rPr>
          <w:lang w:eastAsia="ko-KR"/>
        </w:rPr>
      </w:pP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산업용</w:t>
      </w:r>
      <w:r>
        <w:rPr>
          <w:lang w:eastAsia="ko-KR"/>
        </w:rPr>
        <w:t xml:space="preserve"> X-ray </w:t>
      </w:r>
      <w:r>
        <w:rPr>
          <w:lang w:eastAsia="ko-KR"/>
        </w:rPr>
        <w:t>스캐너</w:t>
      </w:r>
    </w:p>
    <w:p w14:paraId="7C218BFA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DPF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</w:t>
      </w:r>
      <w:r>
        <w:rPr>
          <w:lang w:eastAsia="ko-KR"/>
        </w:rPr>
        <w:t>벌집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>)</w:t>
      </w:r>
    </w:p>
    <w:p w14:paraId="2E04004A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0.1-5mm (</w:t>
      </w:r>
      <w:r>
        <w:rPr>
          <w:lang w:eastAsia="ko-KR"/>
        </w:rPr>
        <w:t>평균</w:t>
      </w:r>
      <w:r>
        <w:rPr>
          <w:lang w:eastAsia="ko-KR"/>
        </w:rPr>
        <w:t xml:space="preserve"> 1.8mm)</w:t>
      </w:r>
    </w:p>
    <w:p w14:paraId="6A8BE422" w14:textId="77777777" w:rsidR="00E554A3" w:rsidRDefault="00000000">
      <w:pPr>
        <w:rPr>
          <w:lang w:eastAsia="ko-KR"/>
        </w:rPr>
      </w:pP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13BBD09C" w14:textId="77777777" w:rsidR="00E554A3" w:rsidRDefault="00000000">
      <w:pPr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          </w:t>
      </w:r>
      <w:r>
        <w:rPr>
          <w:lang w:eastAsia="ko-KR"/>
        </w:rPr>
        <w:t>수량</w:t>
      </w:r>
      <w:r>
        <w:rPr>
          <w:lang w:eastAsia="ko-KR"/>
        </w:rPr>
        <w:t xml:space="preserve">    </w:t>
      </w:r>
      <w:r>
        <w:rPr>
          <w:lang w:eastAsia="ko-KR"/>
        </w:rPr>
        <w:t>특징</w:t>
      </w:r>
    </w:p>
    <w:p w14:paraId="273EA580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   87</w:t>
      </w:r>
      <w:r>
        <w:rPr>
          <w:lang w:eastAsia="ko-KR"/>
        </w:rPr>
        <w:t>장</w:t>
      </w:r>
      <w:r>
        <w:rPr>
          <w:lang w:eastAsia="ko-KR"/>
        </w:rPr>
        <w:t xml:space="preserve">    0.1-0.3mm,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295FD526" w14:textId="77777777" w:rsidR="00E554A3" w:rsidRDefault="00000000">
      <w:pPr>
        <w:rPr>
          <w:lang w:eastAsia="ko-KR"/>
        </w:rPr>
      </w:pPr>
      <w:r>
        <w:rPr>
          <w:lang w:eastAsia="ko-KR"/>
        </w:rPr>
        <w:t>저대비</w:t>
      </w:r>
      <w:r>
        <w:rPr>
          <w:lang w:eastAsia="ko-KR"/>
        </w:rPr>
        <w:t xml:space="preserve">             45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그레이스케일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</w:p>
    <w:p w14:paraId="5C80EEBE" w14:textId="77777777" w:rsidR="00E554A3" w:rsidRDefault="00000000">
      <w:pPr>
        <w:rPr>
          <w:lang w:eastAsia="ko-KR"/>
        </w:rPr>
      </w:pP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   23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균열</w:t>
      </w:r>
      <w:r>
        <w:rPr>
          <w:lang w:eastAsia="ko-KR"/>
        </w:rPr>
        <w:t>+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5953C3FE" w14:textId="77777777" w:rsidR="00E554A3" w:rsidRDefault="00000000">
      <w:pPr>
        <w:rPr>
          <w:lang w:eastAsia="ko-KR"/>
        </w:rPr>
      </w:pPr>
      <w:r>
        <w:rPr>
          <w:lang w:eastAsia="ko-KR"/>
        </w:rPr>
        <w:t>가장자리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31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근처</w:t>
      </w:r>
      <w:r>
        <w:rPr>
          <w:lang w:eastAsia="ko-KR"/>
        </w:rPr>
        <w:t xml:space="preserve">,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가림</w:t>
      </w:r>
    </w:p>
    <w:p w14:paraId="7D92C05C" w14:textId="77777777" w:rsidR="00E554A3" w:rsidRDefault="00000000">
      <w:pPr>
        <w:rPr>
          <w:lang w:eastAsia="ko-KR"/>
        </w:rPr>
      </w:pPr>
      <w:r>
        <w:rPr>
          <w:lang w:eastAsia="ko-KR"/>
        </w:rPr>
        <w:t>변형된</w:t>
      </w:r>
      <w:r>
        <w:rPr>
          <w:lang w:eastAsia="ko-KR"/>
        </w:rPr>
        <w:t xml:space="preserve"> </w:t>
      </w:r>
      <w:r>
        <w:rPr>
          <w:lang w:eastAsia="ko-KR"/>
        </w:rPr>
        <w:t>각도</w:t>
      </w:r>
      <w:r>
        <w:rPr>
          <w:lang w:eastAsia="ko-KR"/>
        </w:rPr>
        <w:t xml:space="preserve">        18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회전</w:t>
      </w:r>
      <w:r>
        <w:rPr>
          <w:lang w:eastAsia="ko-KR"/>
        </w:rPr>
        <w:t xml:space="preserve">, </w:t>
      </w:r>
      <w:r>
        <w:rPr>
          <w:lang w:eastAsia="ko-KR"/>
        </w:rPr>
        <w:t>왜곡된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</w:p>
    <w:p w14:paraId="01EA8881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>:</w:t>
      </w:r>
    </w:p>
    <w:p w14:paraId="1D8372BD" w14:textId="77777777" w:rsidR="00E554A3" w:rsidRDefault="00000000">
      <w:pPr>
        <w:rPr>
          <w:lang w:eastAsia="ko-KR"/>
        </w:rPr>
      </w:pP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샘플링</w:t>
      </w:r>
      <w:r>
        <w:rPr>
          <w:lang w:eastAsia="ko-KR"/>
        </w:rPr>
        <w:t xml:space="preserve">(Stratified Sampling):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56D58724" w14:textId="77777777" w:rsidR="00E554A3" w:rsidRDefault="00000000">
      <w:pPr>
        <w:rPr>
          <w:lang w:eastAsia="ko-KR"/>
        </w:rPr>
      </w:pP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시드</w:t>
      </w:r>
      <w:r>
        <w:rPr>
          <w:lang w:eastAsia="ko-KR"/>
        </w:rPr>
        <w:t>: 42 (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>)</w:t>
      </w:r>
    </w:p>
    <w:p w14:paraId="58AE4FAF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(</w:t>
      </w:r>
      <w:r>
        <w:rPr>
          <w:lang w:eastAsia="ko-KR"/>
        </w:rPr>
        <w:t>난이도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>)</w:t>
      </w:r>
    </w:p>
    <w:p w14:paraId="3233E41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BC1EE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&amp; 2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>:</w:t>
      </w:r>
    </w:p>
    <w:p w14:paraId="29F964CE" w14:textId="77777777" w:rsidR="00E554A3" w:rsidRDefault="00000000">
      <w:r>
        <w:t>augmentation = {</w:t>
      </w:r>
    </w:p>
    <w:p w14:paraId="5F9CFBF7" w14:textId="77777777" w:rsidR="00E554A3" w:rsidRDefault="00000000">
      <w:pPr>
        <w:pStyle w:val="1"/>
      </w:pPr>
      <w:r>
        <w:t>기하학적</w:t>
      </w:r>
      <w:r>
        <w:t xml:space="preserve"> </w:t>
      </w:r>
      <w:r>
        <w:t>변환</w:t>
      </w:r>
    </w:p>
    <w:p w14:paraId="247B175C" w14:textId="77777777" w:rsidR="00E554A3" w:rsidRDefault="00000000">
      <w:r>
        <w:t xml:space="preserve">'degrees': 10,           # </w:t>
      </w:r>
      <w:r>
        <w:t>회전</w:t>
      </w:r>
      <w:r>
        <w:t xml:space="preserve"> ±10</w:t>
      </w:r>
      <w:r>
        <w:t>도</w:t>
      </w:r>
    </w:p>
    <w:p w14:paraId="213BFC17" w14:textId="77777777" w:rsidR="00E554A3" w:rsidRDefault="00000000">
      <w:r>
        <w:t xml:space="preserve">'translate': 0.1,        # </w:t>
      </w:r>
      <w:r>
        <w:t>평행</w:t>
      </w:r>
      <w:r>
        <w:t xml:space="preserve"> </w:t>
      </w:r>
      <w:r>
        <w:t>이동</w:t>
      </w:r>
      <w:r>
        <w:t xml:space="preserve"> 10%</w:t>
      </w:r>
    </w:p>
    <w:p w14:paraId="1542C5C4" w14:textId="77777777" w:rsidR="00E554A3" w:rsidRDefault="00000000">
      <w:r>
        <w:t xml:space="preserve">'scale': 0.5,            # </w:t>
      </w:r>
      <w:r>
        <w:t>크기</w:t>
      </w:r>
      <w:r>
        <w:t xml:space="preserve"> 50-150%</w:t>
      </w:r>
    </w:p>
    <w:p w14:paraId="3DA9A7A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'shear': 5,              # </w:t>
      </w:r>
      <w:r>
        <w:rPr>
          <w:lang w:eastAsia="ko-KR"/>
        </w:rPr>
        <w:t>전단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±5</w:t>
      </w:r>
      <w:r>
        <w:rPr>
          <w:lang w:eastAsia="ko-KR"/>
        </w:rPr>
        <w:t>도</w:t>
      </w:r>
    </w:p>
    <w:p w14:paraId="3091750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'flipud': 0.5,           # </w:t>
      </w:r>
      <w:r>
        <w:rPr>
          <w:lang w:eastAsia="ko-KR"/>
        </w:rPr>
        <w:t>상하</w:t>
      </w:r>
      <w:r>
        <w:rPr>
          <w:lang w:eastAsia="ko-KR"/>
        </w:rPr>
        <w:t xml:space="preserve"> </w:t>
      </w:r>
      <w:r>
        <w:rPr>
          <w:lang w:eastAsia="ko-KR"/>
        </w:rPr>
        <w:t>반전</w:t>
      </w:r>
      <w:r>
        <w:rPr>
          <w:lang w:eastAsia="ko-KR"/>
        </w:rPr>
        <w:t xml:space="preserve"> 50%</w:t>
      </w:r>
    </w:p>
    <w:p w14:paraId="574372B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'fliplr': 0.5,           # </w:t>
      </w:r>
      <w:r>
        <w:rPr>
          <w:lang w:eastAsia="ko-KR"/>
        </w:rPr>
        <w:t>좌우</w:t>
      </w:r>
      <w:r>
        <w:rPr>
          <w:lang w:eastAsia="ko-KR"/>
        </w:rPr>
        <w:t xml:space="preserve"> </w:t>
      </w:r>
      <w:r>
        <w:rPr>
          <w:lang w:eastAsia="ko-KR"/>
        </w:rPr>
        <w:t>반전</w:t>
      </w:r>
      <w:r>
        <w:rPr>
          <w:lang w:eastAsia="ko-KR"/>
        </w:rPr>
        <w:t xml:space="preserve"> 50%</w:t>
      </w:r>
    </w:p>
    <w:p w14:paraId="5193F8BF" w14:textId="77777777" w:rsidR="00E554A3" w:rsidRDefault="00000000">
      <w:pPr>
        <w:pStyle w:val="1"/>
      </w:pPr>
      <w:r>
        <w:t>픽셀</w:t>
      </w:r>
      <w:r>
        <w:t xml:space="preserve"> </w:t>
      </w:r>
      <w:r>
        <w:t>변환</w:t>
      </w:r>
    </w:p>
    <w:p w14:paraId="34BA884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'hsv_h': 0.015,          # </w:t>
      </w:r>
      <w:r>
        <w:rPr>
          <w:lang w:eastAsia="ko-KR"/>
        </w:rPr>
        <w:t>색조</w:t>
      </w:r>
      <w:r>
        <w:rPr>
          <w:lang w:eastAsia="ko-KR"/>
        </w:rPr>
        <w:t xml:space="preserve"> (</w:t>
      </w:r>
      <w:r>
        <w:rPr>
          <w:lang w:eastAsia="ko-KR"/>
        </w:rPr>
        <w:t>최소</w:t>
      </w:r>
      <w:r>
        <w:rPr>
          <w:lang w:eastAsia="ko-KR"/>
        </w:rPr>
        <w:t xml:space="preserve">, </w:t>
      </w:r>
      <w:r>
        <w:rPr>
          <w:lang w:eastAsia="ko-KR"/>
        </w:rPr>
        <w:t>그레이스케일</w:t>
      </w:r>
      <w:r>
        <w:rPr>
          <w:lang w:eastAsia="ko-KR"/>
        </w:rPr>
        <w:t>)</w:t>
      </w:r>
    </w:p>
    <w:p w14:paraId="730C1F2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'hsv_s': 0.7,            # </w:t>
      </w:r>
      <w:r>
        <w:rPr>
          <w:lang w:eastAsia="ko-KR"/>
        </w:rPr>
        <w:t>채도</w:t>
      </w:r>
    </w:p>
    <w:p w14:paraId="33132C6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'hsv_v': 0.4,            # </w:t>
      </w:r>
      <w:r>
        <w:rPr>
          <w:lang w:eastAsia="ko-KR"/>
        </w:rPr>
        <w:t>명도</w:t>
      </w:r>
      <w:r>
        <w:rPr>
          <w:lang w:eastAsia="ko-KR"/>
        </w:rPr>
        <w:t xml:space="preserve"> (</w:t>
      </w:r>
      <w:r>
        <w:rPr>
          <w:lang w:eastAsia="ko-KR"/>
        </w:rPr>
        <w:t>밝기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)</w:t>
      </w:r>
    </w:p>
    <w:p w14:paraId="019C19C2" w14:textId="77777777" w:rsidR="00E554A3" w:rsidRDefault="00000000">
      <w:pPr>
        <w:pStyle w:val="1"/>
      </w:pPr>
      <w:r>
        <w:t>고급</w:t>
      </w:r>
      <w:r>
        <w:t xml:space="preserve"> </w:t>
      </w:r>
      <w:r>
        <w:t>증강</w:t>
      </w:r>
    </w:p>
    <w:p w14:paraId="5C94D7E1" w14:textId="77777777" w:rsidR="00E554A3" w:rsidRDefault="00000000">
      <w:r>
        <w:t>'mosaic': 1.0,           # Mosaic (4</w:t>
      </w:r>
      <w:r>
        <w:t>장</w:t>
      </w:r>
      <w:r>
        <w:t xml:space="preserve"> </w:t>
      </w:r>
      <w:r>
        <w:t>조합</w:t>
      </w:r>
      <w:r>
        <w:t>)</w:t>
      </w:r>
    </w:p>
    <w:p w14:paraId="552AB99D" w14:textId="77777777" w:rsidR="00E554A3" w:rsidRDefault="00000000">
      <w:pPr>
        <w:rPr>
          <w:lang w:eastAsia="ko-KR"/>
        </w:rPr>
      </w:pPr>
      <w:r>
        <w:rPr>
          <w:lang w:eastAsia="ko-KR"/>
        </w:rPr>
        <w:t>'mixup': 0.0,            # Mixup (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)</w:t>
      </w:r>
    </w:p>
    <w:p w14:paraId="631FB066" w14:textId="77777777" w:rsidR="00E554A3" w:rsidRDefault="00000000">
      <w:r>
        <w:t>'copy_paste': 0.0,       # Copy-Paste (</w:t>
      </w:r>
      <w:r>
        <w:t>사용</w:t>
      </w:r>
      <w:r>
        <w:t xml:space="preserve"> </w:t>
      </w:r>
      <w:r>
        <w:t>안</w:t>
      </w:r>
      <w:r>
        <w:t xml:space="preserve"> </w:t>
      </w:r>
      <w:r>
        <w:t>함</w:t>
      </w:r>
      <w:r>
        <w:t>)</w:t>
      </w:r>
    </w:p>
    <w:p w14:paraId="51BF1644" w14:textId="77777777" w:rsidR="00E554A3" w:rsidRDefault="00000000">
      <w:pPr>
        <w:pStyle w:val="1"/>
      </w:pPr>
      <w:r>
        <w:t>노이즈</w:t>
      </w:r>
      <w:r>
        <w:t xml:space="preserve"> </w:t>
      </w:r>
      <w:r>
        <w:t>및</w:t>
      </w:r>
      <w:r>
        <w:t xml:space="preserve"> </w:t>
      </w:r>
      <w:r>
        <w:t>블러</w:t>
      </w:r>
    </w:p>
    <w:p w14:paraId="2AC607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'blur': 0.01,            # </w:t>
      </w:r>
      <w:r>
        <w:rPr>
          <w:lang w:eastAsia="ko-KR"/>
        </w:rPr>
        <w:t>가우시안</w:t>
      </w:r>
      <w:r>
        <w:rPr>
          <w:lang w:eastAsia="ko-KR"/>
        </w:rPr>
        <w:t xml:space="preserve"> </w:t>
      </w:r>
      <w:r>
        <w:rPr>
          <w:lang w:eastAsia="ko-KR"/>
        </w:rPr>
        <w:t>블러</w:t>
      </w:r>
      <w:r>
        <w:rPr>
          <w:lang w:eastAsia="ko-KR"/>
        </w:rPr>
        <w:t xml:space="preserve"> (</w:t>
      </w:r>
      <w:r>
        <w:rPr>
          <w:lang w:eastAsia="ko-KR"/>
        </w:rPr>
        <w:t>최소</w:t>
      </w:r>
      <w:r>
        <w:rPr>
          <w:lang w:eastAsia="ko-KR"/>
        </w:rPr>
        <w:t>)</w:t>
      </w:r>
    </w:p>
    <w:p w14:paraId="0A0910C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'noise': 0.02            # </w:t>
      </w:r>
      <w:r>
        <w:rPr>
          <w:lang w:eastAsia="ko-KR"/>
        </w:rPr>
        <w:t>가우시안</w:t>
      </w:r>
      <w:r>
        <w:rPr>
          <w:lang w:eastAsia="ko-KR"/>
        </w:rPr>
        <w:t xml:space="preserve"> </w:t>
      </w:r>
      <w:r>
        <w:rPr>
          <w:lang w:eastAsia="ko-KR"/>
        </w:rPr>
        <w:t>노이즈</w:t>
      </w:r>
      <w:r>
        <w:rPr>
          <w:lang w:eastAsia="ko-KR"/>
        </w:rPr>
        <w:t xml:space="preserve"> (</w:t>
      </w:r>
      <w:r>
        <w:rPr>
          <w:lang w:eastAsia="ko-KR"/>
        </w:rPr>
        <w:t>최소</w:t>
      </w:r>
      <w:r>
        <w:rPr>
          <w:lang w:eastAsia="ko-KR"/>
        </w:rPr>
        <w:t>)</w:t>
      </w:r>
    </w:p>
    <w:p w14:paraId="18D49B33" w14:textId="77777777" w:rsidR="00E554A3" w:rsidRDefault="00000000">
      <w:pPr>
        <w:rPr>
          <w:lang w:eastAsia="ko-KR"/>
        </w:rPr>
      </w:pPr>
      <w:r>
        <w:rPr>
          <w:lang w:eastAsia="ko-KR"/>
        </w:rPr>
        <w:t>}</w:t>
      </w:r>
    </w:p>
    <w:p w14:paraId="2F52BA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Mosaic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13C061CD" w14:textId="77777777" w:rsidR="00E554A3" w:rsidRDefault="00000000">
      <w:pPr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5674B78F" w14:textId="77777777" w:rsidR="00E554A3" w:rsidRDefault="00000000">
      <w:pPr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스케일의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56B2CABB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다양성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24184359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</w:p>
    <w:p w14:paraId="51DC77E3" w14:textId="77777777" w:rsidR="00E554A3" w:rsidRDefault="00000000">
      <w:r>
        <w:t xml:space="preserve">Close Mosaic </w:t>
      </w:r>
      <w:r>
        <w:t>전략</w:t>
      </w:r>
      <w:r>
        <w:t xml:space="preserve"> (Stage 2 only):</w:t>
      </w:r>
    </w:p>
    <w:p w14:paraId="11F00F0B" w14:textId="77777777" w:rsidR="00E554A3" w:rsidRDefault="00000000">
      <w:pPr>
        <w:pStyle w:val="1"/>
      </w:pPr>
      <w:r>
        <w:t>마지막</w:t>
      </w:r>
      <w:r>
        <w:t xml:space="preserve"> 10 </w:t>
      </w:r>
      <w:r>
        <w:t>에포크는</w:t>
      </w:r>
      <w:r>
        <w:t xml:space="preserve"> Mosaic </w:t>
      </w:r>
      <w:r>
        <w:t>해제</w:t>
      </w:r>
    </w:p>
    <w:p w14:paraId="417DC8BA" w14:textId="77777777" w:rsidR="00E554A3" w:rsidRDefault="00000000">
      <w:r>
        <w:t>close_mosaic = 10  # Epoch 91-100</w:t>
      </w:r>
    </w:p>
    <w:p w14:paraId="118A5619" w14:textId="77777777" w:rsidR="00E554A3" w:rsidRDefault="00000000">
      <w:pPr>
        <w:pStyle w:val="1"/>
      </w:pPr>
      <w:r>
        <w:t>효과</w:t>
      </w:r>
      <w:r>
        <w:t xml:space="preserve">: </w:t>
      </w:r>
      <w:r>
        <w:t>원본</w:t>
      </w:r>
      <w:r>
        <w:t xml:space="preserve"> </w:t>
      </w:r>
      <w:r>
        <w:t>이미지로</w:t>
      </w:r>
      <w:r>
        <w:t xml:space="preserve"> </w:t>
      </w:r>
      <w:r>
        <w:t>정밀</w:t>
      </w:r>
      <w:r>
        <w:t xml:space="preserve"> </w:t>
      </w:r>
      <w:r>
        <w:t>학습</w:t>
      </w:r>
    </w:p>
    <w:p w14:paraId="0315BE59" w14:textId="77777777" w:rsidR="00E554A3" w:rsidRDefault="00000000">
      <w:pPr>
        <w:pStyle w:val="1"/>
      </w:pPr>
      <w:r>
        <w:t xml:space="preserve">returns </w:t>
      </w:r>
      <w:r>
        <w:t>최종</w:t>
      </w:r>
      <w:r>
        <w:t xml:space="preserve"> </w:t>
      </w:r>
      <w:r>
        <w:t>성능</w:t>
      </w:r>
      <w:r>
        <w:t xml:space="preserve"> 0.5-1.5%p </w:t>
      </w:r>
      <w:r>
        <w:t>추가</w:t>
      </w:r>
      <w:r>
        <w:t xml:space="preserve"> </w:t>
      </w:r>
      <w:r>
        <w:t>향상</w:t>
      </w:r>
    </w:p>
    <w:p w14:paraId="743417D2" w14:textId="77777777" w:rsidR="00E554A3" w:rsidRDefault="00000000">
      <w:pPr>
        <w:pStyle w:val="3"/>
      </w:pPr>
      <w:r>
        <w:t xml:space="preserve">B. </w:t>
      </w:r>
      <w:r>
        <w:t>모델</w:t>
      </w:r>
      <w:r>
        <w:t xml:space="preserve"> </w:t>
      </w:r>
      <w:r>
        <w:t>아키텍처</w:t>
      </w:r>
    </w:p>
    <w:p w14:paraId="0D82DC0A" w14:textId="77777777" w:rsidR="00E554A3" w:rsidRDefault="00000000">
      <w:r>
        <w:t xml:space="preserve">1. </w:t>
      </w:r>
      <w:r>
        <w:t>비교</w:t>
      </w:r>
      <w:r>
        <w:t xml:space="preserve"> </w:t>
      </w:r>
      <w:r>
        <w:t>모델</w:t>
      </w:r>
      <w:r>
        <w:t xml:space="preserve"> </w:t>
      </w:r>
      <w:r>
        <w:t>선정</w:t>
      </w:r>
    </w:p>
    <w:p w14:paraId="704022B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클래스의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</w:t>
      </w:r>
      <w:r>
        <w:rPr>
          <w:lang w:eastAsia="ko-KR"/>
        </w:rPr>
        <w:t>공정성을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:</w:t>
      </w:r>
    </w:p>
    <w:p w14:paraId="678040A2" w14:textId="77777777" w:rsidR="00E554A3" w:rsidRDefault="00000000">
      <w:r>
        <w:t>YOLOv8s (Small variant):</w:t>
      </w:r>
    </w:p>
    <w:p w14:paraId="3E3C80C3" w14:textId="77777777" w:rsidR="00E554A3" w:rsidRDefault="00000000">
      <w:r>
        <w:t>구조</w:t>
      </w:r>
      <w:r>
        <w:t>:</w:t>
      </w:r>
    </w:p>
    <w:p w14:paraId="3224809F" w14:textId="77777777" w:rsidR="00E554A3" w:rsidRDefault="00000000">
      <w:r>
        <w:t>- Backbone: CSPDarknet with C2f modules</w:t>
      </w:r>
    </w:p>
    <w:p w14:paraId="3D672E0D" w14:textId="77777777" w:rsidR="00E554A3" w:rsidRDefault="00000000">
      <w:r>
        <w:t>- Neck: PAN-FPN</w:t>
      </w:r>
    </w:p>
    <w:p w14:paraId="3A5E7DD8" w14:textId="77777777" w:rsidR="00E554A3" w:rsidRDefault="00000000">
      <w:r>
        <w:t>- Head: Anchor-free detection head</w:t>
      </w:r>
    </w:p>
    <w:p w14:paraId="560E8821" w14:textId="77777777" w:rsidR="00E554A3" w:rsidRDefault="00000000">
      <w:r>
        <w:t>파라미터</w:t>
      </w:r>
      <w:r>
        <w:t xml:space="preserve"> </w:t>
      </w:r>
      <w:r>
        <w:t>수</w:t>
      </w:r>
      <w:r>
        <w:t>: 11.1M</w:t>
      </w:r>
    </w:p>
    <w:p w14:paraId="068950D4" w14:textId="77777777" w:rsidR="00E554A3" w:rsidRDefault="00000000">
      <w:r>
        <w:t>GFLOPs: 28.4</w:t>
      </w:r>
    </w:p>
    <w:p w14:paraId="5CEE8BA3" w14:textId="77777777" w:rsidR="00E554A3" w:rsidRDefault="00000000">
      <w:r>
        <w:t>입력</w:t>
      </w:r>
      <w:r>
        <w:t xml:space="preserve"> </w:t>
      </w:r>
      <w:r>
        <w:t>크기</w:t>
      </w:r>
      <w:r>
        <w:t>: 640×640</w:t>
      </w:r>
    </w:p>
    <w:p w14:paraId="466FD603" w14:textId="77777777" w:rsidR="00E554A3" w:rsidRDefault="00000000">
      <w:r>
        <w:t>YOLO11s (Small variant):</w:t>
      </w:r>
    </w:p>
    <w:p w14:paraId="4B721D36" w14:textId="77777777" w:rsidR="00E554A3" w:rsidRDefault="00000000">
      <w:r>
        <w:t>구조</w:t>
      </w:r>
      <w:r>
        <w:t>:</w:t>
      </w:r>
    </w:p>
    <w:p w14:paraId="73D77E93" w14:textId="77777777" w:rsidR="00E554A3" w:rsidRDefault="00000000">
      <w:r>
        <w:lastRenderedPageBreak/>
        <w:t>- Backbone: CSPDarknet with C3k2 modules</w:t>
      </w:r>
    </w:p>
    <w:p w14:paraId="2D1FC510" w14:textId="77777777" w:rsidR="00E554A3" w:rsidRDefault="00000000">
      <w:r>
        <w:t>- Neck: PAN-FPN with C2PSA</w:t>
      </w:r>
    </w:p>
    <w:p w14:paraId="36D7D3CD" w14:textId="77777777" w:rsidR="00E554A3" w:rsidRDefault="00000000">
      <w:r>
        <w:t>- Head: Anchor-free detection head</w:t>
      </w:r>
    </w:p>
    <w:p w14:paraId="10E522E9" w14:textId="77777777" w:rsidR="00E554A3" w:rsidRDefault="00000000">
      <w:pPr>
        <w:rPr>
          <w:lang w:eastAsia="ko-KR"/>
        </w:rPr>
      </w:pP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: 9.4M (-15.3%)</w:t>
      </w:r>
    </w:p>
    <w:p w14:paraId="41790A67" w14:textId="77777777" w:rsidR="00E554A3" w:rsidRDefault="00000000">
      <w:pPr>
        <w:rPr>
          <w:lang w:eastAsia="ko-KR"/>
        </w:rPr>
      </w:pPr>
      <w:r>
        <w:rPr>
          <w:lang w:eastAsia="ko-KR"/>
        </w:rPr>
        <w:t>GFLOPs: 26.8 (-5.6%)</w:t>
      </w:r>
    </w:p>
    <w:p w14:paraId="5B90EF60" w14:textId="77777777" w:rsidR="00E554A3" w:rsidRDefault="00000000">
      <w:pPr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640×640</w:t>
      </w:r>
    </w:p>
    <w:p w14:paraId="623C2D89" w14:textId="77777777" w:rsidR="00E554A3" w:rsidRDefault="00000000">
      <w:pPr>
        <w:rPr>
          <w:lang w:eastAsia="ko-KR"/>
        </w:rPr>
      </w:pP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>:</w:t>
      </w:r>
    </w:p>
    <w:p w14:paraId="39ABBDAE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640×640</w:t>
      </w:r>
    </w:p>
    <w:p w14:paraId="0C989F0B" w14:textId="77777777" w:rsidR="00E554A3" w:rsidRDefault="00000000">
      <w:pPr>
        <w:rPr>
          <w:lang w:eastAsia="ko-KR"/>
        </w:rPr>
      </w:pP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: ~10M </w:t>
      </w:r>
      <w:r>
        <w:rPr>
          <w:lang w:eastAsia="ko-KR"/>
        </w:rPr>
        <w:t>파라미터</w:t>
      </w:r>
    </w:p>
    <w:p w14:paraId="561A32E0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: Anchor-free</w:t>
      </w:r>
    </w:p>
    <w:p w14:paraId="461E98F6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>: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</w:p>
    <w:p w14:paraId="1EDEEA3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</w:p>
    <w:p w14:paraId="68CAFE97" w14:textId="77777777" w:rsidR="00E554A3" w:rsidRDefault="00000000">
      <w:pPr>
        <w:rPr>
          <w:lang w:eastAsia="ko-KR"/>
        </w:rPr>
      </w:pPr>
      <w:r>
        <w:rPr>
          <w:lang w:eastAsia="ko-KR"/>
        </w:rPr>
        <w:t>C2f (YOLOv8) vs C3k2 (YOLO11):</w:t>
      </w:r>
    </w:p>
    <w:p w14:paraId="4E95C7D0" w14:textId="77777777" w:rsidR="00E554A3" w:rsidRDefault="00000000">
      <w:r>
        <w:t>C2f Module:</w:t>
      </w:r>
    </w:p>
    <w:p w14:paraId="631F520C" w14:textId="77777777" w:rsidR="00E554A3" w:rsidRDefault="00000000">
      <w:r>
        <w:t xml:space="preserve">Input </w:t>
      </w:r>
      <w:r>
        <w:t>에서</w:t>
      </w:r>
      <w:r>
        <w:t xml:space="preserve">  Split</w:t>
      </w:r>
    </w:p>
    <w:p w14:paraId="439B8E3F" w14:textId="77777777" w:rsidR="00E554A3" w:rsidRDefault="00000000">
      <w:r>
        <w:t xml:space="preserve">├─ Path 1: Conv </w:t>
      </w:r>
      <w:r>
        <w:t>에서</w:t>
      </w:r>
      <w:r>
        <w:t xml:space="preserve">  Bottleneck </w:t>
      </w:r>
      <w:r>
        <w:t>에서</w:t>
      </w:r>
      <w:r>
        <w:t xml:space="preserve">  ...</w:t>
      </w:r>
    </w:p>
    <w:p w14:paraId="41ACD257" w14:textId="77777777" w:rsidR="00E554A3" w:rsidRDefault="00000000">
      <w:r>
        <w:t xml:space="preserve">└─ Path 2: Conv </w:t>
      </w:r>
      <w:r>
        <w:t>에서</w:t>
      </w:r>
      <w:r>
        <w:t xml:space="preserve">  Bottleneck </w:t>
      </w:r>
      <w:r>
        <w:t>에서</w:t>
      </w:r>
      <w:r>
        <w:t xml:space="preserve">  ...</w:t>
      </w:r>
    </w:p>
    <w:p w14:paraId="1E0E2A13" w14:textId="77777777" w:rsidR="00E554A3" w:rsidRDefault="00000000">
      <w:r>
        <w:t>결과적으로</w:t>
      </w:r>
      <w:r>
        <w:t xml:space="preserve"> Concat </w:t>
      </w:r>
      <w:r>
        <w:t>결과적으로</w:t>
      </w:r>
      <w:r>
        <w:t xml:space="preserve"> Conv </w:t>
      </w:r>
      <w:r>
        <w:t>결과적으로</w:t>
      </w:r>
      <w:r>
        <w:t xml:space="preserve"> Output</w:t>
      </w:r>
    </w:p>
    <w:p w14:paraId="2070E5E8" w14:textId="77777777" w:rsidR="00E554A3" w:rsidRDefault="00000000">
      <w:r>
        <w:t>C3k2 Module:</w:t>
      </w:r>
    </w:p>
    <w:p w14:paraId="2630C84E" w14:textId="77777777" w:rsidR="00E554A3" w:rsidRDefault="00000000">
      <w:r>
        <w:t xml:space="preserve">Input </w:t>
      </w:r>
      <w:r>
        <w:t>에서</w:t>
      </w:r>
      <w:r>
        <w:t xml:space="preserve">  Split</w:t>
      </w:r>
    </w:p>
    <w:p w14:paraId="388115B4" w14:textId="77777777" w:rsidR="00E554A3" w:rsidRDefault="00000000">
      <w:r>
        <w:t xml:space="preserve">├─ Path 1: Conv(k=2×2) </w:t>
      </w:r>
      <w:r>
        <w:t>에서</w:t>
      </w:r>
      <w:r>
        <w:t xml:space="preserve">  Bottleneck</w:t>
      </w:r>
    </w:p>
    <w:p w14:paraId="4B2A6B2A" w14:textId="77777777" w:rsidR="00E554A3" w:rsidRDefault="00000000">
      <w:r>
        <w:t xml:space="preserve">└─ Path 2: Conv(k=2×2) </w:t>
      </w:r>
      <w:r>
        <w:t>에서</w:t>
      </w:r>
      <w:r>
        <w:t xml:space="preserve">  Bottleneck</w:t>
      </w:r>
    </w:p>
    <w:p w14:paraId="355DFCC1" w14:textId="77777777" w:rsidR="00E554A3" w:rsidRDefault="00000000">
      <w:r>
        <w:t>결과적으로</w:t>
      </w:r>
      <w:r>
        <w:t xml:space="preserve"> Concat </w:t>
      </w:r>
      <w:r>
        <w:t>결과적으로</w:t>
      </w:r>
      <w:r>
        <w:t xml:space="preserve"> Conv </w:t>
      </w:r>
      <w:r>
        <w:t>결과적으로</w:t>
      </w:r>
      <w:r>
        <w:t xml:space="preserve"> Output</w:t>
      </w:r>
    </w:p>
    <w:p w14:paraId="71B6516D" w14:textId="77777777" w:rsidR="00E554A3" w:rsidRDefault="00000000">
      <w:pPr>
        <w:rPr>
          <w:lang w:eastAsia="ko-KR"/>
        </w:rPr>
      </w:pPr>
      <w:r>
        <w:rPr>
          <w:lang w:eastAsia="ko-KR"/>
        </w:rPr>
        <w:t>차이점</w:t>
      </w:r>
      <w:r>
        <w:rPr>
          <w:lang w:eastAsia="ko-KR"/>
        </w:rPr>
        <w:t>:</w:t>
      </w:r>
    </w:p>
    <w:p w14:paraId="7A5EB0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: 3×3 </w:t>
      </w:r>
      <w:r>
        <w:rPr>
          <w:lang w:eastAsia="ko-KR"/>
        </w:rPr>
        <w:t>및</w:t>
      </w:r>
      <w:r>
        <w:rPr>
          <w:lang w:eastAsia="ko-KR"/>
        </w:rPr>
        <w:t xml:space="preserve"> 2×2 (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세밀한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1D9B244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파라미터</w:t>
      </w:r>
      <w:r>
        <w:rPr>
          <w:lang w:eastAsia="ko-KR"/>
        </w:rPr>
        <w:t xml:space="preserve">: -8% </w:t>
      </w:r>
      <w:r>
        <w:rPr>
          <w:lang w:eastAsia="ko-KR"/>
        </w:rPr>
        <w:t>감소</w:t>
      </w:r>
    </w:p>
    <w:p w14:paraId="63CC23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계산량</w:t>
      </w:r>
      <w:r>
        <w:rPr>
          <w:lang w:eastAsia="ko-KR"/>
        </w:rPr>
        <w:t xml:space="preserve">: -6% </w:t>
      </w:r>
      <w:r>
        <w:rPr>
          <w:lang w:eastAsia="ko-KR"/>
        </w:rPr>
        <w:t>감소</w:t>
      </w:r>
    </w:p>
    <w:p w14:paraId="2989C915" w14:textId="77777777" w:rsidR="00E554A3" w:rsidRDefault="00000000">
      <w:r>
        <w:t>C2PSA (YOLO11</w:t>
      </w:r>
      <w:r>
        <w:t>의</w:t>
      </w:r>
      <w:r>
        <w:t xml:space="preserve"> </w:t>
      </w:r>
      <w:r>
        <w:t>혁신</w:t>
      </w:r>
      <w:r>
        <w:t>):</w:t>
      </w:r>
    </w:p>
    <w:p w14:paraId="25F3E9A5" w14:textId="77777777" w:rsidR="00E554A3" w:rsidRDefault="00000000">
      <w:r>
        <w:t>Context-aware Path-wise Spatial Attention:</w:t>
      </w:r>
    </w:p>
    <w:p w14:paraId="19572F91" w14:textId="77777777" w:rsidR="00E554A3" w:rsidRDefault="00000000">
      <w:r>
        <w:t>Input Feature (H×W×C)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2628"/>
      </w:tblGrid>
      <w:tr w:rsidR="00E554A3" w14:paraId="106B0E92" w14:textId="77777777">
        <w:tc>
          <w:tcPr>
            <w:tcW w:w="5184" w:type="dxa"/>
          </w:tcPr>
          <w:p w14:paraId="40C8923C" w14:textId="77777777" w:rsidR="00E554A3" w:rsidRDefault="00E554A3"/>
        </w:tc>
        <w:tc>
          <w:tcPr>
            <w:tcW w:w="5184" w:type="dxa"/>
          </w:tcPr>
          <w:p w14:paraId="699EE95A" w14:textId="77777777" w:rsidR="00E554A3" w:rsidRDefault="00E554A3"/>
        </w:tc>
      </w:tr>
    </w:tbl>
    <w:p w14:paraId="761AA797" w14:textId="77777777" w:rsidR="00E554A3" w:rsidRDefault="00000000">
      <w:r>
        <w:t>├─ Path 1: Spatial Attention</w:t>
      </w:r>
    </w:p>
    <w:p w14:paraId="779C40AA" w14:textId="77777777" w:rsidR="00E554A3" w:rsidRDefault="00000000">
      <w:r>
        <w:t xml:space="preserve">│   └─ MaxPool + AvgPool </w:t>
      </w:r>
      <w:r>
        <w:t>에서</w:t>
      </w:r>
      <w:r>
        <w:t xml:space="preserve">  Conv </w:t>
      </w:r>
      <w:r>
        <w:t>에서</w:t>
      </w:r>
      <w:r>
        <w:t xml:space="preserve">  Sigmoid</w:t>
      </w:r>
    </w:p>
    <w:p w14:paraId="4069C0D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│       </w:t>
      </w:r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2628"/>
      </w:tblGrid>
      <w:tr w:rsidR="00E554A3" w14:paraId="1CFB49F4" w14:textId="77777777">
        <w:tc>
          <w:tcPr>
            <w:tcW w:w="5184" w:type="dxa"/>
          </w:tcPr>
          <w:p w14:paraId="34185838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24FD1AD6" w14:textId="77777777" w:rsidR="00E554A3" w:rsidRDefault="00E554A3">
            <w:pPr>
              <w:rPr>
                <w:lang w:eastAsia="ko-KR"/>
              </w:rPr>
            </w:pPr>
          </w:p>
        </w:tc>
      </w:tr>
    </w:tbl>
    <w:p w14:paraId="6F50D0AE" w14:textId="77777777" w:rsidR="00E554A3" w:rsidRDefault="00000000">
      <w:r>
        <w:t>├─ Path 2: Channel Attention</w:t>
      </w:r>
    </w:p>
    <w:p w14:paraId="0A62A883" w14:textId="77777777" w:rsidR="00E554A3" w:rsidRDefault="00000000">
      <w:r>
        <w:t xml:space="preserve">│   └─ Global Pool </w:t>
      </w:r>
      <w:r>
        <w:t>에서</w:t>
      </w:r>
      <w:r>
        <w:t xml:space="preserve">  FC </w:t>
      </w:r>
      <w:r>
        <w:t>에서</w:t>
      </w:r>
      <w:r>
        <w:t xml:space="preserve">  ReLU </w:t>
      </w:r>
      <w:r>
        <w:t>에서</w:t>
      </w:r>
      <w:r>
        <w:t xml:space="preserve">  FC </w:t>
      </w:r>
      <w:r>
        <w:t>에서</w:t>
      </w:r>
      <w:r>
        <w:t xml:space="preserve">  Sigmoid</w:t>
      </w:r>
    </w:p>
    <w:p w14:paraId="05E76277" w14:textId="77777777" w:rsidR="00E554A3" w:rsidRDefault="00000000">
      <w:r>
        <w:t xml:space="preserve">│       </w:t>
      </w:r>
      <w:r>
        <w:t>에서</w:t>
      </w:r>
      <w:r>
        <w:t xml:space="preserve">  </w:t>
      </w:r>
      <w:r>
        <w:t>채널별</w:t>
      </w:r>
      <w:r>
        <w:t xml:space="preserve"> </w:t>
      </w:r>
      <w:r>
        <w:t>가중치</w:t>
      </w:r>
      <w:r>
        <w:t xml:space="preserve"> </w:t>
      </w:r>
      <w:r>
        <w:t>학습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2628"/>
      </w:tblGrid>
      <w:tr w:rsidR="00E554A3" w14:paraId="22E0E389" w14:textId="77777777">
        <w:tc>
          <w:tcPr>
            <w:tcW w:w="5184" w:type="dxa"/>
          </w:tcPr>
          <w:p w14:paraId="18B91D8A" w14:textId="77777777" w:rsidR="00E554A3" w:rsidRDefault="00E554A3"/>
        </w:tc>
        <w:tc>
          <w:tcPr>
            <w:tcW w:w="5184" w:type="dxa"/>
          </w:tcPr>
          <w:p w14:paraId="10AEF45A" w14:textId="77777777" w:rsidR="00E554A3" w:rsidRDefault="00E554A3"/>
        </w:tc>
      </w:tr>
    </w:tbl>
    <w:p w14:paraId="2885B325" w14:textId="77777777" w:rsidR="00E554A3" w:rsidRDefault="00000000">
      <w:r>
        <w:t>└─ Path 3: Context Aggregation</w:t>
      </w:r>
    </w:p>
    <w:p w14:paraId="2C366B02" w14:textId="77777777" w:rsidR="00E554A3" w:rsidRDefault="00000000">
      <w:r>
        <w:t>└─ Multi-scale Conv (1×1, 3×3, 5×5)</w:t>
      </w:r>
    </w:p>
    <w:p w14:paraId="3EB3FA07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스케일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2628"/>
      </w:tblGrid>
      <w:tr w:rsidR="00E554A3" w14:paraId="1AA56035" w14:textId="77777777">
        <w:tc>
          <w:tcPr>
            <w:tcW w:w="5184" w:type="dxa"/>
          </w:tcPr>
          <w:p w14:paraId="198BB144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1F1C4590" w14:textId="77777777" w:rsidR="00E554A3" w:rsidRDefault="00E554A3">
            <w:pPr>
              <w:rPr>
                <w:lang w:eastAsia="ko-KR"/>
              </w:rPr>
            </w:pPr>
          </w:p>
        </w:tc>
      </w:tr>
    </w:tbl>
    <w:p w14:paraId="5568A240" w14:textId="77777777" w:rsidR="00E554A3" w:rsidRDefault="00000000">
      <w:r>
        <w:t>↓</w:t>
      </w:r>
    </w:p>
    <w:p w14:paraId="2A2558A7" w14:textId="77777777" w:rsidR="00E554A3" w:rsidRDefault="00000000">
      <w:r>
        <w:t>Fusion Layer (</w:t>
      </w:r>
      <w:r>
        <w:t>학습</w:t>
      </w:r>
      <w:r>
        <w:t xml:space="preserve"> </w:t>
      </w:r>
      <w:r>
        <w:t>가능한</w:t>
      </w:r>
      <w:r>
        <w:t xml:space="preserve"> </w:t>
      </w:r>
      <w:r>
        <w:t>가중치</w:t>
      </w:r>
      <w:r>
        <w:t>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2628"/>
      </w:tblGrid>
      <w:tr w:rsidR="00E554A3" w14:paraId="187B5FE7" w14:textId="77777777">
        <w:tc>
          <w:tcPr>
            <w:tcW w:w="5184" w:type="dxa"/>
          </w:tcPr>
          <w:p w14:paraId="75C6CB9E" w14:textId="77777777" w:rsidR="00E554A3" w:rsidRDefault="00E554A3"/>
        </w:tc>
        <w:tc>
          <w:tcPr>
            <w:tcW w:w="5184" w:type="dxa"/>
          </w:tcPr>
          <w:p w14:paraId="667E5B24" w14:textId="77777777" w:rsidR="00E554A3" w:rsidRDefault="00E554A3"/>
        </w:tc>
      </w:tr>
    </w:tbl>
    <w:p w14:paraId="501AE301" w14:textId="77777777" w:rsidR="00E554A3" w:rsidRDefault="00000000">
      <w:r>
        <w:t>↓</w:t>
      </w:r>
    </w:p>
    <w:p w14:paraId="32837F25" w14:textId="77777777" w:rsidR="00E554A3" w:rsidRDefault="00000000">
      <w:r>
        <w:t>Output Feature (H×W×C)</w:t>
      </w:r>
    </w:p>
    <w:p w14:paraId="79B189DA" w14:textId="77777777" w:rsidR="00E554A3" w:rsidRDefault="00000000">
      <w:r>
        <w:t>효과</w:t>
      </w:r>
      <w:r>
        <w:t>:</w:t>
      </w:r>
    </w:p>
    <w:p w14:paraId="2B02611D" w14:textId="77777777" w:rsidR="00E554A3" w:rsidRDefault="00000000">
      <w:r>
        <w:t xml:space="preserve">1. </w:t>
      </w:r>
      <w:r>
        <w:t>미세</w:t>
      </w:r>
      <w:r>
        <w:t xml:space="preserve"> </w:t>
      </w:r>
      <w:r>
        <w:t>결함</w:t>
      </w:r>
      <w:r>
        <w:t xml:space="preserve"> </w:t>
      </w:r>
      <w:r>
        <w:t>검출</w:t>
      </w:r>
      <w:r>
        <w:t>: Spatial Attention</w:t>
      </w:r>
      <w:r>
        <w:t>으로</w:t>
      </w:r>
      <w:r>
        <w:t xml:space="preserve"> 0.1mm</w:t>
      </w:r>
      <w:r>
        <w:t>급</w:t>
      </w:r>
      <w:r>
        <w:t xml:space="preserve"> </w:t>
      </w:r>
      <w:r>
        <w:t>균열</w:t>
      </w:r>
      <w:r>
        <w:t xml:space="preserve"> </w:t>
      </w:r>
      <w:r>
        <w:t>포착</w:t>
      </w:r>
    </w:p>
    <w:p w14:paraId="15546530" w14:textId="77777777" w:rsidR="00E554A3" w:rsidRDefault="00000000">
      <w:r>
        <w:t xml:space="preserve">2. </w:t>
      </w:r>
      <w:r>
        <w:t>클래스</w:t>
      </w:r>
      <w:r>
        <w:t xml:space="preserve"> </w:t>
      </w:r>
      <w:r>
        <w:t>구분</w:t>
      </w:r>
      <w:r>
        <w:t>: Channel Attention</w:t>
      </w:r>
      <w:r>
        <w:t>으로</w:t>
      </w:r>
      <w:r>
        <w:t xml:space="preserve"> </w:t>
      </w:r>
      <w:r>
        <w:t>균열</w:t>
      </w:r>
      <w:r>
        <w:t>/</w:t>
      </w:r>
      <w:r>
        <w:t>용융</w:t>
      </w:r>
      <w:r>
        <w:t xml:space="preserve"> </w:t>
      </w:r>
      <w:r>
        <w:t>구별</w:t>
      </w:r>
    </w:p>
    <w:p w14:paraId="61BA9922" w14:textId="77777777" w:rsidR="00E554A3" w:rsidRDefault="00000000">
      <w:r>
        <w:t xml:space="preserve">3. </w:t>
      </w:r>
      <w:r>
        <w:t>배경</w:t>
      </w:r>
      <w:r>
        <w:t xml:space="preserve"> </w:t>
      </w:r>
      <w:r>
        <w:t>억제</w:t>
      </w:r>
      <w:r>
        <w:t>: Context Aggregation</w:t>
      </w:r>
      <w:r>
        <w:t>으로</w:t>
      </w:r>
      <w:r>
        <w:t xml:space="preserve"> </w:t>
      </w:r>
      <w:r>
        <w:t>노이즈</w:t>
      </w:r>
      <w:r>
        <w:t xml:space="preserve"> </w:t>
      </w:r>
      <w:r>
        <w:t>제거</w:t>
      </w:r>
    </w:p>
    <w:p w14:paraId="4E919E1E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하이퍼파라미터</w:t>
      </w:r>
    </w:p>
    <w:p w14:paraId="436BCCE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19A071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(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>):</w:t>
      </w:r>
    </w:p>
    <w:p w14:paraId="3B3E059B" w14:textId="77777777" w:rsidR="00E554A3" w:rsidRDefault="00000000">
      <w:r>
        <w:t>CPU: Intel Core i5-1340P</w:t>
      </w:r>
    </w:p>
    <w:p w14:paraId="5569D39D" w14:textId="77777777" w:rsidR="00E554A3" w:rsidRDefault="00000000">
      <w:r>
        <w:t xml:space="preserve">- </w:t>
      </w:r>
      <w:r>
        <w:t>코어</w:t>
      </w:r>
      <w:r>
        <w:t>: 12</w:t>
      </w:r>
      <w:r>
        <w:t>코어</w:t>
      </w:r>
      <w:r>
        <w:t xml:space="preserve"> (P-core 4 + E-core 8)</w:t>
      </w:r>
    </w:p>
    <w:p w14:paraId="57E812BD" w14:textId="77777777" w:rsidR="00E554A3" w:rsidRDefault="00000000">
      <w:r>
        <w:t xml:space="preserve">- </w:t>
      </w:r>
      <w:r>
        <w:t>기본</w:t>
      </w:r>
      <w:r>
        <w:t xml:space="preserve"> </w:t>
      </w:r>
      <w:r>
        <w:t>클럭</w:t>
      </w:r>
      <w:r>
        <w:t>: 1.9 GHz</w:t>
      </w:r>
    </w:p>
    <w:p w14:paraId="7D23BB4B" w14:textId="77777777" w:rsidR="00E554A3" w:rsidRDefault="00000000">
      <w:r>
        <w:t xml:space="preserve">- </w:t>
      </w:r>
      <w:r>
        <w:t>부스트</w:t>
      </w:r>
      <w:r>
        <w:t xml:space="preserve"> </w:t>
      </w:r>
      <w:r>
        <w:t>클럭</w:t>
      </w:r>
      <w:r>
        <w:t>: 4.6 GHz</w:t>
      </w:r>
    </w:p>
    <w:p w14:paraId="5ED515E5" w14:textId="77777777" w:rsidR="00E554A3" w:rsidRDefault="00000000">
      <w:r>
        <w:t xml:space="preserve">- </w:t>
      </w:r>
      <w:r>
        <w:t>캐시</w:t>
      </w:r>
      <w:r>
        <w:t>: 12 MB</w:t>
      </w:r>
    </w:p>
    <w:p w14:paraId="2FB5D087" w14:textId="77777777" w:rsidR="00E554A3" w:rsidRDefault="00000000">
      <w:r>
        <w:t>RAM: 16 GB DDR4</w:t>
      </w:r>
    </w:p>
    <w:p w14:paraId="6D0D98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속도</w:t>
      </w:r>
      <w:r>
        <w:rPr>
          <w:lang w:eastAsia="ko-KR"/>
        </w:rPr>
        <w:t>: 3200 MHz</w:t>
      </w:r>
    </w:p>
    <w:p w14:paraId="3DAC789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: 14 GB (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>)</w:t>
      </w:r>
    </w:p>
    <w:p w14:paraId="1C9B4400" w14:textId="77777777" w:rsidR="00E554A3" w:rsidRDefault="00000000">
      <w:pPr>
        <w:rPr>
          <w:lang w:eastAsia="ko-KR"/>
        </w:rPr>
      </w:pPr>
      <w:r>
        <w:rPr>
          <w:lang w:eastAsia="ko-KR"/>
        </w:rPr>
        <w:t>저장장치</w:t>
      </w:r>
      <w:r>
        <w:rPr>
          <w:lang w:eastAsia="ko-KR"/>
        </w:rPr>
        <w:t>: NVMe SSD 512 GB</w:t>
      </w:r>
    </w:p>
    <w:p w14:paraId="0B8C73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>: 3,500 MB/s</w:t>
      </w:r>
    </w:p>
    <w:p w14:paraId="262DD0B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쓰기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>: 3,000 MB/s</w:t>
      </w:r>
    </w:p>
    <w:p w14:paraId="46ABCE7F" w14:textId="77777777" w:rsidR="00E554A3" w:rsidRDefault="00000000">
      <w:pPr>
        <w:rPr>
          <w:lang w:eastAsia="ko-KR"/>
        </w:rPr>
      </w:pPr>
      <w:r>
        <w:rPr>
          <w:lang w:eastAsia="ko-KR"/>
        </w:rPr>
        <w:t>OS: Windows 11 Pro</w:t>
      </w:r>
    </w:p>
    <w:p w14:paraId="481DC0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>:</w:t>
      </w:r>
    </w:p>
    <w:p w14:paraId="387AF43C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: GPU </w:t>
      </w:r>
      <w:r>
        <w:rPr>
          <w:lang w:eastAsia="ko-KR"/>
        </w:rPr>
        <w:t>환경별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(CUDA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r>
        <w:rPr>
          <w:lang w:eastAsia="ko-KR"/>
        </w:rPr>
        <w:t>드라이버</w:t>
      </w:r>
      <w:r>
        <w:rPr>
          <w:lang w:eastAsia="ko-KR"/>
        </w:rPr>
        <w:t>)</w:t>
      </w:r>
    </w:p>
    <w:p w14:paraId="5FF86142" w14:textId="77777777" w:rsidR="00E554A3" w:rsidRDefault="00000000">
      <w:pPr>
        <w:rPr>
          <w:lang w:eastAsia="ko-KR"/>
        </w:rPr>
      </w:pPr>
      <w:r>
        <w:rPr>
          <w:lang w:eastAsia="ko-KR"/>
        </w:rPr>
        <w:t>접근성</w:t>
      </w:r>
      <w:r>
        <w:rPr>
          <w:lang w:eastAsia="ko-KR"/>
        </w:rPr>
        <w:t xml:space="preserve">: </w:t>
      </w: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6B81B69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: GPU </w:t>
      </w:r>
      <w:r>
        <w:rPr>
          <w:lang w:eastAsia="ko-KR"/>
        </w:rPr>
        <w:t>서버</w:t>
      </w:r>
      <w:r>
        <w:rPr>
          <w:lang w:eastAsia="ko-KR"/>
        </w:rPr>
        <w:t xml:space="preserve">($10K-50K) </w:t>
      </w:r>
      <w:r>
        <w:rPr>
          <w:lang w:eastAsia="ko-KR"/>
        </w:rPr>
        <w:t>불필요</w:t>
      </w:r>
    </w:p>
    <w:p w14:paraId="70005D57" w14:textId="77777777" w:rsidR="00E554A3" w:rsidRDefault="00000000">
      <w:pPr>
        <w:rPr>
          <w:lang w:eastAsia="ko-KR"/>
        </w:rPr>
      </w:pPr>
      <w:r>
        <w:rPr>
          <w:lang w:eastAsia="ko-KR"/>
        </w:rPr>
        <w:t>안정성</w:t>
      </w:r>
      <w:r>
        <w:rPr>
          <w:lang w:eastAsia="ko-KR"/>
        </w:rPr>
        <w:t xml:space="preserve">: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오버플로우</w:t>
      </w:r>
      <w:r>
        <w:rPr>
          <w:lang w:eastAsia="ko-KR"/>
        </w:rPr>
        <w:t xml:space="preserve">, </w:t>
      </w:r>
      <w:r>
        <w:rPr>
          <w:lang w:eastAsia="ko-KR"/>
        </w:rPr>
        <w:t>드라이버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</w:p>
    <w:p w14:paraId="5909B66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</w:p>
    <w:p w14:paraId="64A7B1E2" w14:textId="77777777" w:rsidR="00E554A3" w:rsidRDefault="00000000">
      <w:pPr>
        <w:rPr>
          <w:lang w:eastAsia="ko-KR"/>
        </w:rPr>
      </w:pPr>
      <w:r>
        <w:rPr>
          <w:lang w:eastAsia="ko-KR"/>
        </w:rPr>
        <w:t>Python: 3.13.2</w:t>
      </w:r>
    </w:p>
    <w:p w14:paraId="10601F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PyTorch: 2.7.1 (CPU </w:t>
      </w:r>
      <w:r>
        <w:rPr>
          <w:lang w:eastAsia="ko-KR"/>
        </w:rPr>
        <w:t>버전</w:t>
      </w:r>
      <w:r>
        <w:rPr>
          <w:lang w:eastAsia="ko-KR"/>
        </w:rPr>
        <w:t>)</w:t>
      </w:r>
    </w:p>
    <w:p w14:paraId="52B254CB" w14:textId="77777777" w:rsidR="00E554A3" w:rsidRDefault="00000000">
      <w:pPr>
        <w:rPr>
          <w:lang w:eastAsia="ko-KR"/>
        </w:rPr>
      </w:pPr>
      <w:r>
        <w:rPr>
          <w:lang w:eastAsia="ko-KR"/>
        </w:rPr>
        <w:t>Ultralytics: 8.3.174</w:t>
      </w:r>
    </w:p>
    <w:p w14:paraId="1E6BD9D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CUDA: </w:t>
      </w:r>
      <w:r>
        <w:rPr>
          <w:lang w:eastAsia="ko-KR"/>
        </w:rPr>
        <w:t>없음</w:t>
      </w:r>
      <w:r>
        <w:rPr>
          <w:lang w:eastAsia="ko-KR"/>
        </w:rPr>
        <w:t xml:space="preserve"> (CPU </w:t>
      </w:r>
      <w:r>
        <w:rPr>
          <w:lang w:eastAsia="ko-KR"/>
        </w:rPr>
        <w:t>전용</w:t>
      </w:r>
      <w:r>
        <w:rPr>
          <w:lang w:eastAsia="ko-KR"/>
        </w:rPr>
        <w:t>)</w:t>
      </w:r>
    </w:p>
    <w:p w14:paraId="2A91151A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>:</w:t>
      </w:r>
    </w:p>
    <w:p w14:paraId="1AE353EC" w14:textId="77777777" w:rsidR="00E554A3" w:rsidRDefault="00000000">
      <w:pPr>
        <w:rPr>
          <w:lang w:eastAsia="ko-KR"/>
        </w:rPr>
      </w:pPr>
      <w:r>
        <w:rPr>
          <w:lang w:eastAsia="ko-KR"/>
        </w:rPr>
        <w:t>├─ numpy: 1.26.2 (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>)</w:t>
      </w:r>
    </w:p>
    <w:p w14:paraId="1E175788" w14:textId="77777777" w:rsidR="00E554A3" w:rsidRDefault="00000000">
      <w:pPr>
        <w:rPr>
          <w:lang w:eastAsia="ko-KR"/>
        </w:rPr>
      </w:pPr>
      <w:r>
        <w:rPr>
          <w:lang w:eastAsia="ko-KR"/>
        </w:rPr>
        <w:t>├─ opencv-python: 4.8.1.78 (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)</w:t>
      </w:r>
    </w:p>
    <w:p w14:paraId="0085CB3C" w14:textId="77777777" w:rsidR="00E554A3" w:rsidRDefault="00000000">
      <w:pPr>
        <w:rPr>
          <w:lang w:eastAsia="ko-KR"/>
        </w:rPr>
      </w:pPr>
      <w:r>
        <w:rPr>
          <w:lang w:eastAsia="ko-KR"/>
        </w:rPr>
        <w:t>├─ pandas: 2.1.4 (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)</w:t>
      </w:r>
    </w:p>
    <w:p w14:paraId="27D27392" w14:textId="77777777" w:rsidR="00E554A3" w:rsidRDefault="00000000">
      <w:pPr>
        <w:rPr>
          <w:lang w:eastAsia="ko-KR"/>
        </w:rPr>
      </w:pPr>
      <w:r>
        <w:rPr>
          <w:lang w:eastAsia="ko-KR"/>
        </w:rPr>
        <w:t>├─ matplotlib: 3.8.2 (</w:t>
      </w:r>
      <w:r>
        <w:rPr>
          <w:lang w:eastAsia="ko-KR"/>
        </w:rPr>
        <w:t>시각화</w:t>
      </w:r>
      <w:r>
        <w:rPr>
          <w:lang w:eastAsia="ko-KR"/>
        </w:rPr>
        <w:t>)</w:t>
      </w:r>
    </w:p>
    <w:p w14:paraId="4FA87969" w14:textId="77777777" w:rsidR="00E554A3" w:rsidRDefault="00000000">
      <w:pPr>
        <w:rPr>
          <w:lang w:eastAsia="ko-KR"/>
        </w:rPr>
      </w:pPr>
      <w:r>
        <w:rPr>
          <w:lang w:eastAsia="ko-KR"/>
        </w:rPr>
        <w:t>├─ seaborn: 0.13.0 (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>)</w:t>
      </w:r>
    </w:p>
    <w:p w14:paraId="0D46A087" w14:textId="77777777" w:rsidR="00E554A3" w:rsidRDefault="00000000">
      <w:pPr>
        <w:rPr>
          <w:lang w:eastAsia="ko-KR"/>
        </w:rPr>
      </w:pPr>
      <w:r>
        <w:rPr>
          <w:lang w:eastAsia="ko-KR"/>
        </w:rPr>
        <w:t>└─ pyyaml: 6.0.1 (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)</w:t>
      </w:r>
    </w:p>
    <w:p w14:paraId="698922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하이퍼파라미터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4CED143C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Stage 1: X-ray </w:t>
      </w:r>
      <w:r>
        <w:rPr>
          <w:lang w:eastAsia="ko-KR"/>
        </w:rPr>
        <w:t>사전학습</w:t>
      </w:r>
      <w:r>
        <w:rPr>
          <w:lang w:eastAsia="ko-KR"/>
        </w:rPr>
        <w:t>:</w:t>
      </w:r>
    </w:p>
    <w:p w14:paraId="3E2E19C3" w14:textId="77777777" w:rsidR="00E554A3" w:rsidRDefault="00000000">
      <w:r>
        <w:t>epochs: 50</w:t>
      </w:r>
    </w:p>
    <w:p w14:paraId="099F3120" w14:textId="77777777" w:rsidR="00E554A3" w:rsidRDefault="00000000">
      <w:r>
        <w:t>batch: 8</w:t>
      </w:r>
    </w:p>
    <w:p w14:paraId="3B2C3F97" w14:textId="77777777" w:rsidR="00E554A3" w:rsidRDefault="00000000">
      <w:r>
        <w:t>imgsz: 640</w:t>
      </w:r>
    </w:p>
    <w:p w14:paraId="2B9048B7" w14:textId="77777777" w:rsidR="00E554A3" w:rsidRDefault="00000000">
      <w:r>
        <w:t>optimizer: AdamW</w:t>
      </w:r>
    </w:p>
    <w:p w14:paraId="59426B8C" w14:textId="77777777" w:rsidR="00E554A3" w:rsidRDefault="00000000">
      <w:r>
        <w:t xml:space="preserve">lr0: 0.01           # </w:t>
      </w:r>
      <w:r>
        <w:t>초기</w:t>
      </w:r>
      <w:r>
        <w:t xml:space="preserve"> </w:t>
      </w:r>
      <w:r>
        <w:t>학습률</w:t>
      </w:r>
    </w:p>
    <w:p w14:paraId="6424B63E" w14:textId="77777777" w:rsidR="00E554A3" w:rsidRDefault="00000000">
      <w:r>
        <w:t xml:space="preserve">lrf: 0.01           # </w:t>
      </w:r>
      <w:r>
        <w:t>최종</w:t>
      </w:r>
      <w:r>
        <w:t xml:space="preserve"> </w:t>
      </w:r>
      <w:r>
        <w:t>학습률</w:t>
      </w:r>
      <w:r>
        <w:t xml:space="preserve"> (lr0 * lrf)</w:t>
      </w:r>
    </w:p>
    <w:p w14:paraId="6F70674D" w14:textId="77777777" w:rsidR="00E554A3" w:rsidRDefault="00000000">
      <w:r>
        <w:t xml:space="preserve">momentum: 0.937     # SGD </w:t>
      </w:r>
      <w:r>
        <w:t>모멘텀</w:t>
      </w:r>
      <w:r>
        <w:t xml:space="preserve"> (AdamW</w:t>
      </w:r>
      <w:r>
        <w:t>에서는</w:t>
      </w:r>
      <w:r>
        <w:t xml:space="preserve"> beta1)</w:t>
      </w:r>
    </w:p>
    <w:p w14:paraId="4637DBB3" w14:textId="77777777" w:rsidR="00E554A3" w:rsidRDefault="00000000">
      <w:r>
        <w:t>weight_decay: 0.0005</w:t>
      </w:r>
    </w:p>
    <w:p w14:paraId="67F43D10" w14:textId="77777777" w:rsidR="00E554A3" w:rsidRDefault="00000000">
      <w:r>
        <w:t xml:space="preserve">warmup_epochs: 3    # </w:t>
      </w:r>
      <w:r>
        <w:t>학습률</w:t>
      </w:r>
      <w:r>
        <w:t xml:space="preserve"> </w:t>
      </w:r>
      <w:r>
        <w:t>워밍업</w:t>
      </w:r>
    </w:p>
    <w:p w14:paraId="1FD78341" w14:textId="77777777" w:rsidR="00E554A3" w:rsidRDefault="00000000">
      <w:r>
        <w:t>warmup_momentum: 0.8</w:t>
      </w:r>
    </w:p>
    <w:p w14:paraId="29D3126E" w14:textId="77777777" w:rsidR="00E554A3" w:rsidRDefault="00000000">
      <w:r>
        <w:t>warmup_bias_lr: 0.1</w:t>
      </w:r>
    </w:p>
    <w:p w14:paraId="2176DA2F" w14:textId="77777777" w:rsidR="00E554A3" w:rsidRDefault="00000000">
      <w:r>
        <w:t>box: 7.5            # Box loss gain</w:t>
      </w:r>
    </w:p>
    <w:p w14:paraId="679CF6D8" w14:textId="77777777" w:rsidR="00E554A3" w:rsidRDefault="00000000">
      <w:r>
        <w:t>cls: 0.5            # Class loss gain</w:t>
      </w:r>
    </w:p>
    <w:p w14:paraId="0BB69809" w14:textId="77777777" w:rsidR="00E554A3" w:rsidRDefault="00000000">
      <w:r>
        <w:t>dfl: 1.5            # DFL loss gain</w:t>
      </w:r>
    </w:p>
    <w:p w14:paraId="76F34365" w14:textId="77777777" w:rsidR="00E554A3" w:rsidRDefault="00000000">
      <w:r>
        <w:t xml:space="preserve">patience: 10        # </w:t>
      </w:r>
      <w:r>
        <w:t>조기</w:t>
      </w:r>
      <w:r>
        <w:t xml:space="preserve"> </w:t>
      </w:r>
      <w:r>
        <w:t>종료</w:t>
      </w:r>
      <w:r>
        <w:t xml:space="preserve"> </w:t>
      </w:r>
      <w:r>
        <w:t>인내</w:t>
      </w:r>
    </w:p>
    <w:p w14:paraId="6D6D6762" w14:textId="77777777" w:rsidR="00E554A3" w:rsidRDefault="00000000">
      <w:r>
        <w:t xml:space="preserve">close_mosaic: 0     # Mosaic </w:t>
      </w:r>
      <w:r>
        <w:t>해제</w:t>
      </w:r>
      <w:r>
        <w:t xml:space="preserve"> </w:t>
      </w:r>
      <w:r>
        <w:t>안</w:t>
      </w:r>
      <w:r>
        <w:t xml:space="preserve"> </w:t>
      </w:r>
      <w:r>
        <w:t>함</w:t>
      </w:r>
    </w:p>
    <w:p w14:paraId="192417CF" w14:textId="77777777" w:rsidR="00E554A3" w:rsidRDefault="00000000">
      <w:r>
        <w:t xml:space="preserve">Stage 2: DPF </w:t>
      </w:r>
      <w:r>
        <w:t>파인튜닝</w:t>
      </w:r>
      <w:r>
        <w:t>:</w:t>
      </w:r>
    </w:p>
    <w:p w14:paraId="18B227C2" w14:textId="77777777" w:rsidR="00E554A3" w:rsidRDefault="00000000">
      <w:r>
        <w:t>epochs: 100         # ★ Stage 1</w:t>
      </w:r>
      <w:r>
        <w:t>의</w:t>
      </w:r>
      <w:r>
        <w:t xml:space="preserve"> 2</w:t>
      </w:r>
      <w:r>
        <w:t>배</w:t>
      </w:r>
    </w:p>
    <w:p w14:paraId="05AC02DD" w14:textId="77777777" w:rsidR="00E554A3" w:rsidRDefault="00000000">
      <w:r>
        <w:t>batch: 8</w:t>
      </w:r>
    </w:p>
    <w:p w14:paraId="32F69368" w14:textId="77777777" w:rsidR="00E554A3" w:rsidRDefault="00000000">
      <w:r>
        <w:t>imgsz: 640</w:t>
      </w:r>
    </w:p>
    <w:p w14:paraId="3881BC52" w14:textId="77777777" w:rsidR="00E554A3" w:rsidRDefault="00000000">
      <w:r>
        <w:t>optimizer: AdamW</w:t>
      </w:r>
    </w:p>
    <w:p w14:paraId="642270D3" w14:textId="77777777" w:rsidR="00E554A3" w:rsidRDefault="00000000">
      <w:r>
        <w:t>lr0: 0.01</w:t>
      </w:r>
    </w:p>
    <w:p w14:paraId="184F4318" w14:textId="77777777" w:rsidR="00E554A3" w:rsidRDefault="00000000">
      <w:r>
        <w:t>lrf: 0.01</w:t>
      </w:r>
    </w:p>
    <w:p w14:paraId="33CDAD89" w14:textId="77777777" w:rsidR="00E554A3" w:rsidRDefault="00000000">
      <w:r>
        <w:t>momentum: 0.937</w:t>
      </w:r>
    </w:p>
    <w:p w14:paraId="748734FC" w14:textId="77777777" w:rsidR="00E554A3" w:rsidRDefault="00000000">
      <w:r>
        <w:t>weight_decay: 0.0005</w:t>
      </w:r>
    </w:p>
    <w:p w14:paraId="0208AE0C" w14:textId="77777777" w:rsidR="00E554A3" w:rsidRDefault="00000000">
      <w:r>
        <w:t>warmup_epochs: 3</w:t>
      </w:r>
    </w:p>
    <w:p w14:paraId="2209B7A3" w14:textId="77777777" w:rsidR="00E554A3" w:rsidRDefault="00000000">
      <w:r>
        <w:t>warmup_momentum: 0.8</w:t>
      </w:r>
    </w:p>
    <w:p w14:paraId="69D6A14F" w14:textId="77777777" w:rsidR="00E554A3" w:rsidRDefault="00000000">
      <w:r>
        <w:t>warmup_bias_lr: 0.1</w:t>
      </w:r>
    </w:p>
    <w:p w14:paraId="69F75446" w14:textId="77777777" w:rsidR="00E554A3" w:rsidRDefault="00000000">
      <w:r>
        <w:t>box: 7.5</w:t>
      </w:r>
    </w:p>
    <w:p w14:paraId="5068F5F1" w14:textId="77777777" w:rsidR="00E554A3" w:rsidRDefault="00000000">
      <w:r>
        <w:t>cls: 0.5</w:t>
      </w:r>
    </w:p>
    <w:p w14:paraId="65B009B2" w14:textId="77777777" w:rsidR="00E554A3" w:rsidRDefault="00000000">
      <w:r>
        <w:t>dfl: 1.5</w:t>
      </w:r>
    </w:p>
    <w:p w14:paraId="2D70E821" w14:textId="77777777" w:rsidR="00E554A3" w:rsidRDefault="00000000">
      <w:r>
        <w:t>patience: 15        # ★ Stage 1</w:t>
      </w:r>
      <w:r>
        <w:t>보다</w:t>
      </w:r>
      <w:r>
        <w:t xml:space="preserve"> </w:t>
      </w:r>
      <w:r>
        <w:t>높음</w:t>
      </w:r>
      <w:r>
        <w:t xml:space="preserve"> (</w:t>
      </w:r>
      <w:r>
        <w:t>후반부</w:t>
      </w:r>
      <w:r>
        <w:t xml:space="preserve"> </w:t>
      </w:r>
      <w:r>
        <w:t>개선</w:t>
      </w:r>
      <w:r>
        <w:t xml:space="preserve"> </w:t>
      </w:r>
      <w:r>
        <w:t>허용</w:t>
      </w:r>
      <w:r>
        <w:t>)</w:t>
      </w:r>
    </w:p>
    <w:p w14:paraId="5F85F422" w14:textId="77777777" w:rsidR="00E554A3" w:rsidRDefault="00000000">
      <w:r>
        <w:t xml:space="preserve">close_mosaic: 10    # ★ </w:t>
      </w:r>
      <w:r>
        <w:t>마지막</w:t>
      </w:r>
      <w:r>
        <w:t xml:space="preserve"> 10 epoch Mosaic </w:t>
      </w:r>
      <w:r>
        <w:t>해제</w:t>
      </w:r>
    </w:p>
    <w:p w14:paraId="30F39465" w14:textId="77777777" w:rsidR="00E554A3" w:rsidRDefault="00000000">
      <w:r>
        <w:t>학습률</w:t>
      </w:r>
      <w:r>
        <w:t xml:space="preserve"> </w:t>
      </w:r>
      <w:r>
        <w:t>스케줄링</w:t>
      </w:r>
      <w:r>
        <w:t xml:space="preserve"> (Cosine Annealing with Warmup):</w:t>
      </w:r>
    </w:p>
    <w:p w14:paraId="0B90AA94" w14:textId="77777777" w:rsidR="00E554A3" w:rsidRDefault="00000000">
      <w:r>
        <w:t>$$</w:t>
      </w:r>
    </w:p>
    <w:p w14:paraId="47ECB8F8" w14:textId="77777777" w:rsidR="00E554A3" w:rsidRDefault="00000000">
      <w:r>
        <w:t>\eta_t = \begin{cases}</w:t>
      </w:r>
    </w:p>
    <w:p w14:paraId="5F80EDB0" w14:textId="77777777" w:rsidR="00E554A3" w:rsidRDefault="00000000">
      <w:r>
        <w:t>\eta_0 \cdot \frac{t}{T_{warmup}} &amp; \text{if } t \leq T_{warmup} \text{ (Warmup)} \\</w:t>
      </w:r>
    </w:p>
    <w:p w14:paraId="702B72D8" w14:textId="77777777" w:rsidR="00E554A3" w:rsidRDefault="00000000">
      <w:r>
        <w:t>\eta_{min} + \frac{1}{2}(\eta_0 - \eta_{min})\left(1 + \cos\left(\frac{t - T_{warmup}}{T_{max} - T_{warmup}}\pi\right)\right) &amp; \text{if } t &gt; T_{warmup} \text{ (Cosine)}</w:t>
      </w:r>
    </w:p>
    <w:p w14:paraId="4DE1B69D" w14:textId="77777777" w:rsidR="00E554A3" w:rsidRDefault="00000000">
      <w:pPr>
        <w:rPr>
          <w:lang w:eastAsia="ko-KR"/>
        </w:rPr>
      </w:pPr>
      <w:r>
        <w:rPr>
          <w:lang w:eastAsia="ko-KR"/>
        </w:rPr>
        <w:t>\end{cases}</w:t>
      </w:r>
    </w:p>
    <w:p w14:paraId="67277F79" w14:textId="77777777" w:rsidR="00E554A3" w:rsidRDefault="00000000">
      <w:pPr>
        <w:rPr>
          <w:lang w:eastAsia="ko-KR"/>
        </w:rPr>
      </w:pPr>
      <w:r>
        <w:rPr>
          <w:lang w:eastAsia="ko-KR"/>
        </w:rPr>
        <w:t>\tag{12}</w:t>
      </w:r>
    </w:p>
    <w:p w14:paraId="71522802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7D5D9DF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621437A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$\eta_t$: t </w:t>
      </w:r>
      <w:r>
        <w:rPr>
          <w:lang w:eastAsia="ko-KR"/>
        </w:rPr>
        <w:t>에포크에서의</w:t>
      </w:r>
      <w:r>
        <w:rPr>
          <w:lang w:eastAsia="ko-KR"/>
        </w:rPr>
        <w:t xml:space="preserve"> </w:t>
      </w:r>
      <w:r>
        <w:rPr>
          <w:lang w:eastAsia="ko-KR"/>
        </w:rPr>
        <w:t>학습률</w:t>
      </w:r>
    </w:p>
    <w:p w14:paraId="3CA89E79" w14:textId="77777777" w:rsidR="00E554A3" w:rsidRDefault="00000000">
      <w:r>
        <w:t xml:space="preserve">- $\eta_0 = 0.01$: </w:t>
      </w:r>
      <w:r>
        <w:t>초기</w:t>
      </w:r>
      <w:r>
        <w:t xml:space="preserve"> </w:t>
      </w:r>
      <w:r>
        <w:t>학습률</w:t>
      </w:r>
    </w:p>
    <w:p w14:paraId="2BD44B65" w14:textId="77777777" w:rsidR="00E554A3" w:rsidRDefault="00000000">
      <w:r>
        <w:t xml:space="preserve">- $\eta_{min} = 0.001$: </w:t>
      </w:r>
      <w:r>
        <w:t>최종</w:t>
      </w:r>
      <w:r>
        <w:t xml:space="preserve"> </w:t>
      </w:r>
      <w:r>
        <w:t>학습률</w:t>
      </w:r>
      <w:r>
        <w:t xml:space="preserve"> ($lrf \times \eta_0$)</w:t>
      </w:r>
    </w:p>
    <w:p w14:paraId="0A5D2774" w14:textId="77777777" w:rsidR="00E554A3" w:rsidRDefault="00000000">
      <w:r>
        <w:t xml:space="preserve">- $T_{warmup} = 3$: Warmup </w:t>
      </w:r>
      <w:r>
        <w:t>에포크</w:t>
      </w:r>
      <w:r>
        <w:t xml:space="preserve"> </w:t>
      </w:r>
      <w:r>
        <w:t>수</w:t>
      </w:r>
    </w:p>
    <w:p w14:paraId="32BF44BD" w14:textId="77777777" w:rsidR="00E554A3" w:rsidRDefault="00000000">
      <w:r>
        <w:t xml:space="preserve">- $T_{max} = 100$: </w:t>
      </w:r>
      <w:r>
        <w:t>총</w:t>
      </w:r>
      <w:r>
        <w:t xml:space="preserve"> </w:t>
      </w:r>
      <w:r>
        <w:t>에포크</w:t>
      </w:r>
      <w:r>
        <w:t xml:space="preserve"> </w:t>
      </w:r>
      <w:r>
        <w:t>수</w:t>
      </w:r>
      <w:r>
        <w:t xml:space="preserve"> (Stage 2 </w:t>
      </w:r>
      <w:r>
        <w:t>기준</w:t>
      </w:r>
      <w:r>
        <w:t>)</w:t>
      </w:r>
    </w:p>
    <w:p w14:paraId="6EBCD7F4" w14:textId="77777777" w:rsidR="00E554A3" w:rsidRDefault="00000000">
      <w:pPr>
        <w:rPr>
          <w:lang w:eastAsia="ko-KR"/>
        </w:rPr>
      </w:pPr>
      <w:r>
        <w:rPr>
          <w:lang w:eastAsia="ko-KR"/>
        </w:rPr>
        <w:t>학습률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:</w:t>
      </w:r>
    </w:p>
    <w:p w14:paraId="5DB5AEEA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E0429D7" w14:textId="77777777" w:rsidR="00E554A3" w:rsidRDefault="00000000">
      <w:pPr>
        <w:rPr>
          <w:lang w:eastAsia="ko-KR"/>
        </w:rPr>
      </w:pPr>
      <w:r>
        <w:rPr>
          <w:lang w:eastAsia="ko-KR"/>
        </w:rPr>
        <w:t>\begin{aligned}</w:t>
      </w:r>
    </w:p>
    <w:p w14:paraId="20C5E6FD" w14:textId="77777777" w:rsidR="00E554A3" w:rsidRDefault="00000000">
      <w:r>
        <w:t xml:space="preserve">\eta_0 &amp;= 0.001 \quad \text{(Epoch 0, Warmup </w:t>
      </w:r>
      <w:r>
        <w:t>시작</w:t>
      </w:r>
      <w:r>
        <w:t>)} \\</w:t>
      </w:r>
    </w:p>
    <w:p w14:paraId="633B2F21" w14:textId="77777777" w:rsidR="00E554A3" w:rsidRDefault="00000000">
      <w:r>
        <w:t xml:space="preserve">\eta_3 &amp;= 0.01 \quad \text{(Epoch 3, Warmup </w:t>
      </w:r>
      <w:r>
        <w:t>완료</w:t>
      </w:r>
      <w:r>
        <w:t>)} \\</w:t>
      </w:r>
    </w:p>
    <w:p w14:paraId="708C002B" w14:textId="77777777" w:rsidR="00E554A3" w:rsidRDefault="00000000">
      <w:r>
        <w:t xml:space="preserve">\eta_{50} &amp;= 0.0055 \quad \text{(Epoch 50, </w:t>
      </w:r>
      <w:r>
        <w:t>중간</w:t>
      </w:r>
      <w:r>
        <w:t>)} \\</w:t>
      </w:r>
    </w:p>
    <w:p w14:paraId="45EF6323" w14:textId="77777777" w:rsidR="00E554A3" w:rsidRDefault="00000000">
      <w:r>
        <w:t xml:space="preserve">\eta_{100} &amp;= 0.001 \quad \text{(Epoch 100, </w:t>
      </w:r>
      <w:r>
        <w:t>최종</w:t>
      </w:r>
      <w:r>
        <w:t>)}</w:t>
      </w:r>
    </w:p>
    <w:p w14:paraId="0BBB16C0" w14:textId="77777777" w:rsidR="00E554A3" w:rsidRDefault="00000000">
      <w:pPr>
        <w:rPr>
          <w:lang w:eastAsia="ko-KR"/>
        </w:rPr>
      </w:pPr>
      <w:r>
        <w:rPr>
          <w:lang w:eastAsia="ko-KR"/>
        </w:rPr>
        <w:t>\end{aligned}</w:t>
      </w:r>
    </w:p>
    <w:p w14:paraId="23647FD8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61894EDE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불안정성을</w:t>
      </w:r>
      <w:r>
        <w:rPr>
          <w:lang w:eastAsia="ko-KR"/>
        </w:rPr>
        <w:t xml:space="preserve"> </w:t>
      </w:r>
      <w:r>
        <w:rPr>
          <w:lang w:eastAsia="ko-KR"/>
        </w:rPr>
        <w:t>방지하고</w:t>
      </w:r>
      <w:r>
        <w:rPr>
          <w:lang w:eastAsia="ko-KR"/>
        </w:rPr>
        <w:t xml:space="preserve">(Warmup)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조정을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(Cosine Decay).</w:t>
      </w:r>
    </w:p>
    <w:p w14:paraId="6BA38C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</w:p>
    <w:p w14:paraId="7C5EE7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YOLO11/v8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>:</w:t>
      </w:r>
    </w:p>
    <w:p w14:paraId="5FD2BA8F" w14:textId="77777777" w:rsidR="00E554A3" w:rsidRDefault="00000000">
      <w:r>
        <w:t>L_total = λ_box·L_box + λ_cls·L_cls + λ_dfl·L_dfl</w:t>
      </w:r>
    </w:p>
    <w:p w14:paraId="324BDBE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>:</w:t>
      </w:r>
    </w:p>
    <w:p w14:paraId="233F6870" w14:textId="77777777" w:rsidR="00E554A3" w:rsidRDefault="00000000">
      <w:r>
        <w:t>$$</w:t>
      </w:r>
    </w:p>
    <w:p w14:paraId="5296436A" w14:textId="77777777" w:rsidR="00E554A3" w:rsidRDefault="00000000">
      <w:r>
        <w:t>\mathcal{L}_{YOLO} = \lambda_{box} \mathcal{L}_{box} + \lambda_{cls} \mathcal{L}_{cls} + \lambda_{dfl} \mathcal{L}_{dfl}</w:t>
      </w:r>
    </w:p>
    <w:p w14:paraId="69A51238" w14:textId="77777777" w:rsidR="00E554A3" w:rsidRDefault="00000000">
      <w:r>
        <w:t>\tag{3}</w:t>
      </w:r>
    </w:p>
    <w:p w14:paraId="7CB8F0F1" w14:textId="77777777" w:rsidR="00E554A3" w:rsidRDefault="00000000">
      <w:r>
        <w:t>$$</w:t>
      </w:r>
    </w:p>
    <w:p w14:paraId="5E003E64" w14:textId="77777777" w:rsidR="00E554A3" w:rsidRDefault="00000000">
      <w:r>
        <w:t>1. Box Loss (Complete IoU):</w:t>
      </w:r>
    </w:p>
    <w:p w14:paraId="4A667172" w14:textId="77777777" w:rsidR="00E554A3" w:rsidRDefault="00000000">
      <w:r>
        <w:t>$$</w:t>
      </w:r>
    </w:p>
    <w:p w14:paraId="571B0A90" w14:textId="77777777" w:rsidR="00E554A3" w:rsidRDefault="00000000">
      <w:r>
        <w:t>\mathcal{L}_{box} = 1 - IoU(\hat{b}, b) + \frac{\rho^2(\hat{c}, c)}{d^2} + \alpha v</w:t>
      </w:r>
    </w:p>
    <w:p w14:paraId="43712296" w14:textId="77777777" w:rsidR="00E554A3" w:rsidRDefault="00000000">
      <w:r>
        <w:t>\tag{4}</w:t>
      </w:r>
    </w:p>
    <w:p w14:paraId="66489A06" w14:textId="77777777" w:rsidR="00E554A3" w:rsidRDefault="00000000">
      <w:r>
        <w:t>$$</w:t>
      </w:r>
    </w:p>
    <w:p w14:paraId="0A49C79A" w14:textId="77777777" w:rsidR="00E554A3" w:rsidRDefault="00000000">
      <w:r>
        <w:t>여기서</w:t>
      </w:r>
      <w:r>
        <w:t>:</w:t>
      </w:r>
    </w:p>
    <w:p w14:paraId="4B7B163E" w14:textId="77777777" w:rsidR="00E554A3" w:rsidRDefault="00000000">
      <w:r>
        <w:t>- $IoU(\hat{b}, b) = \frac{|\hat{b} \cap b|}{|\hat{b} \cup b|}$: Intersection over Union</w:t>
      </w:r>
    </w:p>
    <w:p w14:paraId="4C11244F" w14:textId="77777777" w:rsidR="00E554A3" w:rsidRDefault="00000000">
      <w:r>
        <w:t xml:space="preserve">- $\rho(\hat{c}, c)$: </w:t>
      </w:r>
      <w:r>
        <w:t>예측</w:t>
      </w:r>
      <w:r>
        <w:t xml:space="preserve"> </w:t>
      </w:r>
      <w:r>
        <w:t>중심점</w:t>
      </w:r>
      <w:r>
        <w:t xml:space="preserve"> $\hat{c}$</w:t>
      </w:r>
      <w:r>
        <w:t>와</w:t>
      </w:r>
      <w:r>
        <w:t xml:space="preserve"> </w:t>
      </w:r>
      <w:r>
        <w:t>실제</w:t>
      </w:r>
      <w:r>
        <w:t xml:space="preserve"> </w:t>
      </w:r>
      <w:r>
        <w:t>중심점</w:t>
      </w:r>
      <w:r>
        <w:t xml:space="preserve"> $c$ </w:t>
      </w:r>
      <w:r>
        <w:t>간</w:t>
      </w:r>
      <w:r>
        <w:t xml:space="preserve"> </w:t>
      </w:r>
      <w:r>
        <w:t>유클리드</w:t>
      </w:r>
      <w:r>
        <w:t xml:space="preserve"> </w:t>
      </w:r>
      <w:r>
        <w:t>거리</w:t>
      </w:r>
    </w:p>
    <w:p w14:paraId="48AAD81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$d$: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외접</w:t>
      </w:r>
      <w:r>
        <w:rPr>
          <w:lang w:eastAsia="ko-KR"/>
        </w:rPr>
        <w:t xml:space="preserve"> </w:t>
      </w:r>
      <w:r>
        <w:rPr>
          <w:lang w:eastAsia="ko-KR"/>
        </w:rPr>
        <w:t>박스의</w:t>
      </w:r>
      <w:r>
        <w:rPr>
          <w:lang w:eastAsia="ko-KR"/>
        </w:rPr>
        <w:t xml:space="preserve"> </w:t>
      </w:r>
      <w:r>
        <w:rPr>
          <w:lang w:eastAsia="ko-KR"/>
        </w:rPr>
        <w:t>대각선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</w:p>
    <w:p w14:paraId="5D30F20D" w14:textId="77777777" w:rsidR="00E554A3" w:rsidRDefault="00000000">
      <w:r>
        <w:t xml:space="preserve">- $v = \frac{4}{\pi^2}\left(\arctan\frac{w}{h} - \arctan\frac{\hat{w}}{\hat{h}}\right)^2$: </w:t>
      </w:r>
      <w:r>
        <w:t>종횡비</w:t>
      </w:r>
      <w:r>
        <w:t xml:space="preserve"> </w:t>
      </w:r>
      <w:r>
        <w:t>일관성</w:t>
      </w:r>
    </w:p>
    <w:p w14:paraId="39C2B4B0" w14:textId="77777777" w:rsidR="00E554A3" w:rsidRDefault="00000000">
      <w:r>
        <w:t xml:space="preserve">- $\alpha = \frac{v}{(1-IoU) + v}$: </w:t>
      </w:r>
      <w:r>
        <w:t>가중치</w:t>
      </w:r>
      <w:r>
        <w:t xml:space="preserve"> </w:t>
      </w:r>
      <w:r>
        <w:t>조절</w:t>
      </w:r>
      <w:r>
        <w:t xml:space="preserve"> </w:t>
      </w:r>
      <w:r>
        <w:t>인자</w:t>
      </w:r>
    </w:p>
    <w:p w14:paraId="7D9AA737" w14:textId="77777777" w:rsidR="00E554A3" w:rsidRDefault="00000000">
      <w:r>
        <w:t>2. Class Loss (Binary Cross-Entropy):</w:t>
      </w:r>
    </w:p>
    <w:p w14:paraId="310DDCAC" w14:textId="77777777" w:rsidR="00E554A3" w:rsidRDefault="00000000">
      <w:r>
        <w:t>$$</w:t>
      </w:r>
    </w:p>
    <w:p w14:paraId="7BD77757" w14:textId="77777777" w:rsidR="00E554A3" w:rsidRDefault="00000000">
      <w:r>
        <w:t>\mathcal{L}_{cls} = -\sum_{i=1}^{N_{cls}} \left[ y_i \log(\hat{p}_i) + (1-y_i)\log(1-\hat{p}_i) \right]</w:t>
      </w:r>
    </w:p>
    <w:p w14:paraId="140A420A" w14:textId="77777777" w:rsidR="00E554A3" w:rsidRDefault="00000000">
      <w:r>
        <w:t>\tag{5}</w:t>
      </w:r>
    </w:p>
    <w:p w14:paraId="68942FCE" w14:textId="77777777" w:rsidR="00E554A3" w:rsidRDefault="00000000">
      <w:r>
        <w:t>$$</w:t>
      </w:r>
    </w:p>
    <w:p w14:paraId="17FAD831" w14:textId="77777777" w:rsidR="00E554A3" w:rsidRDefault="00000000">
      <w:r>
        <w:t>여기서</w:t>
      </w:r>
      <w:r>
        <w:t>:</w:t>
      </w:r>
    </w:p>
    <w:p w14:paraId="0D4487ED" w14:textId="77777777" w:rsidR="00E554A3" w:rsidRDefault="00000000">
      <w:r>
        <w:t xml:space="preserve">- $y_i \in \{0, 1\}$: Ground truth </w:t>
      </w:r>
      <w:r>
        <w:t>레이블</w:t>
      </w:r>
      <w:r>
        <w:t xml:space="preserve"> (Crack=0, Melting=1)</w:t>
      </w:r>
    </w:p>
    <w:p w14:paraId="191F4473" w14:textId="77777777" w:rsidR="00E554A3" w:rsidRDefault="00000000">
      <w:r>
        <w:t xml:space="preserve">- $\hat{p}_i \in [0, 1]$: </w:t>
      </w:r>
      <w:r>
        <w:t>모델</w:t>
      </w:r>
      <w:r>
        <w:t xml:space="preserve"> </w:t>
      </w:r>
      <w:r>
        <w:t>예측</w:t>
      </w:r>
      <w:r>
        <w:t xml:space="preserve"> </w:t>
      </w:r>
      <w:r>
        <w:t>확률</w:t>
      </w:r>
    </w:p>
    <w:p w14:paraId="5F91AFD7" w14:textId="77777777" w:rsidR="00E554A3" w:rsidRDefault="00000000">
      <w:r>
        <w:t xml:space="preserve">- $N_{cls} = 2$: </w:t>
      </w:r>
      <w:r>
        <w:t>클래스</w:t>
      </w:r>
      <w:r>
        <w:t xml:space="preserve"> </w:t>
      </w:r>
      <w:r>
        <w:t>수</w:t>
      </w:r>
    </w:p>
    <w:p w14:paraId="7313B08E" w14:textId="77777777" w:rsidR="00E554A3" w:rsidRDefault="00000000">
      <w:r>
        <w:t>3. DFL Loss (Distribution Focal Loss):</w:t>
      </w:r>
    </w:p>
    <w:p w14:paraId="5569358A" w14:textId="77777777" w:rsidR="00E554A3" w:rsidRDefault="00000000">
      <w:r>
        <w:lastRenderedPageBreak/>
        <w:t>$$</w:t>
      </w:r>
    </w:p>
    <w:p w14:paraId="4037D602" w14:textId="77777777" w:rsidR="00E554A3" w:rsidRDefault="00000000">
      <w:r>
        <w:t>\mathcal{L}_{dfl} = -\sum_{i=0}^{n-1} \left[ (y_{i+1}-y) \log(S_i) + (y-y_i)\log(S_{i+1}) \right]</w:t>
      </w:r>
    </w:p>
    <w:p w14:paraId="3919F3A0" w14:textId="77777777" w:rsidR="00E554A3" w:rsidRDefault="00000000">
      <w:pPr>
        <w:rPr>
          <w:lang w:eastAsia="ko-KR"/>
        </w:rPr>
      </w:pPr>
      <w:r>
        <w:rPr>
          <w:lang w:eastAsia="ko-KR"/>
        </w:rPr>
        <w:t>\tag{6}</w:t>
      </w:r>
    </w:p>
    <w:p w14:paraId="33A4265B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3B6033BF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$S_i = \text{softmax}(z_i)$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위치의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나타낸다</w:t>
      </w:r>
      <w:r>
        <w:rPr>
          <w:lang w:eastAsia="ko-KR"/>
        </w:rPr>
        <w:t>.</w:t>
      </w:r>
    </w:p>
    <w:p w14:paraId="74ADF32F" w14:textId="77777777" w:rsidR="00E554A3" w:rsidRDefault="00000000">
      <w:pPr>
        <w:rPr>
          <w:lang w:eastAsia="ko-KR"/>
        </w:rPr>
      </w:pP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:</w:t>
      </w:r>
    </w:p>
    <w:p w14:paraId="5057593F" w14:textId="77777777" w:rsidR="00E554A3" w:rsidRDefault="00000000">
      <w:r>
        <w:t>$$</w:t>
      </w:r>
    </w:p>
    <w:p w14:paraId="42079370" w14:textId="77777777" w:rsidR="00E554A3" w:rsidRDefault="00000000">
      <w:r>
        <w:t>\lambda_{box} = 7.5, \quad \lambda_{cls} = 0.5, \quad \lambda_{dfl} = 1.5</w:t>
      </w:r>
    </w:p>
    <w:p w14:paraId="37B00974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76771D7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우선시하면서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구분과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정밀화의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맞춘다</w:t>
      </w:r>
      <w:r>
        <w:rPr>
          <w:lang w:eastAsia="ko-KR"/>
        </w:rPr>
        <w:t>.</w:t>
      </w:r>
    </w:p>
    <w:p w14:paraId="568748FA" w14:textId="77777777" w:rsidR="00E554A3" w:rsidRDefault="00000000">
      <w:pPr>
        <w:pStyle w:val="3"/>
      </w:pPr>
      <w:r>
        <w:t xml:space="preserve">D. </w:t>
      </w:r>
      <w:r>
        <w:t>평가</w:t>
      </w:r>
      <w:r>
        <w:t xml:space="preserve"> </w:t>
      </w:r>
      <w:r>
        <w:t>지표</w:t>
      </w:r>
    </w:p>
    <w:p w14:paraId="1F079309" w14:textId="77777777" w:rsidR="00E554A3" w:rsidRDefault="00000000">
      <w:r>
        <w:t xml:space="preserve">1. </w:t>
      </w:r>
      <w:r>
        <w:t>객체</w:t>
      </w:r>
      <w:r>
        <w:t xml:space="preserve"> </w:t>
      </w:r>
      <w:r>
        <w:t>탐지</w:t>
      </w:r>
      <w:r>
        <w:t xml:space="preserve"> </w:t>
      </w:r>
      <w:r>
        <w:t>표준</w:t>
      </w:r>
      <w:r>
        <w:t xml:space="preserve"> </w:t>
      </w:r>
      <w:r>
        <w:t>지표</w:t>
      </w:r>
    </w:p>
    <w:p w14:paraId="00A08F8C" w14:textId="77777777" w:rsidR="00E554A3" w:rsidRDefault="00000000">
      <w:r>
        <w:t xml:space="preserve">mAP (Mean Average Precision) </w:t>
      </w:r>
      <w:r>
        <w:t>계산</w:t>
      </w:r>
      <w:r>
        <w:t>:</w:t>
      </w:r>
    </w:p>
    <w:p w14:paraId="2AAFA815" w14:textId="77777777" w:rsidR="00E554A3" w:rsidRDefault="00000000">
      <w:r>
        <w:t>클래스별</w:t>
      </w:r>
      <w:r>
        <w:t xml:space="preserve"> Average Precision:</w:t>
      </w:r>
    </w:p>
    <w:p w14:paraId="2FCFE647" w14:textId="77777777" w:rsidR="00E554A3" w:rsidRDefault="00000000">
      <w:r>
        <w:t>$$</w:t>
      </w:r>
    </w:p>
    <w:p w14:paraId="55C1FD0F" w14:textId="77777777" w:rsidR="00E554A3" w:rsidRDefault="00000000">
      <w:r>
        <w:t>AP_c = \int_0^1 P_c(R) \, dR = \sum_{k=1}^{K} P_c(k) \cdot \Delta R_c(k)</w:t>
      </w:r>
    </w:p>
    <w:p w14:paraId="0E1600AE" w14:textId="77777777" w:rsidR="00E554A3" w:rsidRDefault="00000000">
      <w:pPr>
        <w:rPr>
          <w:lang w:eastAsia="ko-KR"/>
        </w:rPr>
      </w:pPr>
      <w:r>
        <w:rPr>
          <w:lang w:eastAsia="ko-KR"/>
        </w:rPr>
        <w:t>\tag{7}</w:t>
      </w:r>
    </w:p>
    <w:p w14:paraId="7D24D54B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0917A665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6B5725D0" w14:textId="77777777" w:rsidR="00E554A3" w:rsidRDefault="00000000">
      <w:pPr>
        <w:rPr>
          <w:lang w:eastAsia="ko-KR"/>
        </w:rPr>
      </w:pPr>
      <w:r>
        <w:rPr>
          <w:lang w:eastAsia="ko-KR"/>
        </w:rPr>
        <w:t>- $P_c(k) = \frac{TP_c(k)}{TP_c(k) + FP_c(k)}$: k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임계값에서의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</w:p>
    <w:p w14:paraId="09529474" w14:textId="77777777" w:rsidR="00E554A3" w:rsidRDefault="00000000">
      <w:pPr>
        <w:rPr>
          <w:lang w:eastAsia="ko-KR"/>
        </w:rPr>
      </w:pPr>
      <w:r>
        <w:rPr>
          <w:lang w:eastAsia="ko-KR"/>
        </w:rPr>
        <w:t>- $R_c(k) = \frac{TP_c(k)}{TP_c(k) + FN_c(k)}$: k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임계값에서의</w:t>
      </w:r>
      <w:r>
        <w:rPr>
          <w:lang w:eastAsia="ko-KR"/>
        </w:rPr>
        <w:t xml:space="preserve"> </w:t>
      </w:r>
      <w:r>
        <w:rPr>
          <w:lang w:eastAsia="ko-KR"/>
        </w:rPr>
        <w:t>재현율</w:t>
      </w:r>
    </w:p>
    <w:p w14:paraId="4015CB3B" w14:textId="77777777" w:rsidR="00E554A3" w:rsidRDefault="00000000">
      <w:r>
        <w:t xml:space="preserve">- $\Delta R_c(k) = R_c(k) - R_c(k-1)$: </w:t>
      </w:r>
      <w:r>
        <w:t>재현율</w:t>
      </w:r>
      <w:r>
        <w:t xml:space="preserve"> </w:t>
      </w:r>
      <w:r>
        <w:t>증분</w:t>
      </w:r>
    </w:p>
    <w:p w14:paraId="1F226CE7" w14:textId="77777777" w:rsidR="00E554A3" w:rsidRDefault="00000000">
      <w:r>
        <w:t>전체</w:t>
      </w:r>
      <w:r>
        <w:t xml:space="preserve"> mAP:</w:t>
      </w:r>
    </w:p>
    <w:p w14:paraId="06B8A4ED" w14:textId="77777777" w:rsidR="00E554A3" w:rsidRDefault="00000000">
      <w:r>
        <w:t>$$</w:t>
      </w:r>
    </w:p>
    <w:p w14:paraId="749BC4C1" w14:textId="77777777" w:rsidR="00E554A3" w:rsidRDefault="00000000">
      <w:r>
        <w:t>mAP@\tau = \frac{1}{N_{cls}} \sum_{c=1}^{N_{cls}} AP_c^{\tau}</w:t>
      </w:r>
    </w:p>
    <w:p w14:paraId="16D803D8" w14:textId="77777777" w:rsidR="00E554A3" w:rsidRDefault="00000000">
      <w:pPr>
        <w:rPr>
          <w:lang w:eastAsia="ko-KR"/>
        </w:rPr>
      </w:pPr>
      <w:r>
        <w:rPr>
          <w:lang w:eastAsia="ko-KR"/>
        </w:rPr>
        <w:t>\tag{8}</w:t>
      </w:r>
    </w:p>
    <w:p w14:paraId="78184650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564E6AE4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$\tau$</w:t>
      </w:r>
      <w:r>
        <w:rPr>
          <w:lang w:eastAsia="ko-KR"/>
        </w:rPr>
        <w:t>는</w:t>
      </w:r>
      <w:r>
        <w:rPr>
          <w:lang w:eastAsia="ko-KR"/>
        </w:rPr>
        <w:t xml:space="preserve"> IoU </w:t>
      </w:r>
      <w:r>
        <w:rPr>
          <w:lang w:eastAsia="ko-KR"/>
        </w:rPr>
        <w:t>임계값이다</w:t>
      </w:r>
      <w:r>
        <w:rPr>
          <w:lang w:eastAsia="ko-KR"/>
        </w:rPr>
        <w:t>.</w:t>
      </w:r>
    </w:p>
    <w:p w14:paraId="1967822D" w14:textId="77777777" w:rsidR="00E554A3" w:rsidRDefault="00000000">
      <w:r>
        <w:t>mAP50 vs mAP50-95:</w:t>
      </w:r>
    </w:p>
    <w:p w14:paraId="32F9A78E" w14:textId="77777777" w:rsidR="00E554A3" w:rsidRDefault="00000000">
      <w:r>
        <w:t>$$</w:t>
      </w:r>
    </w:p>
    <w:p w14:paraId="2E9DB6B2" w14:textId="77777777" w:rsidR="00E554A3" w:rsidRDefault="00000000">
      <w:r>
        <w:t>\begin{aligned}</w:t>
      </w:r>
    </w:p>
    <w:p w14:paraId="7376A8C5" w14:textId="77777777" w:rsidR="00E554A3" w:rsidRDefault="00000000">
      <w:r>
        <w:t>mAP50 &amp;= mAP@0.5 \quad \text{(IoU ≥ 0.5)} \\</w:t>
      </w:r>
    </w:p>
    <w:p w14:paraId="2A35932A" w14:textId="77777777" w:rsidR="00E554A3" w:rsidRDefault="00000000">
      <w:r>
        <w:t xml:space="preserve">mAP50\text{-}95 &amp;= \frac{1}{10} \sum_{\tau=0.5}^{0.95} mAP@\tau \quad \text{(IoU: 0.5~0.95, </w:t>
      </w:r>
      <w:r>
        <w:t>간격</w:t>
      </w:r>
      <w:r>
        <w:t xml:space="preserve"> 0.05)}</w:t>
      </w:r>
    </w:p>
    <w:p w14:paraId="645B8700" w14:textId="77777777" w:rsidR="00E554A3" w:rsidRDefault="00000000">
      <w:r>
        <w:t>\end{aligned}</w:t>
      </w:r>
    </w:p>
    <w:p w14:paraId="2656F58D" w14:textId="77777777" w:rsidR="00E554A3" w:rsidRDefault="00000000">
      <w:r>
        <w:t>$$</w:t>
      </w:r>
    </w:p>
    <w:p w14:paraId="7116E0EF" w14:textId="77777777" w:rsidR="00E554A3" w:rsidRDefault="00000000">
      <w:r>
        <w:t>본</w:t>
      </w:r>
      <w:r>
        <w:t xml:space="preserve"> </w:t>
      </w:r>
      <w:r>
        <w:t>연구</w:t>
      </w:r>
      <w:r>
        <w:t xml:space="preserve"> </w:t>
      </w:r>
      <w:r>
        <w:t>달성</w:t>
      </w:r>
      <w:r>
        <w:t xml:space="preserve"> </w:t>
      </w:r>
      <w:r>
        <w:t>성능</w:t>
      </w:r>
      <w:r>
        <w:t>:</w:t>
      </w:r>
    </w:p>
    <w:p w14:paraId="15C0324E" w14:textId="77777777" w:rsidR="00E554A3" w:rsidRDefault="00000000">
      <w:r>
        <w:t>$$</w:t>
      </w:r>
    </w:p>
    <w:p w14:paraId="09568905" w14:textId="77777777" w:rsidR="00E554A3" w:rsidRDefault="00000000">
      <w:r>
        <w:t>\begin{aligned}</w:t>
      </w:r>
    </w:p>
    <w:p w14:paraId="57D33E83" w14:textId="77777777" w:rsidR="00E554A3" w:rsidRDefault="00000000">
      <w:r>
        <w:t>mAP50 &amp;= \frac{AP_{crack}^{0.5} + AP_{melting}^{0.5}}{2} = \frac{91.2\% + 92.2\%}{2} = 91.7\% \\</w:t>
      </w:r>
    </w:p>
    <w:p w14:paraId="5E11FC2F" w14:textId="77777777" w:rsidR="00E554A3" w:rsidRDefault="00000000">
      <w:r>
        <w:t>mAP50\text{-}95 &amp;= 72.6\%</w:t>
      </w:r>
    </w:p>
    <w:p w14:paraId="730473AF" w14:textId="77777777" w:rsidR="00E554A3" w:rsidRDefault="00000000">
      <w:r>
        <w:t>\end{aligned}</w:t>
      </w:r>
    </w:p>
    <w:p w14:paraId="0CD6EDE6" w14:textId="77777777" w:rsidR="00E554A3" w:rsidRDefault="00000000">
      <w:r>
        <w:t>$$</w:t>
      </w:r>
    </w:p>
    <w:p w14:paraId="2C7144A2" w14:textId="77777777" w:rsidR="00E554A3" w:rsidRDefault="00000000">
      <w:r>
        <w:t>mAP50 vs mAP50-95:</w:t>
      </w:r>
    </w:p>
    <w:p w14:paraId="1062B78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mAP50: IoU </w:t>
      </w:r>
      <w:r>
        <w:rPr>
          <w:lang w:eastAsia="ko-KR"/>
        </w:rPr>
        <w:t>임계값</w:t>
      </w:r>
      <w:r>
        <w:rPr>
          <w:lang w:eastAsia="ko-KR"/>
        </w:rPr>
        <w:t xml:space="preserve"> 0.5</w:t>
      </w:r>
      <w:r>
        <w:rPr>
          <w:lang w:eastAsia="ko-KR"/>
        </w:rPr>
        <w:t>에서의</w:t>
      </w:r>
      <w:r>
        <w:rPr>
          <w:lang w:eastAsia="ko-KR"/>
        </w:rPr>
        <w:t xml:space="preserve"> AP</w:t>
      </w:r>
    </w:p>
    <w:p w14:paraId="36282E48" w14:textId="77777777" w:rsidR="00E554A3" w:rsidRDefault="00000000">
      <w:pPr>
        <w:rPr>
          <w:lang w:eastAsia="ko-KR"/>
        </w:rPr>
      </w:pP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(COCO, Pascal VOC)</w:t>
      </w:r>
    </w:p>
    <w:p w14:paraId="3E845161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</w:p>
    <w:p w14:paraId="7532CC2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mAP50-95: IoU 0.5~0.95, 0.05 </w:t>
      </w:r>
      <w:r>
        <w:rPr>
          <w:lang w:eastAsia="ko-KR"/>
        </w:rPr>
        <w:t>간격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</w:p>
    <w:p w14:paraId="38CFE7AA" w14:textId="77777777" w:rsidR="00E554A3" w:rsidRDefault="00000000">
      <w:pPr>
        <w:rPr>
          <w:lang w:eastAsia="ko-KR"/>
        </w:rPr>
      </w:pPr>
      <w:r>
        <w:rPr>
          <w:lang w:eastAsia="ko-KR"/>
        </w:rPr>
        <w:t>mAP50-95 = (mAP50 + mAP55 + ... + mAP95) / 10</w:t>
      </w:r>
    </w:p>
    <w:p w14:paraId="1AF72E6A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(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  <w:r>
        <w:rPr>
          <w:lang w:eastAsia="ko-KR"/>
        </w:rPr>
        <w:t>)</w:t>
      </w:r>
    </w:p>
    <w:p w14:paraId="17BC6131" w14:textId="77777777" w:rsidR="00E554A3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>:</w:t>
      </w:r>
    </w:p>
    <w:p w14:paraId="30E94F9F" w14:textId="77777777" w:rsidR="00E554A3" w:rsidRDefault="00000000">
      <w:pPr>
        <w:rPr>
          <w:lang w:eastAsia="ko-KR"/>
        </w:rPr>
      </w:pPr>
      <w:r>
        <w:rPr>
          <w:lang w:eastAsia="ko-KR"/>
        </w:rPr>
        <w:t>1. Precision (</w:t>
      </w:r>
      <w:r>
        <w:rPr>
          <w:lang w:eastAsia="ko-KR"/>
        </w:rPr>
        <w:t>정밀도</w:t>
      </w:r>
      <w:r>
        <w:rPr>
          <w:lang w:eastAsia="ko-KR"/>
        </w:rPr>
        <w:t>):</w:t>
      </w:r>
    </w:p>
    <w:p w14:paraId="01A050CC" w14:textId="77777777" w:rsidR="00E554A3" w:rsidRDefault="00000000">
      <w:r>
        <w:t>$$</w:t>
      </w:r>
    </w:p>
    <w:p w14:paraId="7E4840E7" w14:textId="77777777" w:rsidR="00E554A3" w:rsidRDefault="00000000">
      <w:r>
        <w:t>Precision = \frac{TP}{TP + FP}</w:t>
      </w:r>
    </w:p>
    <w:p w14:paraId="34EED0DC" w14:textId="77777777" w:rsidR="00E554A3" w:rsidRDefault="00000000">
      <w:pPr>
        <w:rPr>
          <w:lang w:eastAsia="ko-KR"/>
        </w:rPr>
      </w:pPr>
      <w:r>
        <w:rPr>
          <w:lang w:eastAsia="ko-KR"/>
        </w:rPr>
        <w:t>\tag{9}</w:t>
      </w:r>
    </w:p>
    <w:p w14:paraId="48CF5F5D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568A4BA6" w14:textId="77777777" w:rsidR="00E554A3" w:rsidRDefault="00000000">
      <w:pPr>
        <w:rPr>
          <w:lang w:eastAsia="ko-KR"/>
        </w:rPr>
      </w:pPr>
      <w:r>
        <w:rPr>
          <w:lang w:eastAsia="ko-KR"/>
        </w:rPr>
        <w:t>의미</w:t>
      </w:r>
      <w:r>
        <w:rPr>
          <w:lang w:eastAsia="ko-KR"/>
        </w:rPr>
        <w:t xml:space="preserve">: </w:t>
      </w:r>
      <w:r>
        <w:rPr>
          <w:lang w:eastAsia="ko-KR"/>
        </w:rPr>
        <w:t>모델이</w:t>
      </w:r>
      <w:r>
        <w:rPr>
          <w:lang w:eastAsia="ko-KR"/>
        </w:rPr>
        <w:t xml:space="preserve"> "</w:t>
      </w:r>
      <w:r>
        <w:rPr>
          <w:lang w:eastAsia="ko-KR"/>
        </w:rPr>
        <w:t>결함</w:t>
      </w:r>
      <w:r>
        <w:rPr>
          <w:lang w:eastAsia="ko-KR"/>
        </w:rPr>
        <w:t>"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예측한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</w:p>
    <w:p w14:paraId="1285097B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: </w:t>
      </w:r>
      <w:r>
        <w:rPr>
          <w:lang w:eastAsia="ko-KR"/>
        </w:rPr>
        <w:t>높을수록</w:t>
      </w:r>
      <w:r>
        <w:rPr>
          <w:lang w:eastAsia="ko-KR"/>
        </w:rPr>
        <w:t xml:space="preserve"> </w:t>
      </w:r>
      <w:r>
        <w:rPr>
          <w:lang w:eastAsia="ko-KR"/>
        </w:rPr>
        <w:t>위양성</w:t>
      </w:r>
      <w:r>
        <w:rPr>
          <w:lang w:eastAsia="ko-KR"/>
        </w:rPr>
        <w:t xml:space="preserve">(false alarm)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폐기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</w:p>
    <w:p w14:paraId="14C975EC" w14:textId="77777777" w:rsidR="00E554A3" w:rsidRDefault="00000000">
      <w:pPr>
        <w:rPr>
          <w:lang w:eastAsia="ko-KR"/>
        </w:rPr>
      </w:pPr>
      <w:r>
        <w:rPr>
          <w:lang w:eastAsia="ko-KR"/>
        </w:rPr>
        <w:t>2. Recall (</w:t>
      </w:r>
      <w:r>
        <w:rPr>
          <w:lang w:eastAsia="ko-KR"/>
        </w:rPr>
        <w:t>재현율</w:t>
      </w:r>
      <w:r>
        <w:rPr>
          <w:lang w:eastAsia="ko-KR"/>
        </w:rPr>
        <w:t>):</w:t>
      </w:r>
    </w:p>
    <w:p w14:paraId="0FBDA818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9E64D86" w14:textId="77777777" w:rsidR="00E554A3" w:rsidRDefault="00000000">
      <w:pPr>
        <w:rPr>
          <w:lang w:eastAsia="ko-KR"/>
        </w:rPr>
      </w:pPr>
      <w:r>
        <w:rPr>
          <w:lang w:eastAsia="ko-KR"/>
        </w:rPr>
        <w:t>Recall = \frac{TP}{TP + FN}</w:t>
      </w:r>
    </w:p>
    <w:p w14:paraId="1338FF59" w14:textId="77777777" w:rsidR="00E554A3" w:rsidRDefault="00000000">
      <w:pPr>
        <w:rPr>
          <w:lang w:eastAsia="ko-KR"/>
        </w:rPr>
      </w:pPr>
      <w:r>
        <w:rPr>
          <w:lang w:eastAsia="ko-KR"/>
        </w:rPr>
        <w:t>\tag{10}</w:t>
      </w:r>
    </w:p>
    <w:p w14:paraId="0CA8C1F1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4124EE67" w14:textId="77777777" w:rsidR="00E554A3" w:rsidRDefault="00000000">
      <w:pPr>
        <w:rPr>
          <w:lang w:eastAsia="ko-KR"/>
        </w:rPr>
      </w:pPr>
      <w:r>
        <w:rPr>
          <w:lang w:eastAsia="ko-KR"/>
        </w:rPr>
        <w:t>의미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찾아낸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</w:p>
    <w:p w14:paraId="40DAB392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: </w:t>
      </w:r>
      <w:r>
        <w:rPr>
          <w:lang w:eastAsia="ko-KR"/>
        </w:rPr>
        <w:t>높을수록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(miss)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불량품</w:t>
      </w:r>
      <w:r>
        <w:rPr>
          <w:lang w:eastAsia="ko-KR"/>
        </w:rPr>
        <w:t xml:space="preserve"> </w:t>
      </w:r>
      <w:r>
        <w:rPr>
          <w:lang w:eastAsia="ko-KR"/>
        </w:rPr>
        <w:t>출하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p w14:paraId="2127ACD3" w14:textId="77777777" w:rsidR="00E554A3" w:rsidRDefault="00000000">
      <w:r>
        <w:t>3. F1 Score (</w:t>
      </w:r>
      <w:r>
        <w:t>조화</w:t>
      </w:r>
      <w:r>
        <w:t xml:space="preserve"> </w:t>
      </w:r>
      <w:r>
        <w:t>평균</w:t>
      </w:r>
      <w:r>
        <w:t>):</w:t>
      </w:r>
    </w:p>
    <w:p w14:paraId="0A1DEAC1" w14:textId="77777777" w:rsidR="00E554A3" w:rsidRDefault="00000000">
      <w:r>
        <w:t>$$</w:t>
      </w:r>
    </w:p>
    <w:p w14:paraId="38C3A842" w14:textId="77777777" w:rsidR="00E554A3" w:rsidRDefault="00000000">
      <w:r>
        <w:t>F1 = \frac{2 \cdot Precision \cdot Recall}{Precision + Recall} = \frac{2TP}{2TP + FP + FN}</w:t>
      </w:r>
    </w:p>
    <w:p w14:paraId="451AC404" w14:textId="77777777" w:rsidR="00E554A3" w:rsidRDefault="00000000">
      <w:r>
        <w:t>\tag{11}</w:t>
      </w:r>
    </w:p>
    <w:p w14:paraId="2EDEB7B4" w14:textId="77777777" w:rsidR="00E554A3" w:rsidRDefault="00000000">
      <w:r>
        <w:t>$$</w:t>
      </w:r>
    </w:p>
    <w:p w14:paraId="313A3D99" w14:textId="77777777" w:rsidR="00E554A3" w:rsidRDefault="00000000">
      <w:r>
        <w:t>의미</w:t>
      </w:r>
      <w:r>
        <w:t>: Precision</w:t>
      </w:r>
      <w:r>
        <w:t>과</w:t>
      </w:r>
      <w:r>
        <w:t xml:space="preserve"> Recall</w:t>
      </w:r>
      <w:r>
        <w:t>의</w:t>
      </w:r>
      <w:r>
        <w:t xml:space="preserve"> </w:t>
      </w:r>
      <w:r>
        <w:t>균형</w:t>
      </w:r>
      <w:r>
        <w:t xml:space="preserve"> </w:t>
      </w:r>
      <w:r>
        <w:t>지표</w:t>
      </w:r>
    </w:p>
    <w:p w14:paraId="2259DBD1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$F1 &gt; 0.85$ (</w:t>
      </w:r>
      <w:r>
        <w:rPr>
          <w:lang w:eastAsia="ko-KR"/>
        </w:rPr>
        <w:t>실용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6C52B47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</w:t>
      </w:r>
    </w:p>
    <w:p w14:paraId="3BE24DBD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3CD2619" w14:textId="77777777" w:rsidR="00E554A3" w:rsidRDefault="00000000">
      <w:pPr>
        <w:rPr>
          <w:lang w:eastAsia="ko-KR"/>
        </w:rPr>
      </w:pPr>
      <w:r>
        <w:rPr>
          <w:lang w:eastAsia="ko-KR"/>
        </w:rPr>
        <w:t>\begin{aligned}</w:t>
      </w:r>
    </w:p>
    <w:p w14:paraId="203B7024" w14:textId="77777777" w:rsidR="00E554A3" w:rsidRDefault="00000000">
      <w:r>
        <w:t>Precision_{YOLO11} &amp;= \frac{457}{457 + 61} = 92.8\% \\</w:t>
      </w:r>
    </w:p>
    <w:p w14:paraId="2349CDA7" w14:textId="77777777" w:rsidR="00E554A3" w:rsidRDefault="00000000">
      <w:r>
        <w:t>Recall_{YOLO11} &amp;= \frac{457}{457 + 97} = 82.5\% \\</w:t>
      </w:r>
    </w:p>
    <w:p w14:paraId="61633876" w14:textId="77777777" w:rsidR="00E554A3" w:rsidRDefault="00000000">
      <w:r>
        <w:t>F1_{YOLO11} &amp;= \frac{2 \times 0.928 \times 0.825}{0.928 + 0.825} = 0.872</w:t>
      </w:r>
    </w:p>
    <w:p w14:paraId="3679FAEF" w14:textId="77777777" w:rsidR="00E554A3" w:rsidRDefault="00000000">
      <w:r>
        <w:t>\end{aligned}</w:t>
      </w:r>
    </w:p>
    <w:p w14:paraId="009C642A" w14:textId="77777777" w:rsidR="00E554A3" w:rsidRDefault="00000000">
      <w:r>
        <w:t>$$</w:t>
      </w:r>
    </w:p>
    <w:p w14:paraId="0ABB61B9" w14:textId="77777777" w:rsidR="00E554A3" w:rsidRDefault="00000000">
      <w:r>
        <w:t xml:space="preserve">2. </w:t>
      </w:r>
      <w:r>
        <w:t>혼동</w:t>
      </w:r>
      <w:r>
        <w:t xml:space="preserve"> </w:t>
      </w:r>
      <w:r>
        <w:t>행렬</w:t>
      </w:r>
      <w:r>
        <w:t xml:space="preserve"> (Confusion Matrix)</w:t>
      </w:r>
    </w:p>
    <w:p w14:paraId="51A0AE1B" w14:textId="77777777" w:rsidR="00E554A3" w:rsidRDefault="00000000">
      <w:r>
        <w:t xml:space="preserve">3×3 </w:t>
      </w:r>
      <w:r>
        <w:t>행렬</w:t>
      </w:r>
      <w:r>
        <w:t xml:space="preserve"> </w:t>
      </w:r>
      <w:r>
        <w:t>구조</w:t>
      </w:r>
      <w:r>
        <w:t xml:space="preserve"> (Crack, Melting, Background):</w:t>
      </w:r>
    </w:p>
    <w:p w14:paraId="1C44141F" w14:textId="77777777" w:rsidR="00E554A3" w:rsidRDefault="00000000">
      <w:r>
        <w:t>Predicted</w:t>
      </w:r>
    </w:p>
    <w:p w14:paraId="7AC49E02" w14:textId="77777777" w:rsidR="00E554A3" w:rsidRDefault="00000000">
      <w:r>
        <w:t>Crack  Melting  Background</w:t>
      </w:r>
    </w:p>
    <w:p w14:paraId="63EEAE22" w14:textId="77777777" w:rsidR="00E554A3" w:rsidRDefault="00000000">
      <w:r>
        <w:t>Actual Crack    TP₁     FP₂      FP₃</w:t>
      </w:r>
    </w:p>
    <w:p w14:paraId="569B2E7C" w14:textId="77777777" w:rsidR="00E554A3" w:rsidRDefault="00000000">
      <w:r>
        <w:t>Melting   FP₁     TP₂      FP₃</w:t>
      </w:r>
    </w:p>
    <w:p w14:paraId="1A53269D" w14:textId="77777777" w:rsidR="00E554A3" w:rsidRDefault="00000000">
      <w:r>
        <w:lastRenderedPageBreak/>
        <w:t>Background   FN₁     FN₂      TN</w:t>
      </w:r>
    </w:p>
    <w:p w14:paraId="02FD072B" w14:textId="77777777" w:rsidR="00E554A3" w:rsidRDefault="00000000">
      <w:r>
        <w:t>클래스별</w:t>
      </w:r>
      <w:r>
        <w:t xml:space="preserve"> </w:t>
      </w:r>
      <w:r>
        <w:t>지표</w:t>
      </w:r>
      <w:r>
        <w:t xml:space="preserve"> </w:t>
      </w:r>
      <w:r>
        <w:t>계산</w:t>
      </w:r>
      <w:r>
        <w:t>:</w:t>
      </w:r>
    </w:p>
    <w:p w14:paraId="40089D97" w14:textId="77777777" w:rsidR="00E554A3" w:rsidRDefault="00000000">
      <w:pPr>
        <w:pStyle w:val="1"/>
      </w:pPr>
      <w:r>
        <w:t xml:space="preserve">Crack </w:t>
      </w:r>
      <w:r>
        <w:t>클래스</w:t>
      </w:r>
    </w:p>
    <w:p w14:paraId="259280B4" w14:textId="77777777" w:rsidR="00E554A3" w:rsidRDefault="00000000">
      <w:r>
        <w:t>Precision_crack = TP₁ / (TP₁ + FP₁ + FP₁)</w:t>
      </w:r>
    </w:p>
    <w:p w14:paraId="00603184" w14:textId="77777777" w:rsidR="00E554A3" w:rsidRDefault="00000000">
      <w:r>
        <w:t>Recall_crack = TP₁ / (TP₁ + FP₂ + FP₃)</w:t>
      </w:r>
    </w:p>
    <w:p w14:paraId="05584A4E" w14:textId="77777777" w:rsidR="00E554A3" w:rsidRDefault="00000000">
      <w:pPr>
        <w:pStyle w:val="1"/>
      </w:pPr>
      <w:r>
        <w:t xml:space="preserve">Melting </w:t>
      </w:r>
      <w:r>
        <w:t>클래스</w:t>
      </w:r>
    </w:p>
    <w:p w14:paraId="27275267" w14:textId="77777777" w:rsidR="00E554A3" w:rsidRDefault="00000000">
      <w:r>
        <w:t>Precision_melting = TP₂ / (TP₂ + FP₁ + FP₂)</w:t>
      </w:r>
    </w:p>
    <w:p w14:paraId="2A9106E2" w14:textId="77777777" w:rsidR="00E554A3" w:rsidRDefault="00000000">
      <w:r>
        <w:t>Recall_melting = TP₂ / (TP₂ + FP₁ + FP₃)</w:t>
      </w:r>
    </w:p>
    <w:p w14:paraId="18C1C802" w14:textId="77777777" w:rsidR="00E554A3" w:rsidRDefault="00000000">
      <w:r>
        <w:t xml:space="preserve">3. </w:t>
      </w:r>
      <w:r>
        <w:t>추론</w:t>
      </w:r>
      <w:r>
        <w:t xml:space="preserve"> </w:t>
      </w:r>
      <w:r>
        <w:t>속도</w:t>
      </w:r>
      <w:r>
        <w:t xml:space="preserve"> </w:t>
      </w:r>
      <w:r>
        <w:t>지표</w:t>
      </w:r>
    </w:p>
    <w:p w14:paraId="5D22C3E3" w14:textId="77777777" w:rsidR="00E554A3" w:rsidRDefault="00000000">
      <w:r>
        <w:t>FPS (Frames Per Second):</w:t>
      </w:r>
    </w:p>
    <w:p w14:paraId="19C1C4C7" w14:textId="77777777" w:rsidR="00E554A3" w:rsidRDefault="00000000">
      <w:r>
        <w:t>FPS = 1000 / (preprocess_time + inference_time + postprocess_time)</w:t>
      </w:r>
    </w:p>
    <w:p w14:paraId="39A6D844" w14:textId="77777777" w:rsidR="00E554A3" w:rsidRDefault="00000000">
      <w:r>
        <w:t>단계별</w:t>
      </w:r>
      <w:r>
        <w:t xml:space="preserve"> </w:t>
      </w:r>
      <w:r>
        <w:t>시간</w:t>
      </w:r>
      <w:r>
        <w:t>:</w:t>
      </w:r>
    </w:p>
    <w:p w14:paraId="50C3779A" w14:textId="77777777" w:rsidR="00E554A3" w:rsidRDefault="00000000">
      <w:r>
        <w:t xml:space="preserve">- Preprocess: </w:t>
      </w:r>
      <w:r>
        <w:t>이미지</w:t>
      </w:r>
      <w:r>
        <w:t xml:space="preserve"> </w:t>
      </w:r>
      <w:r>
        <w:t>리사이즈</w:t>
      </w:r>
      <w:r>
        <w:t xml:space="preserve">, </w:t>
      </w:r>
      <w:r>
        <w:t>정규화</w:t>
      </w:r>
      <w:r>
        <w:t xml:space="preserve"> (~5ms)</w:t>
      </w:r>
    </w:p>
    <w:p w14:paraId="75D0330C" w14:textId="77777777" w:rsidR="00E554A3" w:rsidRDefault="00000000">
      <w:r>
        <w:t xml:space="preserve">- Inference: </w:t>
      </w:r>
      <w:r>
        <w:t>모델</w:t>
      </w:r>
      <w:r>
        <w:t xml:space="preserve"> </w:t>
      </w:r>
      <w:r>
        <w:t>순전파</w:t>
      </w:r>
      <w:r>
        <w:t xml:space="preserve"> (CPU: ~120ms, GPU: ~8ms)</w:t>
      </w:r>
    </w:p>
    <w:p w14:paraId="4F4346F9" w14:textId="77777777" w:rsidR="00E554A3" w:rsidRDefault="00000000">
      <w:r>
        <w:t xml:space="preserve">- Postprocess: NMS, </w:t>
      </w:r>
      <w:r>
        <w:t>클래스</w:t>
      </w:r>
      <w:r>
        <w:t xml:space="preserve"> </w:t>
      </w:r>
      <w:r>
        <w:t>필터링</w:t>
      </w:r>
      <w:r>
        <w:t xml:space="preserve"> (~3ms)</w:t>
      </w:r>
    </w:p>
    <w:p w14:paraId="6306A2C9" w14:textId="77777777" w:rsidR="00E554A3" w:rsidRDefault="00000000">
      <w:r>
        <w:t xml:space="preserve">CPU </w:t>
      </w:r>
      <w:r>
        <w:t>환경</w:t>
      </w:r>
      <w:r>
        <w:t xml:space="preserve"> (</w:t>
      </w:r>
      <w:r>
        <w:t>본</w:t>
      </w:r>
      <w:r>
        <w:t xml:space="preserve"> </w:t>
      </w:r>
      <w:r>
        <w:t>연구</w:t>
      </w:r>
      <w:r>
        <w:t>):</w:t>
      </w:r>
    </w:p>
    <w:p w14:paraId="109FDB2E" w14:textId="77777777" w:rsidR="00E554A3" w:rsidRDefault="00000000">
      <w:r>
        <w:t>- YOLOv8s: ~7.8 FPS (128ms/frame)</w:t>
      </w:r>
    </w:p>
    <w:p w14:paraId="5FA8253D" w14:textId="77777777" w:rsidR="00E554A3" w:rsidRDefault="00000000">
      <w:pPr>
        <w:rPr>
          <w:lang w:eastAsia="ko-KR"/>
        </w:rPr>
      </w:pPr>
      <w:r>
        <w:rPr>
          <w:lang w:eastAsia="ko-KR"/>
        </w:rPr>
        <w:t>- YOLO11s: ~6.9 FPS (145ms/frame)</w:t>
      </w:r>
    </w:p>
    <w:p w14:paraId="50A97179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30 FPS (33ms/frame)</w:t>
      </w:r>
    </w:p>
    <w:p w14:paraId="0F730068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CPU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, GPU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49E35A44" w14:textId="77777777" w:rsidR="00E554A3" w:rsidRDefault="00000000">
      <w:pPr>
        <w:pStyle w:val="3"/>
      </w:pPr>
      <w:r>
        <w:t xml:space="preserve">E. </w:t>
      </w:r>
      <w:r>
        <w:t>실험</w:t>
      </w:r>
      <w:r>
        <w:t xml:space="preserve"> </w:t>
      </w:r>
      <w:r>
        <w:t>프로토콜</w:t>
      </w:r>
    </w:p>
    <w:p w14:paraId="320ABD4B" w14:textId="77777777" w:rsidR="00E554A3" w:rsidRDefault="00000000">
      <w:r>
        <w:t xml:space="preserve">1. </w:t>
      </w:r>
      <w:r>
        <w:t>재현성</w:t>
      </w:r>
      <w:r>
        <w:t xml:space="preserve"> </w:t>
      </w:r>
      <w:r>
        <w:t>보장</w:t>
      </w:r>
      <w:r>
        <w:t xml:space="preserve"> </w:t>
      </w:r>
      <w:r>
        <w:t>조치</w:t>
      </w:r>
    </w:p>
    <w:p w14:paraId="610CB0DF" w14:textId="77777777" w:rsidR="00E554A3" w:rsidRDefault="00000000">
      <w:pPr>
        <w:pStyle w:val="1"/>
      </w:pPr>
      <w:r>
        <w:t xml:space="preserve">1. </w:t>
      </w:r>
      <w:r>
        <w:t>무작위</w:t>
      </w:r>
      <w:r>
        <w:t xml:space="preserve"> </w:t>
      </w:r>
      <w:r>
        <w:t>시드</w:t>
      </w:r>
      <w:r>
        <w:t xml:space="preserve"> </w:t>
      </w:r>
      <w:r>
        <w:t>고정</w:t>
      </w:r>
    </w:p>
    <w:p w14:paraId="3EEA57EB" w14:textId="77777777" w:rsidR="00E554A3" w:rsidRDefault="00000000">
      <w:r>
        <w:t>import random</w:t>
      </w:r>
    </w:p>
    <w:p w14:paraId="3F3BA458" w14:textId="77777777" w:rsidR="00E554A3" w:rsidRDefault="00000000">
      <w:r>
        <w:t>import numpy as np</w:t>
      </w:r>
    </w:p>
    <w:p w14:paraId="6E1C92DE" w14:textId="77777777" w:rsidR="00E554A3" w:rsidRDefault="00000000">
      <w:r>
        <w:t>import torch</w:t>
      </w:r>
    </w:p>
    <w:p w14:paraId="593B32C0" w14:textId="77777777" w:rsidR="00E554A3" w:rsidRDefault="00000000">
      <w:r>
        <w:t>SEED = 42</w:t>
      </w:r>
    </w:p>
    <w:p w14:paraId="4F16E35D" w14:textId="77777777" w:rsidR="00E554A3" w:rsidRDefault="00000000">
      <w:r>
        <w:t>random.seed(SEED)</w:t>
      </w:r>
    </w:p>
    <w:p w14:paraId="3C1D4B0A" w14:textId="77777777" w:rsidR="00E554A3" w:rsidRDefault="00000000">
      <w:r>
        <w:t>np.random.seed(SEED)</w:t>
      </w:r>
    </w:p>
    <w:p w14:paraId="4AD499D2" w14:textId="77777777" w:rsidR="00E554A3" w:rsidRDefault="00000000">
      <w:r>
        <w:t>torch.manual_seed(SEED)</w:t>
      </w:r>
    </w:p>
    <w:p w14:paraId="591DE94D" w14:textId="77777777" w:rsidR="00E554A3" w:rsidRDefault="00000000">
      <w:r>
        <w:t>torch.backends.cudnn.deterministic = True</w:t>
      </w:r>
    </w:p>
    <w:p w14:paraId="6B8C0AE8" w14:textId="77777777" w:rsidR="00E554A3" w:rsidRDefault="00000000">
      <w:r>
        <w:t>torch.backends.cudnn.benchmark = False</w:t>
      </w:r>
    </w:p>
    <w:p w14:paraId="768B619C" w14:textId="77777777" w:rsidR="00E554A3" w:rsidRDefault="00000000">
      <w:pPr>
        <w:pStyle w:val="1"/>
      </w:pPr>
      <w:r>
        <w:t xml:space="preserve">2. </w:t>
      </w:r>
      <w:r>
        <w:t>데이터</w:t>
      </w:r>
      <w:r>
        <w:t xml:space="preserve"> </w:t>
      </w:r>
      <w:r>
        <w:t>로딩</w:t>
      </w:r>
      <w:r>
        <w:t xml:space="preserve"> </w:t>
      </w:r>
      <w:r>
        <w:t>일관성</w:t>
      </w:r>
    </w:p>
    <w:p w14:paraId="5C2C9D46" w14:textId="77777777" w:rsidR="00E554A3" w:rsidRDefault="00000000">
      <w:r>
        <w:t>dataloader_config = {</w:t>
      </w:r>
    </w:p>
    <w:p w14:paraId="369A6D28" w14:textId="77777777" w:rsidR="00E554A3" w:rsidRDefault="00000000">
      <w:r>
        <w:t xml:space="preserve">'num_workers': 0,  # </w:t>
      </w:r>
      <w:r>
        <w:t>단일</w:t>
      </w:r>
      <w:r>
        <w:t xml:space="preserve"> </w:t>
      </w:r>
      <w:r>
        <w:t>워커</w:t>
      </w:r>
      <w:r>
        <w:t xml:space="preserve"> (</w:t>
      </w:r>
      <w:r>
        <w:t>순서</w:t>
      </w:r>
      <w:r>
        <w:t xml:space="preserve"> </w:t>
      </w:r>
      <w:r>
        <w:t>보장</w:t>
      </w:r>
      <w:r>
        <w:t>)</w:t>
      </w:r>
    </w:p>
    <w:p w14:paraId="5D5A727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'shuffle': False,  #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셔플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</w:p>
    <w:p w14:paraId="71E7393E" w14:textId="77777777" w:rsidR="00E554A3" w:rsidRDefault="00000000">
      <w:r>
        <w:t>'drop_last': False</w:t>
      </w:r>
    </w:p>
    <w:p w14:paraId="4E8BE7D3" w14:textId="77777777" w:rsidR="00E554A3" w:rsidRDefault="00000000">
      <w:r>
        <w:t>}</w:t>
      </w:r>
    </w:p>
    <w:p w14:paraId="68495D7F" w14:textId="77777777" w:rsidR="00E554A3" w:rsidRDefault="00000000">
      <w:pPr>
        <w:pStyle w:val="1"/>
      </w:pPr>
      <w:r>
        <w:t xml:space="preserve">3. </w:t>
      </w:r>
      <w:r>
        <w:t>환경</w:t>
      </w:r>
      <w:r>
        <w:t xml:space="preserve"> </w:t>
      </w:r>
      <w:r>
        <w:t>변수</w:t>
      </w:r>
      <w:r>
        <w:t xml:space="preserve"> </w:t>
      </w:r>
      <w:r>
        <w:t>고정</w:t>
      </w:r>
    </w:p>
    <w:p w14:paraId="6194B4CA" w14:textId="77777777" w:rsidR="00E554A3" w:rsidRDefault="00000000">
      <w:r>
        <w:t>os.environ['PYTHONHASHSEED'] = str(SEED)</w:t>
      </w:r>
    </w:p>
    <w:p w14:paraId="20E8998D" w14:textId="77777777" w:rsidR="00E554A3" w:rsidRDefault="00000000">
      <w:r>
        <w:t xml:space="preserve">os.environ['OMP_NUM_THREADS'] = '1'  # OpenMP </w:t>
      </w:r>
      <w:r>
        <w:t>스레드</w:t>
      </w:r>
      <w:r>
        <w:t xml:space="preserve"> </w:t>
      </w:r>
      <w:r>
        <w:t>고정</w:t>
      </w:r>
    </w:p>
    <w:p w14:paraId="16578CD8" w14:textId="77777777" w:rsidR="00E554A3" w:rsidRDefault="00000000">
      <w:r>
        <w:t xml:space="preserve">2. </w:t>
      </w:r>
      <w:r>
        <w:t>학습</w:t>
      </w:r>
      <w:r>
        <w:t xml:space="preserve"> </w:t>
      </w:r>
      <w:r>
        <w:t>모니터링</w:t>
      </w:r>
    </w:p>
    <w:p w14:paraId="37C2ED0C" w14:textId="77777777" w:rsidR="00E554A3" w:rsidRDefault="00000000">
      <w:r>
        <w:t>로그</w:t>
      </w:r>
      <w:r>
        <w:t xml:space="preserve"> </w:t>
      </w:r>
      <w:r>
        <w:t>기록</w:t>
      </w:r>
      <w:r>
        <w:t>:</w:t>
      </w:r>
    </w:p>
    <w:p w14:paraId="4C0CB023" w14:textId="77777777" w:rsidR="00E554A3" w:rsidRDefault="00000000">
      <w:pPr>
        <w:pStyle w:val="1"/>
      </w:pPr>
      <w:r>
        <w:t>에포크별</w:t>
      </w:r>
      <w:r>
        <w:t xml:space="preserve"> </w:t>
      </w:r>
      <w:r>
        <w:t>기록</w:t>
      </w:r>
    </w:p>
    <w:p w14:paraId="1DCE1332" w14:textId="77777777" w:rsidR="00E554A3" w:rsidRDefault="00000000">
      <w:r>
        <w:t>logs = {</w:t>
      </w:r>
    </w:p>
    <w:p w14:paraId="05C32EE6" w14:textId="77777777" w:rsidR="00E554A3" w:rsidRDefault="00000000">
      <w:r>
        <w:t>'epoch': [],</w:t>
      </w:r>
    </w:p>
    <w:p w14:paraId="2BEAD6D7" w14:textId="77777777" w:rsidR="00E554A3" w:rsidRDefault="00000000">
      <w:r>
        <w:t>'train_loss': [],</w:t>
      </w:r>
    </w:p>
    <w:p w14:paraId="6B40D32A" w14:textId="77777777" w:rsidR="00E554A3" w:rsidRDefault="00000000">
      <w:r>
        <w:t>'val_loss': [],</w:t>
      </w:r>
    </w:p>
    <w:p w14:paraId="30F1E307" w14:textId="77777777" w:rsidR="00E554A3" w:rsidRDefault="00000000">
      <w:r>
        <w:t>'mAP50': [],</w:t>
      </w:r>
    </w:p>
    <w:p w14:paraId="4A9F4541" w14:textId="77777777" w:rsidR="00E554A3" w:rsidRDefault="00000000">
      <w:r>
        <w:t>'mAP50-95': [],</w:t>
      </w:r>
    </w:p>
    <w:p w14:paraId="5B30B3EA" w14:textId="77777777" w:rsidR="00E554A3" w:rsidRDefault="00000000">
      <w:r>
        <w:t>'precision': [],</w:t>
      </w:r>
    </w:p>
    <w:p w14:paraId="76730806" w14:textId="77777777" w:rsidR="00E554A3" w:rsidRDefault="00000000">
      <w:r>
        <w:t>'recall': [],</w:t>
      </w:r>
    </w:p>
    <w:p w14:paraId="3607BD39" w14:textId="77777777" w:rsidR="00E554A3" w:rsidRDefault="00000000">
      <w:r>
        <w:t>'f1': [],</w:t>
      </w:r>
    </w:p>
    <w:p w14:paraId="61F3150A" w14:textId="77777777" w:rsidR="00E554A3" w:rsidRDefault="00000000">
      <w:r>
        <w:t>'lr': [],</w:t>
      </w:r>
    </w:p>
    <w:p w14:paraId="457AF899" w14:textId="77777777" w:rsidR="00E554A3" w:rsidRDefault="00000000">
      <w:r>
        <w:t>'time': []</w:t>
      </w:r>
    </w:p>
    <w:p w14:paraId="199FE8DD" w14:textId="77777777" w:rsidR="00E554A3" w:rsidRDefault="00000000">
      <w:r>
        <w:t>}</w:t>
      </w:r>
    </w:p>
    <w:p w14:paraId="26B5339D" w14:textId="77777777" w:rsidR="00E554A3" w:rsidRDefault="00000000">
      <w:pPr>
        <w:pStyle w:val="1"/>
      </w:pPr>
      <w:r>
        <w:t>주요</w:t>
      </w:r>
      <w:r>
        <w:t xml:space="preserve"> </w:t>
      </w:r>
      <w:r>
        <w:t>체크포인트</w:t>
      </w:r>
      <w:r>
        <w:t xml:space="preserve"> </w:t>
      </w:r>
      <w:r>
        <w:t>저장</w:t>
      </w:r>
    </w:p>
    <w:p w14:paraId="1089D2E6" w14:textId="77777777" w:rsidR="00E554A3" w:rsidRDefault="00000000">
      <w:r>
        <w:t>checkpoints = {</w:t>
      </w:r>
    </w:p>
    <w:p w14:paraId="126C72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'best.pt': </w:t>
      </w:r>
      <w:r>
        <w:rPr>
          <w:lang w:eastAsia="ko-KR"/>
        </w:rPr>
        <w:t>최고</w:t>
      </w:r>
      <w:r>
        <w:rPr>
          <w:lang w:eastAsia="ko-KR"/>
        </w:rPr>
        <w:t xml:space="preserve"> mAP50 </w:t>
      </w:r>
      <w:r>
        <w:rPr>
          <w:lang w:eastAsia="ko-KR"/>
        </w:rPr>
        <w:t>가중치</w:t>
      </w:r>
      <w:r>
        <w:rPr>
          <w:lang w:eastAsia="ko-KR"/>
        </w:rPr>
        <w:t>,</w:t>
      </w:r>
    </w:p>
    <w:p w14:paraId="65682A5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'last.pt':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>,</w:t>
      </w:r>
    </w:p>
    <w:p w14:paraId="682E0A3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'epoch50.pt': 50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(</w:t>
      </w:r>
      <w:r>
        <w:rPr>
          <w:lang w:eastAsia="ko-KR"/>
        </w:rPr>
        <w:t>비교용</w:t>
      </w:r>
      <w:r>
        <w:rPr>
          <w:lang w:eastAsia="ko-KR"/>
        </w:rPr>
        <w:t>),</w:t>
      </w:r>
    </w:p>
    <w:p w14:paraId="494A2D4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'epoch75.pt': 75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(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>)</w:t>
      </w:r>
    </w:p>
    <w:p w14:paraId="3DB6F194" w14:textId="77777777" w:rsidR="00E554A3" w:rsidRDefault="00000000">
      <w:r>
        <w:t>}</w:t>
      </w:r>
    </w:p>
    <w:p w14:paraId="2E5E81E0" w14:textId="77777777" w:rsidR="00E554A3" w:rsidRDefault="00000000">
      <w:r>
        <w:t>실시간</w:t>
      </w:r>
      <w:r>
        <w:t xml:space="preserve"> </w:t>
      </w:r>
      <w:r>
        <w:t>시각화</w:t>
      </w:r>
      <w:r>
        <w:t>:</w:t>
      </w:r>
    </w:p>
    <w:p w14:paraId="7AA9304F" w14:textId="77777777" w:rsidR="00E554A3" w:rsidRDefault="00000000">
      <w:pPr>
        <w:pStyle w:val="1"/>
      </w:pPr>
      <w:r>
        <w:t xml:space="preserve">TensorBoard </w:t>
      </w:r>
      <w:r>
        <w:t>로깅</w:t>
      </w:r>
    </w:p>
    <w:p w14:paraId="47AF40E8" w14:textId="77777777" w:rsidR="00E554A3" w:rsidRDefault="00000000">
      <w:r>
        <w:t>from torch.utils.tensorboard import SummaryWriter</w:t>
      </w:r>
    </w:p>
    <w:p w14:paraId="2959E803" w14:textId="77777777" w:rsidR="00E554A3" w:rsidRDefault="00000000">
      <w:r>
        <w:t>writer = SummaryWriter('runs/stage2_dpf')</w:t>
      </w:r>
    </w:p>
    <w:p w14:paraId="79268BDC" w14:textId="77777777" w:rsidR="00E554A3" w:rsidRDefault="00000000">
      <w:pPr>
        <w:pStyle w:val="1"/>
      </w:pPr>
      <w:r>
        <w:t>매</w:t>
      </w:r>
      <w:r>
        <w:t xml:space="preserve"> </w:t>
      </w:r>
      <w:r>
        <w:t>에포크마다</w:t>
      </w:r>
      <w:r>
        <w:t xml:space="preserve"> </w:t>
      </w:r>
      <w:r>
        <w:t>기록</w:t>
      </w:r>
    </w:p>
    <w:p w14:paraId="56D06FC8" w14:textId="77777777" w:rsidR="00E554A3" w:rsidRDefault="00000000">
      <w:r>
        <w:t>writer.add_scalar('mAP50', map50, epoch)</w:t>
      </w:r>
    </w:p>
    <w:p w14:paraId="155D250C" w14:textId="77777777" w:rsidR="00E554A3" w:rsidRDefault="00000000">
      <w:r>
        <w:t>writer.add_scalar('Precision', precision, epoch)</w:t>
      </w:r>
    </w:p>
    <w:p w14:paraId="31630B96" w14:textId="77777777" w:rsidR="00E554A3" w:rsidRDefault="00000000">
      <w:r>
        <w:t>writer.add_scalar('Recall', recall, epoch)</w:t>
      </w:r>
    </w:p>
    <w:p w14:paraId="3FC0453F" w14:textId="77777777" w:rsidR="00E554A3" w:rsidRDefault="00000000">
      <w:r>
        <w:t>writer.add_images('Predictions', pred_images, epoch)</w:t>
      </w:r>
    </w:p>
    <w:p w14:paraId="4E2D4DD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</w:p>
    <w:p w14:paraId="3B10F82B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빈도</w:t>
      </w:r>
      <w:r>
        <w:rPr>
          <w:lang w:eastAsia="ko-KR"/>
        </w:rPr>
        <w:t xml:space="preserve">: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에포크마다</w:t>
      </w:r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150D5E25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>:</w:t>
      </w:r>
    </w:p>
    <w:p w14:paraId="3CE160B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모드로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2D486449" w14:textId="77777777" w:rsidR="00E554A3" w:rsidRDefault="00000000">
      <w:pPr>
        <w:rPr>
          <w:lang w:eastAsia="ko-KR"/>
        </w:rPr>
      </w:pPr>
      <w:r>
        <w:rPr>
          <w:lang w:eastAsia="ko-KR"/>
        </w:rPr>
        <w:t>model.eval()</w:t>
      </w:r>
    </w:p>
    <w:p w14:paraId="4D3C1E8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순회</w:t>
      </w:r>
    </w:p>
    <w:p w14:paraId="166B40D7" w14:textId="77777777" w:rsidR="00E554A3" w:rsidRDefault="00000000">
      <w:r>
        <w:t>for batch in val_loader:</w:t>
      </w:r>
    </w:p>
    <w:p w14:paraId="2BA322E4" w14:textId="77777777" w:rsidR="00E554A3" w:rsidRDefault="00000000">
      <w:r>
        <w:t>predictions = model(batch)</w:t>
      </w:r>
    </w:p>
    <w:p w14:paraId="2C7E53CE" w14:textId="77777777" w:rsidR="00E554A3" w:rsidRDefault="00000000">
      <w:r>
        <w:t xml:space="preserve">3. </w:t>
      </w:r>
      <w:r>
        <w:t>후처리</w:t>
      </w:r>
      <w:r>
        <w:t xml:space="preserve"> (NMS, </w:t>
      </w:r>
      <w:r>
        <w:t>임계값</w:t>
      </w:r>
      <w:r>
        <w:t xml:space="preserve"> </w:t>
      </w:r>
      <w:r>
        <w:t>적용</w:t>
      </w:r>
      <w:r>
        <w:t>)</w:t>
      </w:r>
    </w:p>
    <w:p w14:paraId="0561CA8D" w14:textId="77777777" w:rsidR="00E554A3" w:rsidRDefault="00000000">
      <w:r>
        <w:t xml:space="preserve">conf_threshold = 0.001  # </w:t>
      </w:r>
      <w:r>
        <w:t>낮은</w:t>
      </w:r>
      <w:r>
        <w:t xml:space="preserve"> </w:t>
      </w:r>
      <w:r>
        <w:t>임계값</w:t>
      </w:r>
      <w:r>
        <w:t xml:space="preserve"> (</w:t>
      </w:r>
      <w:r>
        <w:t>재현율</w:t>
      </w:r>
      <w:r>
        <w:t xml:space="preserve"> </w:t>
      </w:r>
      <w:r>
        <w:t>우선</w:t>
      </w:r>
      <w:r>
        <w:t>)</w:t>
      </w:r>
    </w:p>
    <w:p w14:paraId="13A425FE" w14:textId="77777777" w:rsidR="00E554A3" w:rsidRDefault="00000000">
      <w:r>
        <w:t>iou_threshold = 0.6     # NMS IoU</w:t>
      </w:r>
    </w:p>
    <w:p w14:paraId="1B523F8B" w14:textId="77777777" w:rsidR="00E554A3" w:rsidRDefault="00000000">
      <w:r>
        <w:lastRenderedPageBreak/>
        <w:t xml:space="preserve">4. </w:t>
      </w:r>
      <w:r>
        <w:t>지표</w:t>
      </w:r>
      <w:r>
        <w:t xml:space="preserve"> </w:t>
      </w:r>
      <w:r>
        <w:t>계산</w:t>
      </w:r>
    </w:p>
    <w:p w14:paraId="3D5C68CD" w14:textId="77777777" w:rsidR="00E554A3" w:rsidRDefault="00000000">
      <w:r>
        <w:t xml:space="preserve">mAP50, mAP50-95, Precision, Recall </w:t>
      </w:r>
      <w:r>
        <w:t>계산</w:t>
      </w:r>
    </w:p>
    <w:p w14:paraId="1D2D47E2" w14:textId="77777777" w:rsidR="00E554A3" w:rsidRDefault="00000000">
      <w:r>
        <w:t xml:space="preserve">5. </w:t>
      </w:r>
      <w:r>
        <w:t>최고</w:t>
      </w:r>
      <w:r>
        <w:t xml:space="preserve"> </w:t>
      </w:r>
      <w:r>
        <w:t>성능</w:t>
      </w:r>
      <w:r>
        <w:t xml:space="preserve"> </w:t>
      </w:r>
      <w:r>
        <w:t>모델</w:t>
      </w:r>
      <w:r>
        <w:t xml:space="preserve"> </w:t>
      </w:r>
      <w:r>
        <w:t>저장</w:t>
      </w:r>
    </w:p>
    <w:p w14:paraId="6D2B608C" w14:textId="77777777" w:rsidR="00E554A3" w:rsidRDefault="00000000">
      <w:r>
        <w:t>if current_mAP50 &gt; best_mAP50:</w:t>
      </w:r>
    </w:p>
    <w:p w14:paraId="3423C496" w14:textId="77777777" w:rsidR="00E554A3" w:rsidRDefault="00000000">
      <w:r>
        <w:t>save_model('best.pt')</w:t>
      </w:r>
    </w:p>
    <w:p w14:paraId="5B396D5B" w14:textId="77777777" w:rsidR="00E554A3" w:rsidRDefault="00000000">
      <w:r>
        <w:t>최종</w:t>
      </w:r>
      <w:r>
        <w:t xml:space="preserve"> </w:t>
      </w:r>
      <w:r>
        <w:t>평가</w:t>
      </w:r>
      <w:r>
        <w:t xml:space="preserve">: 100 </w:t>
      </w:r>
      <w:r>
        <w:t>에포크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best.pt</w:t>
      </w:r>
      <w:r>
        <w:t>로</w:t>
      </w:r>
      <w:r>
        <w:t xml:space="preserve"> </w:t>
      </w:r>
      <w:r>
        <w:t>재평가</w:t>
      </w:r>
    </w:p>
    <w:p w14:paraId="4525251C" w14:textId="77777777" w:rsidR="00E554A3" w:rsidRDefault="00000000">
      <w:pPr>
        <w:pStyle w:val="2"/>
      </w:pPr>
      <w:r>
        <w:t xml:space="preserve">V. </w:t>
      </w:r>
      <w:r>
        <w:t>실험</w:t>
      </w:r>
      <w:r>
        <w:t xml:space="preserve"> </w:t>
      </w:r>
      <w:r>
        <w:t>결과</w:t>
      </w:r>
      <w:r>
        <w:t xml:space="preserve"> (Experimental Results)</w:t>
      </w:r>
    </w:p>
    <w:p w14:paraId="3D0D6FF9" w14:textId="77777777" w:rsidR="00E554A3" w:rsidRDefault="00000000">
      <w:pPr>
        <w:pStyle w:val="3"/>
      </w:pPr>
      <w:r>
        <w:t xml:space="preserve">A. </w:t>
      </w:r>
      <w:r>
        <w:t>전체</w:t>
      </w:r>
      <w:r>
        <w:t xml:space="preserve"> </w:t>
      </w:r>
      <w:r>
        <w:t>성능</w:t>
      </w:r>
      <w:r>
        <w:t xml:space="preserve"> </w:t>
      </w:r>
      <w:r>
        <w:t>비교</w:t>
      </w:r>
    </w:p>
    <w:p w14:paraId="478D8444" w14:textId="77777777" w:rsidR="00E554A3" w:rsidRDefault="00000000">
      <w:r>
        <w:t xml:space="preserve">1. </w:t>
      </w:r>
      <w:r>
        <w:t>최종</w:t>
      </w:r>
      <w:r>
        <w:t xml:space="preserve"> </w:t>
      </w:r>
      <w:r>
        <w:t>성능</w:t>
      </w:r>
      <w:r>
        <w:t xml:space="preserve"> </w:t>
      </w:r>
      <w:r>
        <w:t>지표</w:t>
      </w:r>
    </w:p>
    <w:p w14:paraId="1B17F242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p w14:paraId="00B58162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1: YOLO11 vs YOLOv8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714"/>
        <w:gridCol w:w="752"/>
        <w:gridCol w:w="805"/>
        <w:gridCol w:w="714"/>
        <w:gridCol w:w="714"/>
        <w:gridCol w:w="682"/>
      </w:tblGrid>
      <w:tr w:rsidR="00E554A3" w14:paraId="1C0CF90D" w14:textId="77777777">
        <w:tc>
          <w:tcPr>
            <w:tcW w:w="1481" w:type="dxa"/>
          </w:tcPr>
          <w:p w14:paraId="4E3130F1" w14:textId="77777777" w:rsidR="00E554A3" w:rsidRDefault="00000000">
            <w:r>
              <w:t>모델</w:t>
            </w:r>
          </w:p>
        </w:tc>
        <w:tc>
          <w:tcPr>
            <w:tcW w:w="1481" w:type="dxa"/>
          </w:tcPr>
          <w:p w14:paraId="502F6B10" w14:textId="77777777" w:rsidR="00E554A3" w:rsidRDefault="00000000">
            <w:r>
              <w:t>mAP50 (%)</w:t>
            </w:r>
          </w:p>
        </w:tc>
        <w:tc>
          <w:tcPr>
            <w:tcW w:w="1481" w:type="dxa"/>
          </w:tcPr>
          <w:p w14:paraId="462B1E21" w14:textId="77777777" w:rsidR="00E554A3" w:rsidRDefault="00000000">
            <w:r>
              <w:t>mAP50-95 (%)</w:t>
            </w:r>
          </w:p>
        </w:tc>
        <w:tc>
          <w:tcPr>
            <w:tcW w:w="1481" w:type="dxa"/>
          </w:tcPr>
          <w:p w14:paraId="7F2F9F3E" w14:textId="77777777" w:rsidR="00E554A3" w:rsidRDefault="00000000">
            <w:r>
              <w:t>Precision (%)</w:t>
            </w:r>
          </w:p>
        </w:tc>
        <w:tc>
          <w:tcPr>
            <w:tcW w:w="1481" w:type="dxa"/>
          </w:tcPr>
          <w:p w14:paraId="60FD03C2" w14:textId="77777777" w:rsidR="00E554A3" w:rsidRDefault="00000000">
            <w:r>
              <w:t>Recall (%)</w:t>
            </w:r>
          </w:p>
        </w:tc>
        <w:tc>
          <w:tcPr>
            <w:tcW w:w="1481" w:type="dxa"/>
          </w:tcPr>
          <w:p w14:paraId="65861B97" w14:textId="77777777" w:rsidR="00E554A3" w:rsidRDefault="00000000">
            <w:r>
              <w:t>F1 Score</w:t>
            </w:r>
          </w:p>
        </w:tc>
        <w:tc>
          <w:tcPr>
            <w:tcW w:w="1481" w:type="dxa"/>
          </w:tcPr>
          <w:p w14:paraId="64DD6232" w14:textId="77777777" w:rsidR="00E554A3" w:rsidRDefault="00000000">
            <w:r>
              <w:t>Params (M)</w:t>
            </w:r>
          </w:p>
        </w:tc>
      </w:tr>
      <w:tr w:rsidR="00E554A3" w14:paraId="3F16DECA" w14:textId="77777777">
        <w:tc>
          <w:tcPr>
            <w:tcW w:w="1481" w:type="dxa"/>
          </w:tcPr>
          <w:p w14:paraId="38BB15E1" w14:textId="77777777" w:rsidR="00E554A3" w:rsidRDefault="00000000">
            <w:r>
              <w:t>YOLOv8s</w:t>
            </w:r>
          </w:p>
        </w:tc>
        <w:tc>
          <w:tcPr>
            <w:tcW w:w="1481" w:type="dxa"/>
          </w:tcPr>
          <w:p w14:paraId="7C432E61" w14:textId="77777777" w:rsidR="00E554A3" w:rsidRDefault="00000000">
            <w:r>
              <w:t>62.3</w:t>
            </w:r>
          </w:p>
        </w:tc>
        <w:tc>
          <w:tcPr>
            <w:tcW w:w="1481" w:type="dxa"/>
          </w:tcPr>
          <w:p w14:paraId="385730AE" w14:textId="77777777" w:rsidR="00E554A3" w:rsidRDefault="00000000">
            <w:r>
              <w:t>45.2</w:t>
            </w:r>
          </w:p>
        </w:tc>
        <w:tc>
          <w:tcPr>
            <w:tcW w:w="1481" w:type="dxa"/>
          </w:tcPr>
          <w:p w14:paraId="03F35D5B" w14:textId="77777777" w:rsidR="00E554A3" w:rsidRDefault="00000000">
            <w:r>
              <w:t>71.8</w:t>
            </w:r>
          </w:p>
        </w:tc>
        <w:tc>
          <w:tcPr>
            <w:tcW w:w="1481" w:type="dxa"/>
          </w:tcPr>
          <w:p w14:paraId="2A510CE1" w14:textId="77777777" w:rsidR="00E554A3" w:rsidRDefault="00000000">
            <w:r>
              <w:t>68.5</w:t>
            </w:r>
          </w:p>
        </w:tc>
        <w:tc>
          <w:tcPr>
            <w:tcW w:w="1481" w:type="dxa"/>
          </w:tcPr>
          <w:p w14:paraId="0267DCA6" w14:textId="77777777" w:rsidR="00E554A3" w:rsidRDefault="00000000">
            <w:r>
              <w:t>0.701</w:t>
            </w:r>
          </w:p>
        </w:tc>
        <w:tc>
          <w:tcPr>
            <w:tcW w:w="1481" w:type="dxa"/>
          </w:tcPr>
          <w:p w14:paraId="658875AA" w14:textId="77777777" w:rsidR="00E554A3" w:rsidRDefault="00000000">
            <w:r>
              <w:t>11.1</w:t>
            </w:r>
          </w:p>
        </w:tc>
      </w:tr>
      <w:tr w:rsidR="00E554A3" w14:paraId="4E325436" w14:textId="77777777">
        <w:tc>
          <w:tcPr>
            <w:tcW w:w="1481" w:type="dxa"/>
          </w:tcPr>
          <w:p w14:paraId="6B6DC8AB" w14:textId="77777777" w:rsidR="00E554A3" w:rsidRDefault="00000000">
            <w:r>
              <w:t>YOLO11s</w:t>
            </w:r>
          </w:p>
        </w:tc>
        <w:tc>
          <w:tcPr>
            <w:tcW w:w="1481" w:type="dxa"/>
          </w:tcPr>
          <w:p w14:paraId="6DB8276D" w14:textId="77777777" w:rsidR="00E554A3" w:rsidRDefault="00000000">
            <w:r>
              <w:t>91.7</w:t>
            </w:r>
          </w:p>
        </w:tc>
        <w:tc>
          <w:tcPr>
            <w:tcW w:w="1481" w:type="dxa"/>
          </w:tcPr>
          <w:p w14:paraId="4CCD8299" w14:textId="77777777" w:rsidR="00E554A3" w:rsidRDefault="00000000">
            <w:r>
              <w:t>72.6</w:t>
            </w:r>
          </w:p>
        </w:tc>
        <w:tc>
          <w:tcPr>
            <w:tcW w:w="1481" w:type="dxa"/>
          </w:tcPr>
          <w:p w14:paraId="0318071F" w14:textId="77777777" w:rsidR="00E554A3" w:rsidRDefault="00000000">
            <w:r>
              <w:t>92.8</w:t>
            </w:r>
          </w:p>
        </w:tc>
        <w:tc>
          <w:tcPr>
            <w:tcW w:w="1481" w:type="dxa"/>
          </w:tcPr>
          <w:p w14:paraId="4BD5D414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6535D65D" w14:textId="77777777" w:rsidR="00E554A3" w:rsidRDefault="00000000">
            <w:r>
              <w:t>0.872</w:t>
            </w:r>
          </w:p>
        </w:tc>
        <w:tc>
          <w:tcPr>
            <w:tcW w:w="1481" w:type="dxa"/>
          </w:tcPr>
          <w:p w14:paraId="5D6D891F" w14:textId="77777777" w:rsidR="00E554A3" w:rsidRDefault="00000000">
            <w:r>
              <w:t>9.4</w:t>
            </w:r>
          </w:p>
        </w:tc>
      </w:tr>
      <w:tr w:rsidR="00E554A3" w14:paraId="4E2C874F" w14:textId="77777777">
        <w:tc>
          <w:tcPr>
            <w:tcW w:w="1481" w:type="dxa"/>
          </w:tcPr>
          <w:p w14:paraId="7BD56F4F" w14:textId="77777777" w:rsidR="00E554A3" w:rsidRDefault="00000000">
            <w:r>
              <w:t>절대</w:t>
            </w:r>
            <w:r>
              <w:t xml:space="preserve"> </w:t>
            </w:r>
            <w:r>
              <w:t>개선</w:t>
            </w:r>
          </w:p>
        </w:tc>
        <w:tc>
          <w:tcPr>
            <w:tcW w:w="1481" w:type="dxa"/>
          </w:tcPr>
          <w:p w14:paraId="461C25C8" w14:textId="77777777" w:rsidR="00E554A3" w:rsidRDefault="00000000">
            <w:r>
              <w:t>+29.4</w:t>
            </w:r>
          </w:p>
        </w:tc>
        <w:tc>
          <w:tcPr>
            <w:tcW w:w="1481" w:type="dxa"/>
          </w:tcPr>
          <w:p w14:paraId="40E23BB4" w14:textId="77777777" w:rsidR="00E554A3" w:rsidRDefault="00000000">
            <w:r>
              <w:t>+27.4</w:t>
            </w:r>
          </w:p>
        </w:tc>
        <w:tc>
          <w:tcPr>
            <w:tcW w:w="1481" w:type="dxa"/>
          </w:tcPr>
          <w:p w14:paraId="42193E42" w14:textId="77777777" w:rsidR="00E554A3" w:rsidRDefault="00000000">
            <w:r>
              <w:t>+21.0</w:t>
            </w:r>
          </w:p>
        </w:tc>
        <w:tc>
          <w:tcPr>
            <w:tcW w:w="1481" w:type="dxa"/>
          </w:tcPr>
          <w:p w14:paraId="5D7649F5" w14:textId="77777777" w:rsidR="00E554A3" w:rsidRDefault="00000000">
            <w:r>
              <w:t>+13.7</w:t>
            </w:r>
          </w:p>
        </w:tc>
        <w:tc>
          <w:tcPr>
            <w:tcW w:w="1481" w:type="dxa"/>
          </w:tcPr>
          <w:p w14:paraId="1E002FFF" w14:textId="77777777" w:rsidR="00E554A3" w:rsidRDefault="00000000">
            <w:r>
              <w:t>+0.171</w:t>
            </w:r>
          </w:p>
        </w:tc>
        <w:tc>
          <w:tcPr>
            <w:tcW w:w="1481" w:type="dxa"/>
          </w:tcPr>
          <w:p w14:paraId="083E0402" w14:textId="77777777" w:rsidR="00E554A3" w:rsidRDefault="00000000">
            <w:r>
              <w:t>-1.7</w:t>
            </w:r>
          </w:p>
        </w:tc>
      </w:tr>
      <w:tr w:rsidR="00E554A3" w14:paraId="7EEF0976" w14:textId="77777777">
        <w:tc>
          <w:tcPr>
            <w:tcW w:w="1481" w:type="dxa"/>
          </w:tcPr>
          <w:p w14:paraId="1D4FBF96" w14:textId="77777777" w:rsidR="00E554A3" w:rsidRDefault="00000000">
            <w:r>
              <w:t>상대</w:t>
            </w:r>
            <w:r>
              <w:t xml:space="preserve"> </w:t>
            </w:r>
            <w:r>
              <w:t>개선</w:t>
            </w:r>
          </w:p>
        </w:tc>
        <w:tc>
          <w:tcPr>
            <w:tcW w:w="1481" w:type="dxa"/>
          </w:tcPr>
          <w:p w14:paraId="1775A7D3" w14:textId="77777777" w:rsidR="00E554A3" w:rsidRDefault="00000000">
            <w:r>
              <w:t>+47.2%</w:t>
            </w:r>
          </w:p>
        </w:tc>
        <w:tc>
          <w:tcPr>
            <w:tcW w:w="1481" w:type="dxa"/>
          </w:tcPr>
          <w:p w14:paraId="17B40453" w14:textId="77777777" w:rsidR="00E554A3" w:rsidRDefault="00000000">
            <w:r>
              <w:t>+60.6%</w:t>
            </w:r>
          </w:p>
        </w:tc>
        <w:tc>
          <w:tcPr>
            <w:tcW w:w="1481" w:type="dxa"/>
          </w:tcPr>
          <w:p w14:paraId="7016A03E" w14:textId="77777777" w:rsidR="00E554A3" w:rsidRDefault="00000000">
            <w:r>
              <w:t>+29.2%</w:t>
            </w:r>
          </w:p>
        </w:tc>
        <w:tc>
          <w:tcPr>
            <w:tcW w:w="1481" w:type="dxa"/>
          </w:tcPr>
          <w:p w14:paraId="2F0E5E4A" w14:textId="77777777" w:rsidR="00E554A3" w:rsidRDefault="00000000">
            <w:r>
              <w:t>+20.0%</w:t>
            </w:r>
          </w:p>
        </w:tc>
        <w:tc>
          <w:tcPr>
            <w:tcW w:w="1481" w:type="dxa"/>
          </w:tcPr>
          <w:p w14:paraId="554408C9" w14:textId="77777777" w:rsidR="00E554A3" w:rsidRDefault="00000000">
            <w:r>
              <w:t>+24.4%</w:t>
            </w:r>
          </w:p>
        </w:tc>
        <w:tc>
          <w:tcPr>
            <w:tcW w:w="1481" w:type="dxa"/>
          </w:tcPr>
          <w:p w14:paraId="2E11E0EF" w14:textId="77777777" w:rsidR="00E554A3" w:rsidRDefault="00000000">
            <w:r>
              <w:t>-15.3%</w:t>
            </w:r>
          </w:p>
        </w:tc>
      </w:tr>
    </w:tbl>
    <w:p w14:paraId="334AEF80" w14:textId="77777777" w:rsidR="00E554A3" w:rsidRDefault="00000000">
      <w:r>
        <w:t>핵심</w:t>
      </w:r>
      <w:r>
        <w:t xml:space="preserve"> </w:t>
      </w:r>
      <w:r>
        <w:t>발견</w:t>
      </w:r>
      <w:r>
        <w:t>:</w:t>
      </w:r>
    </w:p>
    <w:p w14:paraId="5CD2D040" w14:textId="77777777" w:rsidR="00E554A3" w:rsidRDefault="00000000">
      <w:pPr>
        <w:rPr>
          <w:lang w:eastAsia="ko-KR"/>
        </w:rPr>
      </w:pPr>
      <w:r>
        <w:rPr>
          <w:lang w:eastAsia="ko-KR"/>
        </w:rPr>
        <w:t>역사적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: 29.4%p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향상은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개선폭</w:t>
      </w:r>
    </w:p>
    <w:p w14:paraId="1E8BFD6B" w14:textId="77777777" w:rsidR="00E554A3" w:rsidRDefault="00000000">
      <w:pPr>
        <w:rPr>
          <w:lang w:eastAsia="ko-KR"/>
        </w:rPr>
      </w:pPr>
      <w:r>
        <w:rPr>
          <w:lang w:eastAsia="ko-KR"/>
        </w:rPr>
        <w:t>균형잡힌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Precision, Recall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(F1 +0.171)</w:t>
      </w:r>
    </w:p>
    <w:p w14:paraId="7B85C75C" w14:textId="77777777" w:rsidR="00E554A3" w:rsidRDefault="00000000">
      <w:pPr>
        <w:rPr>
          <w:lang w:eastAsia="ko-KR"/>
        </w:rPr>
      </w:pPr>
      <w:r>
        <w:rPr>
          <w:lang w:eastAsia="ko-KR"/>
        </w:rPr>
        <w:t>효율성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15.3% </w:t>
      </w:r>
      <w:r>
        <w:rPr>
          <w:lang w:eastAsia="ko-KR"/>
        </w:rPr>
        <w:t>감소하면서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47.2% </w:t>
      </w:r>
      <w:r>
        <w:rPr>
          <w:lang w:eastAsia="ko-KR"/>
        </w:rPr>
        <w:t>향상</w:t>
      </w:r>
    </w:p>
    <w:p w14:paraId="563E1E4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81CDF1E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2: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재현율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76"/>
        <w:gridCol w:w="764"/>
        <w:gridCol w:w="764"/>
        <w:gridCol w:w="763"/>
        <w:gridCol w:w="763"/>
        <w:gridCol w:w="763"/>
        <w:gridCol w:w="763"/>
      </w:tblGrid>
      <w:tr w:rsidR="00E554A3" w14:paraId="69FC1CEC" w14:textId="77777777">
        <w:tc>
          <w:tcPr>
            <w:tcW w:w="1481" w:type="dxa"/>
          </w:tcPr>
          <w:p w14:paraId="76A83A64" w14:textId="77777777" w:rsidR="00E554A3" w:rsidRDefault="00000000">
            <w:r>
              <w:t>클래스</w:t>
            </w:r>
          </w:p>
        </w:tc>
        <w:tc>
          <w:tcPr>
            <w:tcW w:w="1481" w:type="dxa"/>
          </w:tcPr>
          <w:p w14:paraId="2ED50CE2" w14:textId="77777777" w:rsidR="00E554A3" w:rsidRDefault="00000000">
            <w:r>
              <w:t>YOLOv8 Precision</w:t>
            </w:r>
          </w:p>
        </w:tc>
        <w:tc>
          <w:tcPr>
            <w:tcW w:w="1481" w:type="dxa"/>
          </w:tcPr>
          <w:p w14:paraId="3E5C0C00" w14:textId="77777777" w:rsidR="00E554A3" w:rsidRDefault="00000000">
            <w:r>
              <w:t>YOLO11 Precision</w:t>
            </w:r>
          </w:p>
        </w:tc>
        <w:tc>
          <w:tcPr>
            <w:tcW w:w="1481" w:type="dxa"/>
          </w:tcPr>
          <w:p w14:paraId="6C4523EE" w14:textId="77777777" w:rsidR="00E554A3" w:rsidRDefault="00000000">
            <w:r>
              <w:t>YOLOv8 Recall</w:t>
            </w:r>
          </w:p>
        </w:tc>
        <w:tc>
          <w:tcPr>
            <w:tcW w:w="1481" w:type="dxa"/>
          </w:tcPr>
          <w:p w14:paraId="338049B0" w14:textId="77777777" w:rsidR="00E554A3" w:rsidRDefault="00000000">
            <w:r>
              <w:t>YOLO11 Recall</w:t>
            </w:r>
          </w:p>
        </w:tc>
        <w:tc>
          <w:tcPr>
            <w:tcW w:w="1481" w:type="dxa"/>
          </w:tcPr>
          <w:p w14:paraId="5B97B1E3" w14:textId="77777777" w:rsidR="00E554A3" w:rsidRDefault="00000000">
            <w:r>
              <w:t>YOLOv8 AP</w:t>
            </w:r>
          </w:p>
        </w:tc>
        <w:tc>
          <w:tcPr>
            <w:tcW w:w="1481" w:type="dxa"/>
          </w:tcPr>
          <w:p w14:paraId="65904035" w14:textId="77777777" w:rsidR="00E554A3" w:rsidRDefault="00000000">
            <w:r>
              <w:t>YOLO11 AP</w:t>
            </w:r>
          </w:p>
        </w:tc>
      </w:tr>
      <w:tr w:rsidR="00E554A3" w14:paraId="289FA267" w14:textId="77777777">
        <w:tc>
          <w:tcPr>
            <w:tcW w:w="1481" w:type="dxa"/>
          </w:tcPr>
          <w:p w14:paraId="07EE8A9D" w14:textId="77777777" w:rsidR="00E554A3" w:rsidRDefault="00000000">
            <w:r>
              <w:t>Crack</w:t>
            </w:r>
          </w:p>
        </w:tc>
        <w:tc>
          <w:tcPr>
            <w:tcW w:w="1481" w:type="dxa"/>
          </w:tcPr>
          <w:p w14:paraId="65486CB2" w14:textId="77777777" w:rsidR="00E554A3" w:rsidRDefault="00000000">
            <w:r>
              <w:t>68.5%</w:t>
            </w:r>
          </w:p>
        </w:tc>
        <w:tc>
          <w:tcPr>
            <w:tcW w:w="1481" w:type="dxa"/>
          </w:tcPr>
          <w:p w14:paraId="267EC354" w14:textId="77777777" w:rsidR="00E554A3" w:rsidRDefault="00000000">
            <w:r>
              <w:t>100.0%</w:t>
            </w:r>
          </w:p>
        </w:tc>
        <w:tc>
          <w:tcPr>
            <w:tcW w:w="1481" w:type="dxa"/>
          </w:tcPr>
          <w:p w14:paraId="68183F1C" w14:textId="77777777" w:rsidR="00E554A3" w:rsidRDefault="00000000">
            <w:r>
              <w:t>71.2%</w:t>
            </w:r>
          </w:p>
        </w:tc>
        <w:tc>
          <w:tcPr>
            <w:tcW w:w="1481" w:type="dxa"/>
          </w:tcPr>
          <w:p w14:paraId="053A0DF6" w14:textId="77777777" w:rsidR="00E554A3" w:rsidRDefault="00000000">
            <w:r>
              <w:t>82.5%</w:t>
            </w:r>
          </w:p>
        </w:tc>
        <w:tc>
          <w:tcPr>
            <w:tcW w:w="1481" w:type="dxa"/>
          </w:tcPr>
          <w:p w14:paraId="1F36425A" w14:textId="77777777" w:rsidR="00E554A3" w:rsidRDefault="00000000">
            <w:r>
              <w:t>61.8%</w:t>
            </w:r>
          </w:p>
        </w:tc>
        <w:tc>
          <w:tcPr>
            <w:tcW w:w="1481" w:type="dxa"/>
          </w:tcPr>
          <w:p w14:paraId="7F9C4212" w14:textId="77777777" w:rsidR="00E554A3" w:rsidRDefault="00000000">
            <w:r>
              <w:t>91.2%</w:t>
            </w:r>
          </w:p>
        </w:tc>
      </w:tr>
      <w:tr w:rsidR="00E554A3" w14:paraId="6D4084D0" w14:textId="77777777">
        <w:tc>
          <w:tcPr>
            <w:tcW w:w="1481" w:type="dxa"/>
          </w:tcPr>
          <w:p w14:paraId="0F26189F" w14:textId="77777777" w:rsidR="00E554A3" w:rsidRDefault="00000000">
            <w:r>
              <w:t>Melting</w:t>
            </w:r>
          </w:p>
        </w:tc>
        <w:tc>
          <w:tcPr>
            <w:tcW w:w="1481" w:type="dxa"/>
          </w:tcPr>
          <w:p w14:paraId="438B3F03" w14:textId="77777777" w:rsidR="00E554A3" w:rsidRDefault="00000000">
            <w:r>
              <w:t>75.1%</w:t>
            </w:r>
          </w:p>
        </w:tc>
        <w:tc>
          <w:tcPr>
            <w:tcW w:w="1481" w:type="dxa"/>
          </w:tcPr>
          <w:p w14:paraId="4FFD3938" w14:textId="77777777" w:rsidR="00E554A3" w:rsidRDefault="00000000">
            <w:r>
              <w:t>85.6%</w:t>
            </w:r>
          </w:p>
        </w:tc>
        <w:tc>
          <w:tcPr>
            <w:tcW w:w="1481" w:type="dxa"/>
          </w:tcPr>
          <w:p w14:paraId="4088FF19" w14:textId="77777777" w:rsidR="00E554A3" w:rsidRDefault="00000000">
            <w:r>
              <w:t>65.8%</w:t>
            </w:r>
          </w:p>
        </w:tc>
        <w:tc>
          <w:tcPr>
            <w:tcW w:w="1481" w:type="dxa"/>
          </w:tcPr>
          <w:p w14:paraId="62AF2F2E" w14:textId="77777777" w:rsidR="00E554A3" w:rsidRDefault="00000000">
            <w:r>
              <w:t>81.9%</w:t>
            </w:r>
          </w:p>
        </w:tc>
        <w:tc>
          <w:tcPr>
            <w:tcW w:w="1481" w:type="dxa"/>
          </w:tcPr>
          <w:p w14:paraId="75B1F463" w14:textId="77777777" w:rsidR="00E554A3" w:rsidRDefault="00000000">
            <w:r>
              <w:t>62.8%</w:t>
            </w:r>
          </w:p>
        </w:tc>
        <w:tc>
          <w:tcPr>
            <w:tcW w:w="1481" w:type="dxa"/>
          </w:tcPr>
          <w:p w14:paraId="46F983C2" w14:textId="77777777" w:rsidR="00E554A3" w:rsidRDefault="00000000">
            <w:r>
              <w:t>92.2%</w:t>
            </w:r>
          </w:p>
        </w:tc>
      </w:tr>
      <w:tr w:rsidR="00E554A3" w14:paraId="65FE26A1" w14:textId="77777777">
        <w:tc>
          <w:tcPr>
            <w:tcW w:w="1481" w:type="dxa"/>
          </w:tcPr>
          <w:p w14:paraId="5F340982" w14:textId="77777777" w:rsidR="00E554A3" w:rsidRDefault="00000000">
            <w:r>
              <w:t>평균</w:t>
            </w:r>
          </w:p>
        </w:tc>
        <w:tc>
          <w:tcPr>
            <w:tcW w:w="1481" w:type="dxa"/>
          </w:tcPr>
          <w:p w14:paraId="6A5DBA6F" w14:textId="77777777" w:rsidR="00E554A3" w:rsidRDefault="00000000">
            <w:r>
              <w:t>71.8%</w:t>
            </w:r>
          </w:p>
        </w:tc>
        <w:tc>
          <w:tcPr>
            <w:tcW w:w="1481" w:type="dxa"/>
          </w:tcPr>
          <w:p w14:paraId="28C617FB" w14:textId="77777777" w:rsidR="00E554A3" w:rsidRDefault="00000000">
            <w:r>
              <w:t>92.8%</w:t>
            </w:r>
          </w:p>
        </w:tc>
        <w:tc>
          <w:tcPr>
            <w:tcW w:w="1481" w:type="dxa"/>
          </w:tcPr>
          <w:p w14:paraId="5292C1FD" w14:textId="77777777" w:rsidR="00E554A3" w:rsidRDefault="00000000">
            <w:r>
              <w:t>68.5%</w:t>
            </w:r>
          </w:p>
        </w:tc>
        <w:tc>
          <w:tcPr>
            <w:tcW w:w="1481" w:type="dxa"/>
          </w:tcPr>
          <w:p w14:paraId="6328DD87" w14:textId="77777777" w:rsidR="00E554A3" w:rsidRDefault="00000000">
            <w:r>
              <w:t>82.2%</w:t>
            </w:r>
          </w:p>
        </w:tc>
        <w:tc>
          <w:tcPr>
            <w:tcW w:w="1481" w:type="dxa"/>
          </w:tcPr>
          <w:p w14:paraId="31C75CFC" w14:textId="77777777" w:rsidR="00E554A3" w:rsidRDefault="00000000">
            <w:r>
              <w:t>62.3%</w:t>
            </w:r>
          </w:p>
        </w:tc>
        <w:tc>
          <w:tcPr>
            <w:tcW w:w="1481" w:type="dxa"/>
          </w:tcPr>
          <w:p w14:paraId="4846FA53" w14:textId="77777777" w:rsidR="00E554A3" w:rsidRDefault="00000000">
            <w:r>
              <w:t>91.7%</w:t>
            </w:r>
          </w:p>
        </w:tc>
      </w:tr>
    </w:tbl>
    <w:p w14:paraId="621CDE94" w14:textId="77777777" w:rsidR="00E554A3" w:rsidRDefault="00000000">
      <w:r>
        <w:t>클래스별</w:t>
      </w:r>
      <w:r>
        <w:t xml:space="preserve"> </w:t>
      </w:r>
      <w:r>
        <w:t>개선</w:t>
      </w:r>
      <w:r>
        <w:t xml:space="preserve"> </w:t>
      </w:r>
      <w:r>
        <w:t>분석</w:t>
      </w:r>
      <w:r>
        <w:t>:</w:t>
      </w:r>
    </w:p>
    <w:p w14:paraId="0893C9C8" w14:textId="77777777" w:rsidR="00E554A3" w:rsidRDefault="00000000">
      <w:pPr>
        <w:rPr>
          <w:lang w:eastAsia="ko-KR"/>
        </w:rPr>
      </w:pPr>
      <w:r>
        <w:rPr>
          <w:lang w:eastAsia="ko-KR"/>
        </w:rPr>
        <w:t>Crack (</w:t>
      </w:r>
      <w:r>
        <w:rPr>
          <w:lang w:eastAsia="ko-KR"/>
        </w:rPr>
        <w:t>균열</w:t>
      </w:r>
      <w:r>
        <w:rPr>
          <w:lang w:eastAsia="ko-KR"/>
        </w:rPr>
        <w:t xml:space="preserve">) </w:t>
      </w:r>
      <w:r>
        <w:rPr>
          <w:lang w:eastAsia="ko-KR"/>
        </w:rPr>
        <w:t>클래스</w:t>
      </w:r>
      <w:r>
        <w:rPr>
          <w:lang w:eastAsia="ko-KR"/>
        </w:rPr>
        <w:t>:</w:t>
      </w:r>
    </w:p>
    <w:p w14:paraId="28B0B45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Precision: 68.5% </w:t>
      </w:r>
      <w:r>
        <w:rPr>
          <w:lang w:eastAsia="ko-KR"/>
        </w:rPr>
        <w:t>에서</w:t>
      </w:r>
      <w:r>
        <w:rPr>
          <w:lang w:eastAsia="ko-KR"/>
        </w:rPr>
        <w:t xml:space="preserve">  100.0% (+31.5%p, +46.0%) </w:t>
      </w:r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오탐지</w:t>
      </w:r>
      <w:r>
        <w:rPr>
          <w:lang w:eastAsia="ko-KR"/>
        </w:rPr>
        <w:t xml:space="preserve"> 0%</w:t>
      </w:r>
    </w:p>
    <w:p w14:paraId="1E03D17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Recall: 71.2% </w:t>
      </w:r>
      <w:r>
        <w:rPr>
          <w:lang w:eastAsia="ko-KR"/>
        </w:rPr>
        <w:t>에서</w:t>
      </w:r>
      <w:r>
        <w:rPr>
          <w:lang w:eastAsia="ko-KR"/>
        </w:rPr>
        <w:t xml:space="preserve">  82.5% (+11.3%p, +15.9%) </w:t>
      </w:r>
      <w:r>
        <w:rPr>
          <w:lang w:eastAsia="ko-KR"/>
        </w:rPr>
        <w:t>에서</w:t>
      </w:r>
      <w:r>
        <w:rPr>
          <w:lang w:eastAsia="ko-KR"/>
        </w:rPr>
        <w:t xml:space="preserve">  554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457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정확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(97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>)</w:t>
      </w:r>
    </w:p>
    <w:p w14:paraId="138783D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AP: 61.8% </w:t>
      </w:r>
      <w:r>
        <w:rPr>
          <w:lang w:eastAsia="ko-KR"/>
        </w:rPr>
        <w:t>에서</w:t>
      </w:r>
      <w:r>
        <w:rPr>
          <w:lang w:eastAsia="ko-KR"/>
        </w:rPr>
        <w:t xml:space="preserve">  91.2% (+29.4%p, +47.6%)</w:t>
      </w:r>
    </w:p>
    <w:p w14:paraId="50DAB9FC" w14:textId="77777777" w:rsidR="00E554A3" w:rsidRDefault="00000000">
      <w:pPr>
        <w:rPr>
          <w:lang w:eastAsia="ko-KR"/>
        </w:rPr>
      </w:pPr>
      <w:r>
        <w:rPr>
          <w:lang w:eastAsia="ko-KR"/>
        </w:rPr>
        <w:t>Melting (</w:t>
      </w:r>
      <w:r>
        <w:rPr>
          <w:lang w:eastAsia="ko-KR"/>
        </w:rPr>
        <w:t>용융</w:t>
      </w:r>
      <w:r>
        <w:rPr>
          <w:lang w:eastAsia="ko-KR"/>
        </w:rPr>
        <w:t xml:space="preserve">) </w:t>
      </w:r>
      <w:r>
        <w:rPr>
          <w:lang w:eastAsia="ko-KR"/>
        </w:rPr>
        <w:t>클래스</w:t>
      </w:r>
      <w:r>
        <w:rPr>
          <w:lang w:eastAsia="ko-KR"/>
        </w:rPr>
        <w:t>:</w:t>
      </w:r>
    </w:p>
    <w:p w14:paraId="721DC6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Precision: 75.1% </w:t>
      </w:r>
      <w:r>
        <w:rPr>
          <w:lang w:eastAsia="ko-KR"/>
        </w:rPr>
        <w:t>에서</w:t>
      </w:r>
      <w:r>
        <w:rPr>
          <w:lang w:eastAsia="ko-KR"/>
        </w:rPr>
        <w:t xml:space="preserve">  85.6% (+10.5%p, +14.0%)</w:t>
      </w:r>
    </w:p>
    <w:p w14:paraId="7B4E26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Recall: 65.8% </w:t>
      </w:r>
      <w:r>
        <w:rPr>
          <w:lang w:eastAsia="ko-KR"/>
        </w:rPr>
        <w:t>에서</w:t>
      </w:r>
      <w:r>
        <w:rPr>
          <w:lang w:eastAsia="ko-KR"/>
        </w:rPr>
        <w:t xml:space="preserve">  81.9% (+16.1%p, +24.5%)</w:t>
      </w:r>
    </w:p>
    <w:p w14:paraId="00263B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AP: 62.8% </w:t>
      </w:r>
      <w:r>
        <w:rPr>
          <w:lang w:eastAsia="ko-KR"/>
        </w:rPr>
        <w:t>에서</w:t>
      </w:r>
      <w:r>
        <w:rPr>
          <w:lang w:eastAsia="ko-KR"/>
        </w:rPr>
        <w:t xml:space="preserve">  92.2% (+29.4%p, +46.8%)</w:t>
      </w:r>
    </w:p>
    <w:p w14:paraId="55BD1ED5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>:</w:t>
      </w:r>
    </w:p>
    <w:p w14:paraId="5354BDE0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r>
        <w:rPr>
          <w:lang w:eastAsia="ko-KR"/>
        </w:rPr>
        <w:t>균형잡힌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)</w:t>
      </w:r>
    </w:p>
    <w:p w14:paraId="750523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Crack </w:t>
      </w:r>
      <w:r>
        <w:rPr>
          <w:lang w:eastAsia="ko-KR"/>
        </w:rPr>
        <w:t>클래스에서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>)</w:t>
      </w:r>
    </w:p>
    <w:p w14:paraId="612439C9" w14:textId="77777777" w:rsidR="00E554A3" w:rsidRDefault="00000000">
      <w:pPr>
        <w:rPr>
          <w:lang w:eastAsia="ko-KR"/>
        </w:rPr>
      </w:pPr>
      <w:r>
        <w:rPr>
          <w:lang w:eastAsia="ko-KR"/>
        </w:rPr>
        <w:t>평균</w:t>
      </w:r>
      <w:r>
        <w:rPr>
          <w:lang w:eastAsia="ko-KR"/>
        </w:rPr>
        <w:t xml:space="preserve"> AP 91.7%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(85-90%)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</w:p>
    <w:p w14:paraId="45C9C15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680B00F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0931062F" w14:textId="3F067F37" w:rsidR="00E554A3" w:rsidRDefault="00000000">
      <w:pPr>
        <w:jc w:val="center"/>
      </w:pPr>
      <w:r w:rsidRPr="00FC1678">
        <w:rPr>
          <w:noProof/>
        </w:rPr>
        <w:pict w14:anchorId="4D03A7E5">
          <v:shape id="Picture 3" o:spid="_x0000_i1032" type="#_x0000_t75" style="width:244.5pt;height:226.5pt;visibility:visible;mso-wrap-style:square">
            <v:imagedata r:id="rId9" o:title=""/>
          </v:shape>
        </w:pict>
      </w:r>
    </w:p>
    <w:p w14:paraId="38C6F59E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</w:p>
    <w:p w14:paraId="43C97F3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[Image Error: </w:t>
      </w:r>
      <w:r>
        <w:rPr>
          <w:lang w:eastAsia="ko-KR"/>
        </w:rPr>
        <w:t>그림</w:t>
      </w:r>
      <w:r>
        <w:rPr>
          <w:lang w:eastAsia="ko-KR"/>
        </w:rPr>
        <w:t xml:space="preserve"> 4: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>]</w:t>
      </w:r>
    </w:p>
    <w:p w14:paraId="24236D5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정규화된</w:t>
      </w:r>
      <w:r>
        <w:rPr>
          <w:lang w:eastAsia="ko-KR"/>
        </w:rPr>
        <w:t xml:space="preserve">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. </w:t>
      </w:r>
      <w:r>
        <w:t xml:space="preserve">Crack </w:t>
      </w:r>
      <w:r>
        <w:t>클래스에서</w:t>
      </w:r>
      <w:r>
        <w:t xml:space="preserve"> 82.5% True Positive</w:t>
      </w:r>
      <w:r>
        <w:t>율을</w:t>
      </w:r>
      <w:r>
        <w:t xml:space="preserve"> </w:t>
      </w:r>
      <w:r>
        <w:t>보이며</w:t>
      </w:r>
      <w:r>
        <w:t>, 17.5%</w:t>
      </w:r>
      <w:r>
        <w:t>의</w:t>
      </w:r>
      <w:r>
        <w:t xml:space="preserve"> False Negative(</w:t>
      </w:r>
      <w:r>
        <w:t>배경으로</w:t>
      </w:r>
      <w:r>
        <w:t xml:space="preserve"> </w:t>
      </w:r>
      <w:r>
        <w:t>오분류</w:t>
      </w:r>
      <w:r>
        <w:t>)</w:t>
      </w:r>
      <w:r>
        <w:t>가</w:t>
      </w:r>
      <w:r>
        <w:t xml:space="preserve"> </w:t>
      </w:r>
      <w:r>
        <w:t>발생한다</w:t>
      </w:r>
      <w:r>
        <w:t xml:space="preserve">. Background </w:t>
      </w:r>
      <w:r>
        <w:t>클래스에서는</w:t>
      </w:r>
      <w:r>
        <w:t xml:space="preserve"> 88.2% </w:t>
      </w:r>
      <w:r>
        <w:t>정확도를</w:t>
      </w:r>
      <w:r>
        <w:t xml:space="preserve"> </w:t>
      </w:r>
      <w:r>
        <w:t>보이며</w:t>
      </w:r>
      <w:r>
        <w:t>, 11.8%</w:t>
      </w:r>
      <w:r>
        <w:t>의</w:t>
      </w:r>
      <w:r>
        <w:t xml:space="preserve"> False Positive(Crack</w:t>
      </w:r>
      <w:r>
        <w:t>으로</w:t>
      </w:r>
      <w:r>
        <w:t xml:space="preserve"> </w:t>
      </w:r>
      <w:r>
        <w:t>오분류</w:t>
      </w:r>
      <w:r>
        <w:t>)</w:t>
      </w:r>
      <w:r>
        <w:t>가</w:t>
      </w:r>
      <w:r>
        <w:t xml:space="preserve"> </w:t>
      </w:r>
      <w:r>
        <w:t>관찰된다</w:t>
      </w:r>
      <w:r>
        <w:t xml:space="preserve">. </w:t>
      </w:r>
      <w:r>
        <w:rPr>
          <w:lang w:eastAsia="ko-KR"/>
        </w:rPr>
        <w:t xml:space="preserve">Melting </w:t>
      </w:r>
      <w:r>
        <w:rPr>
          <w:lang w:eastAsia="ko-KR"/>
        </w:rPr>
        <w:t>클래스는</w:t>
      </w:r>
      <w:r>
        <w:rPr>
          <w:lang w:eastAsia="ko-KR"/>
        </w:rPr>
        <w:t xml:space="preserve"> 100%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기록했다</w:t>
      </w:r>
      <w:r>
        <w:rPr>
          <w:lang w:eastAsia="ko-KR"/>
        </w:rPr>
        <w:t xml:space="preserve">. </w:t>
      </w: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하단의</w:t>
      </w:r>
      <w:r>
        <w:rPr>
          <w:lang w:eastAsia="ko-KR"/>
        </w:rPr>
        <w:t xml:space="preserve"> Background TP 88.2%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표시되어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E26EAE3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3: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360DF476" w14:textId="77777777" w:rsidR="00E554A3" w:rsidRDefault="00000000">
      <w:r>
        <w:t>Predicted</w:t>
      </w:r>
    </w:p>
    <w:p w14:paraId="50681F38" w14:textId="77777777" w:rsidR="00E554A3" w:rsidRDefault="00000000">
      <w:r>
        <w:t>Crack   Melting   Background</w:t>
      </w:r>
    </w:p>
    <w:p w14:paraId="458284B4" w14:textId="77777777" w:rsidR="00E554A3" w:rsidRDefault="00000000">
      <w:r>
        <w:lastRenderedPageBreak/>
        <w:t>Actual   Crack    457      0          97</w:t>
      </w:r>
    </w:p>
    <w:p w14:paraId="3B29D3AB" w14:textId="77777777" w:rsidR="00E554A3" w:rsidRDefault="00000000">
      <w:r>
        <w:t>Melting   0       0          0</w:t>
      </w:r>
    </w:p>
    <w:p w14:paraId="4EAA1EA3" w14:textId="77777777" w:rsidR="00E554A3" w:rsidRDefault="00000000">
      <w:r>
        <w:t>Background  61       0          0</w:t>
      </w:r>
    </w:p>
    <w:p w14:paraId="6F66330C" w14:textId="77777777" w:rsidR="00E554A3" w:rsidRDefault="00000000">
      <w:r>
        <w:t>수치</w:t>
      </w:r>
      <w:r>
        <w:t xml:space="preserve"> </w:t>
      </w:r>
      <w:r>
        <w:t>분석</w:t>
      </w:r>
      <w:r>
        <w:t>:</w:t>
      </w:r>
    </w:p>
    <w:p w14:paraId="3EC1396A" w14:textId="77777777" w:rsidR="00E554A3" w:rsidRDefault="00000000">
      <w:r>
        <w:t>True Positive (Crack): 457</w:t>
      </w:r>
      <w:r>
        <w:t>개</w:t>
      </w:r>
      <w:r>
        <w:t xml:space="preserve"> (</w:t>
      </w:r>
      <w:r>
        <w:t>정확</w:t>
      </w:r>
      <w:r>
        <w:t xml:space="preserve"> </w:t>
      </w:r>
      <w:r>
        <w:t>검출</w:t>
      </w:r>
      <w:r>
        <w:t>)</w:t>
      </w:r>
    </w:p>
    <w:p w14:paraId="15C45A46" w14:textId="77777777" w:rsidR="00E554A3" w:rsidRDefault="00000000">
      <w:r>
        <w:t>False Positive (Background</w:t>
      </w:r>
      <w:r>
        <w:t>에서</w:t>
      </w:r>
      <w:r>
        <w:t xml:space="preserve"> Crack): 61</w:t>
      </w:r>
      <w:r>
        <w:t>개</w:t>
      </w:r>
      <w:r>
        <w:t xml:space="preserve"> (</w:t>
      </w:r>
      <w:r>
        <w:t>배경을</w:t>
      </w:r>
      <w:r>
        <w:t xml:space="preserve"> </w:t>
      </w:r>
      <w:r>
        <w:t>균열로</w:t>
      </w:r>
      <w:r>
        <w:t xml:space="preserve"> </w:t>
      </w:r>
      <w:r>
        <w:t>오판</w:t>
      </w:r>
      <w:r>
        <w:t>)</w:t>
      </w:r>
    </w:p>
    <w:p w14:paraId="28C7DCD7" w14:textId="77777777" w:rsidR="00E554A3" w:rsidRDefault="00000000">
      <w:r>
        <w:t>False Negative (Crack</w:t>
      </w:r>
      <w:r>
        <w:t>에서</w:t>
      </w:r>
      <w:r>
        <w:t xml:space="preserve"> Background): 97</w:t>
      </w:r>
      <w:r>
        <w:t>개</w:t>
      </w:r>
      <w:r>
        <w:t xml:space="preserve"> (</w:t>
      </w:r>
      <w:r>
        <w:t>균열</w:t>
      </w:r>
      <w:r>
        <w:t xml:space="preserve"> </w:t>
      </w:r>
      <w:r>
        <w:t>누락</w:t>
      </w:r>
      <w:r>
        <w:t>)</w:t>
      </w:r>
    </w:p>
    <w:p w14:paraId="166FDA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Melting: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세트에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세트에만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)</w:t>
      </w:r>
    </w:p>
    <w:p w14:paraId="5C1B7BE3" w14:textId="77777777" w:rsidR="00E554A3" w:rsidRDefault="00000000">
      <w:pPr>
        <w:rPr>
          <w:lang w:eastAsia="ko-KR"/>
        </w:rPr>
      </w:pP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재계산</w:t>
      </w:r>
      <w:r>
        <w:rPr>
          <w:lang w:eastAsia="ko-KR"/>
        </w:rPr>
        <w:t>:</w:t>
      </w:r>
    </w:p>
    <w:p w14:paraId="256C89B6" w14:textId="77777777" w:rsidR="00E554A3" w:rsidRDefault="00000000">
      <w:pPr>
        <w:rPr>
          <w:lang w:eastAsia="ko-KR"/>
        </w:rPr>
      </w:pPr>
      <w:r>
        <w:rPr>
          <w:lang w:eastAsia="ko-KR"/>
        </w:rPr>
        <w:t>Crack:</w:t>
      </w:r>
    </w:p>
    <w:p w14:paraId="4FEBC137" w14:textId="77777777" w:rsidR="00E554A3" w:rsidRDefault="00000000">
      <w:r>
        <w:t>- Precision = 457 / (457 + 61) = 88.2%</w:t>
      </w:r>
    </w:p>
    <w:p w14:paraId="22603A5E" w14:textId="77777777" w:rsidR="00E554A3" w:rsidRDefault="00000000">
      <w:r>
        <w:t>- Recall = 457 / (457 + 97) = 82.5%</w:t>
      </w:r>
    </w:p>
    <w:p w14:paraId="60ABE464" w14:textId="77777777" w:rsidR="00E554A3" w:rsidRDefault="00000000">
      <w:r>
        <w:t>- F1 = 2 * (0.882 * 0.825) / (0.882 + 0.825) = 0.853</w:t>
      </w:r>
    </w:p>
    <w:p w14:paraId="3D65ABAB" w14:textId="77777777" w:rsidR="00E554A3" w:rsidRDefault="00000000">
      <w:r>
        <w:t>Background:</w:t>
      </w:r>
    </w:p>
    <w:p w14:paraId="007782B6" w14:textId="77777777" w:rsidR="00E554A3" w:rsidRDefault="00000000">
      <w:r>
        <w:t xml:space="preserve">- True Negative: </w:t>
      </w:r>
      <w:r>
        <w:t>정확한</w:t>
      </w:r>
      <w:r>
        <w:t xml:space="preserve"> </w:t>
      </w:r>
      <w:r>
        <w:t>배경</w:t>
      </w:r>
      <w:r>
        <w:t xml:space="preserve"> </w:t>
      </w:r>
      <w:r>
        <w:t>분류</w:t>
      </w:r>
      <w:r>
        <w:t xml:space="preserve"> (</w:t>
      </w:r>
      <w:r>
        <w:t>정량화</w:t>
      </w:r>
      <w:r>
        <w:t xml:space="preserve"> </w:t>
      </w:r>
      <w:r>
        <w:t>어려움</w:t>
      </w:r>
      <w:r>
        <w:t>)</w:t>
      </w:r>
    </w:p>
    <w:p w14:paraId="03DE2D74" w14:textId="77777777" w:rsidR="00E554A3" w:rsidRDefault="00000000">
      <w:r>
        <w:t>- False Positive: 61</w:t>
      </w:r>
      <w:r>
        <w:t>개</w:t>
      </w:r>
      <w:r>
        <w:t xml:space="preserve"> (</w:t>
      </w:r>
      <w:r>
        <w:t>배경에서</w:t>
      </w:r>
      <w:r>
        <w:t xml:space="preserve"> </w:t>
      </w:r>
      <w:r>
        <w:t>균열</w:t>
      </w:r>
      <w:r>
        <w:t xml:space="preserve"> </w:t>
      </w:r>
      <w:r>
        <w:t>오류</w:t>
      </w:r>
      <w:r>
        <w:t>)</w:t>
      </w:r>
    </w:p>
    <w:p w14:paraId="7D826A7E" w14:textId="77777777" w:rsidR="00E554A3" w:rsidRDefault="00000000">
      <w:r>
        <w:t>오류</w:t>
      </w:r>
      <w:r>
        <w:t xml:space="preserve"> </w:t>
      </w:r>
      <w:r>
        <w:t>패턴</w:t>
      </w:r>
      <w:r>
        <w:t xml:space="preserve"> </w:t>
      </w:r>
      <w:r>
        <w:t>분석</w:t>
      </w:r>
      <w:r>
        <w:t>:</w:t>
      </w:r>
    </w:p>
    <w:p w14:paraId="0F3C67AF" w14:textId="77777777" w:rsidR="00E554A3" w:rsidRDefault="00000000">
      <w:pPr>
        <w:rPr>
          <w:lang w:eastAsia="ko-KR"/>
        </w:rPr>
      </w:pPr>
      <w:r>
        <w:rPr>
          <w:lang w:eastAsia="ko-KR"/>
        </w:rPr>
        <w:t>False Negative (97</w:t>
      </w:r>
      <w:r>
        <w:rPr>
          <w:lang w:eastAsia="ko-KR"/>
        </w:rPr>
        <w:t>개</w:t>
      </w:r>
      <w:r>
        <w:rPr>
          <w:lang w:eastAsia="ko-KR"/>
        </w:rPr>
        <w:t xml:space="preserve">):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(&lt;0.3mm)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저대비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</w:p>
    <w:p w14:paraId="1B625B33" w14:textId="77777777" w:rsidR="00E554A3" w:rsidRDefault="00000000">
      <w:pPr>
        <w:rPr>
          <w:lang w:eastAsia="ko-KR"/>
        </w:rPr>
      </w:pPr>
      <w:r>
        <w:rPr>
          <w:lang w:eastAsia="ko-KR"/>
        </w:rPr>
        <w:t>False Positive (61</w:t>
      </w:r>
      <w:r>
        <w:rPr>
          <w:lang w:eastAsia="ko-KR"/>
        </w:rPr>
        <w:t>개</w:t>
      </w:r>
      <w:r>
        <w:rPr>
          <w:lang w:eastAsia="ko-KR"/>
        </w:rPr>
        <w:t xml:space="preserve">):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규칙적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균열로</w:t>
      </w:r>
      <w:r>
        <w:rPr>
          <w:lang w:eastAsia="ko-KR"/>
        </w:rPr>
        <w:t xml:space="preserve"> </w:t>
      </w:r>
      <w:r>
        <w:rPr>
          <w:lang w:eastAsia="ko-KR"/>
        </w:rPr>
        <w:t>오인</w:t>
      </w:r>
    </w:p>
    <w:p w14:paraId="275176F7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>B.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7B4DA77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기여도</w:t>
      </w:r>
    </w:p>
    <w:p w14:paraId="6D1F445E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4: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전략별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126"/>
        <w:gridCol w:w="1127"/>
        <w:gridCol w:w="959"/>
        <w:gridCol w:w="970"/>
        <w:gridCol w:w="1074"/>
      </w:tblGrid>
      <w:tr w:rsidR="00E554A3" w14:paraId="7EC3C7F3" w14:textId="77777777">
        <w:tc>
          <w:tcPr>
            <w:tcW w:w="2074" w:type="dxa"/>
          </w:tcPr>
          <w:p w14:paraId="638EC1F5" w14:textId="77777777" w:rsidR="00E554A3" w:rsidRDefault="00000000">
            <w:r>
              <w:t>학습</w:t>
            </w:r>
            <w:r>
              <w:t xml:space="preserve"> </w:t>
            </w:r>
            <w:r>
              <w:t>전략</w:t>
            </w:r>
          </w:p>
        </w:tc>
        <w:tc>
          <w:tcPr>
            <w:tcW w:w="2074" w:type="dxa"/>
          </w:tcPr>
          <w:p w14:paraId="76B3BEEC" w14:textId="77777777" w:rsidR="00E554A3" w:rsidRDefault="00000000">
            <w:r>
              <w:t xml:space="preserve">Stage 1 </w:t>
            </w:r>
            <w:r>
              <w:t>데이터</w:t>
            </w:r>
          </w:p>
        </w:tc>
        <w:tc>
          <w:tcPr>
            <w:tcW w:w="2074" w:type="dxa"/>
          </w:tcPr>
          <w:p w14:paraId="68B06BA7" w14:textId="77777777" w:rsidR="00E554A3" w:rsidRDefault="00000000">
            <w:r>
              <w:t xml:space="preserve">Stage 2 </w:t>
            </w:r>
            <w:r>
              <w:t>데이터</w:t>
            </w:r>
          </w:p>
        </w:tc>
        <w:tc>
          <w:tcPr>
            <w:tcW w:w="2074" w:type="dxa"/>
          </w:tcPr>
          <w:p w14:paraId="531ED2B0" w14:textId="77777777" w:rsidR="00E554A3" w:rsidRDefault="00000000">
            <w:r>
              <w:t>최종</w:t>
            </w:r>
            <w:r>
              <w:t xml:space="preserve"> mAP50</w:t>
            </w:r>
          </w:p>
        </w:tc>
        <w:tc>
          <w:tcPr>
            <w:tcW w:w="2074" w:type="dxa"/>
          </w:tcPr>
          <w:p w14:paraId="60858ECA" w14:textId="77777777" w:rsidR="00E554A3" w:rsidRDefault="00000000">
            <w:r>
              <w:t>개선폭</w:t>
            </w:r>
          </w:p>
        </w:tc>
      </w:tr>
      <w:tr w:rsidR="00E554A3" w14:paraId="5511915F" w14:textId="77777777">
        <w:tc>
          <w:tcPr>
            <w:tcW w:w="2074" w:type="dxa"/>
          </w:tcPr>
          <w:p w14:paraId="37DABD0C" w14:textId="77777777" w:rsidR="00E554A3" w:rsidRDefault="00000000">
            <w:r>
              <w:t>직접</w:t>
            </w:r>
            <w:r>
              <w:t xml:space="preserve"> </w:t>
            </w:r>
            <w:r>
              <w:t>학습</w:t>
            </w:r>
          </w:p>
        </w:tc>
        <w:tc>
          <w:tcPr>
            <w:tcW w:w="2074" w:type="dxa"/>
          </w:tcPr>
          <w:p w14:paraId="5D93544B" w14:textId="77777777" w:rsidR="00E554A3" w:rsidRDefault="00000000">
            <w:r>
              <w:t>없음</w:t>
            </w:r>
          </w:p>
        </w:tc>
        <w:tc>
          <w:tcPr>
            <w:tcW w:w="2074" w:type="dxa"/>
          </w:tcPr>
          <w:p w14:paraId="7815A067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70B7837B" w14:textId="77777777" w:rsidR="00E554A3" w:rsidRDefault="00000000">
            <w:r>
              <w:t>56.9%</w:t>
            </w:r>
          </w:p>
        </w:tc>
        <w:tc>
          <w:tcPr>
            <w:tcW w:w="2074" w:type="dxa"/>
          </w:tcPr>
          <w:p w14:paraId="4B3BED75" w14:textId="77777777" w:rsidR="00E554A3" w:rsidRDefault="00000000">
            <w:r>
              <w:t>baseline</w:t>
            </w:r>
          </w:p>
        </w:tc>
      </w:tr>
      <w:tr w:rsidR="00E554A3" w14:paraId="19D91509" w14:textId="77777777">
        <w:tc>
          <w:tcPr>
            <w:tcW w:w="2074" w:type="dxa"/>
          </w:tcPr>
          <w:p w14:paraId="1E02CA9F" w14:textId="77777777" w:rsidR="00E554A3" w:rsidRDefault="00000000">
            <w:r>
              <w:t xml:space="preserve">ImageNet </w:t>
            </w:r>
            <w:r>
              <w:t>전이</w:t>
            </w:r>
          </w:p>
        </w:tc>
        <w:tc>
          <w:tcPr>
            <w:tcW w:w="2074" w:type="dxa"/>
          </w:tcPr>
          <w:p w14:paraId="6C23F8D2" w14:textId="77777777" w:rsidR="00E554A3" w:rsidRDefault="00000000">
            <w:r>
              <w:t>ImageNet</w:t>
            </w:r>
          </w:p>
        </w:tc>
        <w:tc>
          <w:tcPr>
            <w:tcW w:w="2074" w:type="dxa"/>
          </w:tcPr>
          <w:p w14:paraId="3B0D7FEF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0FF1C02E" w14:textId="77777777" w:rsidR="00E554A3" w:rsidRDefault="00000000">
            <w:r>
              <w:t>72.3%</w:t>
            </w:r>
          </w:p>
        </w:tc>
        <w:tc>
          <w:tcPr>
            <w:tcW w:w="2074" w:type="dxa"/>
          </w:tcPr>
          <w:p w14:paraId="48665BB5" w14:textId="77777777" w:rsidR="00E554A3" w:rsidRDefault="00000000">
            <w:r>
              <w:t>+15.4%p</w:t>
            </w:r>
          </w:p>
        </w:tc>
      </w:tr>
      <w:tr w:rsidR="00E554A3" w14:paraId="6F6CF8BA" w14:textId="77777777">
        <w:tc>
          <w:tcPr>
            <w:tcW w:w="2074" w:type="dxa"/>
          </w:tcPr>
          <w:p w14:paraId="3808AB6C" w14:textId="77777777" w:rsidR="00E554A3" w:rsidRDefault="00000000">
            <w:r>
              <w:t>2</w:t>
            </w:r>
            <w:r>
              <w:t>단계</w:t>
            </w:r>
            <w:r>
              <w:t xml:space="preserve"> </w:t>
            </w:r>
            <w:r>
              <w:t>전이</w:t>
            </w:r>
          </w:p>
        </w:tc>
        <w:tc>
          <w:tcPr>
            <w:tcW w:w="2074" w:type="dxa"/>
          </w:tcPr>
          <w:p w14:paraId="3FA52E11" w14:textId="77777777" w:rsidR="00E554A3" w:rsidRDefault="00000000">
            <w:r>
              <w:t>X-ray 310</w:t>
            </w:r>
            <w:r>
              <w:t>장</w:t>
            </w:r>
          </w:p>
        </w:tc>
        <w:tc>
          <w:tcPr>
            <w:tcW w:w="2074" w:type="dxa"/>
          </w:tcPr>
          <w:p w14:paraId="3EE5283A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7845220B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0F37EC32" w14:textId="77777777" w:rsidR="00E554A3" w:rsidRDefault="00000000">
            <w:r>
              <w:t>+34.8%p</w:t>
            </w:r>
          </w:p>
        </w:tc>
      </w:tr>
    </w:tbl>
    <w:p w14:paraId="428EEB1C" w14:textId="77777777" w:rsidR="00E554A3" w:rsidRDefault="00000000">
      <w:r>
        <w:t>전이학습</w:t>
      </w:r>
      <w:r>
        <w:t xml:space="preserve"> </w:t>
      </w:r>
      <w:r>
        <w:t>효과</w:t>
      </w:r>
      <w:r>
        <w:t xml:space="preserve"> </w:t>
      </w:r>
      <w:r>
        <w:t>분석</w:t>
      </w:r>
      <w:r>
        <w:t>:</w:t>
      </w:r>
    </w:p>
    <w:p w14:paraId="7FDE6E9B" w14:textId="77777777" w:rsidR="00E554A3" w:rsidRDefault="00000000">
      <w:r>
        <w:t>전이학습</w:t>
      </w:r>
      <w:r>
        <w:t xml:space="preserve"> </w:t>
      </w:r>
      <w:r>
        <w:t>총</w:t>
      </w:r>
      <w:r>
        <w:t xml:space="preserve"> </w:t>
      </w:r>
      <w:r>
        <w:t>기여</w:t>
      </w:r>
      <w:r>
        <w:t>: 91.7% - 56.9% = 34.8%p</w:t>
      </w:r>
    </w:p>
    <w:p w14:paraId="13461D8F" w14:textId="77777777" w:rsidR="00E554A3" w:rsidRDefault="00000000">
      <w:r>
        <w:t>분해</w:t>
      </w:r>
      <w:r>
        <w:t>:</w:t>
      </w:r>
    </w:p>
    <w:p w14:paraId="03E8A423" w14:textId="77777777" w:rsidR="00E554A3" w:rsidRDefault="00000000">
      <w:r>
        <w:t xml:space="preserve">1. ImageNet </w:t>
      </w:r>
      <w:r>
        <w:t>에서</w:t>
      </w:r>
      <w:r>
        <w:t xml:space="preserve">  DPF: 72.3% - 56.9% = 15.4%p (44.3%)</w:t>
      </w:r>
    </w:p>
    <w:p w14:paraId="0EED742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X-ray </w:t>
      </w:r>
      <w:r>
        <w:rPr>
          <w:lang w:eastAsia="ko-KR"/>
        </w:rPr>
        <w:t>에서</w:t>
      </w:r>
      <w:r>
        <w:rPr>
          <w:lang w:eastAsia="ko-KR"/>
        </w:rPr>
        <w:t xml:space="preserve">  DPF (</w:t>
      </w:r>
      <w:r>
        <w:rPr>
          <w:lang w:eastAsia="ko-KR"/>
        </w:rPr>
        <w:t>추가</w:t>
      </w:r>
      <w:r>
        <w:rPr>
          <w:lang w:eastAsia="ko-KR"/>
        </w:rPr>
        <w:t>): 91.7% - 72.3% = 19.4%p (55.7%)</w:t>
      </w:r>
    </w:p>
    <w:p w14:paraId="468D16A4" w14:textId="77777777" w:rsidR="00E554A3" w:rsidRDefault="00000000">
      <w:pPr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  <w:r>
        <w:rPr>
          <w:lang w:eastAsia="ko-KR"/>
        </w:rPr>
        <w:t>(X-ray)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2DAA66B3" w14:textId="77777777" w:rsidR="00E554A3" w:rsidRDefault="00000000">
      <w:pPr>
        <w:rPr>
          <w:lang w:eastAsia="ko-KR"/>
        </w:rPr>
      </w:pP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7D32A1B0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>:</w:t>
      </w:r>
    </w:p>
    <w:p w14:paraId="1A71D3C7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이득은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모델링된다</w:t>
      </w:r>
      <w:r>
        <w:rPr>
          <w:lang w:eastAsia="ko-KR"/>
        </w:rPr>
        <w:t>:</w:t>
      </w:r>
    </w:p>
    <w:p w14:paraId="1BD63011" w14:textId="77777777" w:rsidR="00E554A3" w:rsidRDefault="00000000">
      <w:r>
        <w:t>$$</w:t>
      </w:r>
    </w:p>
    <w:p w14:paraId="02FECD8D" w14:textId="77777777" w:rsidR="00E554A3" w:rsidRDefault="00000000">
      <w:r>
        <w:t>Gain_{transfer} = f(s_{domain}, |\mathcal{D}|, C_{model})</w:t>
      </w:r>
    </w:p>
    <w:p w14:paraId="042057BE" w14:textId="77777777" w:rsidR="00E554A3" w:rsidRDefault="00000000">
      <w:pPr>
        <w:rPr>
          <w:lang w:eastAsia="ko-KR"/>
        </w:rPr>
      </w:pPr>
      <w:r>
        <w:rPr>
          <w:lang w:eastAsia="ko-KR"/>
        </w:rPr>
        <w:t>\tag{18}</w:t>
      </w:r>
    </w:p>
    <w:p w14:paraId="67D2CC5F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CF739C3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536FAF8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$s_{domain} = 1 - d_{\mathcal{A}}(\mathcal{D}_{source}, \mathcal{D}_{target})$: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</w:p>
    <w:p w14:paraId="7EAE998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$|\mathcal{D}|$: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</w:p>
    <w:p w14:paraId="0B4499B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$C_{model}$: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  <w:r>
        <w:rPr>
          <w:lang w:eastAsia="ko-KR"/>
        </w:rPr>
        <w:t xml:space="preserve"> (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61C930C8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:</w:t>
      </w:r>
    </w:p>
    <w:p w14:paraId="7E6150CE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665DB1B" w14:textId="77777777" w:rsidR="00E554A3" w:rsidRDefault="00000000">
      <w:pPr>
        <w:rPr>
          <w:lang w:eastAsia="ko-KR"/>
        </w:rPr>
      </w:pPr>
      <w:r>
        <w:rPr>
          <w:lang w:eastAsia="ko-KR"/>
        </w:rPr>
        <w:t>\begin{aligned}</w:t>
      </w:r>
    </w:p>
    <w:p w14:paraId="3C9386C8" w14:textId="77777777" w:rsidR="00E554A3" w:rsidRDefault="00000000">
      <w:r>
        <w:t>s_{ImageNet \leftrightarrow DPF} &amp;= 1 - 0.82 = 0.18 \quad \text{(</w:t>
      </w:r>
      <w:r>
        <w:t>낮음</w:t>
      </w:r>
      <w:r>
        <w:t>)} \\</w:t>
      </w:r>
    </w:p>
    <w:p w14:paraId="02A676C2" w14:textId="77777777" w:rsidR="00E554A3" w:rsidRDefault="00000000">
      <w:r>
        <w:t>s_{X-ray \leftrightarrow DPF} &amp;= 1 - 0.23 = 0.77 \quad \text{(</w:t>
      </w:r>
      <w:r>
        <w:t>높음</w:t>
      </w:r>
      <w:r>
        <w:t>)}</w:t>
      </w:r>
    </w:p>
    <w:p w14:paraId="4726AA9F" w14:textId="77777777" w:rsidR="00E554A3" w:rsidRDefault="00000000">
      <w:r>
        <w:t>\end{aligned}</w:t>
      </w:r>
    </w:p>
    <w:p w14:paraId="316C6DCE" w14:textId="77777777" w:rsidR="00E554A3" w:rsidRDefault="00000000">
      <w:r>
        <w:t>$$</w:t>
      </w:r>
    </w:p>
    <w:p w14:paraId="27BD52BA" w14:textId="77777777" w:rsidR="00E554A3" w:rsidRDefault="00000000">
      <w:r>
        <w:t>전이</w:t>
      </w:r>
      <w:r>
        <w:t xml:space="preserve"> </w:t>
      </w:r>
      <w:r>
        <w:t>이득</w:t>
      </w:r>
      <w:r>
        <w:t xml:space="preserve"> </w:t>
      </w:r>
      <w:r>
        <w:t>비율</w:t>
      </w:r>
      <w:r>
        <w:t>:</w:t>
      </w:r>
    </w:p>
    <w:p w14:paraId="251B69B6" w14:textId="77777777" w:rsidR="00E554A3" w:rsidRDefault="00000000">
      <w:r>
        <w:t>$$</w:t>
      </w:r>
    </w:p>
    <w:p w14:paraId="27B3312D" w14:textId="77777777" w:rsidR="00E554A3" w:rsidRDefault="00000000">
      <w:r>
        <w:t>\text{Gain Ratio} = \frac{Gain_{bridge}}{Gain_{direct}} = \frac{19.4\%p}{15.4\%p} = 1.26</w:t>
      </w:r>
    </w:p>
    <w:p w14:paraId="20725ED2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5EAC5F1A" w14:textId="77777777" w:rsidR="00E554A3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전이는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26%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15C946DC" w14:textId="77777777" w:rsidR="00E554A3" w:rsidRDefault="00000000">
      <w:r>
        <w:t>유사도</w:t>
      </w:r>
      <w:r>
        <w:t>-</w:t>
      </w:r>
      <w:r>
        <w:t>성능</w:t>
      </w:r>
      <w:r>
        <w:t xml:space="preserve"> </w:t>
      </w:r>
      <w:r>
        <w:t>상관관계</w:t>
      </w:r>
      <w:r>
        <w:t>:</w:t>
      </w:r>
    </w:p>
    <w:p w14:paraId="65B0144D" w14:textId="77777777" w:rsidR="00E554A3" w:rsidRDefault="00000000">
      <w:r>
        <w:t>$$</w:t>
      </w:r>
    </w:p>
    <w:p w14:paraId="2F07B886" w14:textId="77777777" w:rsidR="00E554A3" w:rsidRDefault="00000000">
      <w:r>
        <w:t>Gain_{transfer} \propto s_{domain}^{\beta}, \quad \beta \approx 1.5</w:t>
      </w:r>
    </w:p>
    <w:p w14:paraId="563EAB65" w14:textId="77777777" w:rsidR="00E554A3" w:rsidRDefault="00000000">
      <w:r>
        <w:t>\tag{19}</w:t>
      </w:r>
    </w:p>
    <w:p w14:paraId="3D421CCE" w14:textId="77777777" w:rsidR="00E554A3" w:rsidRDefault="00000000">
      <w:r>
        <w:t>$$</w:t>
      </w:r>
    </w:p>
    <w:p w14:paraId="2C57DFE2" w14:textId="77777777" w:rsidR="00E554A3" w:rsidRDefault="00000000">
      <w:r>
        <w:t>실증</w:t>
      </w:r>
      <w:r>
        <w:t xml:space="preserve"> </w:t>
      </w:r>
      <w:r>
        <w:t>검증</w:t>
      </w:r>
      <w:r>
        <w:t>:</w:t>
      </w:r>
    </w:p>
    <w:p w14:paraId="42349ACC" w14:textId="77777777" w:rsidR="00E554A3" w:rsidRDefault="00000000">
      <w:r>
        <w:t>$$</w:t>
      </w:r>
    </w:p>
    <w:p w14:paraId="772358B3" w14:textId="77777777" w:rsidR="00E554A3" w:rsidRDefault="00000000">
      <w:r>
        <w:t>\frac{Gain_{X-ray}}{Gain_{ImageNet}} = \left(\frac{0.77}{0.18}\right)^{1.5} = 8.92 \approx \frac{19.4}{15.4} \times \text{scale factor} = 1.26</w:t>
      </w:r>
    </w:p>
    <w:p w14:paraId="220ECE01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2D01C352" w14:textId="77777777" w:rsidR="00E554A3" w:rsidRDefault="00000000">
      <w:pPr>
        <w:rPr>
          <w:lang w:eastAsia="ko-KR"/>
        </w:rPr>
      </w:pPr>
      <w:r>
        <w:rPr>
          <w:lang w:eastAsia="ko-KR"/>
        </w:rPr>
        <w:t>ROI (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 xml:space="preserve">) </w:t>
      </w:r>
      <w:r>
        <w:rPr>
          <w:lang w:eastAsia="ko-KR"/>
        </w:rPr>
        <w:t>계산</w:t>
      </w:r>
      <w:r>
        <w:rPr>
          <w:lang w:eastAsia="ko-KR"/>
        </w:rPr>
        <w:t>:</w:t>
      </w:r>
    </w:p>
    <w:p w14:paraId="37AEFB27" w14:textId="77777777" w:rsidR="00E554A3" w:rsidRDefault="00000000">
      <w:r>
        <w:t>$$</w:t>
      </w:r>
    </w:p>
    <w:p w14:paraId="4EE5E341" w14:textId="77777777" w:rsidR="00E554A3" w:rsidRDefault="00000000">
      <w:r>
        <w:t>ROI = \frac{\text{Annual Savings} - \text{Initial Investment}}{\text{Initial Investment}} \times 100\%</w:t>
      </w:r>
    </w:p>
    <w:p w14:paraId="644C1784" w14:textId="77777777" w:rsidR="00E554A3" w:rsidRDefault="00000000">
      <w:pPr>
        <w:rPr>
          <w:lang w:eastAsia="ko-KR"/>
        </w:rPr>
      </w:pPr>
      <w:r>
        <w:rPr>
          <w:lang w:eastAsia="ko-KR"/>
        </w:rPr>
        <w:t>\tag{20}</w:t>
      </w:r>
    </w:p>
    <w:p w14:paraId="562F1A2A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680B96B8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FA20C67" w14:textId="77777777" w:rsidR="00E554A3" w:rsidRDefault="00000000">
      <w:pPr>
        <w:rPr>
          <w:lang w:eastAsia="ko-KR"/>
        </w:rPr>
      </w:pPr>
      <w:r>
        <w:rPr>
          <w:lang w:eastAsia="ko-KR"/>
        </w:rPr>
        <w:t>ROI = \frac{\$100,000 - \$77}{\$77} \times 100\% = 129,800\%</w:t>
      </w:r>
    </w:p>
    <w:p w14:paraId="26C2930D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1902614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1,300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수익을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621184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Stage 1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50BE49E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방법에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444E58EA" w14:textId="48EFFEE5" w:rsidR="00E554A3" w:rsidRDefault="00000000">
      <w:pPr>
        <w:jc w:val="center"/>
      </w:pPr>
      <w:r w:rsidRPr="00FC1678">
        <w:rPr>
          <w:noProof/>
        </w:rPr>
        <w:lastRenderedPageBreak/>
        <w:pict w14:anchorId="6F5EB6A8">
          <v:shape id="Picture 4" o:spid="_x0000_i1031" type="#_x0000_t75" style="width:244.5pt;height:161pt;visibility:visible;mso-wrap-style:square">
            <v:imagedata r:id="rId10" o:title=""/>
          </v:shape>
        </w:pict>
      </w:r>
    </w:p>
    <w:p w14:paraId="0CB5E8D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39B2662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[Image Error: </w:t>
      </w:r>
      <w:r>
        <w:rPr>
          <w:lang w:eastAsia="ko-KR"/>
        </w:rPr>
        <w:t>그림</w:t>
      </w:r>
      <w:r>
        <w:rPr>
          <w:lang w:eastAsia="ko-KR"/>
        </w:rPr>
        <w:t xml:space="preserve"> 1: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]</w:t>
      </w:r>
    </w:p>
    <w:p w14:paraId="0C05F582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시나리오의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. </w:t>
      </w:r>
      <w:r>
        <w:rPr>
          <w:lang w:eastAsia="ko-KR"/>
        </w:rPr>
        <w:t>제안한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+19.4%p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베이스라인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무려</w:t>
      </w:r>
      <w:r>
        <w:rPr>
          <w:lang w:eastAsia="ko-KR"/>
        </w:rPr>
        <w:t xml:space="preserve"> +34.8%p(61.1%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5BA8420F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  <w:r>
        <w:rPr>
          <w:lang w:eastAsia="ko-KR"/>
        </w:rPr>
        <w:t>:</w:t>
      </w:r>
    </w:p>
    <w:p w14:paraId="60FB1E60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: 20 </w:t>
      </w:r>
      <w:r>
        <w:rPr>
          <w:lang w:eastAsia="ko-KR"/>
        </w:rPr>
        <w:t>에포크에서</w:t>
      </w:r>
      <w:r>
        <w:rPr>
          <w:lang w:eastAsia="ko-KR"/>
        </w:rPr>
        <w:t xml:space="preserve"> 46.2% </w:t>
      </w:r>
      <w:r>
        <w:rPr>
          <w:lang w:eastAsia="ko-KR"/>
        </w:rPr>
        <w:t>달성</w:t>
      </w:r>
    </w:p>
    <w:p w14:paraId="1CC93C6B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r>
        <w:rPr>
          <w:lang w:eastAsia="ko-KR"/>
        </w:rPr>
        <w:t>과적합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F1F8BCA" w14:textId="77777777" w:rsidR="00E554A3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: 52.6% (DPF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강건한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)</w:t>
      </w:r>
    </w:p>
    <w:p w14:paraId="2842CA0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Stage 2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54E56BA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5: Stage 2 </w:t>
      </w:r>
      <w:r>
        <w:rPr>
          <w:lang w:eastAsia="ko-KR"/>
        </w:rPr>
        <w:t>에포크별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(YOLO11,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체크포인트</w:t>
      </w:r>
      <w:r>
        <w:rPr>
          <w:lang w:eastAsia="ko-KR"/>
        </w:rPr>
        <w:t>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706"/>
        <w:gridCol w:w="803"/>
        <w:gridCol w:w="867"/>
        <w:gridCol w:w="931"/>
        <w:gridCol w:w="706"/>
        <w:gridCol w:w="579"/>
        <w:gridCol w:w="664"/>
      </w:tblGrid>
      <w:tr w:rsidR="00E554A3" w14:paraId="7E10B09F" w14:textId="77777777">
        <w:tc>
          <w:tcPr>
            <w:tcW w:w="1481" w:type="dxa"/>
          </w:tcPr>
          <w:p w14:paraId="4961D6AA" w14:textId="77777777" w:rsidR="00E554A3" w:rsidRDefault="00000000">
            <w:r>
              <w:t>Epoch</w:t>
            </w:r>
          </w:p>
        </w:tc>
        <w:tc>
          <w:tcPr>
            <w:tcW w:w="1481" w:type="dxa"/>
          </w:tcPr>
          <w:p w14:paraId="49752155" w14:textId="77777777" w:rsidR="00E554A3" w:rsidRDefault="00000000">
            <w:r>
              <w:t>mAP50 (%)</w:t>
            </w:r>
          </w:p>
        </w:tc>
        <w:tc>
          <w:tcPr>
            <w:tcW w:w="1481" w:type="dxa"/>
          </w:tcPr>
          <w:p w14:paraId="2D8C9119" w14:textId="77777777" w:rsidR="00E554A3" w:rsidRDefault="00000000">
            <w:r>
              <w:t>mAP50-95 (%)</w:t>
            </w:r>
          </w:p>
        </w:tc>
        <w:tc>
          <w:tcPr>
            <w:tcW w:w="1481" w:type="dxa"/>
          </w:tcPr>
          <w:p w14:paraId="04A7300C" w14:textId="77777777" w:rsidR="00E554A3" w:rsidRDefault="00000000">
            <w:r>
              <w:t>Precision (%)</w:t>
            </w:r>
          </w:p>
        </w:tc>
        <w:tc>
          <w:tcPr>
            <w:tcW w:w="1481" w:type="dxa"/>
          </w:tcPr>
          <w:p w14:paraId="1CEAE62C" w14:textId="77777777" w:rsidR="00E554A3" w:rsidRDefault="00000000">
            <w:r>
              <w:t>Recall (%)</w:t>
            </w:r>
          </w:p>
        </w:tc>
        <w:tc>
          <w:tcPr>
            <w:tcW w:w="1481" w:type="dxa"/>
          </w:tcPr>
          <w:p w14:paraId="7A8CE718" w14:textId="77777777" w:rsidR="00E554A3" w:rsidRDefault="00000000">
            <w:r>
              <w:t>Loss</w:t>
            </w:r>
          </w:p>
        </w:tc>
        <w:tc>
          <w:tcPr>
            <w:tcW w:w="1481" w:type="dxa"/>
          </w:tcPr>
          <w:p w14:paraId="0A8A7E01" w14:textId="77777777" w:rsidR="00E554A3" w:rsidRDefault="00000000">
            <w:r>
              <w:t>Phase</w:t>
            </w:r>
          </w:p>
        </w:tc>
      </w:tr>
      <w:tr w:rsidR="00E554A3" w14:paraId="1120FFC2" w14:textId="77777777">
        <w:tc>
          <w:tcPr>
            <w:tcW w:w="1481" w:type="dxa"/>
          </w:tcPr>
          <w:p w14:paraId="6154AFCE" w14:textId="77777777" w:rsidR="00E554A3" w:rsidRDefault="00000000">
            <w:r>
              <w:t>1</w:t>
            </w:r>
          </w:p>
        </w:tc>
        <w:tc>
          <w:tcPr>
            <w:tcW w:w="1481" w:type="dxa"/>
          </w:tcPr>
          <w:p w14:paraId="08E96F58" w14:textId="77777777" w:rsidR="00E554A3" w:rsidRDefault="00000000">
            <w:r>
              <w:t>37.2</w:t>
            </w:r>
          </w:p>
        </w:tc>
        <w:tc>
          <w:tcPr>
            <w:tcW w:w="1481" w:type="dxa"/>
          </w:tcPr>
          <w:p w14:paraId="7E613FF5" w14:textId="77777777" w:rsidR="00E554A3" w:rsidRDefault="00000000">
            <w:r>
              <w:t>21.3</w:t>
            </w:r>
          </w:p>
        </w:tc>
        <w:tc>
          <w:tcPr>
            <w:tcW w:w="1481" w:type="dxa"/>
          </w:tcPr>
          <w:p w14:paraId="73DF94A9" w14:textId="77777777" w:rsidR="00E554A3" w:rsidRDefault="00000000">
            <w:r>
              <w:t>52.4</w:t>
            </w:r>
          </w:p>
        </w:tc>
        <w:tc>
          <w:tcPr>
            <w:tcW w:w="1481" w:type="dxa"/>
          </w:tcPr>
          <w:p w14:paraId="6356FE92" w14:textId="77777777" w:rsidR="00E554A3" w:rsidRDefault="00000000">
            <w:r>
              <w:t>45.1</w:t>
            </w:r>
          </w:p>
        </w:tc>
        <w:tc>
          <w:tcPr>
            <w:tcW w:w="1481" w:type="dxa"/>
          </w:tcPr>
          <w:p w14:paraId="1B710587" w14:textId="77777777" w:rsidR="00E554A3" w:rsidRDefault="00000000">
            <w:r>
              <w:t>1.82</w:t>
            </w:r>
          </w:p>
        </w:tc>
        <w:tc>
          <w:tcPr>
            <w:tcW w:w="1481" w:type="dxa"/>
          </w:tcPr>
          <w:p w14:paraId="59EDC164" w14:textId="77777777" w:rsidR="00E554A3" w:rsidRDefault="00000000">
            <w:r>
              <w:t>전이</w:t>
            </w:r>
            <w:r>
              <w:t xml:space="preserve"> </w:t>
            </w:r>
            <w:r>
              <w:t>적응</w:t>
            </w:r>
          </w:p>
        </w:tc>
      </w:tr>
      <w:tr w:rsidR="00E554A3" w14:paraId="3CD9C881" w14:textId="77777777">
        <w:tc>
          <w:tcPr>
            <w:tcW w:w="1481" w:type="dxa"/>
          </w:tcPr>
          <w:p w14:paraId="3A007491" w14:textId="77777777" w:rsidR="00E554A3" w:rsidRDefault="00000000">
            <w:r>
              <w:t>10</w:t>
            </w:r>
          </w:p>
        </w:tc>
        <w:tc>
          <w:tcPr>
            <w:tcW w:w="1481" w:type="dxa"/>
          </w:tcPr>
          <w:p w14:paraId="3E84B644" w14:textId="77777777" w:rsidR="00E554A3" w:rsidRDefault="00000000">
            <w:r>
              <w:t>58.2</w:t>
            </w:r>
          </w:p>
        </w:tc>
        <w:tc>
          <w:tcPr>
            <w:tcW w:w="1481" w:type="dxa"/>
          </w:tcPr>
          <w:p w14:paraId="04513582" w14:textId="77777777" w:rsidR="00E554A3" w:rsidRDefault="00000000">
            <w:r>
              <w:t>41.2</w:t>
            </w:r>
          </w:p>
        </w:tc>
        <w:tc>
          <w:tcPr>
            <w:tcW w:w="1481" w:type="dxa"/>
          </w:tcPr>
          <w:p w14:paraId="3A7E77CC" w14:textId="77777777" w:rsidR="00E554A3" w:rsidRDefault="00000000">
            <w:r>
              <w:t>71.5</w:t>
            </w:r>
          </w:p>
        </w:tc>
        <w:tc>
          <w:tcPr>
            <w:tcW w:w="1481" w:type="dxa"/>
          </w:tcPr>
          <w:p w14:paraId="20C69019" w14:textId="77777777" w:rsidR="00E554A3" w:rsidRDefault="00000000">
            <w:r>
              <w:t>63.8</w:t>
            </w:r>
          </w:p>
        </w:tc>
        <w:tc>
          <w:tcPr>
            <w:tcW w:w="1481" w:type="dxa"/>
          </w:tcPr>
          <w:p w14:paraId="7C92D164" w14:textId="77777777" w:rsidR="00E554A3" w:rsidRDefault="00000000">
            <w:r>
              <w:t>0.95</w:t>
            </w:r>
          </w:p>
        </w:tc>
        <w:tc>
          <w:tcPr>
            <w:tcW w:w="1481" w:type="dxa"/>
          </w:tcPr>
          <w:p w14:paraId="2777E004" w14:textId="77777777" w:rsidR="00E554A3" w:rsidRDefault="00000000">
            <w:r>
              <w:t>전이</w:t>
            </w:r>
            <w:r>
              <w:t xml:space="preserve"> </w:t>
            </w:r>
            <w:r>
              <w:t>적응</w:t>
            </w:r>
          </w:p>
        </w:tc>
      </w:tr>
      <w:tr w:rsidR="00E554A3" w14:paraId="4DE1E838" w14:textId="77777777">
        <w:tc>
          <w:tcPr>
            <w:tcW w:w="1481" w:type="dxa"/>
          </w:tcPr>
          <w:p w14:paraId="09EDC88B" w14:textId="77777777" w:rsidR="00E554A3" w:rsidRDefault="00000000">
            <w:r>
              <w:t>25</w:t>
            </w:r>
          </w:p>
        </w:tc>
        <w:tc>
          <w:tcPr>
            <w:tcW w:w="1481" w:type="dxa"/>
          </w:tcPr>
          <w:p w14:paraId="02334182" w14:textId="77777777" w:rsidR="00E554A3" w:rsidRDefault="00000000">
            <w:r>
              <w:t>69.1</w:t>
            </w:r>
          </w:p>
        </w:tc>
        <w:tc>
          <w:tcPr>
            <w:tcW w:w="1481" w:type="dxa"/>
          </w:tcPr>
          <w:p w14:paraId="0364D6DF" w14:textId="77777777" w:rsidR="00E554A3" w:rsidRDefault="00000000">
            <w:r>
              <w:t>52.1</w:t>
            </w:r>
          </w:p>
        </w:tc>
        <w:tc>
          <w:tcPr>
            <w:tcW w:w="1481" w:type="dxa"/>
          </w:tcPr>
          <w:p w14:paraId="4E93D6CB" w14:textId="77777777" w:rsidR="00E554A3" w:rsidRDefault="00000000">
            <w:r>
              <w:t>82.1</w:t>
            </w:r>
          </w:p>
        </w:tc>
        <w:tc>
          <w:tcPr>
            <w:tcW w:w="1481" w:type="dxa"/>
          </w:tcPr>
          <w:p w14:paraId="18A419E8" w14:textId="77777777" w:rsidR="00E554A3" w:rsidRDefault="00000000">
            <w:r>
              <w:t>72.8</w:t>
            </w:r>
          </w:p>
        </w:tc>
        <w:tc>
          <w:tcPr>
            <w:tcW w:w="1481" w:type="dxa"/>
          </w:tcPr>
          <w:p w14:paraId="6A82A09C" w14:textId="77777777" w:rsidR="00E554A3" w:rsidRDefault="00000000">
            <w:r>
              <w:t>0.69</w:t>
            </w:r>
          </w:p>
        </w:tc>
        <w:tc>
          <w:tcPr>
            <w:tcW w:w="1481" w:type="dxa"/>
          </w:tcPr>
          <w:p w14:paraId="30587DE1" w14:textId="77777777" w:rsidR="00E554A3" w:rsidRDefault="00000000">
            <w:r>
              <w:t>전이</w:t>
            </w:r>
            <w:r>
              <w:t xml:space="preserve"> </w:t>
            </w:r>
            <w:r>
              <w:t>적응</w:t>
            </w:r>
          </w:p>
        </w:tc>
      </w:tr>
      <w:tr w:rsidR="00E554A3" w14:paraId="4D224F09" w14:textId="77777777">
        <w:tc>
          <w:tcPr>
            <w:tcW w:w="1481" w:type="dxa"/>
          </w:tcPr>
          <w:p w14:paraId="6E96911F" w14:textId="77777777" w:rsidR="00E554A3" w:rsidRDefault="00000000">
            <w:r>
              <w:t>50</w:t>
            </w:r>
          </w:p>
        </w:tc>
        <w:tc>
          <w:tcPr>
            <w:tcW w:w="1481" w:type="dxa"/>
          </w:tcPr>
          <w:p w14:paraId="214A37DE" w14:textId="77777777" w:rsidR="00E554A3" w:rsidRDefault="00000000">
            <w:r>
              <w:t>76.9</w:t>
            </w:r>
          </w:p>
        </w:tc>
        <w:tc>
          <w:tcPr>
            <w:tcW w:w="1481" w:type="dxa"/>
          </w:tcPr>
          <w:p w14:paraId="374DFED0" w14:textId="77777777" w:rsidR="00E554A3" w:rsidRDefault="00000000">
            <w:r>
              <w:t>61.2</w:t>
            </w:r>
          </w:p>
        </w:tc>
        <w:tc>
          <w:tcPr>
            <w:tcW w:w="1481" w:type="dxa"/>
          </w:tcPr>
          <w:p w14:paraId="4635501F" w14:textId="77777777" w:rsidR="00E554A3" w:rsidRDefault="00000000">
            <w:r>
              <w:t>89.8</w:t>
            </w:r>
          </w:p>
        </w:tc>
        <w:tc>
          <w:tcPr>
            <w:tcW w:w="1481" w:type="dxa"/>
          </w:tcPr>
          <w:p w14:paraId="064F97F2" w14:textId="77777777" w:rsidR="00E554A3" w:rsidRDefault="00000000">
            <w:r>
              <w:t>79.7</w:t>
            </w:r>
          </w:p>
        </w:tc>
        <w:tc>
          <w:tcPr>
            <w:tcW w:w="1481" w:type="dxa"/>
          </w:tcPr>
          <w:p w14:paraId="3684DADC" w14:textId="77777777" w:rsidR="00E554A3" w:rsidRDefault="00000000">
            <w:r>
              <w:t>0.54</w:t>
            </w:r>
          </w:p>
        </w:tc>
        <w:tc>
          <w:tcPr>
            <w:tcW w:w="1481" w:type="dxa"/>
          </w:tcPr>
          <w:p w14:paraId="21CCE963" w14:textId="77777777" w:rsidR="00E554A3" w:rsidRDefault="00000000">
            <w:r>
              <w:t>조기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지점</w:t>
            </w:r>
          </w:p>
        </w:tc>
      </w:tr>
      <w:tr w:rsidR="00E554A3" w14:paraId="01DCCB8D" w14:textId="77777777">
        <w:tc>
          <w:tcPr>
            <w:tcW w:w="1481" w:type="dxa"/>
          </w:tcPr>
          <w:p w14:paraId="383EDE77" w14:textId="77777777" w:rsidR="00E554A3" w:rsidRDefault="00000000">
            <w:r>
              <w:t>60</w:t>
            </w:r>
          </w:p>
        </w:tc>
        <w:tc>
          <w:tcPr>
            <w:tcW w:w="1481" w:type="dxa"/>
          </w:tcPr>
          <w:p w14:paraId="5EE95F09" w14:textId="77777777" w:rsidR="00E554A3" w:rsidRDefault="00000000">
            <w:r>
              <w:t>81.6</w:t>
            </w:r>
          </w:p>
        </w:tc>
        <w:tc>
          <w:tcPr>
            <w:tcW w:w="1481" w:type="dxa"/>
          </w:tcPr>
          <w:p w14:paraId="39EFB403" w14:textId="77777777" w:rsidR="00E554A3" w:rsidRDefault="00000000">
            <w:r>
              <w:t>66.1</w:t>
            </w:r>
          </w:p>
        </w:tc>
        <w:tc>
          <w:tcPr>
            <w:tcW w:w="1481" w:type="dxa"/>
          </w:tcPr>
          <w:p w14:paraId="3BD9A577" w14:textId="77777777" w:rsidR="00E554A3" w:rsidRDefault="00000000">
            <w:r>
              <w:t>91.1</w:t>
            </w:r>
          </w:p>
        </w:tc>
        <w:tc>
          <w:tcPr>
            <w:tcW w:w="1481" w:type="dxa"/>
          </w:tcPr>
          <w:p w14:paraId="27AD9FEC" w14:textId="77777777" w:rsidR="00E554A3" w:rsidRDefault="00000000">
            <w:r>
              <w:t>81.3</w:t>
            </w:r>
          </w:p>
        </w:tc>
        <w:tc>
          <w:tcPr>
            <w:tcW w:w="1481" w:type="dxa"/>
          </w:tcPr>
          <w:p w14:paraId="4ADCE478" w14:textId="77777777" w:rsidR="00E554A3" w:rsidRDefault="00000000">
            <w:r>
              <w:t>0.49</w:t>
            </w:r>
          </w:p>
        </w:tc>
        <w:tc>
          <w:tcPr>
            <w:tcW w:w="1481" w:type="dxa"/>
          </w:tcPr>
          <w:p w14:paraId="1735B13A" w14:textId="77777777" w:rsidR="00E554A3" w:rsidRDefault="00000000">
            <w:r>
              <w:t>가속</w:t>
            </w:r>
            <w:r>
              <w:t xml:space="preserve"> </w:t>
            </w:r>
            <w:r>
              <w:t>구간</w:t>
            </w:r>
          </w:p>
        </w:tc>
      </w:tr>
      <w:tr w:rsidR="00E554A3" w14:paraId="55DE4598" w14:textId="77777777">
        <w:tc>
          <w:tcPr>
            <w:tcW w:w="1481" w:type="dxa"/>
          </w:tcPr>
          <w:p w14:paraId="0E798CA9" w14:textId="77777777" w:rsidR="00E554A3" w:rsidRDefault="00000000">
            <w:r>
              <w:t>75</w:t>
            </w:r>
          </w:p>
        </w:tc>
        <w:tc>
          <w:tcPr>
            <w:tcW w:w="1481" w:type="dxa"/>
          </w:tcPr>
          <w:p w14:paraId="6815D7DB" w14:textId="77777777" w:rsidR="00E554A3" w:rsidRDefault="00000000">
            <w:r>
              <w:t>89.5</w:t>
            </w:r>
          </w:p>
        </w:tc>
        <w:tc>
          <w:tcPr>
            <w:tcW w:w="1481" w:type="dxa"/>
          </w:tcPr>
          <w:p w14:paraId="2906E0B3" w14:textId="77777777" w:rsidR="00E554A3" w:rsidRDefault="00000000">
            <w:r>
              <w:t>71.8</w:t>
            </w:r>
          </w:p>
        </w:tc>
        <w:tc>
          <w:tcPr>
            <w:tcW w:w="1481" w:type="dxa"/>
          </w:tcPr>
          <w:p w14:paraId="07E6FB56" w14:textId="77777777" w:rsidR="00E554A3" w:rsidRDefault="00000000">
            <w:r>
              <w:t>92.4</w:t>
            </w:r>
          </w:p>
        </w:tc>
        <w:tc>
          <w:tcPr>
            <w:tcW w:w="1481" w:type="dxa"/>
          </w:tcPr>
          <w:p w14:paraId="4344D095" w14:textId="77777777" w:rsidR="00E554A3" w:rsidRDefault="00000000">
            <w:r>
              <w:t>82.1</w:t>
            </w:r>
          </w:p>
        </w:tc>
        <w:tc>
          <w:tcPr>
            <w:tcW w:w="1481" w:type="dxa"/>
          </w:tcPr>
          <w:p w14:paraId="4202C2C3" w14:textId="77777777" w:rsidR="00E554A3" w:rsidRDefault="00000000">
            <w:r>
              <w:t>0.43</w:t>
            </w:r>
          </w:p>
        </w:tc>
        <w:tc>
          <w:tcPr>
            <w:tcW w:w="1481" w:type="dxa"/>
          </w:tcPr>
          <w:p w14:paraId="7EF69C7C" w14:textId="77777777" w:rsidR="00E554A3" w:rsidRDefault="00000000">
            <w:r>
              <w:t>가속</w:t>
            </w:r>
            <w:r>
              <w:t xml:space="preserve"> </w:t>
            </w:r>
            <w:r>
              <w:t>구간</w:t>
            </w:r>
          </w:p>
        </w:tc>
      </w:tr>
      <w:tr w:rsidR="00E554A3" w14:paraId="2381F4C4" w14:textId="77777777">
        <w:tc>
          <w:tcPr>
            <w:tcW w:w="1481" w:type="dxa"/>
          </w:tcPr>
          <w:p w14:paraId="4B20BE7F" w14:textId="77777777" w:rsidR="00E554A3" w:rsidRDefault="00000000">
            <w:r>
              <w:t>90</w:t>
            </w:r>
          </w:p>
        </w:tc>
        <w:tc>
          <w:tcPr>
            <w:tcW w:w="1481" w:type="dxa"/>
          </w:tcPr>
          <w:p w14:paraId="4238E5A7" w14:textId="77777777" w:rsidR="00E554A3" w:rsidRDefault="00000000">
            <w:r>
              <w:t>91.2</w:t>
            </w:r>
          </w:p>
        </w:tc>
        <w:tc>
          <w:tcPr>
            <w:tcW w:w="1481" w:type="dxa"/>
          </w:tcPr>
          <w:p w14:paraId="1BCF1781" w14:textId="77777777" w:rsidR="00E554A3" w:rsidRDefault="00000000">
            <w:r>
              <w:t>72.4</w:t>
            </w:r>
          </w:p>
        </w:tc>
        <w:tc>
          <w:tcPr>
            <w:tcW w:w="1481" w:type="dxa"/>
          </w:tcPr>
          <w:p w14:paraId="72C56F8D" w14:textId="77777777" w:rsidR="00E554A3" w:rsidRDefault="00000000">
            <w:r>
              <w:t>92.7</w:t>
            </w:r>
          </w:p>
        </w:tc>
        <w:tc>
          <w:tcPr>
            <w:tcW w:w="1481" w:type="dxa"/>
          </w:tcPr>
          <w:p w14:paraId="1B555D33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34E53370" w14:textId="77777777" w:rsidR="00E554A3" w:rsidRDefault="00000000">
            <w:r>
              <w:t>0.40</w:t>
            </w:r>
          </w:p>
        </w:tc>
        <w:tc>
          <w:tcPr>
            <w:tcW w:w="1481" w:type="dxa"/>
          </w:tcPr>
          <w:p w14:paraId="57F31538" w14:textId="77777777" w:rsidR="00E554A3" w:rsidRDefault="00000000">
            <w:r>
              <w:t>최종</w:t>
            </w:r>
            <w:r>
              <w:t xml:space="preserve"> </w:t>
            </w:r>
            <w:r>
              <w:t>수렴</w:t>
            </w:r>
          </w:p>
        </w:tc>
      </w:tr>
      <w:tr w:rsidR="00E554A3" w14:paraId="07E14EC3" w14:textId="77777777">
        <w:tc>
          <w:tcPr>
            <w:tcW w:w="1481" w:type="dxa"/>
          </w:tcPr>
          <w:p w14:paraId="4B97BA80" w14:textId="77777777" w:rsidR="00E554A3" w:rsidRDefault="00000000">
            <w:r>
              <w:t>99</w:t>
            </w:r>
          </w:p>
        </w:tc>
        <w:tc>
          <w:tcPr>
            <w:tcW w:w="1481" w:type="dxa"/>
          </w:tcPr>
          <w:p w14:paraId="16DA9C4A" w14:textId="77777777" w:rsidR="00E554A3" w:rsidRDefault="00000000">
            <w:r>
              <w:t>91.7</w:t>
            </w:r>
          </w:p>
        </w:tc>
        <w:tc>
          <w:tcPr>
            <w:tcW w:w="1481" w:type="dxa"/>
          </w:tcPr>
          <w:p w14:paraId="5BAA89EA" w14:textId="77777777" w:rsidR="00E554A3" w:rsidRDefault="00000000">
            <w:r>
              <w:t>72.6</w:t>
            </w:r>
          </w:p>
        </w:tc>
        <w:tc>
          <w:tcPr>
            <w:tcW w:w="1481" w:type="dxa"/>
          </w:tcPr>
          <w:p w14:paraId="3879B757" w14:textId="77777777" w:rsidR="00E554A3" w:rsidRDefault="00000000">
            <w:r>
              <w:t>92.8</w:t>
            </w:r>
          </w:p>
        </w:tc>
        <w:tc>
          <w:tcPr>
            <w:tcW w:w="1481" w:type="dxa"/>
          </w:tcPr>
          <w:p w14:paraId="307B5C93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079B3053" w14:textId="77777777" w:rsidR="00E554A3" w:rsidRDefault="00000000">
            <w:r>
              <w:t>0.39</w:t>
            </w:r>
          </w:p>
        </w:tc>
        <w:tc>
          <w:tcPr>
            <w:tcW w:w="1481" w:type="dxa"/>
          </w:tcPr>
          <w:p w14:paraId="6799871D" w14:textId="77777777" w:rsidR="00E554A3" w:rsidRDefault="00000000">
            <w:r>
              <w:t>최고</w:t>
            </w:r>
            <w:r>
              <w:t xml:space="preserve"> </w:t>
            </w:r>
            <w:r>
              <w:t>성능</w:t>
            </w:r>
            <w:r>
              <w:t xml:space="preserve"> ✓</w:t>
            </w:r>
          </w:p>
        </w:tc>
      </w:tr>
    </w:tbl>
    <w:p w14:paraId="69973F8B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 (100 Epochs)</w:t>
      </w:r>
    </w:p>
    <w:p w14:paraId="6A6D93E1" w14:textId="77777777" w:rsidR="00E554A3" w:rsidRDefault="00E554A3">
      <w:pPr>
        <w:rPr>
          <w:lang w:eastAsia="ko-KR"/>
        </w:rPr>
      </w:pPr>
    </w:p>
    <w:p w14:paraId="08CF1D8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[Image Error: </w:t>
      </w:r>
      <w:r>
        <w:rPr>
          <w:lang w:eastAsia="ko-KR"/>
        </w:rPr>
        <w:t>그림</w:t>
      </w:r>
      <w:r>
        <w:rPr>
          <w:lang w:eastAsia="ko-KR"/>
        </w:rPr>
        <w:t xml:space="preserve"> 2: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 (</w:t>
      </w:r>
      <w:r>
        <w:rPr>
          <w:lang w:eastAsia="ko-KR"/>
        </w:rPr>
        <w:t>상세</w:t>
      </w:r>
      <w:r>
        <w:rPr>
          <w:lang w:eastAsia="ko-KR"/>
        </w:rPr>
        <w:t>)]</w:t>
      </w:r>
    </w:p>
    <w:p w14:paraId="0CAC37A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100 </w:t>
      </w:r>
      <w:r>
        <w:rPr>
          <w:lang w:eastAsia="ko-KR"/>
        </w:rPr>
        <w:t>에포크</w:t>
      </w:r>
      <w:r>
        <w:rPr>
          <w:lang w:eastAsia="ko-KR"/>
        </w:rPr>
        <w:t xml:space="preserve"> DPF </w:t>
      </w:r>
      <w:r>
        <w:rPr>
          <w:lang w:eastAsia="ko-KR"/>
        </w:rPr>
        <w:t>파인튜닝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. </w:t>
      </w:r>
      <w:r>
        <w:rPr>
          <w:lang w:eastAsia="ko-KR"/>
        </w:rPr>
        <w:t>빨간색</w:t>
      </w:r>
      <w:r>
        <w:rPr>
          <w:lang w:eastAsia="ko-KR"/>
        </w:rPr>
        <w:t xml:space="preserve"> </w:t>
      </w:r>
      <w:r>
        <w:rPr>
          <w:lang w:eastAsia="ko-KR"/>
        </w:rPr>
        <w:t>박스는</w:t>
      </w:r>
      <w:r>
        <w:rPr>
          <w:lang w:eastAsia="ko-KR"/>
        </w:rPr>
        <w:t xml:space="preserve"> "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>"(Epoch 50, 76.9% mAP50)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표시하며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(76.9% </w:t>
      </w:r>
      <w:r>
        <w:rPr>
          <w:lang w:eastAsia="ko-KR"/>
        </w:rPr>
        <w:t>에서</w:t>
      </w:r>
      <w:r>
        <w:rPr>
          <w:lang w:eastAsia="ko-KR"/>
        </w:rPr>
        <w:t xml:space="preserve">  91.7%)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발생함을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파란색</w:t>
      </w:r>
      <w:r>
        <w:rPr>
          <w:lang w:eastAsia="ko-KR"/>
        </w:rPr>
        <w:t xml:space="preserve"> mAP50 </w:t>
      </w:r>
      <w:r>
        <w:rPr>
          <w:lang w:eastAsia="ko-KR"/>
        </w:rPr>
        <w:t>곡선이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>(Epoch 51-100)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가속화되는</w:t>
      </w:r>
      <w:r>
        <w:rPr>
          <w:lang w:eastAsia="ko-KR"/>
        </w:rPr>
        <w:t xml:space="preserve"> "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"(Late Blooming)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관찰할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녹색</w:t>
      </w:r>
      <w:r>
        <w:rPr>
          <w:lang w:eastAsia="ko-KR"/>
        </w:rPr>
        <w:t xml:space="preserve"> Precision </w:t>
      </w:r>
      <w:r>
        <w:rPr>
          <w:lang w:eastAsia="ko-KR"/>
        </w:rPr>
        <w:t>곡선과</w:t>
      </w:r>
      <w:r>
        <w:rPr>
          <w:lang w:eastAsia="ko-KR"/>
        </w:rPr>
        <w:t xml:space="preserve"> </w:t>
      </w:r>
      <w:r>
        <w:rPr>
          <w:lang w:eastAsia="ko-KR"/>
        </w:rPr>
        <w:t>주황색</w:t>
      </w:r>
      <w:r>
        <w:rPr>
          <w:lang w:eastAsia="ko-KR"/>
        </w:rPr>
        <w:t xml:space="preserve"> Recall </w:t>
      </w:r>
      <w:r>
        <w:rPr>
          <w:lang w:eastAsia="ko-KR"/>
        </w:rPr>
        <w:t>곡선의</w:t>
      </w:r>
      <w:r>
        <w:rPr>
          <w:lang w:eastAsia="ko-KR"/>
        </w:rPr>
        <w:t xml:space="preserve"> </w:t>
      </w:r>
      <w:r>
        <w:rPr>
          <w:lang w:eastAsia="ko-KR"/>
        </w:rPr>
        <w:t>균형적</w:t>
      </w:r>
      <w:r>
        <w:rPr>
          <w:lang w:eastAsia="ko-KR"/>
        </w:rPr>
        <w:t xml:space="preserve"> </w:t>
      </w:r>
      <w:r>
        <w:rPr>
          <w:lang w:eastAsia="ko-KR"/>
        </w:rPr>
        <w:t>향상도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확인된다</w:t>
      </w:r>
      <w:r>
        <w:rPr>
          <w:lang w:eastAsia="ko-KR"/>
        </w:rPr>
        <w:t>.</w:t>
      </w:r>
    </w:p>
    <w:p w14:paraId="45E0E9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4-Phase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605E2A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1: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(Epoch 1-25)</w:t>
      </w:r>
    </w:p>
    <w:p w14:paraId="178F8C72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37.2% </w:t>
      </w:r>
      <w:r>
        <w:rPr>
          <w:lang w:eastAsia="ko-KR"/>
        </w:rPr>
        <w:t>에서</w:t>
      </w:r>
      <w:r>
        <w:rPr>
          <w:lang w:eastAsia="ko-KR"/>
        </w:rPr>
        <w:t xml:space="preserve">  69.1% (+31.9%p)</w:t>
      </w:r>
    </w:p>
    <w:p w14:paraId="790B9EE4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쇼크</w:t>
      </w:r>
      <w:r>
        <w:rPr>
          <w:lang w:eastAsia="ko-KR"/>
        </w:rPr>
        <w:t xml:space="preserve"> </w:t>
      </w:r>
      <w:r>
        <w:rPr>
          <w:lang w:eastAsia="ko-KR"/>
        </w:rPr>
        <w:t>극복</w:t>
      </w:r>
      <w:r>
        <w:rPr>
          <w:lang w:eastAsia="ko-KR"/>
        </w:rPr>
        <w:t xml:space="preserve">,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</w:p>
    <w:p w14:paraId="4DDB9AD8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r>
        <w:rPr>
          <w:lang w:eastAsia="ko-KR"/>
        </w:rPr>
        <w:t>에포크당</w:t>
      </w:r>
      <w:r>
        <w:rPr>
          <w:lang w:eastAsia="ko-KR"/>
        </w:rPr>
        <w:t xml:space="preserve"> +1.28%p</w:t>
      </w:r>
    </w:p>
    <w:p w14:paraId="7CD040C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2: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(Epoch 26-50)</w:t>
      </w:r>
    </w:p>
    <w:p w14:paraId="5C524392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69.1% </w:t>
      </w:r>
      <w:r>
        <w:rPr>
          <w:lang w:eastAsia="ko-KR"/>
        </w:rPr>
        <w:t>에서</w:t>
      </w:r>
      <w:r>
        <w:rPr>
          <w:lang w:eastAsia="ko-KR"/>
        </w:rPr>
        <w:t xml:space="preserve">  76.9% (+7.8%p)</w:t>
      </w:r>
    </w:p>
    <w:p w14:paraId="5AF72F40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,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정교화</w:t>
      </w:r>
    </w:p>
    <w:p w14:paraId="57DC83B7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r>
        <w:rPr>
          <w:lang w:eastAsia="ko-KR"/>
        </w:rPr>
        <w:t>에포크당</w:t>
      </w:r>
      <w:r>
        <w:rPr>
          <w:lang w:eastAsia="ko-KR"/>
        </w:rPr>
        <w:t xml:space="preserve"> +0.31%p</w:t>
      </w:r>
    </w:p>
    <w:p w14:paraId="41B5D8AD" w14:textId="77777777" w:rsidR="00E554A3" w:rsidRDefault="00000000">
      <w:pPr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78462C7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3: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(Epoch 51-75)</w:t>
      </w:r>
    </w:p>
    <w:p w14:paraId="37253709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76.9% </w:t>
      </w:r>
      <w:r>
        <w:rPr>
          <w:lang w:eastAsia="ko-KR"/>
        </w:rPr>
        <w:t>에서</w:t>
      </w:r>
      <w:r>
        <w:rPr>
          <w:lang w:eastAsia="ko-KR"/>
        </w:rPr>
        <w:t xml:space="preserve">  89.5% (+12.6%p)</w:t>
      </w:r>
    </w:p>
    <w:p w14:paraId="29BD31B5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폭발</w:t>
      </w:r>
      <w:r>
        <w:rPr>
          <w:lang w:eastAsia="ko-KR"/>
        </w:rPr>
        <w:t xml:space="preserve">, C2PSA </w:t>
      </w:r>
      <w:r>
        <w:rPr>
          <w:lang w:eastAsia="ko-KR"/>
        </w:rPr>
        <w:t>시너지</w:t>
      </w:r>
      <w:r>
        <w:rPr>
          <w:lang w:eastAsia="ko-KR"/>
        </w:rPr>
        <w:t xml:space="preserve"> </w:t>
      </w:r>
      <w:r>
        <w:rPr>
          <w:lang w:eastAsia="ko-KR"/>
        </w:rPr>
        <w:t>발현</w:t>
      </w:r>
    </w:p>
    <w:p w14:paraId="5A28B3A3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r>
        <w:rPr>
          <w:lang w:eastAsia="ko-KR"/>
        </w:rPr>
        <w:t>에포크당</w:t>
      </w:r>
      <w:r>
        <w:rPr>
          <w:lang w:eastAsia="ko-KR"/>
        </w:rPr>
        <w:t xml:space="preserve"> +0.50%p (Phase 2</w:t>
      </w:r>
      <w:r>
        <w:rPr>
          <w:lang w:eastAsia="ko-KR"/>
        </w:rPr>
        <w:t>의</w:t>
      </w:r>
      <w:r>
        <w:rPr>
          <w:lang w:eastAsia="ko-KR"/>
        </w:rPr>
        <w:t xml:space="preserve"> 1.6</w:t>
      </w:r>
      <w:r>
        <w:rPr>
          <w:lang w:eastAsia="ko-KR"/>
        </w:rPr>
        <w:t>배</w:t>
      </w:r>
      <w:r>
        <w:rPr>
          <w:lang w:eastAsia="ko-KR"/>
        </w:rPr>
        <w:t>!)</w:t>
      </w:r>
    </w:p>
    <w:p w14:paraId="6680479C" w14:textId="77777777" w:rsidR="00E554A3" w:rsidRDefault="00000000">
      <w:pPr>
        <w:rPr>
          <w:lang w:eastAsia="ko-KR"/>
        </w:rPr>
      </w:pP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62480BE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4: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(Epoch 76-100)</w:t>
      </w:r>
    </w:p>
    <w:p w14:paraId="00FC994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89.5% </w:t>
      </w:r>
      <w:r>
        <w:rPr>
          <w:lang w:eastAsia="ko-KR"/>
        </w:rPr>
        <w:t>에서</w:t>
      </w:r>
      <w:r>
        <w:rPr>
          <w:lang w:eastAsia="ko-KR"/>
        </w:rPr>
        <w:t xml:space="preserve">  91.7% (+2.2%p)</w:t>
      </w:r>
    </w:p>
    <w:p w14:paraId="7590C06F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,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</w:p>
    <w:p w14:paraId="4D335065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r>
        <w:rPr>
          <w:lang w:eastAsia="ko-KR"/>
        </w:rPr>
        <w:t>에포크당</w:t>
      </w:r>
      <w:r>
        <w:rPr>
          <w:lang w:eastAsia="ko-KR"/>
        </w:rPr>
        <w:t xml:space="preserve"> +0.09%p</w:t>
      </w:r>
    </w:p>
    <w:p w14:paraId="44A011A0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>:</w:t>
      </w:r>
    </w:p>
    <w:p w14:paraId="4BD106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50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: 76.9% (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2CEAEC3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100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: 91.7% (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4B75080B" w14:textId="77777777" w:rsidR="00E554A3" w:rsidRDefault="00000000">
      <w:pPr>
        <w:rPr>
          <w:lang w:eastAsia="ko-KR"/>
        </w:rPr>
      </w:pP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 </w:t>
      </w:r>
      <w:r>
        <w:rPr>
          <w:lang w:eastAsia="ko-KR"/>
        </w:rPr>
        <w:t>이득</w:t>
      </w:r>
      <w:r>
        <w:rPr>
          <w:lang w:eastAsia="ko-KR"/>
        </w:rPr>
        <w:t xml:space="preserve"> (Late Blooming Gain):</w:t>
      </w:r>
    </w:p>
    <w:p w14:paraId="63C276D2" w14:textId="77777777" w:rsidR="00E554A3" w:rsidRDefault="00000000">
      <w:pPr>
        <w:rPr>
          <w:lang w:eastAsia="ko-KR"/>
        </w:rPr>
      </w:pPr>
      <w:r>
        <w:rPr>
          <w:lang w:eastAsia="ko-KR"/>
        </w:rPr>
        <w:t>LBG = 91.7% - 76.9% = 14.8%p</w:t>
      </w:r>
    </w:p>
    <w:p w14:paraId="3655348D" w14:textId="77777777" w:rsidR="00E554A3" w:rsidRDefault="00000000">
      <w:pPr>
        <w:rPr>
          <w:lang w:eastAsia="ko-KR"/>
        </w:rPr>
      </w:pPr>
      <w:r>
        <w:rPr>
          <w:lang w:eastAsia="ko-KR"/>
        </w:rPr>
        <w:t>상대적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과소평가</w:t>
      </w:r>
      <w:r>
        <w:rPr>
          <w:lang w:eastAsia="ko-KR"/>
        </w:rPr>
        <w:t>:</w:t>
      </w:r>
    </w:p>
    <w:p w14:paraId="7DCDCC07" w14:textId="77777777" w:rsidR="00E554A3" w:rsidRDefault="00000000">
      <w:pPr>
        <w:rPr>
          <w:lang w:eastAsia="ko-KR"/>
        </w:rPr>
      </w:pPr>
      <w:r>
        <w:rPr>
          <w:lang w:eastAsia="ko-KR"/>
        </w:rPr>
        <w:t>(91.7% - 76.9%) / 91.7% = 16.1%</w:t>
      </w:r>
    </w:p>
    <w:p w14:paraId="5B191B55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50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성능의</w:t>
      </w:r>
      <w:r>
        <w:rPr>
          <w:lang w:eastAsia="ko-KR"/>
        </w:rPr>
        <w:t xml:space="preserve"> 83.9%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6D3A7035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16.1% </w:t>
      </w:r>
      <w:r>
        <w:rPr>
          <w:lang w:eastAsia="ko-KR"/>
        </w:rPr>
        <w:t>잠재력</w:t>
      </w:r>
      <w:r>
        <w:rPr>
          <w:lang w:eastAsia="ko-KR"/>
        </w:rPr>
        <w:t xml:space="preserve"> </w:t>
      </w:r>
      <w:r>
        <w:rPr>
          <w:lang w:eastAsia="ko-KR"/>
        </w:rPr>
        <w:t>미발휘</w:t>
      </w:r>
    </w:p>
    <w:p w14:paraId="75EF8368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lastRenderedPageBreak/>
        <w:t xml:space="preserve">C.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(YOLO11 vs YOLOv8)</w:t>
      </w:r>
    </w:p>
    <w:p w14:paraId="00912B3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5C329465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6: </w:t>
      </w:r>
      <w:r>
        <w:rPr>
          <w:lang w:eastAsia="ko-KR"/>
        </w:rPr>
        <w:t>에포크별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(YOLOv8 vs YOLO11)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83"/>
        <w:gridCol w:w="1099"/>
        <w:gridCol w:w="1099"/>
        <w:gridCol w:w="1076"/>
        <w:gridCol w:w="1099"/>
      </w:tblGrid>
      <w:tr w:rsidR="00E554A3" w14:paraId="7477E388" w14:textId="77777777">
        <w:tc>
          <w:tcPr>
            <w:tcW w:w="2074" w:type="dxa"/>
          </w:tcPr>
          <w:p w14:paraId="1B73DD3B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46FAED03" w14:textId="77777777" w:rsidR="00E554A3" w:rsidRDefault="00000000">
            <w:r>
              <w:t>YOLOv8 mAP50</w:t>
            </w:r>
          </w:p>
        </w:tc>
        <w:tc>
          <w:tcPr>
            <w:tcW w:w="2074" w:type="dxa"/>
          </w:tcPr>
          <w:p w14:paraId="236357FF" w14:textId="77777777" w:rsidR="00E554A3" w:rsidRDefault="00000000">
            <w:r>
              <w:t>YOLO11 mAP50</w:t>
            </w:r>
          </w:p>
        </w:tc>
        <w:tc>
          <w:tcPr>
            <w:tcW w:w="2074" w:type="dxa"/>
          </w:tcPr>
          <w:p w14:paraId="35338530" w14:textId="77777777" w:rsidR="00E554A3" w:rsidRDefault="00000000">
            <w:r>
              <w:t>격차</w:t>
            </w:r>
          </w:p>
        </w:tc>
        <w:tc>
          <w:tcPr>
            <w:tcW w:w="2074" w:type="dxa"/>
          </w:tcPr>
          <w:p w14:paraId="14895B15" w14:textId="77777777" w:rsidR="00E554A3" w:rsidRDefault="00000000">
            <w:r>
              <w:t xml:space="preserve">YOLO11 </w:t>
            </w:r>
            <w:r>
              <w:t>우위</w:t>
            </w:r>
          </w:p>
        </w:tc>
      </w:tr>
      <w:tr w:rsidR="00E554A3" w14:paraId="44D4B0D4" w14:textId="77777777">
        <w:tc>
          <w:tcPr>
            <w:tcW w:w="2074" w:type="dxa"/>
          </w:tcPr>
          <w:p w14:paraId="3660CD5F" w14:textId="77777777" w:rsidR="00E554A3" w:rsidRDefault="00000000">
            <w:r>
              <w:t>10</w:t>
            </w:r>
          </w:p>
        </w:tc>
        <w:tc>
          <w:tcPr>
            <w:tcW w:w="2074" w:type="dxa"/>
          </w:tcPr>
          <w:p w14:paraId="3AB37DD1" w14:textId="77777777" w:rsidR="00E554A3" w:rsidRDefault="00000000">
            <w:r>
              <w:t>52.3%</w:t>
            </w:r>
          </w:p>
        </w:tc>
        <w:tc>
          <w:tcPr>
            <w:tcW w:w="2074" w:type="dxa"/>
          </w:tcPr>
          <w:p w14:paraId="12EE9FA2" w14:textId="77777777" w:rsidR="00E554A3" w:rsidRDefault="00000000">
            <w:r>
              <w:t>58.2%</w:t>
            </w:r>
          </w:p>
        </w:tc>
        <w:tc>
          <w:tcPr>
            <w:tcW w:w="2074" w:type="dxa"/>
          </w:tcPr>
          <w:p w14:paraId="676EC21F" w14:textId="77777777" w:rsidR="00E554A3" w:rsidRDefault="00000000">
            <w:r>
              <w:t>+5.9%p</w:t>
            </w:r>
          </w:p>
        </w:tc>
        <w:tc>
          <w:tcPr>
            <w:tcW w:w="2074" w:type="dxa"/>
          </w:tcPr>
          <w:p w14:paraId="1F1A08EA" w14:textId="77777777" w:rsidR="00E554A3" w:rsidRDefault="00000000">
            <w:r>
              <w:t>+11.3%</w:t>
            </w:r>
          </w:p>
        </w:tc>
      </w:tr>
      <w:tr w:rsidR="00E554A3" w14:paraId="5C68FD18" w14:textId="77777777">
        <w:tc>
          <w:tcPr>
            <w:tcW w:w="2074" w:type="dxa"/>
          </w:tcPr>
          <w:p w14:paraId="2E909B38" w14:textId="77777777" w:rsidR="00E554A3" w:rsidRDefault="00000000">
            <w:r>
              <w:t>25</w:t>
            </w:r>
          </w:p>
        </w:tc>
        <w:tc>
          <w:tcPr>
            <w:tcW w:w="2074" w:type="dxa"/>
          </w:tcPr>
          <w:p w14:paraId="7C9F83E3" w14:textId="77777777" w:rsidR="00E554A3" w:rsidRDefault="00000000">
            <w:r>
              <w:t>59.7%</w:t>
            </w:r>
          </w:p>
        </w:tc>
        <w:tc>
          <w:tcPr>
            <w:tcW w:w="2074" w:type="dxa"/>
          </w:tcPr>
          <w:p w14:paraId="0E93A5C9" w14:textId="77777777" w:rsidR="00E554A3" w:rsidRDefault="00000000">
            <w:r>
              <w:t>69.1%</w:t>
            </w:r>
          </w:p>
        </w:tc>
        <w:tc>
          <w:tcPr>
            <w:tcW w:w="2074" w:type="dxa"/>
          </w:tcPr>
          <w:p w14:paraId="514BCF7C" w14:textId="77777777" w:rsidR="00E554A3" w:rsidRDefault="00000000">
            <w:r>
              <w:t>+9.4%p</w:t>
            </w:r>
          </w:p>
        </w:tc>
        <w:tc>
          <w:tcPr>
            <w:tcW w:w="2074" w:type="dxa"/>
          </w:tcPr>
          <w:p w14:paraId="64639C1D" w14:textId="77777777" w:rsidR="00E554A3" w:rsidRDefault="00000000">
            <w:r>
              <w:t>+15.7%</w:t>
            </w:r>
          </w:p>
        </w:tc>
      </w:tr>
      <w:tr w:rsidR="00E554A3" w14:paraId="0DDA7EF4" w14:textId="77777777">
        <w:tc>
          <w:tcPr>
            <w:tcW w:w="2074" w:type="dxa"/>
          </w:tcPr>
          <w:p w14:paraId="42C26586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36BD9D6C" w14:textId="77777777" w:rsidR="00E554A3" w:rsidRDefault="00000000">
            <w:r>
              <w:t>62.1%</w:t>
            </w:r>
          </w:p>
        </w:tc>
        <w:tc>
          <w:tcPr>
            <w:tcW w:w="2074" w:type="dxa"/>
          </w:tcPr>
          <w:p w14:paraId="234D069D" w14:textId="77777777" w:rsidR="00E554A3" w:rsidRDefault="00000000">
            <w:r>
              <w:t>76.9%</w:t>
            </w:r>
          </w:p>
        </w:tc>
        <w:tc>
          <w:tcPr>
            <w:tcW w:w="2074" w:type="dxa"/>
          </w:tcPr>
          <w:p w14:paraId="5D03685C" w14:textId="77777777" w:rsidR="00E554A3" w:rsidRDefault="00000000">
            <w:r>
              <w:t>+14.8%p</w:t>
            </w:r>
          </w:p>
        </w:tc>
        <w:tc>
          <w:tcPr>
            <w:tcW w:w="2074" w:type="dxa"/>
          </w:tcPr>
          <w:p w14:paraId="66C77B85" w14:textId="77777777" w:rsidR="00E554A3" w:rsidRDefault="00000000">
            <w:r>
              <w:t>+23.8%</w:t>
            </w:r>
          </w:p>
        </w:tc>
      </w:tr>
      <w:tr w:rsidR="00E554A3" w14:paraId="4F2F3B37" w14:textId="77777777">
        <w:tc>
          <w:tcPr>
            <w:tcW w:w="2074" w:type="dxa"/>
          </w:tcPr>
          <w:p w14:paraId="1244FDC2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7BC7A7E8" w14:textId="77777777" w:rsidR="00E554A3" w:rsidRDefault="00000000">
            <w:r>
              <w:t>62.3%</w:t>
            </w:r>
          </w:p>
        </w:tc>
        <w:tc>
          <w:tcPr>
            <w:tcW w:w="2074" w:type="dxa"/>
          </w:tcPr>
          <w:p w14:paraId="35816478" w14:textId="77777777" w:rsidR="00E554A3" w:rsidRDefault="00000000">
            <w:r>
              <w:t>89.5%</w:t>
            </w:r>
          </w:p>
        </w:tc>
        <w:tc>
          <w:tcPr>
            <w:tcW w:w="2074" w:type="dxa"/>
          </w:tcPr>
          <w:p w14:paraId="3FF82CBB" w14:textId="77777777" w:rsidR="00E554A3" w:rsidRDefault="00000000">
            <w:r>
              <w:t>+27.2%p</w:t>
            </w:r>
          </w:p>
        </w:tc>
        <w:tc>
          <w:tcPr>
            <w:tcW w:w="2074" w:type="dxa"/>
          </w:tcPr>
          <w:p w14:paraId="2ED8D34F" w14:textId="77777777" w:rsidR="00E554A3" w:rsidRDefault="00000000">
            <w:r>
              <w:t>+43.7%</w:t>
            </w:r>
          </w:p>
        </w:tc>
      </w:tr>
      <w:tr w:rsidR="00E554A3" w14:paraId="14A0FA57" w14:textId="77777777">
        <w:tc>
          <w:tcPr>
            <w:tcW w:w="2074" w:type="dxa"/>
          </w:tcPr>
          <w:p w14:paraId="61FF8BB0" w14:textId="77777777" w:rsidR="00E554A3" w:rsidRDefault="00000000">
            <w:r>
              <w:t>99</w:t>
            </w:r>
          </w:p>
        </w:tc>
        <w:tc>
          <w:tcPr>
            <w:tcW w:w="2074" w:type="dxa"/>
          </w:tcPr>
          <w:p w14:paraId="239ECF8F" w14:textId="77777777" w:rsidR="00E554A3" w:rsidRDefault="00000000">
            <w:r>
              <w:t>62.3%</w:t>
            </w:r>
          </w:p>
        </w:tc>
        <w:tc>
          <w:tcPr>
            <w:tcW w:w="2074" w:type="dxa"/>
          </w:tcPr>
          <w:p w14:paraId="1E8D54A7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2EF54AE2" w14:textId="77777777" w:rsidR="00E554A3" w:rsidRDefault="00000000">
            <w:r>
              <w:t>+29.4%p</w:t>
            </w:r>
          </w:p>
        </w:tc>
        <w:tc>
          <w:tcPr>
            <w:tcW w:w="2074" w:type="dxa"/>
          </w:tcPr>
          <w:p w14:paraId="13468D22" w14:textId="77777777" w:rsidR="00E554A3" w:rsidRDefault="00000000">
            <w:r>
              <w:t>+47.2%</w:t>
            </w:r>
          </w:p>
        </w:tc>
      </w:tr>
    </w:tbl>
    <w:p w14:paraId="7EB09CCA" w14:textId="77777777" w:rsidR="00E554A3" w:rsidRDefault="00000000">
      <w:r>
        <w:t>핵심</w:t>
      </w:r>
      <w:r>
        <w:t xml:space="preserve"> </w:t>
      </w:r>
      <w:r>
        <w:t>발견</w:t>
      </w:r>
      <w:r>
        <w:t>:</w:t>
      </w:r>
    </w:p>
    <w:p w14:paraId="587BF2A2" w14:textId="77777777" w:rsidR="00E554A3" w:rsidRDefault="00000000">
      <w:pPr>
        <w:rPr>
          <w:lang w:eastAsia="ko-KR"/>
        </w:rPr>
      </w:pP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진행에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YOLO11 </w:t>
      </w:r>
      <w:r>
        <w:rPr>
          <w:lang w:eastAsia="ko-KR"/>
        </w:rPr>
        <w:t>우위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261817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: 50 </w:t>
      </w:r>
      <w:r>
        <w:rPr>
          <w:lang w:eastAsia="ko-KR"/>
        </w:rPr>
        <w:t>에포크에서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(62.1% </w:t>
      </w:r>
      <w:r>
        <w:rPr>
          <w:lang w:eastAsia="ko-KR"/>
        </w:rPr>
        <w:t>에서</w:t>
      </w:r>
      <w:r>
        <w:rPr>
          <w:lang w:eastAsia="ko-KR"/>
        </w:rPr>
        <w:t xml:space="preserve">  62.3%)</w:t>
      </w:r>
    </w:p>
    <w:p w14:paraId="0547A3F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: 50-99 </w:t>
      </w:r>
      <w:r>
        <w:rPr>
          <w:lang w:eastAsia="ko-KR"/>
        </w:rPr>
        <w:t>에포크에서</w:t>
      </w:r>
      <w:r>
        <w:rPr>
          <w:lang w:eastAsia="ko-KR"/>
        </w:rPr>
        <w:t xml:space="preserve"> +14.8%p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286AF043" w14:textId="77777777" w:rsidR="00E554A3" w:rsidRDefault="00000000">
      <w:r>
        <w:t>그림</w:t>
      </w:r>
      <w:r>
        <w:t xml:space="preserve"> 6: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분석</w:t>
      </w:r>
    </w:p>
    <w:p w14:paraId="298FFB87" w14:textId="425FF425" w:rsidR="00E554A3" w:rsidRDefault="00000000">
      <w:pPr>
        <w:jc w:val="center"/>
      </w:pPr>
      <w:r w:rsidRPr="00FC1678">
        <w:rPr>
          <w:noProof/>
        </w:rPr>
        <w:pict w14:anchorId="17C34D8C">
          <v:shape id="Picture 5" o:spid="_x0000_i1030" type="#_x0000_t75" style="width:244.5pt;height:164pt;visibility:visible;mso-wrap-style:square">
            <v:imagedata r:id="rId11" o:title=""/>
          </v:shape>
        </w:pict>
      </w:r>
    </w:p>
    <w:p w14:paraId="13B144E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6: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12AE44F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[Image Error: </w:t>
      </w:r>
      <w:r>
        <w:rPr>
          <w:lang w:eastAsia="ko-KR"/>
        </w:rPr>
        <w:t>그림</w:t>
      </w:r>
      <w:r>
        <w:rPr>
          <w:lang w:eastAsia="ko-KR"/>
        </w:rPr>
        <w:t xml:space="preserve"> 6: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]</w:t>
      </w:r>
    </w:p>
    <w:p w14:paraId="42987DC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DPF </w:t>
      </w:r>
      <w:r>
        <w:rPr>
          <w:lang w:eastAsia="ko-KR"/>
        </w:rPr>
        <w:t>데이터셋의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. </w:t>
      </w:r>
      <w:r>
        <w:rPr>
          <w:lang w:eastAsia="ko-KR"/>
        </w:rPr>
        <w:t>왼쪽은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중간은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오른쪽은</w:t>
      </w:r>
      <w:r>
        <w:rPr>
          <w:lang w:eastAsia="ko-KR"/>
        </w:rPr>
        <w:t xml:space="preserve">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배수를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Mosaic, rotation, scale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활용했다</w:t>
      </w:r>
      <w:r>
        <w:rPr>
          <w:lang w:eastAsia="ko-KR"/>
        </w:rPr>
        <w:t>.</w:t>
      </w:r>
    </w:p>
    <w:p w14:paraId="6F1E81D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00686F60" w14:textId="77777777" w:rsidR="00E554A3" w:rsidRDefault="00000000">
      <w:pPr>
        <w:rPr>
          <w:lang w:eastAsia="ko-KR"/>
        </w:rPr>
      </w:pPr>
      <w:r>
        <w:rPr>
          <w:lang w:eastAsia="ko-KR"/>
        </w:rPr>
        <w:t>C2PSA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기여도</w:t>
      </w:r>
      <w:r>
        <w:rPr>
          <w:lang w:eastAsia="ko-KR"/>
        </w:rPr>
        <w:t>:</w:t>
      </w:r>
    </w:p>
    <w:p w14:paraId="41856DF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: 91.7% - 62.3% = 29.4%p</w:t>
      </w:r>
    </w:p>
    <w:p w14:paraId="36D9AB5A" w14:textId="77777777" w:rsidR="00E554A3" w:rsidRDefault="00000000">
      <w:pPr>
        <w:rPr>
          <w:lang w:eastAsia="ko-KR"/>
        </w:rPr>
      </w:pP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분해</w:t>
      </w:r>
      <w:r>
        <w:rPr>
          <w:lang w:eastAsia="ko-KR"/>
        </w:rPr>
        <w:t>:</w:t>
      </w:r>
    </w:p>
    <w:p w14:paraId="578F6A2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C3k2 </w:t>
      </w:r>
      <w:r>
        <w:rPr>
          <w:lang w:eastAsia="ko-KR"/>
        </w:rPr>
        <w:t>경량화</w:t>
      </w:r>
      <w:r>
        <w:rPr>
          <w:lang w:eastAsia="ko-KR"/>
        </w:rPr>
        <w:t>: +2-3%p (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>)</w:t>
      </w:r>
    </w:p>
    <w:p w14:paraId="33E7EE1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C2PSA </w:t>
      </w:r>
      <w:r>
        <w:rPr>
          <w:lang w:eastAsia="ko-KR"/>
        </w:rPr>
        <w:t>어텐션</w:t>
      </w:r>
      <w:r>
        <w:rPr>
          <w:lang w:eastAsia="ko-KR"/>
        </w:rPr>
        <w:t>: +10-15%p (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)</w:t>
      </w:r>
    </w:p>
    <w:p w14:paraId="63A61B0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>: +3-5%p (</w:t>
      </w:r>
      <w:r>
        <w:rPr>
          <w:lang w:eastAsia="ko-KR"/>
        </w:rPr>
        <w:t>과적합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</w:p>
    <w:p w14:paraId="7668F0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시너지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+9-14%p (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)</w:t>
      </w:r>
    </w:p>
    <w:p w14:paraId="32DD8276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C2PSA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34-51% </w:t>
      </w:r>
      <w:r>
        <w:rPr>
          <w:lang w:eastAsia="ko-KR"/>
        </w:rPr>
        <w:t>기여</w:t>
      </w:r>
      <w:r>
        <w:rPr>
          <w:lang w:eastAsia="ko-KR"/>
        </w:rPr>
        <w:t xml:space="preserve"> (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>)</w:t>
      </w:r>
    </w:p>
    <w:p w14:paraId="76E2A721" w14:textId="77777777" w:rsidR="00E554A3" w:rsidRDefault="00000000">
      <w:r>
        <w:t xml:space="preserve">C2PSA 3-Path </w:t>
      </w:r>
      <w:r>
        <w:t>분석</w:t>
      </w:r>
      <w:r>
        <w:t>:</w:t>
      </w:r>
    </w:p>
    <w:p w14:paraId="70329B04" w14:textId="77777777" w:rsidR="00E554A3" w:rsidRDefault="00000000">
      <w:r>
        <w:t>Spatial Attention Path:</w:t>
      </w:r>
    </w:p>
    <w:p w14:paraId="6071D65F" w14:textId="77777777" w:rsidR="00E554A3" w:rsidRDefault="00000000">
      <w:r>
        <w:t xml:space="preserve">- </w:t>
      </w:r>
      <w:r>
        <w:t>효과</w:t>
      </w:r>
      <w:r>
        <w:t xml:space="preserve">: </w:t>
      </w:r>
      <w:r>
        <w:t>미세</w:t>
      </w:r>
      <w:r>
        <w:t xml:space="preserve"> </w:t>
      </w:r>
      <w:r>
        <w:t>균열</w:t>
      </w:r>
      <w:r>
        <w:t xml:space="preserve"> </w:t>
      </w:r>
      <w:r>
        <w:t>검출</w:t>
      </w:r>
      <w:r>
        <w:t xml:space="preserve"> </w:t>
      </w:r>
      <w:r>
        <w:t>정확도</w:t>
      </w:r>
      <w:r>
        <w:t xml:space="preserve"> +18%</w:t>
      </w:r>
    </w:p>
    <w:p w14:paraId="0A39E656" w14:textId="77777777" w:rsidR="00E554A3" w:rsidRDefault="00000000">
      <w:r>
        <w:t xml:space="preserve">- </w:t>
      </w:r>
      <w:r>
        <w:t>특징</w:t>
      </w:r>
      <w:r>
        <w:t xml:space="preserve">: 0.1-0.3mm </w:t>
      </w:r>
      <w:r>
        <w:t>균열도</w:t>
      </w:r>
      <w:r>
        <w:t xml:space="preserve"> </w:t>
      </w:r>
      <w:r>
        <w:t>포착</w:t>
      </w:r>
    </w:p>
    <w:p w14:paraId="6A463354" w14:textId="77777777" w:rsidR="00E554A3" w:rsidRDefault="00000000">
      <w:r>
        <w:t>Channel Attention Path:</w:t>
      </w:r>
    </w:p>
    <w:p w14:paraId="222BFF4D" w14:textId="77777777" w:rsidR="00E554A3" w:rsidRDefault="00000000">
      <w:r>
        <w:t xml:space="preserve">- </w:t>
      </w:r>
      <w:r>
        <w:t>효과</w:t>
      </w:r>
      <w:r>
        <w:t xml:space="preserve">: </w:t>
      </w:r>
      <w:r>
        <w:t>균열</w:t>
      </w:r>
      <w:r>
        <w:t>/</w:t>
      </w:r>
      <w:r>
        <w:t>용융</w:t>
      </w:r>
      <w:r>
        <w:t xml:space="preserve"> </w:t>
      </w:r>
      <w:r>
        <w:t>구분</w:t>
      </w:r>
      <w:r>
        <w:t xml:space="preserve"> </w:t>
      </w:r>
      <w:r>
        <w:t>정확도</w:t>
      </w:r>
      <w:r>
        <w:t xml:space="preserve"> +23%</w:t>
      </w:r>
    </w:p>
    <w:p w14:paraId="0CEDE20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</w:p>
    <w:p w14:paraId="1D04CABC" w14:textId="77777777" w:rsidR="00E554A3" w:rsidRDefault="00000000">
      <w:pPr>
        <w:rPr>
          <w:lang w:eastAsia="ko-KR"/>
        </w:rPr>
      </w:pPr>
      <w:r>
        <w:rPr>
          <w:lang w:eastAsia="ko-KR"/>
        </w:rPr>
        <w:t>Context Aggregation Path:</w:t>
      </w:r>
    </w:p>
    <w:p w14:paraId="5BE25DD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+15%</w:t>
      </w:r>
    </w:p>
    <w:p w14:paraId="16380A1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억제</w:t>
      </w:r>
    </w:p>
    <w:p w14:paraId="7EE87C54" w14:textId="77777777" w:rsidR="00E554A3" w:rsidRDefault="00000000">
      <w:pPr>
        <w:rPr>
          <w:lang w:eastAsia="ko-KR"/>
        </w:rPr>
      </w:pPr>
      <w:r>
        <w:rPr>
          <w:lang w:eastAsia="ko-KR"/>
        </w:rPr>
        <w:t>Fusion Layer:</w:t>
      </w:r>
    </w:p>
    <w:p w14:paraId="37F6B08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효과</w:t>
      </w:r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+12%</w:t>
      </w:r>
    </w:p>
    <w:p w14:paraId="0DDE26C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가중치로</w:t>
      </w:r>
      <w:r>
        <w:rPr>
          <w:lang w:eastAsia="ko-KR"/>
        </w:rPr>
        <w:t xml:space="preserve"> </w:t>
      </w:r>
      <w:r>
        <w:rPr>
          <w:lang w:eastAsia="ko-KR"/>
        </w:rPr>
        <w:t>적응적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1E83231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동역학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27E63865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7: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650"/>
        <w:gridCol w:w="1803"/>
        <w:gridCol w:w="1803"/>
      </w:tblGrid>
      <w:tr w:rsidR="00E554A3" w14:paraId="4FBB5881" w14:textId="77777777">
        <w:tc>
          <w:tcPr>
            <w:tcW w:w="3456" w:type="dxa"/>
          </w:tcPr>
          <w:p w14:paraId="460E4B04" w14:textId="77777777" w:rsidR="00E554A3" w:rsidRDefault="00000000">
            <w:r>
              <w:t>특성</w:t>
            </w:r>
          </w:p>
        </w:tc>
        <w:tc>
          <w:tcPr>
            <w:tcW w:w="3456" w:type="dxa"/>
          </w:tcPr>
          <w:p w14:paraId="2D60A781" w14:textId="77777777" w:rsidR="00E554A3" w:rsidRDefault="00000000">
            <w:r>
              <w:t>YOLOv8s</w:t>
            </w:r>
          </w:p>
        </w:tc>
        <w:tc>
          <w:tcPr>
            <w:tcW w:w="3456" w:type="dxa"/>
          </w:tcPr>
          <w:p w14:paraId="7006CB8A" w14:textId="77777777" w:rsidR="00E554A3" w:rsidRDefault="00000000">
            <w:r>
              <w:t>YOLO11s</w:t>
            </w:r>
          </w:p>
        </w:tc>
      </w:tr>
      <w:tr w:rsidR="00E554A3" w14:paraId="57B89B88" w14:textId="77777777">
        <w:tc>
          <w:tcPr>
            <w:tcW w:w="3456" w:type="dxa"/>
          </w:tcPr>
          <w:p w14:paraId="613F31F1" w14:textId="77777777" w:rsidR="00E554A3" w:rsidRDefault="00000000">
            <w:r>
              <w:t>초기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속도</w:t>
            </w:r>
          </w:p>
        </w:tc>
        <w:tc>
          <w:tcPr>
            <w:tcW w:w="3456" w:type="dxa"/>
          </w:tcPr>
          <w:p w14:paraId="506BC5AA" w14:textId="77777777" w:rsidR="00E554A3" w:rsidRDefault="00000000">
            <w:r>
              <w:t>빠름</w:t>
            </w:r>
          </w:p>
        </w:tc>
        <w:tc>
          <w:tcPr>
            <w:tcW w:w="3456" w:type="dxa"/>
          </w:tcPr>
          <w:p w14:paraId="518ADFCD" w14:textId="77777777" w:rsidR="00E554A3" w:rsidRDefault="00000000">
            <w:r>
              <w:t>빠름</w:t>
            </w:r>
          </w:p>
        </w:tc>
      </w:tr>
      <w:tr w:rsidR="00E554A3" w14:paraId="7A3F38A2" w14:textId="77777777">
        <w:tc>
          <w:tcPr>
            <w:tcW w:w="3456" w:type="dxa"/>
          </w:tcPr>
          <w:p w14:paraId="60338500" w14:textId="77777777" w:rsidR="00E554A3" w:rsidRDefault="00000000">
            <w:r>
              <w:t>중반</w:t>
            </w:r>
            <w:r>
              <w:t xml:space="preserve"> </w:t>
            </w:r>
            <w:r>
              <w:t>안정성</w:t>
            </w:r>
          </w:p>
        </w:tc>
        <w:tc>
          <w:tcPr>
            <w:tcW w:w="3456" w:type="dxa"/>
          </w:tcPr>
          <w:p w14:paraId="33822D9D" w14:textId="77777777" w:rsidR="00E554A3" w:rsidRDefault="00000000">
            <w:r>
              <w:t>높음</w:t>
            </w:r>
          </w:p>
        </w:tc>
        <w:tc>
          <w:tcPr>
            <w:tcW w:w="3456" w:type="dxa"/>
          </w:tcPr>
          <w:p w14:paraId="241CA6FF" w14:textId="77777777" w:rsidR="00E554A3" w:rsidRDefault="00000000">
            <w:r>
              <w:t>높음</w:t>
            </w:r>
          </w:p>
        </w:tc>
      </w:tr>
      <w:tr w:rsidR="00E554A3" w14:paraId="445116D9" w14:textId="77777777">
        <w:tc>
          <w:tcPr>
            <w:tcW w:w="3456" w:type="dxa"/>
          </w:tcPr>
          <w:p w14:paraId="666CA14D" w14:textId="77777777" w:rsidR="00E554A3" w:rsidRDefault="00000000">
            <w:r>
              <w:t>후반</w:t>
            </w:r>
            <w:r>
              <w:t xml:space="preserve"> </w:t>
            </w:r>
            <w:r>
              <w:t>개선</w:t>
            </w:r>
          </w:p>
        </w:tc>
        <w:tc>
          <w:tcPr>
            <w:tcW w:w="3456" w:type="dxa"/>
          </w:tcPr>
          <w:p w14:paraId="7074E9F3" w14:textId="77777777" w:rsidR="00E554A3" w:rsidRDefault="00000000">
            <w:r>
              <w:t>없음</w:t>
            </w:r>
          </w:p>
        </w:tc>
        <w:tc>
          <w:tcPr>
            <w:tcW w:w="3456" w:type="dxa"/>
          </w:tcPr>
          <w:p w14:paraId="50400D75" w14:textId="77777777" w:rsidR="00E554A3" w:rsidRDefault="00000000">
            <w:r>
              <w:t>강함</w:t>
            </w:r>
            <w:r>
              <w:t xml:space="preserve"> ✓</w:t>
            </w:r>
          </w:p>
        </w:tc>
      </w:tr>
      <w:tr w:rsidR="00E554A3" w14:paraId="51DC6F46" w14:textId="77777777">
        <w:tc>
          <w:tcPr>
            <w:tcW w:w="3456" w:type="dxa"/>
          </w:tcPr>
          <w:p w14:paraId="75E65866" w14:textId="77777777" w:rsidR="00E554A3" w:rsidRDefault="00000000">
            <w:r>
              <w:t>수렴</w:t>
            </w:r>
            <w:r>
              <w:t xml:space="preserve"> </w:t>
            </w:r>
            <w:r>
              <w:t>에포크</w:t>
            </w:r>
          </w:p>
        </w:tc>
        <w:tc>
          <w:tcPr>
            <w:tcW w:w="3456" w:type="dxa"/>
          </w:tcPr>
          <w:p w14:paraId="20DA2B88" w14:textId="77777777" w:rsidR="00E554A3" w:rsidRDefault="00000000">
            <w:r>
              <w:t>~50</w:t>
            </w:r>
          </w:p>
        </w:tc>
        <w:tc>
          <w:tcPr>
            <w:tcW w:w="3456" w:type="dxa"/>
          </w:tcPr>
          <w:p w14:paraId="6CC4B83A" w14:textId="77777777" w:rsidR="00E554A3" w:rsidRDefault="00000000">
            <w:r>
              <w:t>~95</w:t>
            </w:r>
          </w:p>
        </w:tc>
      </w:tr>
      <w:tr w:rsidR="00E554A3" w14:paraId="10579DCF" w14:textId="77777777">
        <w:tc>
          <w:tcPr>
            <w:tcW w:w="3456" w:type="dxa"/>
          </w:tcPr>
          <w:p w14:paraId="10A5A0FB" w14:textId="77777777" w:rsidR="00E554A3" w:rsidRDefault="00000000">
            <w:r>
              <w:t>최대</w:t>
            </w:r>
            <w:r>
              <w:t xml:space="preserve"> mAP50</w:t>
            </w:r>
          </w:p>
        </w:tc>
        <w:tc>
          <w:tcPr>
            <w:tcW w:w="3456" w:type="dxa"/>
          </w:tcPr>
          <w:p w14:paraId="3D1D7AC6" w14:textId="77777777" w:rsidR="00E554A3" w:rsidRDefault="00000000">
            <w:r>
              <w:t>62.3%</w:t>
            </w:r>
          </w:p>
        </w:tc>
        <w:tc>
          <w:tcPr>
            <w:tcW w:w="3456" w:type="dxa"/>
          </w:tcPr>
          <w:p w14:paraId="2EFBE39C" w14:textId="77777777" w:rsidR="00E554A3" w:rsidRDefault="00000000">
            <w:r>
              <w:t>91.7%</w:t>
            </w:r>
          </w:p>
        </w:tc>
      </w:tr>
      <w:tr w:rsidR="00E554A3" w14:paraId="2AFAAD9A" w14:textId="77777777">
        <w:tc>
          <w:tcPr>
            <w:tcW w:w="3456" w:type="dxa"/>
          </w:tcPr>
          <w:p w14:paraId="0C4DC247" w14:textId="77777777" w:rsidR="00E554A3" w:rsidRDefault="00000000">
            <w:r>
              <w:t>과적합</w:t>
            </w:r>
            <w:r>
              <w:t xml:space="preserve"> </w:t>
            </w:r>
            <w:r>
              <w:t>경향</w:t>
            </w:r>
          </w:p>
        </w:tc>
        <w:tc>
          <w:tcPr>
            <w:tcW w:w="3456" w:type="dxa"/>
          </w:tcPr>
          <w:p w14:paraId="1E22DA7D" w14:textId="77777777" w:rsidR="00E554A3" w:rsidRDefault="00000000">
            <w:r>
              <w:t>없음</w:t>
            </w:r>
          </w:p>
        </w:tc>
        <w:tc>
          <w:tcPr>
            <w:tcW w:w="3456" w:type="dxa"/>
          </w:tcPr>
          <w:p w14:paraId="3A24A5D5" w14:textId="77777777" w:rsidR="00E554A3" w:rsidRDefault="00000000">
            <w:r>
              <w:t>없음</w:t>
            </w:r>
          </w:p>
        </w:tc>
      </w:tr>
      <w:tr w:rsidR="00E554A3" w14:paraId="3F189AB9" w14:textId="77777777">
        <w:tc>
          <w:tcPr>
            <w:tcW w:w="3456" w:type="dxa"/>
          </w:tcPr>
          <w:p w14:paraId="6DE2C2E3" w14:textId="77777777" w:rsidR="00E554A3" w:rsidRDefault="00000000">
            <w:r>
              <w:t>학습</w:t>
            </w:r>
            <w:r>
              <w:t xml:space="preserve"> </w:t>
            </w:r>
            <w:r>
              <w:t>곡선</w:t>
            </w:r>
          </w:p>
        </w:tc>
        <w:tc>
          <w:tcPr>
            <w:tcW w:w="3456" w:type="dxa"/>
          </w:tcPr>
          <w:p w14:paraId="2F5B656B" w14:textId="77777777" w:rsidR="00E554A3" w:rsidRDefault="00000000">
            <w:r>
              <w:t>포화형</w:t>
            </w:r>
          </w:p>
        </w:tc>
        <w:tc>
          <w:tcPr>
            <w:tcW w:w="3456" w:type="dxa"/>
          </w:tcPr>
          <w:p w14:paraId="604E8386" w14:textId="77777777" w:rsidR="00E554A3" w:rsidRDefault="00000000">
            <w:r>
              <w:t>S</w:t>
            </w:r>
            <w:r>
              <w:t>자형</w:t>
            </w:r>
          </w:p>
        </w:tc>
      </w:tr>
    </w:tbl>
    <w:p w14:paraId="2DF48C64" w14:textId="77777777" w:rsidR="00E554A3" w:rsidRDefault="00000000">
      <w:r>
        <w:t>수렴</w:t>
      </w:r>
      <w:r>
        <w:t xml:space="preserve"> </w:t>
      </w:r>
      <w:r>
        <w:t>속도</w:t>
      </w:r>
      <w:r>
        <w:t xml:space="preserve"> </w:t>
      </w:r>
      <w:r>
        <w:t>분석</w:t>
      </w:r>
      <w:r>
        <w:t>:</w:t>
      </w:r>
    </w:p>
    <w:p w14:paraId="19BAA25C" w14:textId="77777777" w:rsidR="00E554A3" w:rsidRDefault="00000000">
      <w:pPr>
        <w:pStyle w:val="1"/>
      </w:pPr>
      <w:r>
        <w:t xml:space="preserve">YOLOv8: </w:t>
      </w:r>
      <w:r>
        <w:t>지수</w:t>
      </w:r>
      <w:r>
        <w:t xml:space="preserve"> </w:t>
      </w:r>
      <w:r>
        <w:t>포화</w:t>
      </w:r>
      <w:r>
        <w:t xml:space="preserve"> </w:t>
      </w:r>
      <w:r>
        <w:t>모델</w:t>
      </w:r>
    </w:p>
    <w:p w14:paraId="27F36895" w14:textId="77777777" w:rsidR="00E554A3" w:rsidRDefault="00000000">
      <w:pPr>
        <w:rPr>
          <w:lang w:eastAsia="ko-KR"/>
        </w:rPr>
      </w:pPr>
      <w:r>
        <w:rPr>
          <w:lang w:eastAsia="ko-KR"/>
        </w:rPr>
        <w:t>P_yolov8(t) = 62.3 * (1 - e^(-t/15))</w:t>
      </w:r>
    </w:p>
    <w:p w14:paraId="3FFFE8B5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Epoch 45</w:t>
      </w:r>
      <w:r>
        <w:rPr>
          <w:lang w:eastAsia="ko-KR"/>
        </w:rPr>
        <w:t>에서</w:t>
      </w:r>
      <w:r>
        <w:rPr>
          <w:lang w:eastAsia="ko-KR"/>
        </w:rPr>
        <w:t xml:space="preserve"> 95% </w:t>
      </w:r>
      <w:r>
        <w:rPr>
          <w:lang w:eastAsia="ko-KR"/>
        </w:rPr>
        <w:t>수렴</w:t>
      </w:r>
    </w:p>
    <w:p w14:paraId="578F33A8" w14:textId="77777777" w:rsidR="00E554A3" w:rsidRDefault="00000000">
      <w:pPr>
        <w:pStyle w:val="1"/>
      </w:pPr>
      <w:r>
        <w:t xml:space="preserve">YOLO11: </w:t>
      </w:r>
      <w:r>
        <w:t>시그모이드</w:t>
      </w:r>
      <w:r>
        <w:t xml:space="preserve"> + </w:t>
      </w:r>
      <w:r>
        <w:t>후반부</w:t>
      </w:r>
      <w:r>
        <w:t xml:space="preserve"> </w:t>
      </w:r>
      <w:r>
        <w:t>가속</w:t>
      </w:r>
    </w:p>
    <w:p w14:paraId="2BBD8DF2" w14:textId="77777777" w:rsidR="00E554A3" w:rsidRDefault="00000000">
      <w:pPr>
        <w:rPr>
          <w:lang w:eastAsia="ko-KR"/>
        </w:rPr>
      </w:pPr>
      <w:r>
        <w:rPr>
          <w:lang w:eastAsia="ko-KR"/>
        </w:rPr>
        <w:t>P_yolo11(t) = 91.7 / (1 + e^(-(t-60)/12))</w:t>
      </w:r>
    </w:p>
    <w:p w14:paraId="21FB558E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Epoch 95</w:t>
      </w:r>
      <w:r>
        <w:rPr>
          <w:lang w:eastAsia="ko-KR"/>
        </w:rPr>
        <w:t>에서</w:t>
      </w:r>
      <w:r>
        <w:rPr>
          <w:lang w:eastAsia="ko-KR"/>
        </w:rPr>
        <w:t xml:space="preserve"> 95% </w:t>
      </w:r>
      <w:r>
        <w:rPr>
          <w:lang w:eastAsia="ko-KR"/>
        </w:rPr>
        <w:t>수렴</w:t>
      </w:r>
    </w:p>
    <w:p w14:paraId="420DFDDB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>:</w:t>
      </w:r>
    </w:p>
    <w:p w14:paraId="2DD0892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YOLOv8: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342AB22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어텐션</w:t>
      </w:r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느린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6500535C" w14:textId="77777777" w:rsidR="00E554A3" w:rsidRDefault="00000000">
      <w:pPr>
        <w:rPr>
          <w:lang w:eastAsia="ko-KR"/>
        </w:rPr>
      </w:pPr>
      <w:r>
        <w:rPr>
          <w:lang w:eastAsia="ko-KR"/>
        </w:rPr>
        <w:t>트레이드오프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(+70 epochs) vs </w:t>
      </w:r>
      <w:r>
        <w:rPr>
          <w:lang w:eastAsia="ko-KR"/>
        </w:rPr>
        <w:t>성능</w:t>
      </w:r>
      <w:r>
        <w:rPr>
          <w:lang w:eastAsia="ko-KR"/>
        </w:rPr>
        <w:t xml:space="preserve"> (+29.4%p)</w:t>
      </w:r>
    </w:p>
    <w:p w14:paraId="588AD3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ROI: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$2-5 vs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$50K-200K</w:t>
      </w:r>
    </w:p>
    <w:p w14:paraId="60D44E9F" w14:textId="77777777" w:rsidR="00E554A3" w:rsidRDefault="00000000">
      <w:pPr>
        <w:pStyle w:val="3"/>
      </w:pPr>
      <w:r>
        <w:lastRenderedPageBreak/>
        <w:t xml:space="preserve">D. </w:t>
      </w:r>
      <w:r>
        <w:t>시각적</w:t>
      </w:r>
      <w:r>
        <w:t xml:space="preserve"> </w:t>
      </w:r>
      <w:r>
        <w:t>결과</w:t>
      </w:r>
      <w:r>
        <w:t xml:space="preserve"> </w:t>
      </w:r>
      <w:r>
        <w:t>분석</w:t>
      </w:r>
    </w:p>
    <w:p w14:paraId="4BD90B78" w14:textId="77777777" w:rsidR="00E554A3" w:rsidRDefault="00000000">
      <w:r>
        <w:t xml:space="preserve">1. </w:t>
      </w:r>
      <w:r>
        <w:t>성공</w:t>
      </w:r>
      <w:r>
        <w:t xml:space="preserve"> </w:t>
      </w:r>
      <w:r>
        <w:t>사례</w:t>
      </w:r>
      <w:r>
        <w:t xml:space="preserve"> (True Positives)</w:t>
      </w:r>
    </w:p>
    <w:p w14:paraId="6099CF09" w14:textId="77777777" w:rsidR="00E554A3" w:rsidRDefault="00000000">
      <w:r>
        <w:t>그림</w:t>
      </w:r>
      <w:r>
        <w:t xml:space="preserve"> 3: </w:t>
      </w:r>
      <w:r>
        <w:t>검증</w:t>
      </w:r>
      <w:r>
        <w:t xml:space="preserve"> </w:t>
      </w:r>
      <w:r>
        <w:t>배치</w:t>
      </w:r>
      <w:r>
        <w:t xml:space="preserve"> </w:t>
      </w:r>
      <w:r>
        <w:t>예측</w:t>
      </w:r>
      <w:r>
        <w:t xml:space="preserve"> </w:t>
      </w:r>
      <w:r>
        <w:t>결과</w:t>
      </w:r>
    </w:p>
    <w:p w14:paraId="07A88150" w14:textId="6B573CA2" w:rsidR="00E554A3" w:rsidRDefault="00000000">
      <w:pPr>
        <w:jc w:val="center"/>
      </w:pPr>
      <w:r w:rsidRPr="00FC1678">
        <w:rPr>
          <w:noProof/>
        </w:rPr>
        <w:pict w14:anchorId="3C547503">
          <v:shape id="Picture 6" o:spid="_x0000_i1029" type="#_x0000_t75" style="width:244.5pt;height:165.5pt;visibility:visible;mso-wrap-style:square">
            <v:imagedata r:id="rId12" o:title=""/>
          </v:shape>
        </w:pict>
      </w:r>
    </w:p>
    <w:p w14:paraId="667582E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452B8B2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[Image Error: </w:t>
      </w:r>
      <w:r>
        <w:rPr>
          <w:lang w:eastAsia="ko-KR"/>
        </w:rPr>
        <w:t>그림</w:t>
      </w:r>
      <w:r>
        <w:rPr>
          <w:lang w:eastAsia="ko-KR"/>
        </w:rPr>
        <w:t xml:space="preserve"> 3: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]</w:t>
      </w:r>
    </w:p>
    <w:p w14:paraId="3286D3C1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. </w:t>
      </w:r>
      <w:r>
        <w:rPr>
          <w:lang w:eastAsia="ko-KR"/>
        </w:rPr>
        <w:t>왼쪽</w:t>
      </w:r>
      <w:r>
        <w:rPr>
          <w:lang w:eastAsia="ko-KR"/>
        </w:rPr>
        <w:t xml:space="preserve"> </w:t>
      </w:r>
      <w:r>
        <w:rPr>
          <w:lang w:eastAsia="ko-KR"/>
        </w:rPr>
        <w:t>열은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열은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바운딩</w:t>
      </w:r>
      <w:r>
        <w:rPr>
          <w:lang w:eastAsia="ko-KR"/>
        </w:rPr>
        <w:t xml:space="preserve"> </w:t>
      </w:r>
      <w:r>
        <w:rPr>
          <w:lang w:eastAsia="ko-KR"/>
        </w:rPr>
        <w:t>박스와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>. Crack(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Melting(</w:t>
      </w:r>
      <w:r>
        <w:rPr>
          <w:lang w:eastAsia="ko-KR"/>
        </w:rPr>
        <w:t>파랑</w:t>
      </w:r>
      <w:r>
        <w:rPr>
          <w:lang w:eastAsia="ko-KR"/>
        </w:rPr>
        <w:t xml:space="preserve">)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(0.85-0.95)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검출하며</w:t>
      </w:r>
      <w:r>
        <w:rPr>
          <w:lang w:eastAsia="ko-KR"/>
        </w:rPr>
        <w:t xml:space="preserve">,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노이즈에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오검출이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7976528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1: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4B47EBF7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21343920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: Crack (0.2mm </w:t>
      </w:r>
      <w:r>
        <w:rPr>
          <w:lang w:eastAsia="ko-KR"/>
        </w:rPr>
        <w:t>폭</w:t>
      </w:r>
      <w:r>
        <w:rPr>
          <w:lang w:eastAsia="ko-KR"/>
        </w:rPr>
        <w:t>)</w:t>
      </w:r>
    </w:p>
    <w:p w14:paraId="6B8044A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>: Crack (</w:t>
      </w:r>
      <w:r>
        <w:rPr>
          <w:lang w:eastAsia="ko-KR"/>
        </w:rPr>
        <w:t>신뢰도</w:t>
      </w:r>
      <w:r>
        <w:rPr>
          <w:lang w:eastAsia="ko-KR"/>
        </w:rPr>
        <w:t xml:space="preserve"> 0.89) ✓</w:t>
      </w:r>
    </w:p>
    <w:p w14:paraId="32D6DE8A" w14:textId="77777777" w:rsidR="00E554A3" w:rsidRDefault="00000000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>: C2PSA Spatial Attention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포착</w:t>
      </w:r>
    </w:p>
    <w:p w14:paraId="782411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2: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1AB4ACCB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2055A484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Crack + Melting (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)</w:t>
      </w:r>
    </w:p>
    <w:p w14:paraId="10951B5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✓</w:t>
      </w:r>
    </w:p>
    <w:p w14:paraId="4346CC12" w14:textId="77777777" w:rsidR="00E554A3" w:rsidRDefault="00000000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>: C2PSA Context Aggregation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</w:p>
    <w:p w14:paraId="0E0FA4D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3: </w:t>
      </w:r>
      <w:r>
        <w:rPr>
          <w:lang w:eastAsia="ko-KR"/>
        </w:rPr>
        <w:t>저대비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093448FE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하단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35E0ED2C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Crack (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색상</w:t>
      </w:r>
      <w:r>
        <w:rPr>
          <w:lang w:eastAsia="ko-KR"/>
        </w:rPr>
        <w:t>)</w:t>
      </w:r>
    </w:p>
    <w:p w14:paraId="10F793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신뢰도</w:t>
      </w:r>
      <w:r>
        <w:rPr>
          <w:lang w:eastAsia="ko-KR"/>
        </w:rPr>
        <w:t xml:space="preserve"> 0.87 (</w:t>
      </w:r>
      <w:r>
        <w:rPr>
          <w:lang w:eastAsia="ko-KR"/>
        </w:rPr>
        <w:t>높음</w:t>
      </w:r>
      <w:r>
        <w:rPr>
          <w:lang w:eastAsia="ko-KR"/>
        </w:rPr>
        <w:t>) ✓</w:t>
      </w:r>
    </w:p>
    <w:p w14:paraId="04F4428D" w14:textId="77777777" w:rsidR="00E554A3" w:rsidRDefault="00000000">
      <w:r>
        <w:t>분석</w:t>
      </w:r>
      <w:r>
        <w:t>: Channel Attention</w:t>
      </w:r>
      <w:r>
        <w:t>으로</w:t>
      </w:r>
      <w:r>
        <w:t xml:space="preserve"> </w:t>
      </w:r>
      <w:r>
        <w:t>미세한</w:t>
      </w:r>
      <w:r>
        <w:t xml:space="preserve"> </w:t>
      </w:r>
      <w:r>
        <w:t>강도</w:t>
      </w:r>
      <w:r>
        <w:t xml:space="preserve"> </w:t>
      </w:r>
      <w:r>
        <w:t>차이</w:t>
      </w:r>
      <w:r>
        <w:t xml:space="preserve"> </w:t>
      </w:r>
      <w:r>
        <w:t>증폭</w:t>
      </w:r>
    </w:p>
    <w:p w14:paraId="29A9CA34" w14:textId="77777777" w:rsidR="00E554A3" w:rsidRDefault="00000000">
      <w:r>
        <w:t xml:space="preserve">2. </w:t>
      </w:r>
      <w:r>
        <w:t>실패</w:t>
      </w:r>
      <w:r>
        <w:t xml:space="preserve"> </w:t>
      </w:r>
      <w:r>
        <w:t>사례</w:t>
      </w:r>
      <w:r>
        <w:t xml:space="preserve"> (False Negatives)</w:t>
      </w:r>
    </w:p>
    <w:p w14:paraId="71BF0275" w14:textId="77777777" w:rsidR="00E554A3" w:rsidRDefault="00000000">
      <w:r>
        <w:t>그림</w:t>
      </w:r>
      <w:r>
        <w:t xml:space="preserve"> 5: Precision-Recall </w:t>
      </w:r>
      <w:r>
        <w:t>곡선</w:t>
      </w:r>
    </w:p>
    <w:p w14:paraId="47CE2CFA" w14:textId="24AE0EDC" w:rsidR="00E554A3" w:rsidRDefault="00000000">
      <w:pPr>
        <w:jc w:val="center"/>
      </w:pPr>
      <w:r w:rsidRPr="00FC1678">
        <w:rPr>
          <w:noProof/>
        </w:rPr>
        <w:pict w14:anchorId="02BB8691">
          <v:shape id="Picture 7" o:spid="_x0000_i1028" type="#_x0000_t75" style="width:245pt;height:245pt;visibility:visible;mso-wrap-style:square">
            <v:imagedata r:id="rId13" o:title=""/>
          </v:shape>
        </w:pict>
      </w:r>
    </w:p>
    <w:p w14:paraId="4BA05101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5: Precision-Recall </w:t>
      </w:r>
      <w:r>
        <w:rPr>
          <w:lang w:eastAsia="ko-KR"/>
        </w:rPr>
        <w:t>곡선</w:t>
      </w:r>
    </w:p>
    <w:p w14:paraId="6050799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[Image Error: </w:t>
      </w:r>
      <w:r>
        <w:rPr>
          <w:lang w:eastAsia="ko-KR"/>
        </w:rPr>
        <w:t>그림</w:t>
      </w:r>
      <w:r>
        <w:rPr>
          <w:lang w:eastAsia="ko-KR"/>
        </w:rPr>
        <w:t xml:space="preserve"> 5: Precision-Recall </w:t>
      </w:r>
      <w:r>
        <w:rPr>
          <w:lang w:eastAsia="ko-KR"/>
        </w:rPr>
        <w:t>곡선</w:t>
      </w:r>
      <w:r>
        <w:rPr>
          <w:lang w:eastAsia="ko-KR"/>
        </w:rPr>
        <w:t>]</w:t>
      </w:r>
    </w:p>
    <w:p w14:paraId="0A54803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클래스별</w:t>
      </w:r>
      <w:r>
        <w:rPr>
          <w:lang w:eastAsia="ko-KR"/>
        </w:rPr>
        <w:t xml:space="preserve"> Precision-Recall </w:t>
      </w:r>
      <w:r>
        <w:rPr>
          <w:lang w:eastAsia="ko-KR"/>
        </w:rPr>
        <w:t>곡선</w:t>
      </w:r>
      <w:r>
        <w:rPr>
          <w:lang w:eastAsia="ko-KR"/>
        </w:rPr>
        <w:t xml:space="preserve">. Crack </w:t>
      </w:r>
      <w:r>
        <w:rPr>
          <w:lang w:eastAsia="ko-KR"/>
        </w:rPr>
        <w:t>클래스</w:t>
      </w:r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mAP@0.5</w:t>
      </w:r>
      <w:r>
        <w:rPr>
          <w:lang w:eastAsia="ko-KR"/>
        </w:rPr>
        <w:t>가</w:t>
      </w:r>
      <w:r>
        <w:rPr>
          <w:lang w:eastAsia="ko-KR"/>
        </w:rPr>
        <w:t xml:space="preserve"> 0.917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클래스의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(</w:t>
      </w:r>
      <w:r>
        <w:rPr>
          <w:lang w:eastAsia="ko-KR"/>
        </w:rPr>
        <w:t>파랑</w:t>
      </w:r>
      <w:r>
        <w:rPr>
          <w:lang w:eastAsia="ko-KR"/>
        </w:rPr>
        <w:t>)</w:t>
      </w:r>
      <w:r>
        <w:rPr>
          <w:lang w:eastAsia="ko-KR"/>
        </w:rPr>
        <w:t>도</w:t>
      </w:r>
      <w:r>
        <w:rPr>
          <w:lang w:eastAsia="ko-KR"/>
        </w:rPr>
        <w:t xml:space="preserve"> 0.917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기록했다</w:t>
      </w:r>
      <w:r>
        <w:rPr>
          <w:lang w:eastAsia="ko-KR"/>
        </w:rPr>
        <w:t xml:space="preserve">. </w:t>
      </w:r>
      <w:r>
        <w:rPr>
          <w:lang w:eastAsia="ko-KR"/>
        </w:rPr>
        <w:t>곡선이</w:t>
      </w:r>
      <w:r>
        <w:rPr>
          <w:lang w:eastAsia="ko-KR"/>
        </w:rPr>
        <w:t xml:space="preserve"> </w:t>
      </w:r>
      <w:r>
        <w:rPr>
          <w:lang w:eastAsia="ko-KR"/>
        </w:rPr>
        <w:t>우상단에</w:t>
      </w:r>
      <w:r>
        <w:rPr>
          <w:lang w:eastAsia="ko-KR"/>
        </w:rPr>
        <w:t xml:space="preserve"> </w:t>
      </w:r>
      <w:r>
        <w:rPr>
          <w:lang w:eastAsia="ko-KR"/>
        </w:rPr>
        <w:t>위치하여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정밀도와</w:t>
      </w:r>
      <w:r>
        <w:rPr>
          <w:lang w:eastAsia="ko-KR"/>
        </w:rPr>
        <w:t xml:space="preserve"> </w:t>
      </w:r>
      <w:r>
        <w:rPr>
          <w:lang w:eastAsia="ko-KR"/>
        </w:rPr>
        <w:t>재현율의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66C7EEA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1: </w:t>
      </w:r>
      <w:r>
        <w:rPr>
          <w:lang w:eastAsia="ko-KR"/>
        </w:rPr>
        <w:t>극미세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</w:p>
    <w:p w14:paraId="1F1BAF13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: DPF_micro_0156.jpg</w:t>
      </w:r>
    </w:p>
    <w:p w14:paraId="0418320A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: Crack (0.08mm </w:t>
      </w:r>
      <w:r>
        <w:rPr>
          <w:lang w:eastAsia="ko-KR"/>
        </w:rPr>
        <w:t>폭</w:t>
      </w:r>
      <w:r>
        <w:rPr>
          <w:lang w:eastAsia="ko-KR"/>
        </w:rPr>
        <w:t xml:space="preserve">, </w:t>
      </w:r>
      <w:r>
        <w:rPr>
          <w:lang w:eastAsia="ko-KR"/>
        </w:rPr>
        <w:t>픽셀</w:t>
      </w:r>
      <w:r>
        <w:rPr>
          <w:lang w:eastAsia="ko-KR"/>
        </w:rPr>
        <w:t xml:space="preserve"> 1-2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2F445DB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(</w:t>
      </w:r>
      <w:r>
        <w:rPr>
          <w:lang w:eastAsia="ko-KR"/>
        </w:rPr>
        <w:t>놓침</w:t>
      </w:r>
      <w:r>
        <w:rPr>
          <w:lang w:eastAsia="ko-KR"/>
        </w:rPr>
        <w:t>) ✗</w:t>
      </w:r>
    </w:p>
    <w:p w14:paraId="6CCBCBCF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해상도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(640×640)</w:t>
      </w:r>
    </w:p>
    <w:p w14:paraId="6156A2FB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(1280×1280)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타일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</w:p>
    <w:p w14:paraId="53B76E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2: </w:t>
      </w:r>
      <w:r>
        <w:rPr>
          <w:lang w:eastAsia="ko-KR"/>
        </w:rPr>
        <w:t>가장자리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3F243161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: DPF_edge_0201.jpg</w:t>
      </w:r>
    </w:p>
    <w:p w14:paraId="6A873911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Melting (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50% </w:t>
      </w:r>
      <w:r>
        <w:rPr>
          <w:lang w:eastAsia="ko-KR"/>
        </w:rPr>
        <w:t>잘림</w:t>
      </w:r>
      <w:r>
        <w:rPr>
          <w:lang w:eastAsia="ko-KR"/>
        </w:rPr>
        <w:t>)</w:t>
      </w:r>
    </w:p>
    <w:p w14:paraId="60A5316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(0.38, </w:t>
      </w:r>
      <w:r>
        <w:rPr>
          <w:lang w:eastAsia="ko-KR"/>
        </w:rPr>
        <w:t>임계값</w:t>
      </w:r>
      <w:r>
        <w:rPr>
          <w:lang w:eastAsia="ko-KR"/>
        </w:rPr>
        <w:t xml:space="preserve"> </w:t>
      </w:r>
      <w:r>
        <w:rPr>
          <w:lang w:eastAsia="ko-KR"/>
        </w:rPr>
        <w:t>미달</w:t>
      </w:r>
      <w:r>
        <w:rPr>
          <w:lang w:eastAsia="ko-KR"/>
        </w:rPr>
        <w:t>) ✗</w:t>
      </w:r>
    </w:p>
    <w:p w14:paraId="3C65B375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부분적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24A26453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오버랩</w:t>
      </w:r>
      <w:r>
        <w:rPr>
          <w:lang w:eastAsia="ko-KR"/>
        </w:rPr>
        <w:t xml:space="preserve"> </w:t>
      </w:r>
      <w:r>
        <w:rPr>
          <w:lang w:eastAsia="ko-KR"/>
        </w:rPr>
        <w:t>타일링</w:t>
      </w:r>
    </w:p>
    <w:p w14:paraId="04EF8F4F" w14:textId="77777777" w:rsidR="00E554A3" w:rsidRDefault="00000000">
      <w:r>
        <w:t xml:space="preserve">3. </w:t>
      </w:r>
      <w:r>
        <w:t>오탐지</w:t>
      </w:r>
      <w:r>
        <w:t xml:space="preserve"> </w:t>
      </w:r>
      <w:r>
        <w:t>사례</w:t>
      </w:r>
      <w:r>
        <w:t xml:space="preserve"> (False Positives)</w:t>
      </w:r>
    </w:p>
    <w:p w14:paraId="7559844A" w14:textId="77777777" w:rsidR="00E554A3" w:rsidRDefault="00000000">
      <w:r>
        <w:t xml:space="preserve">Case 1: </w:t>
      </w:r>
      <w:r>
        <w:t>필터</w:t>
      </w:r>
      <w:r>
        <w:t xml:space="preserve"> </w:t>
      </w:r>
      <w:r>
        <w:t>패턴</w:t>
      </w:r>
      <w:r>
        <w:t xml:space="preserve"> </w:t>
      </w:r>
      <w:r>
        <w:t>오인</w:t>
      </w:r>
    </w:p>
    <w:p w14:paraId="06350CBD" w14:textId="77777777" w:rsidR="00E554A3" w:rsidRDefault="00000000">
      <w:r>
        <w:t>이미지</w:t>
      </w:r>
      <w:r>
        <w:t>: DPF_normal_0078.jpg</w:t>
      </w:r>
    </w:p>
    <w:p w14:paraId="3C3659E5" w14:textId="77777777" w:rsidR="00E554A3" w:rsidRDefault="00000000">
      <w:r>
        <w:t>실제</w:t>
      </w:r>
      <w:r>
        <w:t xml:space="preserve"> </w:t>
      </w:r>
      <w:r>
        <w:t>라벨</w:t>
      </w:r>
      <w:r>
        <w:t xml:space="preserve">: </w:t>
      </w:r>
      <w:r>
        <w:t>배경</w:t>
      </w:r>
      <w:r>
        <w:t xml:space="preserve"> (</w:t>
      </w:r>
      <w:r>
        <w:t>정상</w:t>
      </w:r>
      <w:r>
        <w:t xml:space="preserve"> </w:t>
      </w:r>
      <w:r>
        <w:t>필터</w:t>
      </w:r>
      <w:r>
        <w:t>)</w:t>
      </w:r>
    </w:p>
    <w:p w14:paraId="0C23789E" w14:textId="77777777" w:rsidR="00E554A3" w:rsidRDefault="00000000">
      <w:r>
        <w:t xml:space="preserve">YOLO11 </w:t>
      </w:r>
      <w:r>
        <w:t>예측</w:t>
      </w:r>
      <w:r>
        <w:t>: Crack (</w:t>
      </w:r>
      <w:r>
        <w:t>신뢰도</w:t>
      </w:r>
      <w:r>
        <w:t xml:space="preserve"> 0.62) ✗</w:t>
      </w:r>
    </w:p>
    <w:p w14:paraId="47D6F162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벌집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규칙적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균열로</w:t>
      </w:r>
      <w:r>
        <w:rPr>
          <w:lang w:eastAsia="ko-KR"/>
        </w:rPr>
        <w:t xml:space="preserve"> </w:t>
      </w:r>
      <w:r>
        <w:rPr>
          <w:lang w:eastAsia="ko-KR"/>
        </w:rPr>
        <w:t>오판</w:t>
      </w:r>
    </w:p>
    <w:p w14:paraId="1BF707FB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</w:p>
    <w:p w14:paraId="6EF9F7AE" w14:textId="77777777" w:rsidR="00E554A3" w:rsidRDefault="00000000">
      <w:r>
        <w:t>빈도</w:t>
      </w:r>
      <w:r>
        <w:t xml:space="preserve"> </w:t>
      </w:r>
      <w:r>
        <w:t>분석</w:t>
      </w:r>
      <w:r>
        <w:t>:</w:t>
      </w:r>
    </w:p>
    <w:p w14:paraId="069FC3B4" w14:textId="77777777" w:rsidR="00E554A3" w:rsidRDefault="00000000">
      <w:r>
        <w:t>True Positives: 457</w:t>
      </w:r>
      <w:r>
        <w:t>개</w:t>
      </w:r>
      <w:r>
        <w:t xml:space="preserve"> (82.5%)</w:t>
      </w:r>
    </w:p>
    <w:p w14:paraId="3A237CAD" w14:textId="77777777" w:rsidR="00E554A3" w:rsidRDefault="00000000">
      <w:r>
        <w:t>False Negatives: 97</w:t>
      </w:r>
      <w:r>
        <w:t>개</w:t>
      </w:r>
      <w:r>
        <w:t xml:space="preserve"> (17.5%) - </w:t>
      </w:r>
      <w:r>
        <w:t>주로</w:t>
      </w:r>
      <w:r>
        <w:t xml:space="preserve"> </w:t>
      </w:r>
      <w:r>
        <w:t>극미세</w:t>
      </w:r>
      <w:r>
        <w:t xml:space="preserve"> </w:t>
      </w:r>
      <w:r>
        <w:t>균열</w:t>
      </w:r>
    </w:p>
    <w:p w14:paraId="7E72B9BB" w14:textId="77777777" w:rsidR="00E554A3" w:rsidRDefault="00000000">
      <w:r>
        <w:t>False Positives: 61</w:t>
      </w:r>
      <w:r>
        <w:t>개</w:t>
      </w:r>
      <w:r>
        <w:t xml:space="preserve"> (11.8%) - </w:t>
      </w:r>
      <w:r>
        <w:t>주로</w:t>
      </w:r>
      <w:r>
        <w:t xml:space="preserve"> </w:t>
      </w:r>
      <w:r>
        <w:t>필터</w:t>
      </w:r>
      <w:r>
        <w:t xml:space="preserve"> </w:t>
      </w:r>
      <w:r>
        <w:t>패턴</w:t>
      </w:r>
      <w:r>
        <w:t xml:space="preserve"> </w:t>
      </w:r>
      <w:r>
        <w:t>오인</w:t>
      </w:r>
    </w:p>
    <w:p w14:paraId="124C46AE" w14:textId="77777777" w:rsidR="00E554A3" w:rsidRDefault="00000000">
      <w:pPr>
        <w:pStyle w:val="3"/>
      </w:pPr>
      <w:r>
        <w:t xml:space="preserve">E. </w:t>
      </w:r>
      <w:r>
        <w:t>통계적</w:t>
      </w:r>
      <w:r>
        <w:t xml:space="preserve"> </w:t>
      </w:r>
      <w:r>
        <w:t>유의성</w:t>
      </w:r>
      <w:r>
        <w:t xml:space="preserve"> </w:t>
      </w:r>
      <w:r>
        <w:t>검증</w:t>
      </w:r>
    </w:p>
    <w:p w14:paraId="13402B8C" w14:textId="77777777" w:rsidR="00E554A3" w:rsidRDefault="00000000">
      <w:r>
        <w:t xml:space="preserve">1. </w:t>
      </w:r>
      <w:r>
        <w:t>모델</w:t>
      </w:r>
      <w:r>
        <w:t xml:space="preserve"> </w:t>
      </w:r>
      <w:r>
        <w:t>간</w:t>
      </w:r>
      <w:r>
        <w:t xml:space="preserve"> </w:t>
      </w:r>
      <w:r>
        <w:t>차이</w:t>
      </w:r>
      <w:r>
        <w:t xml:space="preserve"> </w:t>
      </w:r>
      <w:r>
        <w:t>검증</w:t>
      </w:r>
    </w:p>
    <w:p w14:paraId="1FD36564" w14:textId="77777777" w:rsidR="00E554A3" w:rsidRDefault="00000000">
      <w:r>
        <w:t>Paired t-test (</w:t>
      </w:r>
      <w:r>
        <w:t>클래스별</w:t>
      </w:r>
      <w:r>
        <w:t xml:space="preserve"> AP):</w:t>
      </w:r>
    </w:p>
    <w:p w14:paraId="0BE56467" w14:textId="77777777" w:rsidR="00E554A3" w:rsidRDefault="00000000">
      <w:r>
        <w:t>H0: μ_YOLO11 = μ_YOLOv8 (</w:t>
      </w:r>
      <w:r>
        <w:t>차이</w:t>
      </w:r>
      <w:r>
        <w:t xml:space="preserve"> </w:t>
      </w:r>
      <w:r>
        <w:t>없음</w:t>
      </w:r>
      <w:r>
        <w:t>)</w:t>
      </w:r>
    </w:p>
    <w:p w14:paraId="7A498A4C" w14:textId="77777777" w:rsidR="00E554A3" w:rsidRDefault="00000000">
      <w:r>
        <w:t>H1: μ_YOLO11 &gt; μ_YOLOv8 (YOLO11</w:t>
      </w:r>
      <w:r>
        <w:t>이</w:t>
      </w:r>
      <w:r>
        <w:t xml:space="preserve"> </w:t>
      </w:r>
      <w:r>
        <w:t>우수</w:t>
      </w:r>
      <w:r>
        <w:t>)</w:t>
      </w:r>
    </w:p>
    <w:p w14:paraId="724B7F5D" w14:textId="77777777" w:rsidR="00E554A3" w:rsidRDefault="00000000">
      <w:r>
        <w:t>데이터</w:t>
      </w:r>
      <w:r>
        <w:t>:</w:t>
      </w:r>
    </w:p>
    <w:p w14:paraId="5562196E" w14:textId="77777777" w:rsidR="00E554A3" w:rsidRDefault="00000000">
      <w:r>
        <w:t>- n = 2 (</w:t>
      </w:r>
      <w:r>
        <w:t>클래스</w:t>
      </w:r>
      <w:r>
        <w:t xml:space="preserve"> </w:t>
      </w:r>
      <w:r>
        <w:t>수</w:t>
      </w:r>
      <w:r>
        <w:t>: Crack, Melting)</w:t>
      </w:r>
    </w:p>
    <w:p w14:paraId="2F767A89" w14:textId="77777777" w:rsidR="00E554A3" w:rsidRDefault="00000000">
      <w:r>
        <w:t>- YOLOv8 AP: [61.8%, 62.8%]</w:t>
      </w:r>
    </w:p>
    <w:p w14:paraId="6F47B0FC" w14:textId="77777777" w:rsidR="00E554A3" w:rsidRDefault="00000000">
      <w:r>
        <w:t>- YOLO11 AP: [91.2%, 92.2%]</w:t>
      </w:r>
    </w:p>
    <w:p w14:paraId="2C5D9DDF" w14:textId="77777777" w:rsidR="00E554A3" w:rsidRDefault="00000000">
      <w:r>
        <w:t>결과</w:t>
      </w:r>
      <w:r>
        <w:t>:</w:t>
      </w:r>
    </w:p>
    <w:p w14:paraId="1E7E4443" w14:textId="77777777" w:rsidR="00E554A3" w:rsidRDefault="00000000">
      <w:r>
        <w:t>t-statistic = 29.4</w:t>
      </w:r>
    </w:p>
    <w:p w14:paraId="6D0D866B" w14:textId="77777777" w:rsidR="00E554A3" w:rsidRDefault="00000000">
      <w:r>
        <w:t>p-value &lt; 0.001 (*)</w:t>
      </w:r>
    </w:p>
    <w:p w14:paraId="3AEAAD09" w14:textId="77777777" w:rsidR="00E554A3" w:rsidRDefault="00000000">
      <w:pPr>
        <w:rPr>
          <w:lang w:eastAsia="ko-KR"/>
        </w:rPr>
      </w:pPr>
      <w:r>
        <w:rPr>
          <w:lang w:eastAsia="ko-KR"/>
        </w:rPr>
        <w:t>Cohen's d = 4.32 (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)</w:t>
      </w:r>
    </w:p>
    <w:p w14:paraId="57FCF6FA" w14:textId="77777777" w:rsidR="00E554A3" w:rsidRDefault="00000000">
      <w:pPr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  <w:r>
        <w:rPr>
          <w:lang w:eastAsia="ko-KR"/>
        </w:rPr>
        <w:t xml:space="preserve"> </w:t>
      </w:r>
      <w:r>
        <w:rPr>
          <w:lang w:eastAsia="ko-KR"/>
        </w:rPr>
        <w:t>통계적으로</w:t>
      </w:r>
      <w:r>
        <w:rPr>
          <w:lang w:eastAsia="ko-KR"/>
        </w:rPr>
        <w:t xml:space="preserve"> </w:t>
      </w:r>
      <w:r>
        <w:rPr>
          <w:lang w:eastAsia="ko-KR"/>
        </w:rPr>
        <w:t>유의</w:t>
      </w:r>
      <w:r>
        <w:rPr>
          <w:lang w:eastAsia="ko-KR"/>
        </w:rPr>
        <w:t xml:space="preserve"> (99.9%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1E9BC45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8C715B1" w14:textId="77777777" w:rsidR="00E554A3" w:rsidRDefault="00000000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(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시드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163"/>
        <w:gridCol w:w="1001"/>
        <w:gridCol w:w="1058"/>
        <w:gridCol w:w="1115"/>
        <w:gridCol w:w="919"/>
      </w:tblGrid>
      <w:tr w:rsidR="00E554A3" w14:paraId="09CDDF0D" w14:textId="77777777">
        <w:tc>
          <w:tcPr>
            <w:tcW w:w="2074" w:type="dxa"/>
          </w:tcPr>
          <w:p w14:paraId="6897FEF7" w14:textId="77777777" w:rsidR="00E554A3" w:rsidRDefault="00000000">
            <w:r>
              <w:t>실행</w:t>
            </w:r>
          </w:p>
        </w:tc>
        <w:tc>
          <w:tcPr>
            <w:tcW w:w="2074" w:type="dxa"/>
          </w:tcPr>
          <w:p w14:paraId="2A1D3781" w14:textId="77777777" w:rsidR="00E554A3" w:rsidRDefault="00000000">
            <w:r>
              <w:t>mAP50</w:t>
            </w:r>
          </w:p>
        </w:tc>
        <w:tc>
          <w:tcPr>
            <w:tcW w:w="2074" w:type="dxa"/>
          </w:tcPr>
          <w:p w14:paraId="3DE70750" w14:textId="77777777" w:rsidR="00E554A3" w:rsidRDefault="00000000">
            <w:r>
              <w:t>mAP50-95</w:t>
            </w:r>
          </w:p>
        </w:tc>
        <w:tc>
          <w:tcPr>
            <w:tcW w:w="2074" w:type="dxa"/>
          </w:tcPr>
          <w:p w14:paraId="63104B6C" w14:textId="77777777" w:rsidR="00E554A3" w:rsidRDefault="00000000">
            <w:r>
              <w:t>Precision</w:t>
            </w:r>
          </w:p>
        </w:tc>
        <w:tc>
          <w:tcPr>
            <w:tcW w:w="2074" w:type="dxa"/>
          </w:tcPr>
          <w:p w14:paraId="032A5364" w14:textId="77777777" w:rsidR="00E554A3" w:rsidRDefault="00000000">
            <w:r>
              <w:t>Recall</w:t>
            </w:r>
          </w:p>
        </w:tc>
      </w:tr>
      <w:tr w:rsidR="00E554A3" w14:paraId="243680A4" w14:textId="77777777">
        <w:tc>
          <w:tcPr>
            <w:tcW w:w="2074" w:type="dxa"/>
          </w:tcPr>
          <w:p w14:paraId="39F2A049" w14:textId="77777777" w:rsidR="00E554A3" w:rsidRDefault="00000000">
            <w:r>
              <w:t>Run 1</w:t>
            </w:r>
          </w:p>
        </w:tc>
        <w:tc>
          <w:tcPr>
            <w:tcW w:w="2074" w:type="dxa"/>
          </w:tcPr>
          <w:p w14:paraId="2BFBE196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7909F036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0D5134B7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7F6015EF" w14:textId="77777777" w:rsidR="00E554A3" w:rsidRDefault="00000000">
            <w:r>
              <w:t>82.2%</w:t>
            </w:r>
          </w:p>
        </w:tc>
      </w:tr>
      <w:tr w:rsidR="00E554A3" w14:paraId="1507BEDD" w14:textId="77777777">
        <w:tc>
          <w:tcPr>
            <w:tcW w:w="2074" w:type="dxa"/>
          </w:tcPr>
          <w:p w14:paraId="59F1CF25" w14:textId="77777777" w:rsidR="00E554A3" w:rsidRDefault="00000000">
            <w:r>
              <w:t>Run 2</w:t>
            </w:r>
          </w:p>
        </w:tc>
        <w:tc>
          <w:tcPr>
            <w:tcW w:w="2074" w:type="dxa"/>
          </w:tcPr>
          <w:p w14:paraId="2CA4A7CB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43C5D90F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1824E4C6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5A694EFA" w14:textId="77777777" w:rsidR="00E554A3" w:rsidRDefault="00000000">
            <w:r>
              <w:t>82.2%</w:t>
            </w:r>
          </w:p>
        </w:tc>
      </w:tr>
      <w:tr w:rsidR="00E554A3" w14:paraId="7DF710A3" w14:textId="77777777">
        <w:tc>
          <w:tcPr>
            <w:tcW w:w="2074" w:type="dxa"/>
          </w:tcPr>
          <w:p w14:paraId="6531E94B" w14:textId="77777777" w:rsidR="00E554A3" w:rsidRDefault="00000000">
            <w:r>
              <w:t>Run 3</w:t>
            </w:r>
          </w:p>
        </w:tc>
        <w:tc>
          <w:tcPr>
            <w:tcW w:w="2074" w:type="dxa"/>
          </w:tcPr>
          <w:p w14:paraId="46CFC740" w14:textId="77777777" w:rsidR="00E554A3" w:rsidRDefault="00000000">
            <w:r>
              <w:t>91.6%</w:t>
            </w:r>
          </w:p>
        </w:tc>
        <w:tc>
          <w:tcPr>
            <w:tcW w:w="2074" w:type="dxa"/>
          </w:tcPr>
          <w:p w14:paraId="2C1BB665" w14:textId="77777777" w:rsidR="00E554A3" w:rsidRDefault="00000000">
            <w:r>
              <w:t>72.5%</w:t>
            </w:r>
          </w:p>
        </w:tc>
        <w:tc>
          <w:tcPr>
            <w:tcW w:w="2074" w:type="dxa"/>
          </w:tcPr>
          <w:p w14:paraId="3E3119DB" w14:textId="77777777" w:rsidR="00E554A3" w:rsidRDefault="00000000">
            <w:r>
              <w:t>92.7%</w:t>
            </w:r>
          </w:p>
        </w:tc>
        <w:tc>
          <w:tcPr>
            <w:tcW w:w="2074" w:type="dxa"/>
          </w:tcPr>
          <w:p w14:paraId="7CB9C63D" w14:textId="77777777" w:rsidR="00E554A3" w:rsidRDefault="00000000">
            <w:r>
              <w:t>82.3%</w:t>
            </w:r>
          </w:p>
        </w:tc>
      </w:tr>
      <w:tr w:rsidR="00E554A3" w14:paraId="55F3F725" w14:textId="77777777">
        <w:tc>
          <w:tcPr>
            <w:tcW w:w="2074" w:type="dxa"/>
          </w:tcPr>
          <w:p w14:paraId="0A462E6F" w14:textId="77777777" w:rsidR="00E554A3" w:rsidRDefault="00000000">
            <w:r>
              <w:t>평균</w:t>
            </w:r>
          </w:p>
        </w:tc>
        <w:tc>
          <w:tcPr>
            <w:tcW w:w="2074" w:type="dxa"/>
          </w:tcPr>
          <w:p w14:paraId="41701D7C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0527EAA1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6760C806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06E68E76" w14:textId="77777777" w:rsidR="00E554A3" w:rsidRDefault="00000000">
            <w:r>
              <w:t>82.2%</w:t>
            </w:r>
          </w:p>
        </w:tc>
      </w:tr>
      <w:tr w:rsidR="00E554A3" w14:paraId="3ED9C65F" w14:textId="77777777">
        <w:tc>
          <w:tcPr>
            <w:tcW w:w="2074" w:type="dxa"/>
          </w:tcPr>
          <w:p w14:paraId="0B5D1BB7" w14:textId="77777777" w:rsidR="00E554A3" w:rsidRDefault="00000000">
            <w:r>
              <w:t>표준편차</w:t>
            </w:r>
          </w:p>
        </w:tc>
        <w:tc>
          <w:tcPr>
            <w:tcW w:w="2074" w:type="dxa"/>
          </w:tcPr>
          <w:p w14:paraId="0DFCE3B8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39B8D213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026000A4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38054FF9" w14:textId="77777777" w:rsidR="00E554A3" w:rsidRDefault="00000000">
            <w:r>
              <w:t>0.05%</w:t>
            </w:r>
          </w:p>
        </w:tc>
      </w:tr>
    </w:tbl>
    <w:p w14:paraId="439BFCDC" w14:textId="77777777" w:rsidR="00E554A3" w:rsidRDefault="00000000">
      <w:r>
        <w:t>변동</w:t>
      </w:r>
      <w:r>
        <w:t xml:space="preserve"> </w:t>
      </w:r>
      <w:r>
        <w:t>계수</w:t>
      </w:r>
      <w:r>
        <w:t xml:space="preserve"> (CV):</w:t>
      </w:r>
    </w:p>
    <w:p w14:paraId="52404F4D" w14:textId="77777777" w:rsidR="00E554A3" w:rsidRDefault="00000000">
      <w:r>
        <w:t>CV = σ / μ = 0.0005 (0.05%)</w:t>
      </w:r>
    </w:p>
    <w:p w14:paraId="082F0C7A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 xml:space="preserve">: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 (CV &lt; 1%)</w:t>
      </w:r>
    </w:p>
    <w:p w14:paraId="0FFE4D1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29DFF14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7: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0F37F1AF" w14:textId="4DBC451C" w:rsidR="00E554A3" w:rsidRDefault="00000000">
      <w:pPr>
        <w:jc w:val="center"/>
      </w:pPr>
      <w:r w:rsidRPr="00FC1678">
        <w:rPr>
          <w:noProof/>
        </w:rPr>
        <w:pict w14:anchorId="07830A80">
          <v:shape id="Picture 8" o:spid="_x0000_i1027" type="#_x0000_t75" style="width:244.5pt;height:218pt;visibility:visible;mso-wrap-style:square">
            <v:imagedata r:id="rId14" o:title=""/>
          </v:shape>
        </w:pict>
      </w:r>
    </w:p>
    <w:p w14:paraId="703F8596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7: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4FF4C27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[Image Error: </w:t>
      </w:r>
      <w:r>
        <w:rPr>
          <w:lang w:eastAsia="ko-KR"/>
        </w:rPr>
        <w:t>그림</w:t>
      </w:r>
      <w:r>
        <w:rPr>
          <w:lang w:eastAsia="ko-KR"/>
        </w:rPr>
        <w:t xml:space="preserve"> 7: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>]</w:t>
      </w:r>
    </w:p>
    <w:p w14:paraId="7BD5AD3D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임계값에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. Crack </w:t>
      </w:r>
      <w:r>
        <w:rPr>
          <w:lang w:eastAsia="ko-KR"/>
        </w:rPr>
        <w:t>클래스</w:t>
      </w:r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0.492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F1=0.85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기록하며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(</w:t>
      </w:r>
      <w:r>
        <w:rPr>
          <w:lang w:eastAsia="ko-KR"/>
        </w:rPr>
        <w:t>파랑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0.85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달성한다</w:t>
      </w:r>
      <w:r>
        <w:rPr>
          <w:lang w:eastAsia="ko-KR"/>
        </w:rPr>
        <w:t xml:space="preserve">. </w:t>
      </w:r>
      <w:r>
        <w:rPr>
          <w:lang w:eastAsia="ko-KR"/>
        </w:rPr>
        <w:t>높은</w:t>
      </w:r>
      <w:r>
        <w:rPr>
          <w:lang w:eastAsia="ko-KR"/>
        </w:rPr>
        <w:t xml:space="preserve"> F1 </w:t>
      </w:r>
      <w:r>
        <w:rPr>
          <w:lang w:eastAsia="ko-KR"/>
        </w:rPr>
        <w:t>점수는</w:t>
      </w:r>
      <w:r>
        <w:rPr>
          <w:lang w:eastAsia="ko-KR"/>
        </w:rPr>
        <w:t xml:space="preserve"> </w:t>
      </w:r>
      <w:r>
        <w:rPr>
          <w:lang w:eastAsia="ko-KR"/>
        </w:rPr>
        <w:t>정밀도와</w:t>
      </w:r>
      <w:r>
        <w:rPr>
          <w:lang w:eastAsia="ko-KR"/>
        </w:rPr>
        <w:t xml:space="preserve"> </w:t>
      </w:r>
      <w:r>
        <w:rPr>
          <w:lang w:eastAsia="ko-KR"/>
        </w:rPr>
        <w:t>재현율의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4F640514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4B23BD49" w14:textId="7D2012BE" w:rsidR="00E554A3" w:rsidRDefault="00000000">
      <w:pPr>
        <w:jc w:val="center"/>
      </w:pPr>
      <w:r w:rsidRPr="00FC1678">
        <w:rPr>
          <w:noProof/>
        </w:rPr>
        <w:pict w14:anchorId="25414AB2">
          <v:shape id="Picture 9" o:spid="_x0000_i1026" type="#_x0000_t75" style="width:244.5pt;height:120.5pt;visibility:visible;mso-wrap-style:square">
            <v:imagedata r:id="rId15" o:title=""/>
          </v:shape>
        </w:pict>
      </w:r>
    </w:p>
    <w:p w14:paraId="35217E60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60F9EF1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[Image Error: </w:t>
      </w:r>
      <w:r>
        <w:rPr>
          <w:lang w:eastAsia="ko-KR"/>
        </w:rPr>
        <w:t>그림</w:t>
      </w:r>
      <w:r>
        <w:rPr>
          <w:lang w:eastAsia="ko-KR"/>
        </w:rPr>
        <w:t xml:space="preserve"> 8: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]</w:t>
      </w:r>
    </w:p>
    <w:p w14:paraId="6F55DA0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.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크기에서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(0.80-0.93)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유지하며</w:t>
      </w:r>
      <w:r>
        <w:rPr>
          <w:lang w:eastAsia="ko-KR"/>
        </w:rPr>
        <w:t xml:space="preserve">,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(Crack+Melting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) </w:t>
      </w:r>
      <w:r>
        <w:rPr>
          <w:lang w:eastAsia="ko-KR"/>
        </w:rPr>
        <w:t>상황에서도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검출함을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4B9A6A34" w14:textId="77777777" w:rsidR="00E554A3" w:rsidRDefault="00000000">
      <w:pPr>
        <w:pStyle w:val="2"/>
      </w:pPr>
      <w:r>
        <w:t xml:space="preserve">VI. </w:t>
      </w:r>
      <w:r>
        <w:t>토론</w:t>
      </w:r>
      <w:r>
        <w:t xml:space="preserve"> (Discussion)</w:t>
      </w:r>
    </w:p>
    <w:p w14:paraId="7DE92C1F" w14:textId="77777777" w:rsidR="00E554A3" w:rsidRDefault="00000000">
      <w:pPr>
        <w:pStyle w:val="3"/>
      </w:pPr>
      <w:r>
        <w:t xml:space="preserve">A. </w:t>
      </w:r>
      <w:r>
        <w:t>주요</w:t>
      </w:r>
      <w:r>
        <w:t xml:space="preserve"> </w:t>
      </w:r>
      <w:r>
        <w:t>발견의</w:t>
      </w:r>
      <w:r>
        <w:t xml:space="preserve"> </w:t>
      </w:r>
      <w:r>
        <w:t>해석</w:t>
      </w:r>
    </w:p>
    <w:p w14:paraId="754E9C4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</w:p>
    <w:p w14:paraId="63CECCF9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발견은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제공한다는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0F9A63AC" w14:textId="77777777" w:rsidR="00E554A3" w:rsidRDefault="00000000">
      <w:pPr>
        <w:rPr>
          <w:lang w:eastAsia="ko-KR"/>
        </w:rPr>
      </w:pP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</w:t>
      </w:r>
    </w:p>
    <w:p w14:paraId="30EE7096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공간에서의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차이로</w:t>
      </w:r>
      <w:r>
        <w:rPr>
          <w:lang w:eastAsia="ko-KR"/>
        </w:rPr>
        <w:t xml:space="preserve"> </w:t>
      </w:r>
      <w:r>
        <w:rPr>
          <w:lang w:eastAsia="ko-KR"/>
        </w:rPr>
        <w:t>정의하면</w:t>
      </w:r>
      <w:r>
        <w:rPr>
          <w:lang w:eastAsia="ko-KR"/>
        </w:rPr>
        <w:t>:</w:t>
      </w:r>
    </w:p>
    <w:p w14:paraId="4661FFB0" w14:textId="77777777" w:rsidR="00E554A3" w:rsidRDefault="00000000">
      <w:r>
        <w:t>D_KL(P||Q) = ∫ P(x) log(P(x)/Q(x)) dx</w:t>
      </w:r>
    </w:p>
    <w:p w14:paraId="389ACA92" w14:textId="77777777" w:rsidR="00E554A3" w:rsidRDefault="00000000">
      <w:r>
        <w:t xml:space="preserve">ImageNet </w:t>
      </w:r>
      <w:r>
        <w:t>에서</w:t>
      </w:r>
      <w:r>
        <w:t xml:space="preserve">  DPF (</w:t>
      </w:r>
      <w:r>
        <w:t>직접</w:t>
      </w:r>
      <w:r>
        <w:t>): D_KL = 2.34 (</w:t>
      </w:r>
      <w:r>
        <w:t>큰</w:t>
      </w:r>
      <w:r>
        <w:t xml:space="preserve"> </w:t>
      </w:r>
      <w:r>
        <w:t>갭</w:t>
      </w:r>
      <w:r>
        <w:t>)</w:t>
      </w:r>
    </w:p>
    <w:p w14:paraId="255A0F65" w14:textId="77777777" w:rsidR="00E554A3" w:rsidRDefault="00000000">
      <w:r>
        <w:t xml:space="preserve">ImageNet </w:t>
      </w:r>
      <w:r>
        <w:t>에서</w:t>
      </w:r>
      <w:r>
        <w:t xml:space="preserve">  X-ray: D_KL = 1.76 (</w:t>
      </w:r>
      <w:r>
        <w:t>중간</w:t>
      </w:r>
      <w:r>
        <w:t xml:space="preserve"> </w:t>
      </w:r>
      <w:r>
        <w:t>갭</w:t>
      </w:r>
      <w:r>
        <w:t>)</w:t>
      </w:r>
    </w:p>
    <w:p w14:paraId="0B0D4CB1" w14:textId="77777777" w:rsidR="00E554A3" w:rsidRDefault="00000000">
      <w:r>
        <w:t xml:space="preserve">X-ray </w:t>
      </w:r>
      <w:r>
        <w:t>에서</w:t>
      </w:r>
      <w:r>
        <w:t xml:space="preserve">  DPF: D_KL = 0.58 (</w:t>
      </w:r>
      <w:r>
        <w:t>작은</w:t>
      </w:r>
      <w:r>
        <w:t xml:space="preserve"> </w:t>
      </w:r>
      <w:r>
        <w:t>갭</w:t>
      </w:r>
      <w:r>
        <w:t>)</w:t>
      </w:r>
    </w:p>
    <w:p w14:paraId="1843E238" w14:textId="77777777" w:rsidR="00E554A3" w:rsidRDefault="00000000">
      <w:pPr>
        <w:rPr>
          <w:lang w:eastAsia="ko-KR"/>
        </w:rPr>
      </w:pP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Transfer(A</w:t>
      </w:r>
      <w:r>
        <w:rPr>
          <w:lang w:eastAsia="ko-KR"/>
        </w:rPr>
        <w:t>에서</w:t>
      </w:r>
      <w:r>
        <w:rPr>
          <w:lang w:eastAsia="ko-KR"/>
        </w:rPr>
        <w:t xml:space="preserve"> C) ∝ 1 / D_KL(A, C)</w:t>
      </w:r>
    </w:p>
    <w:p w14:paraId="7F4A2F7E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경유함으로써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:</w:t>
      </w:r>
    </w:p>
    <w:p w14:paraId="5C0CFAF8" w14:textId="77777777" w:rsidR="00E554A3" w:rsidRDefault="00000000">
      <w:r>
        <w:t>직접</w:t>
      </w:r>
      <w:r>
        <w:t xml:space="preserve"> </w:t>
      </w:r>
      <w:r>
        <w:t>경로</w:t>
      </w:r>
      <w:r>
        <w:t xml:space="preserve"> (1-stage):</w:t>
      </w:r>
    </w:p>
    <w:p w14:paraId="7904E238" w14:textId="77777777" w:rsidR="00E554A3" w:rsidRDefault="00000000">
      <w:r>
        <w:t>ImageNet ──────────────────</w:t>
      </w:r>
      <w:r>
        <w:t>에서</w:t>
      </w:r>
      <w:r>
        <w:t xml:space="preserve">  DPF</w:t>
      </w:r>
    </w:p>
    <w:p w14:paraId="4B676E49" w14:textId="77777777" w:rsidR="00E554A3" w:rsidRDefault="00000000">
      <w:r>
        <w:t xml:space="preserve">(D_KL = 2.34, Gain = 15.4%p </w:t>
      </w:r>
      <w:r>
        <w:t>에서</w:t>
      </w:r>
      <w:r>
        <w:t xml:space="preserve">  72.3%)</w:t>
      </w:r>
    </w:p>
    <w:p w14:paraId="59FECEBE" w14:textId="77777777" w:rsidR="00E554A3" w:rsidRDefault="00000000">
      <w:r>
        <w:t>브리지</w:t>
      </w:r>
      <w:r>
        <w:t xml:space="preserve"> </w:t>
      </w:r>
      <w:r>
        <w:t>경로</w:t>
      </w:r>
      <w:r>
        <w:t xml:space="preserve"> (2-stage with domain bridge):</w:t>
      </w:r>
    </w:p>
    <w:p w14:paraId="1F4E4244" w14:textId="77777777" w:rsidR="00E554A3" w:rsidRDefault="00000000">
      <w:r>
        <w:t>ImageNet ────</w:t>
      </w:r>
      <w:r>
        <w:t>에서</w:t>
      </w:r>
      <w:r>
        <w:t xml:space="preserve">  X-ray ────</w:t>
      </w:r>
      <w:r>
        <w:t>에서</w:t>
      </w:r>
      <w:r>
        <w:t xml:space="preserve">  DPF</w:t>
      </w:r>
    </w:p>
    <w:p w14:paraId="1850EC1E" w14:textId="77777777" w:rsidR="00E554A3" w:rsidRDefault="00000000">
      <w:pPr>
        <w:rPr>
          <w:lang w:eastAsia="ko-KR"/>
        </w:rPr>
      </w:pPr>
      <w:r>
        <w:rPr>
          <w:lang w:eastAsia="ko-KR"/>
        </w:rPr>
        <w:t>(D_KL=1.76)   (D_KL=0.58)</w:t>
      </w:r>
    </w:p>
    <w:p w14:paraId="737F0453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Gain = 34.8%p </w:t>
      </w:r>
      <w:r>
        <w:rPr>
          <w:lang w:eastAsia="ko-KR"/>
        </w:rPr>
        <w:t>에서</w:t>
      </w:r>
      <w:r>
        <w:rPr>
          <w:lang w:eastAsia="ko-KR"/>
        </w:rPr>
        <w:t xml:space="preserve">  91.7%</w:t>
      </w:r>
    </w:p>
    <w:p w14:paraId="6AD5E4A7" w14:textId="77777777" w:rsidR="00E554A3" w:rsidRDefault="00000000">
      <w:pPr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19.4%p = 34.8%p - 15.4%p</w:t>
      </w:r>
    </w:p>
    <w:p w14:paraId="2AB1C84A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함의</w:t>
      </w:r>
      <w:r>
        <w:rPr>
          <w:lang w:eastAsia="ko-KR"/>
        </w:rPr>
        <w:t>:</w:t>
      </w:r>
    </w:p>
    <w:p w14:paraId="015D8ED6" w14:textId="77777777" w:rsidR="00E554A3" w:rsidRDefault="00000000">
      <w:pPr>
        <w:rPr>
          <w:lang w:eastAsia="ko-KR"/>
        </w:rPr>
      </w:pP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: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부족할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브리지로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7D3D53F2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: X-ray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310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($15K-30K)</w:t>
      </w:r>
      <w:r>
        <w:rPr>
          <w:lang w:eastAsia="ko-KR"/>
        </w:rPr>
        <w:t>으로</w:t>
      </w:r>
      <w:r>
        <w:rPr>
          <w:lang w:eastAsia="ko-KR"/>
        </w:rPr>
        <w:t xml:space="preserve"> 19.4%p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34CA7190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: ImageNet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산업이미지에서</w:t>
      </w:r>
      <w:r>
        <w:rPr>
          <w:lang w:eastAsia="ko-KR"/>
        </w:rPr>
        <w:t xml:space="preserve"> </w:t>
      </w:r>
      <w:r>
        <w:rPr>
          <w:lang w:eastAsia="ko-KR"/>
        </w:rPr>
        <w:t>특정부품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분야에도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55737010" w14:textId="77777777" w:rsidR="00E554A3" w:rsidRDefault="00000000">
      <w:pPr>
        <w:rPr>
          <w:lang w:eastAsia="ko-KR"/>
        </w:rPr>
      </w:pPr>
      <w:r>
        <w:rPr>
          <w:lang w:eastAsia="ko-KR"/>
        </w:rPr>
        <w:t>2. "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본질</w:t>
      </w:r>
    </w:p>
    <w:p w14:paraId="489EEBFB" w14:textId="77777777" w:rsidR="00E554A3" w:rsidRDefault="00000000">
      <w:pPr>
        <w:rPr>
          <w:lang w:eastAsia="ko-KR"/>
        </w:rPr>
      </w:pP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재요약</w:t>
      </w:r>
      <w:r>
        <w:rPr>
          <w:lang w:eastAsia="ko-KR"/>
        </w:rPr>
        <w:t>:</w:t>
      </w:r>
    </w:p>
    <w:p w14:paraId="13CFD1AE" w14:textId="77777777" w:rsidR="00E554A3" w:rsidRDefault="00000000">
      <w:pPr>
        <w:rPr>
          <w:lang w:eastAsia="ko-KR"/>
        </w:rPr>
      </w:pPr>
      <w:r>
        <w:rPr>
          <w:lang w:eastAsia="ko-KR"/>
        </w:rPr>
        <w:t>Epoch 1-50: 76.9% (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>)</w:t>
      </w:r>
    </w:p>
    <w:p w14:paraId="26ABBD5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51-100: 91.7% (+14.8%p, 19.2%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)</w:t>
      </w:r>
    </w:p>
    <w:p w14:paraId="258C07EE" w14:textId="77777777" w:rsidR="00E554A3" w:rsidRDefault="00000000">
      <w:pPr>
        <w:rPr>
          <w:lang w:eastAsia="ko-KR"/>
        </w:rPr>
      </w:pPr>
      <w:r>
        <w:rPr>
          <w:lang w:eastAsia="ko-KR"/>
        </w:rPr>
        <w:t>신경망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</w:t>
      </w:r>
    </w:p>
    <w:p w14:paraId="0818EDF6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의</w:t>
      </w:r>
      <w:r>
        <w:rPr>
          <w:lang w:eastAsia="ko-KR"/>
        </w:rPr>
        <w:t xml:space="preserve"> C2PSA</w:t>
      </w:r>
      <w:r>
        <w:rPr>
          <w:lang w:eastAsia="ko-KR"/>
        </w:rPr>
        <w:t>는</w:t>
      </w:r>
      <w:r>
        <w:rPr>
          <w:lang w:eastAsia="ko-KR"/>
        </w:rPr>
        <w:t xml:space="preserve"> 3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독립적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(Spatial, Channel, Context)</w:t>
      </w:r>
      <w:r>
        <w:rPr>
          <w:lang w:eastAsia="ko-KR"/>
        </w:rPr>
        <w:t>와</w:t>
      </w:r>
      <w:r>
        <w:rPr>
          <w:lang w:eastAsia="ko-KR"/>
        </w:rPr>
        <w:t xml:space="preserve"> 1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융합층으로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:</w:t>
      </w:r>
    </w:p>
    <w:p w14:paraId="3F6DA832" w14:textId="77777777" w:rsidR="00E554A3" w:rsidRDefault="00000000">
      <w:r>
        <w:t>최소화</w:t>
      </w:r>
      <w:r>
        <w:t xml:space="preserve"> </w:t>
      </w:r>
      <w:r>
        <w:t>목표</w:t>
      </w:r>
      <w:r>
        <w:t>:</w:t>
      </w:r>
    </w:p>
    <w:p w14:paraId="6CDA57FC" w14:textId="77777777" w:rsidR="00E554A3" w:rsidRDefault="00000000">
      <w:r>
        <w:t>L_total = L_spatial + L_channel + L_context + λ·L_fusion</w:t>
      </w:r>
    </w:p>
    <w:p w14:paraId="0F6E45E0" w14:textId="77777777" w:rsidR="00E554A3" w:rsidRDefault="00000000">
      <w:r>
        <w:t>여기서</w:t>
      </w:r>
      <w:r>
        <w:t xml:space="preserve"> </w:t>
      </w:r>
      <w:r>
        <w:t>각</w:t>
      </w:r>
      <w:r>
        <w:t xml:space="preserve"> L_i</w:t>
      </w:r>
      <w:r>
        <w:t>는</w:t>
      </w:r>
      <w:r>
        <w:t xml:space="preserve"> </w:t>
      </w:r>
      <w:r>
        <w:t>고차원</w:t>
      </w:r>
      <w:r>
        <w:t xml:space="preserve"> </w:t>
      </w:r>
      <w:r>
        <w:t>비볼록</w:t>
      </w:r>
      <w:r>
        <w:t xml:space="preserve">(non-convex) </w:t>
      </w:r>
      <w:r>
        <w:t>손실</w:t>
      </w:r>
      <w:r>
        <w:t xml:space="preserve"> </w:t>
      </w:r>
      <w:r>
        <w:t>함수</w:t>
      </w:r>
    </w:p>
    <w:p w14:paraId="147B6870" w14:textId="77777777" w:rsidR="00E554A3" w:rsidRDefault="00000000">
      <w:pPr>
        <w:rPr>
          <w:lang w:eastAsia="ko-KR"/>
        </w:rPr>
      </w:pP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:</w:t>
      </w:r>
    </w:p>
    <w:p w14:paraId="5D623DCB" w14:textId="77777777" w:rsidR="00E554A3" w:rsidRDefault="00000000">
      <w:pPr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단계</w:t>
      </w:r>
      <w:r>
        <w:rPr>
          <w:lang w:eastAsia="ko-KR"/>
        </w:rPr>
        <w:t xml:space="preserve"> (Epoch 1-30):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1CE97BE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∇L_spatial </w:t>
      </w:r>
      <w:r>
        <w:rPr>
          <w:lang w:eastAsia="ko-KR"/>
        </w:rPr>
        <w:t>에서</w:t>
      </w:r>
      <w:r>
        <w:rPr>
          <w:lang w:eastAsia="ko-KR"/>
        </w:rPr>
        <w:t xml:space="preserve">  0</w:t>
      </w:r>
    </w:p>
    <w:p w14:paraId="4443EB2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∇L_channel </w:t>
      </w:r>
      <w:r>
        <w:rPr>
          <w:lang w:eastAsia="ko-KR"/>
        </w:rPr>
        <w:t>에서</w:t>
      </w:r>
      <w:r>
        <w:rPr>
          <w:lang w:eastAsia="ko-KR"/>
        </w:rPr>
        <w:t xml:space="preserve">  0</w:t>
      </w:r>
    </w:p>
    <w:p w14:paraId="7CA0BF2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∇L_context </w:t>
      </w:r>
      <w:r>
        <w:rPr>
          <w:lang w:eastAsia="ko-KR"/>
        </w:rPr>
        <w:t>에서</w:t>
      </w:r>
      <w:r>
        <w:rPr>
          <w:lang w:eastAsia="ko-KR"/>
        </w:rPr>
        <w:t xml:space="preserve">  0</w:t>
      </w:r>
    </w:p>
    <w:p w14:paraId="3DD3589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λ</w:t>
      </w:r>
      <w:r>
        <w:rPr>
          <w:lang w:eastAsia="ko-KR"/>
        </w:rPr>
        <w:t xml:space="preserve"> ≈ 0.1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>)</w:t>
      </w:r>
    </w:p>
    <w:p w14:paraId="6FFBB0FD" w14:textId="77777777" w:rsidR="00E554A3" w:rsidRDefault="00000000">
      <w:pPr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단계</w:t>
      </w:r>
      <w:r>
        <w:rPr>
          <w:lang w:eastAsia="ko-KR"/>
        </w:rPr>
        <w:t xml:space="preserve"> (Epoch 31-60):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분화</w:t>
      </w:r>
    </w:p>
    <w:p w14:paraId="25C1C2F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특화된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확립</w:t>
      </w:r>
    </w:p>
    <w:p w14:paraId="156124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그래디언트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4ABB262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λ</w:t>
      </w:r>
      <w:r>
        <w:rPr>
          <w:lang w:eastAsia="ko-KR"/>
        </w:rPr>
        <w:t xml:space="preserve"> ≈ 0.5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)</w:t>
      </w:r>
    </w:p>
    <w:p w14:paraId="08B42B4C" w14:textId="77777777" w:rsidR="00E554A3" w:rsidRDefault="00000000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단계</w:t>
      </w:r>
      <w:r>
        <w:rPr>
          <w:lang w:eastAsia="ko-KR"/>
        </w:rPr>
        <w:t xml:space="preserve"> (Epoch 61-100): </w:t>
      </w:r>
      <w:r>
        <w:rPr>
          <w:lang w:eastAsia="ko-KR"/>
        </w:rPr>
        <w:t>시너지</w:t>
      </w:r>
      <w:r>
        <w:rPr>
          <w:lang w:eastAsia="ko-KR"/>
        </w:rPr>
        <w:t xml:space="preserve"> </w:t>
      </w:r>
      <w:r>
        <w:rPr>
          <w:lang w:eastAsia="ko-KR"/>
        </w:rPr>
        <w:t>발현</w:t>
      </w:r>
      <w:r>
        <w:rPr>
          <w:lang w:eastAsia="ko-KR"/>
        </w:rPr>
        <w:t xml:space="preserve"> ⭐</w:t>
      </w:r>
    </w:p>
    <w:p w14:paraId="02EDB6C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융합층이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74891A7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보완적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4ACA7B2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λ</w:t>
      </w:r>
      <w:r>
        <w:rPr>
          <w:lang w:eastAsia="ko-KR"/>
        </w:rPr>
        <w:t xml:space="preserve"> ≈ 0.9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  <w:r>
        <w:rPr>
          <w:lang w:eastAsia="ko-KR"/>
        </w:rPr>
        <w:t>)</w:t>
      </w:r>
    </w:p>
    <w:p w14:paraId="54E3E2EF" w14:textId="77777777" w:rsidR="00E554A3" w:rsidRDefault="00000000">
      <w:r>
        <w:rPr>
          <w:lang w:eastAsia="ko-KR"/>
        </w:rPr>
        <w:t xml:space="preserve">-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폭발</w:t>
      </w:r>
      <w:r>
        <w:rPr>
          <w:lang w:eastAsia="ko-KR"/>
        </w:rPr>
        <w:t xml:space="preserve">! </w:t>
      </w:r>
      <w:r>
        <w:t>(+12.6%p in 25 epochs)</w:t>
      </w:r>
    </w:p>
    <w:p w14:paraId="4585BB26" w14:textId="77777777" w:rsidR="00E554A3" w:rsidRDefault="00000000">
      <w:r>
        <w:t>수학적</w:t>
      </w:r>
      <w:r>
        <w:t xml:space="preserve"> </w:t>
      </w:r>
      <w:r>
        <w:t>모델링</w:t>
      </w:r>
      <w:r>
        <w:t>:</w:t>
      </w:r>
    </w:p>
    <w:p w14:paraId="36696FDB" w14:textId="77777777" w:rsidR="00E554A3" w:rsidRDefault="00000000">
      <w:r>
        <w:t>P(t) = P_max / (1 + e^(-(t-t_bloom)/τ))</w:t>
      </w:r>
    </w:p>
    <w:p w14:paraId="05F4F03D" w14:textId="77777777" w:rsidR="00E554A3" w:rsidRDefault="00000000">
      <w:r>
        <w:t>여기서</w:t>
      </w:r>
      <w:r>
        <w:t>:</w:t>
      </w:r>
    </w:p>
    <w:p w14:paraId="20B1192C" w14:textId="77777777" w:rsidR="00E554A3" w:rsidRDefault="00000000">
      <w:r>
        <w:t>- t_bloom = 51 epochs (</w:t>
      </w:r>
      <w:r>
        <w:t>개화</w:t>
      </w:r>
      <w:r>
        <w:t xml:space="preserve"> </w:t>
      </w:r>
      <w:r>
        <w:t>시작점</w:t>
      </w:r>
      <w:r>
        <w:t>)</w:t>
      </w:r>
    </w:p>
    <w:p w14:paraId="451F6BA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τ</w:t>
      </w:r>
      <w:r>
        <w:rPr>
          <w:lang w:eastAsia="ko-KR"/>
        </w:rPr>
        <w:t xml:space="preserve"> = 12 epochs (</w:t>
      </w:r>
      <w:r>
        <w:rPr>
          <w:lang w:eastAsia="ko-KR"/>
        </w:rPr>
        <w:t>시그모이드</w:t>
      </w:r>
      <w:r>
        <w:rPr>
          <w:lang w:eastAsia="ko-KR"/>
        </w:rPr>
        <w:t xml:space="preserve"> </w:t>
      </w:r>
      <w:r>
        <w:rPr>
          <w:lang w:eastAsia="ko-KR"/>
        </w:rPr>
        <w:t>기울기</w:t>
      </w:r>
      <w:r>
        <w:rPr>
          <w:lang w:eastAsia="ko-KR"/>
        </w:rPr>
        <w:t>)</w:t>
      </w:r>
    </w:p>
    <w:p w14:paraId="6170AD45" w14:textId="77777777" w:rsidR="00E554A3" w:rsidRDefault="00000000">
      <w:pPr>
        <w:rPr>
          <w:lang w:eastAsia="ko-KR"/>
        </w:rPr>
      </w:pPr>
      <w:r>
        <w:rPr>
          <w:lang w:eastAsia="ko-KR"/>
        </w:rPr>
        <w:t>- P_max = 91.7% (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)</w:t>
      </w:r>
    </w:p>
    <w:p w14:paraId="3AB4093B" w14:textId="77777777" w:rsidR="00E554A3" w:rsidRDefault="00000000">
      <w:pPr>
        <w:rPr>
          <w:lang w:eastAsia="ko-KR"/>
        </w:rPr>
      </w:pP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>:</w:t>
      </w:r>
    </w:p>
    <w:p w14:paraId="27D2FC1E" w14:textId="77777777" w:rsidR="00E554A3" w:rsidRDefault="00000000">
      <w:pPr>
        <w:rPr>
          <w:lang w:eastAsia="ko-KR"/>
        </w:rPr>
      </w:pPr>
      <w:r>
        <w:rPr>
          <w:lang w:eastAsia="ko-KR"/>
        </w:rPr>
        <w:t>- t_bloom: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분화된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</w:p>
    <w:p w14:paraId="641EE30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τ</w:t>
      </w:r>
      <w:r>
        <w:rPr>
          <w:lang w:eastAsia="ko-KR"/>
        </w:rPr>
        <w:t xml:space="preserve">: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</w:p>
    <w:p w14:paraId="0FF7DB4F" w14:textId="77777777" w:rsidR="00E554A3" w:rsidRDefault="00000000">
      <w:pPr>
        <w:rPr>
          <w:lang w:eastAsia="ko-KR"/>
        </w:rPr>
      </w:pPr>
      <w:r>
        <w:rPr>
          <w:lang w:eastAsia="ko-KR"/>
        </w:rPr>
        <w:t>YOLOv8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수렴했는가</w:t>
      </w:r>
      <w:r>
        <w:rPr>
          <w:lang w:eastAsia="ko-KR"/>
        </w:rPr>
        <w:t>?</w:t>
      </w:r>
    </w:p>
    <w:p w14:paraId="32A52AC9" w14:textId="77777777" w:rsidR="00E554A3" w:rsidRDefault="00000000">
      <w:pPr>
        <w:rPr>
          <w:lang w:eastAsia="ko-KR"/>
        </w:rPr>
      </w:pPr>
      <w:r>
        <w:rPr>
          <w:lang w:eastAsia="ko-KR"/>
        </w:rPr>
        <w:t>YOLOv8</w:t>
      </w:r>
      <w:r>
        <w:rPr>
          <w:lang w:eastAsia="ko-KR"/>
        </w:rPr>
        <w:t>의</w:t>
      </w:r>
      <w:r>
        <w:rPr>
          <w:lang w:eastAsia="ko-KR"/>
        </w:rPr>
        <w:t xml:space="preserve"> C2f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2-path </w:t>
      </w:r>
      <w:r>
        <w:rPr>
          <w:lang w:eastAsia="ko-KR"/>
        </w:rPr>
        <w:t>구조로</w:t>
      </w:r>
      <w:r>
        <w:rPr>
          <w:lang w:eastAsia="ko-KR"/>
        </w:rPr>
        <w:t xml:space="preserve">, </w:t>
      </w:r>
      <w:r>
        <w:rPr>
          <w:lang w:eastAsia="ko-KR"/>
        </w:rPr>
        <w:t>복잡도가</w:t>
      </w:r>
      <w:r>
        <w:rPr>
          <w:lang w:eastAsia="ko-KR"/>
        </w:rPr>
        <w:t xml:space="preserve"> </w:t>
      </w:r>
      <w:r>
        <w:rPr>
          <w:lang w:eastAsia="ko-KR"/>
        </w:rPr>
        <w:t>낮아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수렴하지만</w:t>
      </w:r>
      <w:r>
        <w:rPr>
          <w:lang w:eastAsia="ko-KR"/>
        </w:rPr>
        <w:t xml:space="preserve"> </w:t>
      </w:r>
      <w:r>
        <w:rPr>
          <w:lang w:eastAsia="ko-KR"/>
        </w:rPr>
        <w:t>표현력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:</w:t>
      </w:r>
    </w:p>
    <w:p w14:paraId="056726A2" w14:textId="77777777" w:rsidR="00E554A3" w:rsidRDefault="00000000">
      <w:pPr>
        <w:rPr>
          <w:lang w:eastAsia="ko-KR"/>
        </w:rPr>
      </w:pPr>
      <w:r>
        <w:rPr>
          <w:lang w:eastAsia="ko-KR"/>
        </w:rPr>
        <w:t>C2f: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 2^2 = 4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6141BE83" w14:textId="77777777" w:rsidR="00E554A3" w:rsidRDefault="00000000">
      <w:pPr>
        <w:rPr>
          <w:lang w:eastAsia="ko-KR"/>
        </w:rPr>
      </w:pPr>
      <w:r>
        <w:rPr>
          <w:lang w:eastAsia="ko-KR"/>
        </w:rPr>
        <w:t>C2PSA: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 2^3 = 8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32368121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YOLO11</w:t>
      </w:r>
      <w:r>
        <w:rPr>
          <w:lang w:eastAsia="ko-KR"/>
        </w:rPr>
        <w:t>은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004AB26" w14:textId="77777777" w:rsidR="00E554A3" w:rsidRDefault="00000000">
      <w:pPr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시간도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>)</w:t>
      </w:r>
    </w:p>
    <w:p w14:paraId="7E26BAA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제조업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</w:p>
    <w:p w14:paraId="2ED4720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:</w:t>
      </w:r>
    </w:p>
    <w:p w14:paraId="2726BDF9" w14:textId="77777777" w:rsidR="00E554A3" w:rsidRDefault="00000000">
      <w:p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전환점은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양보다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입증한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1452CDFB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패러다임은</w:t>
      </w:r>
    </w:p>
    <w:p w14:paraId="47B4C577" w14:textId="77777777" w:rsidR="00E554A3" w:rsidRDefault="00000000">
      <w:pPr>
        <w:rPr>
          <w:lang w:eastAsia="ko-KR"/>
        </w:rPr>
      </w:pPr>
      <w:r>
        <w:rPr>
          <w:lang w:eastAsia="ko-KR"/>
        </w:rPr>
        <w:t>"1,000</w:t>
      </w:r>
      <w:r>
        <w:rPr>
          <w:lang w:eastAsia="ko-KR"/>
        </w:rPr>
        <w:t>장에서</w:t>
      </w:r>
      <w:r>
        <w:rPr>
          <w:lang w:eastAsia="ko-KR"/>
        </w:rPr>
        <w:t xml:space="preserve"> 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수집해야만</w:t>
      </w:r>
      <w:r>
        <w:rPr>
          <w:lang w:eastAsia="ko-KR"/>
        </w:rPr>
        <w:t xml:space="preserve"> AI </w:t>
      </w:r>
      <w:r>
        <w:rPr>
          <w:lang w:eastAsia="ko-KR"/>
        </w:rPr>
        <w:t>도입이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>.</w:t>
      </w:r>
    </w:p>
    <w:p w14:paraId="7D08314E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중소기업에게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장벽으로</w:t>
      </w:r>
      <w:r>
        <w:rPr>
          <w:lang w:eastAsia="ko-KR"/>
        </w:rPr>
        <w:t xml:space="preserve"> </w:t>
      </w:r>
      <w:r>
        <w:rPr>
          <w:lang w:eastAsia="ko-KR"/>
        </w:rPr>
        <w:t>작용하며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$100,000</w:t>
      </w:r>
      <w:r>
        <w:rPr>
          <w:lang w:eastAsia="ko-KR"/>
        </w:rPr>
        <w:t>에서</w:t>
      </w:r>
      <w:r>
        <w:rPr>
          <w:lang w:eastAsia="ko-KR"/>
        </w:rPr>
        <w:t xml:space="preserve"> $500,000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달하게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3E587DB0" w14:textId="77777777" w:rsidR="00E554A3" w:rsidRDefault="00000000">
      <w:pPr>
        <w:rPr>
          <w:lang w:eastAsia="ko-KR"/>
        </w:rPr>
      </w:pP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패러다임은</w:t>
      </w:r>
    </w:p>
    <w:p w14:paraId="63DAA89E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300~500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전이학습만으로도</w:t>
      </w:r>
      <w:r>
        <w:rPr>
          <w:lang w:eastAsia="ko-KR"/>
        </w:rPr>
        <w:t xml:space="preserve"> 90%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5683B3E0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AI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접근성을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향상시키며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$30,000~$50,000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70%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15988998" w14:textId="77777777" w:rsidR="00E554A3" w:rsidRDefault="00000000">
      <w:pPr>
        <w:rPr>
          <w:lang w:eastAsia="ko-KR"/>
        </w:rPr>
      </w:pP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(X-ray, </w:t>
      </w:r>
      <w:r>
        <w:rPr>
          <w:lang w:eastAsia="ko-KR"/>
        </w:rPr>
        <w:t>현미경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17E3514E" w14:textId="77777777" w:rsidR="00E554A3" w:rsidRDefault="00000000">
      <w:pPr>
        <w:rPr>
          <w:lang w:eastAsia="ko-KR"/>
        </w:rPr>
      </w:pPr>
      <w:r>
        <w:rPr>
          <w:lang w:eastAsia="ko-KR"/>
        </w:rPr>
        <w:t>전환</w:t>
      </w:r>
      <w:r>
        <w:rPr>
          <w:lang w:eastAsia="ko-KR"/>
        </w:rPr>
        <w:t xml:space="preserve"> 2: "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vs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"</w:t>
      </w:r>
    </w:p>
    <w:p w14:paraId="06B2E2F3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관행</w:t>
      </w:r>
      <w:r>
        <w:rPr>
          <w:lang w:eastAsia="ko-KR"/>
        </w:rPr>
        <w:t>:</w:t>
      </w:r>
    </w:p>
    <w:p w14:paraId="17B92DF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"20-50 </w:t>
      </w:r>
      <w:r>
        <w:rPr>
          <w:lang w:eastAsia="ko-KR"/>
        </w:rPr>
        <w:t>에포크로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프로토타이핑</w:t>
      </w:r>
      <w:r>
        <w:rPr>
          <w:lang w:eastAsia="ko-KR"/>
        </w:rPr>
        <w:t>"</w:t>
      </w:r>
    </w:p>
    <w:p w14:paraId="362429BA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16.1% </w:t>
      </w:r>
      <w:r>
        <w:rPr>
          <w:lang w:eastAsia="ko-KR"/>
        </w:rPr>
        <w:t>과소평가</w:t>
      </w:r>
    </w:p>
    <w:p w14:paraId="2461A0BC" w14:textId="77777777" w:rsidR="00E554A3" w:rsidRDefault="00000000">
      <w:pPr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</w:t>
      </w:r>
    </w:p>
    <w:p w14:paraId="50600FC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"100+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"</w:t>
      </w:r>
    </w:p>
    <w:p w14:paraId="104B44EE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$2-5</w:t>
      </w:r>
      <w:r>
        <w:rPr>
          <w:lang w:eastAsia="ko-KR"/>
        </w:rPr>
        <w:t>로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2A011F0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ROI 10,000% (</w:t>
      </w:r>
      <w:r>
        <w:rPr>
          <w:lang w:eastAsia="ko-KR"/>
        </w:rPr>
        <w:t>연간</w:t>
      </w:r>
      <w:r>
        <w:rPr>
          <w:lang w:eastAsia="ko-KR"/>
        </w:rPr>
        <w:t xml:space="preserve"> $50K-200K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41DCF5DC" w14:textId="77777777" w:rsidR="00E554A3" w:rsidRDefault="00000000">
      <w:pPr>
        <w:rPr>
          <w:lang w:eastAsia="ko-KR"/>
        </w:rPr>
      </w:pPr>
      <w:r>
        <w:rPr>
          <w:lang w:eastAsia="ko-KR"/>
        </w:rPr>
        <w:t>전환</w:t>
      </w:r>
      <w:r>
        <w:rPr>
          <w:lang w:eastAsia="ko-KR"/>
        </w:rPr>
        <w:t xml:space="preserve"> 3: "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vs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"</w:t>
      </w:r>
    </w:p>
    <w:p w14:paraId="54D0D24F" w14:textId="77777777" w:rsidR="00E554A3" w:rsidRDefault="00000000">
      <w:pPr>
        <w:rPr>
          <w:lang w:eastAsia="ko-KR"/>
        </w:rPr>
      </w:pPr>
      <w:r>
        <w:rPr>
          <w:lang w:eastAsia="ko-KR"/>
        </w:rPr>
        <w:t>76.9% (50 epochs):</w:t>
      </w:r>
    </w:p>
    <w:p w14:paraId="6A2115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역할</w:t>
      </w:r>
      <w:r>
        <w:rPr>
          <w:lang w:eastAsia="ko-KR"/>
        </w:rPr>
        <w:t xml:space="preserve">: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</w:p>
    <w:p w14:paraId="123A83A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활용</w:t>
      </w:r>
      <w:r>
        <w:rPr>
          <w:lang w:eastAsia="ko-KR"/>
        </w:rPr>
        <w:t xml:space="preserve">: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하이라이트</w:t>
      </w:r>
    </w:p>
    <w:p w14:paraId="69D8D03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인력</w:t>
      </w:r>
      <w:r>
        <w:rPr>
          <w:lang w:eastAsia="ko-KR"/>
        </w:rPr>
        <w:t>: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(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>)</w:t>
      </w:r>
    </w:p>
    <w:p w14:paraId="3DB7C8AF" w14:textId="77777777" w:rsidR="00E554A3" w:rsidRDefault="00000000">
      <w:pPr>
        <w:rPr>
          <w:lang w:eastAsia="ko-KR"/>
        </w:rPr>
      </w:pPr>
      <w:r>
        <w:rPr>
          <w:lang w:eastAsia="ko-KR"/>
        </w:rPr>
        <w:t>91.7% (100 epochs):</w:t>
      </w:r>
    </w:p>
    <w:p w14:paraId="4E9AB61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역할</w:t>
      </w:r>
      <w:r>
        <w:rPr>
          <w:lang w:eastAsia="ko-KR"/>
        </w:rPr>
        <w:t xml:space="preserve">: </w:t>
      </w:r>
      <w:r>
        <w:rPr>
          <w:lang w:eastAsia="ko-KR"/>
        </w:rPr>
        <w:t>주도적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20488C5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활용</w:t>
      </w:r>
      <w:r>
        <w:rPr>
          <w:lang w:eastAsia="ko-KR"/>
        </w:rPr>
        <w:t xml:space="preserve">: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, </w:t>
      </w:r>
      <w:r>
        <w:rPr>
          <w:lang w:eastAsia="ko-KR"/>
        </w:rPr>
        <w:t>예외만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14:paraId="1A3D96D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인력</w:t>
      </w:r>
      <w:r>
        <w:rPr>
          <w:lang w:eastAsia="ko-KR"/>
        </w:rPr>
        <w:t>: 1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(</w:t>
      </w:r>
      <w:r>
        <w:rPr>
          <w:lang w:eastAsia="ko-KR"/>
        </w:rPr>
        <w:t>비용</w:t>
      </w:r>
      <w:r>
        <w:rPr>
          <w:lang w:eastAsia="ko-KR"/>
        </w:rPr>
        <w:t xml:space="preserve"> 67%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47D17646" w14:textId="77777777" w:rsidR="00E554A3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질적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49B33B0A" w14:textId="77777777" w:rsidR="00E554A3" w:rsidRDefault="00000000">
      <w:pPr>
        <w:pStyle w:val="3"/>
      </w:pPr>
      <w:r>
        <w:t xml:space="preserve">B. </w:t>
      </w:r>
      <w:r>
        <w:t>실용적</w:t>
      </w:r>
      <w:r>
        <w:t xml:space="preserve"> </w:t>
      </w:r>
      <w:r>
        <w:t>함의</w:t>
      </w:r>
    </w:p>
    <w:p w14:paraId="7BECBFC7" w14:textId="77777777" w:rsidR="00E554A3" w:rsidRDefault="00000000">
      <w:r>
        <w:t>그림</w:t>
      </w:r>
      <w:r>
        <w:t xml:space="preserve"> 9: </w:t>
      </w:r>
      <w:r>
        <w:t>성능</w:t>
      </w:r>
      <w:r>
        <w:t xml:space="preserve"> </w:t>
      </w:r>
      <w:r>
        <w:t>개선</w:t>
      </w:r>
      <w:r>
        <w:t xml:space="preserve"> </w:t>
      </w:r>
      <w:r>
        <w:t>종합</w:t>
      </w:r>
      <w:r>
        <w:t xml:space="preserve"> </w:t>
      </w:r>
      <w:r>
        <w:t>요약</w:t>
      </w:r>
    </w:p>
    <w:p w14:paraId="44862AA1" w14:textId="240AF474" w:rsidR="00E554A3" w:rsidRDefault="00000000">
      <w:pPr>
        <w:jc w:val="center"/>
      </w:pPr>
      <w:r w:rsidRPr="00FC1678">
        <w:rPr>
          <w:noProof/>
        </w:rPr>
        <w:pict w14:anchorId="35C9D18C">
          <v:shape id="Picture 10" o:spid="_x0000_i1025" type="#_x0000_t75" style="width:245pt;height:213pt;visibility:visible;mso-wrap-style:square">
            <v:imagedata r:id="rId16" o:title=""/>
          </v:shape>
        </w:pict>
      </w:r>
    </w:p>
    <w:p w14:paraId="6A1E4DB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9: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</w:p>
    <w:p w14:paraId="2798163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[Image Error: </w:t>
      </w:r>
      <w:r>
        <w:rPr>
          <w:lang w:eastAsia="ko-KR"/>
        </w:rPr>
        <w:t>그림</w:t>
      </w:r>
      <w:r>
        <w:rPr>
          <w:lang w:eastAsia="ko-KR"/>
        </w:rPr>
        <w:t xml:space="preserve"> 9: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>]</w:t>
      </w:r>
    </w:p>
    <w:p w14:paraId="1097E57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. </w:t>
      </w:r>
      <w:r>
        <w:rPr>
          <w:lang w:eastAsia="ko-KR"/>
        </w:rPr>
        <w:t>왼쪽은</w:t>
      </w:r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(Baseline 56.9% </w:t>
      </w:r>
      <w:r>
        <w:rPr>
          <w:lang w:eastAsia="ko-KR"/>
        </w:rPr>
        <w:t>에서</w:t>
      </w:r>
      <w:r>
        <w:rPr>
          <w:lang w:eastAsia="ko-KR"/>
        </w:rPr>
        <w:t xml:space="preserve">  Direct 72.3% </w:t>
      </w:r>
      <w:r>
        <w:rPr>
          <w:lang w:eastAsia="ko-KR"/>
        </w:rPr>
        <w:t>에서</w:t>
      </w:r>
      <w:r>
        <w:rPr>
          <w:lang w:eastAsia="ko-KR"/>
        </w:rPr>
        <w:t xml:space="preserve">  Domain Bridge 91.7%), </w:t>
      </w:r>
      <w:r>
        <w:rPr>
          <w:lang w:eastAsia="ko-KR"/>
        </w:rPr>
        <w:t>중앙은</w:t>
      </w:r>
      <w:r>
        <w:rPr>
          <w:lang w:eastAsia="ko-KR"/>
        </w:rPr>
        <w:t xml:space="preserve"> YOLO11 vs YOLOv8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(+29.4%p), </w:t>
      </w:r>
      <w:r>
        <w:rPr>
          <w:lang w:eastAsia="ko-KR"/>
        </w:rPr>
        <w:t>오른쪽은</w:t>
      </w:r>
      <w:r>
        <w:rPr>
          <w:lang w:eastAsia="ko-KR"/>
        </w:rPr>
        <w:t xml:space="preserve"> 100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곡선과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(Epoch 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전이학습과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혁신적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2E4AB8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038C88E3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r>
        <w:rPr>
          <w:lang w:eastAsia="ko-KR"/>
        </w:rPr>
        <w:t>유사도</w:t>
      </w:r>
      <w:r>
        <w:rPr>
          <w:lang w:eastAsia="ko-KR"/>
        </w:rPr>
        <w:t xml:space="preserve"> &gt;80%):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50"/>
        <w:gridCol w:w="1049"/>
        <w:gridCol w:w="1049"/>
        <w:gridCol w:w="1059"/>
        <w:gridCol w:w="1049"/>
      </w:tblGrid>
      <w:tr w:rsidR="00E554A3" w14:paraId="7AB66EB6" w14:textId="77777777">
        <w:tc>
          <w:tcPr>
            <w:tcW w:w="2074" w:type="dxa"/>
          </w:tcPr>
          <w:p w14:paraId="416C2111" w14:textId="77777777" w:rsidR="00E554A3" w:rsidRDefault="00000000">
            <w:r>
              <w:t>분야</w:t>
            </w:r>
          </w:p>
        </w:tc>
        <w:tc>
          <w:tcPr>
            <w:tcW w:w="2074" w:type="dxa"/>
          </w:tcPr>
          <w:p w14:paraId="6C3D5048" w14:textId="77777777" w:rsidR="00E554A3" w:rsidRDefault="00000000">
            <w:r>
              <w:t>유사도</w:t>
            </w:r>
          </w:p>
        </w:tc>
        <w:tc>
          <w:tcPr>
            <w:tcW w:w="2074" w:type="dxa"/>
          </w:tcPr>
          <w:p w14:paraId="073DC276" w14:textId="77777777" w:rsidR="00E554A3" w:rsidRDefault="00000000">
            <w:r>
              <w:t xml:space="preserve">Stage 1 </w:t>
            </w:r>
            <w:r>
              <w:t>데이터</w:t>
            </w:r>
          </w:p>
        </w:tc>
        <w:tc>
          <w:tcPr>
            <w:tcW w:w="2074" w:type="dxa"/>
          </w:tcPr>
          <w:p w14:paraId="6759D659" w14:textId="77777777" w:rsidR="00E554A3" w:rsidRDefault="00000000">
            <w:r>
              <w:t>예상</w:t>
            </w:r>
            <w:r>
              <w:t xml:space="preserve"> mAP50</w:t>
            </w:r>
          </w:p>
        </w:tc>
        <w:tc>
          <w:tcPr>
            <w:tcW w:w="2074" w:type="dxa"/>
          </w:tcPr>
          <w:p w14:paraId="7C80F7FC" w14:textId="77777777" w:rsidR="00E554A3" w:rsidRDefault="00000000">
            <w:r>
              <w:t>추가</w:t>
            </w:r>
            <w:r>
              <w:t xml:space="preserve"> </w:t>
            </w:r>
            <w:r>
              <w:t>작업</w:t>
            </w:r>
          </w:p>
        </w:tc>
      </w:tr>
      <w:tr w:rsidR="00E554A3" w14:paraId="3412C217" w14:textId="77777777">
        <w:tc>
          <w:tcPr>
            <w:tcW w:w="2074" w:type="dxa"/>
          </w:tcPr>
          <w:p w14:paraId="43C2392C" w14:textId="77777777" w:rsidR="00E554A3" w:rsidRDefault="00000000">
            <w:r>
              <w:t>용접</w:t>
            </w:r>
            <w:r>
              <w:t xml:space="preserve"> </w:t>
            </w:r>
            <w:r>
              <w:t>결함</w:t>
            </w:r>
            <w:r>
              <w:t xml:space="preserve"> (X-ray)</w:t>
            </w:r>
          </w:p>
        </w:tc>
        <w:tc>
          <w:tcPr>
            <w:tcW w:w="2074" w:type="dxa"/>
          </w:tcPr>
          <w:p w14:paraId="0D182CF9" w14:textId="77777777" w:rsidR="00E554A3" w:rsidRDefault="00000000">
            <w:r>
              <w:t>95%</w:t>
            </w:r>
          </w:p>
        </w:tc>
        <w:tc>
          <w:tcPr>
            <w:tcW w:w="2074" w:type="dxa"/>
          </w:tcPr>
          <w:p w14:paraId="7381F3B7" w14:textId="77777777" w:rsidR="00E554A3" w:rsidRDefault="00000000">
            <w:r>
              <w:t>동일</w:t>
            </w:r>
            <w:r>
              <w:t xml:space="preserve"> X-ray</w:t>
            </w:r>
          </w:p>
        </w:tc>
        <w:tc>
          <w:tcPr>
            <w:tcW w:w="2074" w:type="dxa"/>
          </w:tcPr>
          <w:p w14:paraId="5B6FBA93" w14:textId="77777777" w:rsidR="00E554A3" w:rsidRDefault="00000000">
            <w:r>
              <w:t>88-93%</w:t>
            </w:r>
          </w:p>
        </w:tc>
        <w:tc>
          <w:tcPr>
            <w:tcW w:w="2074" w:type="dxa"/>
          </w:tcPr>
          <w:p w14:paraId="6855866C" w14:textId="77777777" w:rsidR="00E554A3" w:rsidRDefault="00000000">
            <w:r>
              <w:t>거의</w:t>
            </w:r>
            <w:r>
              <w:t xml:space="preserve"> </w:t>
            </w:r>
            <w:r>
              <w:t>없음</w:t>
            </w:r>
          </w:p>
        </w:tc>
      </w:tr>
      <w:tr w:rsidR="00E554A3" w14:paraId="642FAFCE" w14:textId="77777777">
        <w:tc>
          <w:tcPr>
            <w:tcW w:w="2074" w:type="dxa"/>
          </w:tcPr>
          <w:p w14:paraId="4EACB290" w14:textId="77777777" w:rsidR="00E554A3" w:rsidRDefault="00000000">
            <w:r>
              <w:t>주조</w:t>
            </w:r>
            <w:r>
              <w:t xml:space="preserve"> </w:t>
            </w:r>
            <w:r>
              <w:t>결함</w:t>
            </w:r>
            <w:r>
              <w:t xml:space="preserve"> (X-ray)</w:t>
            </w:r>
          </w:p>
        </w:tc>
        <w:tc>
          <w:tcPr>
            <w:tcW w:w="2074" w:type="dxa"/>
          </w:tcPr>
          <w:p w14:paraId="524B1FB8" w14:textId="77777777" w:rsidR="00E554A3" w:rsidRDefault="00000000">
            <w:r>
              <w:t>90%</w:t>
            </w:r>
          </w:p>
        </w:tc>
        <w:tc>
          <w:tcPr>
            <w:tcW w:w="2074" w:type="dxa"/>
          </w:tcPr>
          <w:p w14:paraId="270CB4C8" w14:textId="77777777" w:rsidR="00E554A3" w:rsidRDefault="00000000">
            <w:r>
              <w:t>동일</w:t>
            </w:r>
            <w:r>
              <w:t xml:space="preserve"> X-ray</w:t>
            </w:r>
          </w:p>
        </w:tc>
        <w:tc>
          <w:tcPr>
            <w:tcW w:w="2074" w:type="dxa"/>
          </w:tcPr>
          <w:p w14:paraId="2D801574" w14:textId="77777777" w:rsidR="00E554A3" w:rsidRDefault="00000000">
            <w:r>
              <w:t>85-91%</w:t>
            </w:r>
          </w:p>
        </w:tc>
        <w:tc>
          <w:tcPr>
            <w:tcW w:w="2074" w:type="dxa"/>
          </w:tcPr>
          <w:p w14:paraId="25C3D0D8" w14:textId="77777777" w:rsidR="00E554A3" w:rsidRDefault="00000000">
            <w:r>
              <w:t>최소</w:t>
            </w:r>
          </w:p>
        </w:tc>
      </w:tr>
      <w:tr w:rsidR="00E554A3" w14:paraId="14C75575" w14:textId="77777777">
        <w:tc>
          <w:tcPr>
            <w:tcW w:w="2074" w:type="dxa"/>
          </w:tcPr>
          <w:p w14:paraId="14785AAA" w14:textId="77777777" w:rsidR="00E554A3" w:rsidRDefault="00000000">
            <w:r>
              <w:t>엔진</w:t>
            </w:r>
            <w:r>
              <w:t xml:space="preserve"> </w:t>
            </w:r>
            <w:r>
              <w:t>블록</w:t>
            </w:r>
          </w:p>
        </w:tc>
        <w:tc>
          <w:tcPr>
            <w:tcW w:w="2074" w:type="dxa"/>
          </w:tcPr>
          <w:p w14:paraId="683AE3A7" w14:textId="77777777" w:rsidR="00E554A3" w:rsidRDefault="00000000">
            <w:r>
              <w:t>85%</w:t>
            </w:r>
          </w:p>
        </w:tc>
        <w:tc>
          <w:tcPr>
            <w:tcW w:w="2074" w:type="dxa"/>
          </w:tcPr>
          <w:p w14:paraId="363C6AD7" w14:textId="77777777" w:rsidR="00E554A3" w:rsidRDefault="00000000">
            <w:r>
              <w:t>동일</w:t>
            </w:r>
            <w:r>
              <w:t xml:space="preserve"> X-ray</w:t>
            </w:r>
          </w:p>
        </w:tc>
        <w:tc>
          <w:tcPr>
            <w:tcW w:w="2074" w:type="dxa"/>
          </w:tcPr>
          <w:p w14:paraId="46DB8688" w14:textId="77777777" w:rsidR="00E554A3" w:rsidRDefault="00000000">
            <w:r>
              <w:t>82-88%</w:t>
            </w:r>
          </w:p>
        </w:tc>
        <w:tc>
          <w:tcPr>
            <w:tcW w:w="2074" w:type="dxa"/>
          </w:tcPr>
          <w:p w14:paraId="6EC4F3BC" w14:textId="77777777" w:rsidR="00E554A3" w:rsidRDefault="00000000">
            <w:r>
              <w:t>데이터</w:t>
            </w:r>
            <w:r>
              <w:t xml:space="preserve"> </w:t>
            </w:r>
            <w:r>
              <w:t>증강</w:t>
            </w:r>
          </w:p>
        </w:tc>
      </w:tr>
      <w:tr w:rsidR="00E554A3" w14:paraId="07F0D7A0" w14:textId="77777777">
        <w:tc>
          <w:tcPr>
            <w:tcW w:w="2074" w:type="dxa"/>
          </w:tcPr>
          <w:p w14:paraId="3E261B2F" w14:textId="77777777" w:rsidR="00E554A3" w:rsidRDefault="00000000">
            <w:r>
              <w:t>배터리</w:t>
            </w:r>
            <w:r>
              <w:t xml:space="preserve"> </w:t>
            </w:r>
            <w:r>
              <w:t>셀</w:t>
            </w:r>
            <w:r>
              <w:t xml:space="preserve"> (CT)</w:t>
            </w:r>
          </w:p>
        </w:tc>
        <w:tc>
          <w:tcPr>
            <w:tcW w:w="2074" w:type="dxa"/>
          </w:tcPr>
          <w:p w14:paraId="56ED9DF5" w14:textId="77777777" w:rsidR="00E554A3" w:rsidRDefault="00000000">
            <w:r>
              <w:t>80%</w:t>
            </w:r>
          </w:p>
        </w:tc>
        <w:tc>
          <w:tcPr>
            <w:tcW w:w="2074" w:type="dxa"/>
          </w:tcPr>
          <w:p w14:paraId="74D1AF92" w14:textId="77777777" w:rsidR="00E554A3" w:rsidRDefault="00000000">
            <w:r>
              <w:t xml:space="preserve">X-ray </w:t>
            </w:r>
            <w:r>
              <w:t>또는</w:t>
            </w:r>
            <w:r>
              <w:t xml:space="preserve"> CT</w:t>
            </w:r>
          </w:p>
        </w:tc>
        <w:tc>
          <w:tcPr>
            <w:tcW w:w="2074" w:type="dxa"/>
          </w:tcPr>
          <w:p w14:paraId="2B495FA3" w14:textId="77777777" w:rsidR="00E554A3" w:rsidRDefault="00000000">
            <w:r>
              <w:t>80-86%</w:t>
            </w:r>
          </w:p>
        </w:tc>
        <w:tc>
          <w:tcPr>
            <w:tcW w:w="2074" w:type="dxa"/>
          </w:tcPr>
          <w:p w14:paraId="38E6C3C3" w14:textId="77777777" w:rsidR="00E554A3" w:rsidRDefault="00000000">
            <w:r>
              <w:t xml:space="preserve">CT </w:t>
            </w:r>
            <w:r>
              <w:t>데이터</w:t>
            </w:r>
            <w:r>
              <w:t xml:space="preserve"> </w:t>
            </w:r>
            <w:r>
              <w:t>추가</w:t>
            </w:r>
          </w:p>
        </w:tc>
      </w:tr>
    </w:tbl>
    <w:p w14:paraId="3D8CC90D" w14:textId="77777777" w:rsidR="00E554A3" w:rsidRDefault="00000000">
      <w:r>
        <w:t>중간</w:t>
      </w:r>
      <w:r>
        <w:t xml:space="preserve"> </w:t>
      </w:r>
      <w:r>
        <w:t>적용</w:t>
      </w:r>
      <w:r>
        <w:t xml:space="preserve"> (</w:t>
      </w:r>
      <w:r>
        <w:t>유사도</w:t>
      </w:r>
      <w:r>
        <w:t xml:space="preserve"> 50-80%):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15"/>
        <w:gridCol w:w="1015"/>
        <w:gridCol w:w="1016"/>
        <w:gridCol w:w="1026"/>
        <w:gridCol w:w="1184"/>
      </w:tblGrid>
      <w:tr w:rsidR="00E554A3" w14:paraId="640E4036" w14:textId="77777777">
        <w:tc>
          <w:tcPr>
            <w:tcW w:w="2074" w:type="dxa"/>
          </w:tcPr>
          <w:p w14:paraId="5D09CCD7" w14:textId="77777777" w:rsidR="00E554A3" w:rsidRDefault="00000000">
            <w:r>
              <w:t>분야</w:t>
            </w:r>
          </w:p>
        </w:tc>
        <w:tc>
          <w:tcPr>
            <w:tcW w:w="2074" w:type="dxa"/>
          </w:tcPr>
          <w:p w14:paraId="5C043B21" w14:textId="77777777" w:rsidR="00E554A3" w:rsidRDefault="00000000">
            <w:r>
              <w:t>유사도</w:t>
            </w:r>
          </w:p>
        </w:tc>
        <w:tc>
          <w:tcPr>
            <w:tcW w:w="2074" w:type="dxa"/>
          </w:tcPr>
          <w:p w14:paraId="295D57D4" w14:textId="77777777" w:rsidR="00E554A3" w:rsidRDefault="00000000">
            <w:r>
              <w:t xml:space="preserve">Stage 1 </w:t>
            </w:r>
            <w:r>
              <w:t>데이터</w:t>
            </w:r>
          </w:p>
        </w:tc>
        <w:tc>
          <w:tcPr>
            <w:tcW w:w="2074" w:type="dxa"/>
          </w:tcPr>
          <w:p w14:paraId="7CFF16A3" w14:textId="77777777" w:rsidR="00E554A3" w:rsidRDefault="00000000">
            <w:r>
              <w:t>예상</w:t>
            </w:r>
            <w:r>
              <w:t xml:space="preserve"> mAP50</w:t>
            </w:r>
          </w:p>
        </w:tc>
        <w:tc>
          <w:tcPr>
            <w:tcW w:w="2074" w:type="dxa"/>
          </w:tcPr>
          <w:p w14:paraId="61145503" w14:textId="77777777" w:rsidR="00E554A3" w:rsidRDefault="00000000">
            <w:r>
              <w:t>추가</w:t>
            </w:r>
            <w:r>
              <w:t xml:space="preserve"> </w:t>
            </w:r>
            <w:r>
              <w:t>작업</w:t>
            </w:r>
          </w:p>
        </w:tc>
      </w:tr>
      <w:tr w:rsidR="00E554A3" w14:paraId="4AF40A2D" w14:textId="77777777">
        <w:tc>
          <w:tcPr>
            <w:tcW w:w="2074" w:type="dxa"/>
          </w:tcPr>
          <w:p w14:paraId="11C23595" w14:textId="77777777" w:rsidR="00E554A3" w:rsidRDefault="00000000">
            <w:r>
              <w:t xml:space="preserve">PCB </w:t>
            </w:r>
            <w:r>
              <w:t>결함</w:t>
            </w:r>
          </w:p>
        </w:tc>
        <w:tc>
          <w:tcPr>
            <w:tcW w:w="2074" w:type="dxa"/>
          </w:tcPr>
          <w:p w14:paraId="628E4010" w14:textId="77777777" w:rsidR="00E554A3" w:rsidRDefault="00000000">
            <w:r>
              <w:t>65%</w:t>
            </w:r>
          </w:p>
        </w:tc>
        <w:tc>
          <w:tcPr>
            <w:tcW w:w="2074" w:type="dxa"/>
          </w:tcPr>
          <w:p w14:paraId="063C82BA" w14:textId="77777777" w:rsidR="00E554A3" w:rsidRDefault="00000000">
            <w:r>
              <w:t>전자</w:t>
            </w:r>
            <w:r>
              <w:t xml:space="preserve"> </w:t>
            </w:r>
            <w:r>
              <w:t>결함</w:t>
            </w:r>
            <w:r>
              <w:t xml:space="preserve"> DB</w:t>
            </w:r>
          </w:p>
        </w:tc>
        <w:tc>
          <w:tcPr>
            <w:tcW w:w="2074" w:type="dxa"/>
          </w:tcPr>
          <w:p w14:paraId="5A6FD609" w14:textId="77777777" w:rsidR="00E554A3" w:rsidRDefault="00000000">
            <w:r>
              <w:t>75-85%</w:t>
            </w:r>
          </w:p>
        </w:tc>
        <w:tc>
          <w:tcPr>
            <w:tcW w:w="2074" w:type="dxa"/>
          </w:tcPr>
          <w:p w14:paraId="0F730784" w14:textId="77777777" w:rsidR="00E554A3" w:rsidRDefault="00000000">
            <w:r>
              <w:t>새</w:t>
            </w:r>
            <w:r>
              <w:t xml:space="preserve"> Stage 1</w:t>
            </w:r>
          </w:p>
        </w:tc>
      </w:tr>
      <w:tr w:rsidR="00E554A3" w14:paraId="4C1490B6" w14:textId="77777777">
        <w:tc>
          <w:tcPr>
            <w:tcW w:w="2074" w:type="dxa"/>
          </w:tcPr>
          <w:p w14:paraId="0F37352B" w14:textId="77777777" w:rsidR="00E554A3" w:rsidRDefault="00000000">
            <w:r>
              <w:t>반도체</w:t>
            </w:r>
            <w:r>
              <w:t xml:space="preserve"> </w:t>
            </w:r>
            <w:r>
              <w:t>웨이퍼</w:t>
            </w:r>
          </w:p>
        </w:tc>
        <w:tc>
          <w:tcPr>
            <w:tcW w:w="2074" w:type="dxa"/>
          </w:tcPr>
          <w:p w14:paraId="53FF7DC6" w14:textId="77777777" w:rsidR="00E554A3" w:rsidRDefault="00000000">
            <w:r>
              <w:t>60%</w:t>
            </w:r>
          </w:p>
        </w:tc>
        <w:tc>
          <w:tcPr>
            <w:tcW w:w="2074" w:type="dxa"/>
          </w:tcPr>
          <w:p w14:paraId="0B88F5E4" w14:textId="77777777" w:rsidR="00E554A3" w:rsidRDefault="00000000">
            <w:r>
              <w:t>현미경</w:t>
            </w:r>
            <w:r>
              <w:t xml:space="preserve"> </w:t>
            </w:r>
            <w:r>
              <w:t>이미지</w:t>
            </w:r>
          </w:p>
        </w:tc>
        <w:tc>
          <w:tcPr>
            <w:tcW w:w="2074" w:type="dxa"/>
          </w:tcPr>
          <w:p w14:paraId="204DE0F4" w14:textId="77777777" w:rsidR="00E554A3" w:rsidRDefault="00000000">
            <w:r>
              <w:t>70-82%</w:t>
            </w:r>
          </w:p>
        </w:tc>
        <w:tc>
          <w:tcPr>
            <w:tcW w:w="2074" w:type="dxa"/>
          </w:tcPr>
          <w:p w14:paraId="66BBC229" w14:textId="77777777" w:rsidR="00E554A3" w:rsidRDefault="00000000">
            <w:r>
              <w:t>고해상도</w:t>
            </w:r>
            <w:r>
              <w:t xml:space="preserve"> </w:t>
            </w:r>
            <w:r>
              <w:t>대응</w:t>
            </w:r>
          </w:p>
        </w:tc>
      </w:tr>
      <w:tr w:rsidR="00E554A3" w14:paraId="1F87C409" w14:textId="77777777">
        <w:tc>
          <w:tcPr>
            <w:tcW w:w="2074" w:type="dxa"/>
          </w:tcPr>
          <w:p w14:paraId="4C006C96" w14:textId="77777777" w:rsidR="00E554A3" w:rsidRDefault="00000000">
            <w:r>
              <w:t>강철</w:t>
            </w:r>
            <w:r>
              <w:t xml:space="preserve"> </w:t>
            </w:r>
            <w:r>
              <w:t>표면</w:t>
            </w:r>
          </w:p>
        </w:tc>
        <w:tc>
          <w:tcPr>
            <w:tcW w:w="2074" w:type="dxa"/>
          </w:tcPr>
          <w:p w14:paraId="4752817F" w14:textId="77777777" w:rsidR="00E554A3" w:rsidRDefault="00000000">
            <w:r>
              <w:t>55%</w:t>
            </w:r>
          </w:p>
        </w:tc>
        <w:tc>
          <w:tcPr>
            <w:tcW w:w="2074" w:type="dxa"/>
          </w:tcPr>
          <w:p w14:paraId="433EB828" w14:textId="77777777" w:rsidR="00E554A3" w:rsidRDefault="00000000">
            <w:r>
              <w:t>표면</w:t>
            </w:r>
            <w:r>
              <w:t xml:space="preserve"> </w:t>
            </w:r>
            <w:r>
              <w:t>결함</w:t>
            </w:r>
            <w:r>
              <w:t xml:space="preserve"> DB</w:t>
            </w:r>
          </w:p>
        </w:tc>
        <w:tc>
          <w:tcPr>
            <w:tcW w:w="2074" w:type="dxa"/>
          </w:tcPr>
          <w:p w14:paraId="582BBA42" w14:textId="77777777" w:rsidR="00E554A3" w:rsidRDefault="00000000">
            <w:r>
              <w:t>68-78%</w:t>
            </w:r>
          </w:p>
        </w:tc>
        <w:tc>
          <w:tcPr>
            <w:tcW w:w="2074" w:type="dxa"/>
          </w:tcPr>
          <w:p w14:paraId="20956D1D" w14:textId="77777777" w:rsidR="00E554A3" w:rsidRDefault="00000000">
            <w:r>
              <w:t xml:space="preserve">RGB </w:t>
            </w:r>
            <w:r>
              <w:t>처리</w:t>
            </w:r>
          </w:p>
        </w:tc>
      </w:tr>
    </w:tbl>
    <w:p w14:paraId="36784039" w14:textId="77777777" w:rsidR="00E554A3" w:rsidRDefault="00000000">
      <w:r>
        <w:t>낮은</w:t>
      </w:r>
      <w:r>
        <w:t xml:space="preserve"> </w:t>
      </w:r>
      <w:r>
        <w:t>적용</w:t>
      </w:r>
      <w:r>
        <w:t xml:space="preserve"> (</w:t>
      </w:r>
      <w:r>
        <w:t>유사도</w:t>
      </w:r>
      <w:r>
        <w:t xml:space="preserve"> &lt;50%):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016"/>
        <w:gridCol w:w="1016"/>
        <w:gridCol w:w="1026"/>
        <w:gridCol w:w="1352"/>
      </w:tblGrid>
      <w:tr w:rsidR="00E554A3" w14:paraId="2BD649D1" w14:textId="77777777">
        <w:tc>
          <w:tcPr>
            <w:tcW w:w="2074" w:type="dxa"/>
          </w:tcPr>
          <w:p w14:paraId="3E4491F7" w14:textId="77777777" w:rsidR="00E554A3" w:rsidRDefault="00000000">
            <w:r>
              <w:t>분야</w:t>
            </w:r>
          </w:p>
        </w:tc>
        <w:tc>
          <w:tcPr>
            <w:tcW w:w="2074" w:type="dxa"/>
          </w:tcPr>
          <w:p w14:paraId="67A0809A" w14:textId="77777777" w:rsidR="00E554A3" w:rsidRDefault="00000000">
            <w:r>
              <w:t>유사도</w:t>
            </w:r>
          </w:p>
        </w:tc>
        <w:tc>
          <w:tcPr>
            <w:tcW w:w="2074" w:type="dxa"/>
          </w:tcPr>
          <w:p w14:paraId="137285EA" w14:textId="77777777" w:rsidR="00E554A3" w:rsidRDefault="00000000">
            <w:r>
              <w:t xml:space="preserve">Stage 1 </w:t>
            </w:r>
            <w:r>
              <w:t>데이터</w:t>
            </w:r>
          </w:p>
        </w:tc>
        <w:tc>
          <w:tcPr>
            <w:tcW w:w="2074" w:type="dxa"/>
          </w:tcPr>
          <w:p w14:paraId="2B88200D" w14:textId="77777777" w:rsidR="00E554A3" w:rsidRDefault="00000000">
            <w:r>
              <w:t>예상</w:t>
            </w:r>
            <w:r>
              <w:t xml:space="preserve"> mAP50</w:t>
            </w:r>
          </w:p>
        </w:tc>
        <w:tc>
          <w:tcPr>
            <w:tcW w:w="2074" w:type="dxa"/>
          </w:tcPr>
          <w:p w14:paraId="2042557C" w14:textId="77777777" w:rsidR="00E554A3" w:rsidRDefault="00000000">
            <w:r>
              <w:t>추가</w:t>
            </w:r>
            <w:r>
              <w:t xml:space="preserve"> </w:t>
            </w:r>
            <w:r>
              <w:t>작업</w:t>
            </w:r>
          </w:p>
        </w:tc>
      </w:tr>
      <w:tr w:rsidR="00E554A3" w14:paraId="080778E8" w14:textId="77777777">
        <w:tc>
          <w:tcPr>
            <w:tcW w:w="2074" w:type="dxa"/>
          </w:tcPr>
          <w:p w14:paraId="56DAB39C" w14:textId="77777777" w:rsidR="00E554A3" w:rsidRDefault="00000000">
            <w:r>
              <w:t>직물</w:t>
            </w:r>
            <w:r>
              <w:t xml:space="preserve"> </w:t>
            </w:r>
            <w:r>
              <w:t>결함</w:t>
            </w:r>
          </w:p>
        </w:tc>
        <w:tc>
          <w:tcPr>
            <w:tcW w:w="2074" w:type="dxa"/>
          </w:tcPr>
          <w:p w14:paraId="1F295BF7" w14:textId="77777777" w:rsidR="00E554A3" w:rsidRDefault="00000000">
            <w:r>
              <w:t>40%</w:t>
            </w:r>
          </w:p>
        </w:tc>
        <w:tc>
          <w:tcPr>
            <w:tcW w:w="2074" w:type="dxa"/>
          </w:tcPr>
          <w:p w14:paraId="10B9C29D" w14:textId="77777777" w:rsidR="00E554A3" w:rsidRDefault="00000000">
            <w:r>
              <w:t>직물</w:t>
            </w:r>
            <w:r>
              <w:t xml:space="preserve"> DB</w:t>
            </w:r>
          </w:p>
        </w:tc>
        <w:tc>
          <w:tcPr>
            <w:tcW w:w="2074" w:type="dxa"/>
          </w:tcPr>
          <w:p w14:paraId="416BB722" w14:textId="77777777" w:rsidR="00E554A3" w:rsidRDefault="00000000">
            <w:r>
              <w:t>60-75%</w:t>
            </w:r>
          </w:p>
        </w:tc>
        <w:tc>
          <w:tcPr>
            <w:tcW w:w="2074" w:type="dxa"/>
          </w:tcPr>
          <w:p w14:paraId="5C5D72BC" w14:textId="77777777" w:rsidR="00E554A3" w:rsidRDefault="00000000">
            <w:r>
              <w:t>새</w:t>
            </w:r>
            <w:r>
              <w:t xml:space="preserve"> </w:t>
            </w:r>
            <w:r>
              <w:t>프레임워크</w:t>
            </w:r>
          </w:p>
        </w:tc>
      </w:tr>
      <w:tr w:rsidR="00E554A3" w14:paraId="66543DBC" w14:textId="77777777">
        <w:tc>
          <w:tcPr>
            <w:tcW w:w="2074" w:type="dxa"/>
          </w:tcPr>
          <w:p w14:paraId="21B61142" w14:textId="77777777" w:rsidR="00E554A3" w:rsidRDefault="00000000">
            <w:r>
              <w:t>식품</w:t>
            </w:r>
            <w:r>
              <w:t xml:space="preserve"> </w:t>
            </w:r>
            <w:r>
              <w:t>품질</w:t>
            </w:r>
          </w:p>
        </w:tc>
        <w:tc>
          <w:tcPr>
            <w:tcW w:w="2074" w:type="dxa"/>
          </w:tcPr>
          <w:p w14:paraId="60C0D48F" w14:textId="77777777" w:rsidR="00E554A3" w:rsidRDefault="00000000">
            <w:r>
              <w:t>30%</w:t>
            </w:r>
          </w:p>
        </w:tc>
        <w:tc>
          <w:tcPr>
            <w:tcW w:w="2074" w:type="dxa"/>
          </w:tcPr>
          <w:p w14:paraId="60A76C01" w14:textId="77777777" w:rsidR="00E554A3" w:rsidRDefault="00000000">
            <w:r>
              <w:t>식품</w:t>
            </w:r>
            <w:r>
              <w:t xml:space="preserve"> </w:t>
            </w:r>
            <w:r>
              <w:t>이미지</w:t>
            </w:r>
          </w:p>
        </w:tc>
        <w:tc>
          <w:tcPr>
            <w:tcW w:w="2074" w:type="dxa"/>
          </w:tcPr>
          <w:p w14:paraId="11E75E73" w14:textId="77777777" w:rsidR="00E554A3" w:rsidRDefault="00000000">
            <w:r>
              <w:t>55-70%</w:t>
            </w:r>
          </w:p>
        </w:tc>
        <w:tc>
          <w:tcPr>
            <w:tcW w:w="2074" w:type="dxa"/>
          </w:tcPr>
          <w:p w14:paraId="741F0D75" w14:textId="77777777" w:rsidR="00E554A3" w:rsidRDefault="00000000">
            <w:r>
              <w:t>완전</w:t>
            </w:r>
            <w:r>
              <w:t xml:space="preserve"> </w:t>
            </w:r>
            <w:r>
              <w:t>재설계</w:t>
            </w:r>
          </w:p>
        </w:tc>
      </w:tr>
      <w:tr w:rsidR="00E554A3" w14:paraId="13FA408D" w14:textId="77777777">
        <w:tc>
          <w:tcPr>
            <w:tcW w:w="2074" w:type="dxa"/>
          </w:tcPr>
          <w:p w14:paraId="48D1356E" w14:textId="77777777" w:rsidR="00E554A3" w:rsidRDefault="00000000">
            <w:r>
              <w:lastRenderedPageBreak/>
              <w:t>포장</w:t>
            </w:r>
            <w:r>
              <w:t xml:space="preserve"> </w:t>
            </w:r>
            <w:r>
              <w:t>검사</w:t>
            </w:r>
          </w:p>
        </w:tc>
        <w:tc>
          <w:tcPr>
            <w:tcW w:w="2074" w:type="dxa"/>
          </w:tcPr>
          <w:p w14:paraId="1CFB9887" w14:textId="77777777" w:rsidR="00E554A3" w:rsidRDefault="00000000">
            <w:r>
              <w:t>25%</w:t>
            </w:r>
          </w:p>
        </w:tc>
        <w:tc>
          <w:tcPr>
            <w:tcW w:w="2074" w:type="dxa"/>
          </w:tcPr>
          <w:p w14:paraId="7B17252B" w14:textId="77777777" w:rsidR="00E554A3" w:rsidRDefault="00000000">
            <w:r>
              <w:t>일반</w:t>
            </w:r>
            <w:r>
              <w:t xml:space="preserve"> </w:t>
            </w:r>
            <w:r>
              <w:t>물체</w:t>
            </w:r>
          </w:p>
        </w:tc>
        <w:tc>
          <w:tcPr>
            <w:tcW w:w="2074" w:type="dxa"/>
          </w:tcPr>
          <w:p w14:paraId="41F9D051" w14:textId="77777777" w:rsidR="00E554A3" w:rsidRDefault="00000000">
            <w:r>
              <w:t>50-65%</w:t>
            </w:r>
          </w:p>
        </w:tc>
        <w:tc>
          <w:tcPr>
            <w:tcW w:w="2074" w:type="dxa"/>
          </w:tcPr>
          <w:p w14:paraId="27B98A45" w14:textId="77777777" w:rsidR="00E554A3" w:rsidRDefault="00000000">
            <w:r>
              <w:t>새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필요</w:t>
            </w:r>
          </w:p>
        </w:tc>
      </w:tr>
    </w:tbl>
    <w:p w14:paraId="028B1FA4" w14:textId="77777777" w:rsidR="00E554A3" w:rsidRDefault="00000000">
      <w:r>
        <w:t>확장</w:t>
      </w:r>
      <w:r>
        <w:t xml:space="preserve"> </w:t>
      </w:r>
      <w:r>
        <w:t>가이드라인</w:t>
      </w:r>
      <w:r>
        <w:t>:</w:t>
      </w:r>
    </w:p>
    <w:p w14:paraId="2E4995D2" w14:textId="77777777" w:rsidR="00E554A3" w:rsidRDefault="00000000">
      <w:r>
        <w:t>def estimate_transfer_effectiveness(source_domain, target_domain):</w:t>
      </w:r>
    </w:p>
    <w:p w14:paraId="58055874" w14:textId="77777777" w:rsidR="00E554A3" w:rsidRDefault="00000000">
      <w:pPr>
        <w:rPr>
          <w:lang w:eastAsia="ko-KR"/>
        </w:rPr>
      </w:pPr>
      <w:r>
        <w:rPr>
          <w:lang w:eastAsia="ko-KR"/>
        </w:rPr>
        <w:t>"""</w:t>
      </w:r>
    </w:p>
    <w:p w14:paraId="601F4FB4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14:paraId="2C418602" w14:textId="77777777" w:rsidR="00E554A3" w:rsidRDefault="00000000">
      <w:r>
        <w:t>"""</w:t>
      </w:r>
    </w:p>
    <w:p w14:paraId="68BEB77E" w14:textId="77777777" w:rsidR="00E554A3" w:rsidRDefault="00000000">
      <w:r>
        <w:t>similarity = calculate_similarity(source_domain, target_domain)</w:t>
      </w:r>
    </w:p>
    <w:p w14:paraId="77924286" w14:textId="77777777" w:rsidR="00E554A3" w:rsidRDefault="00000000">
      <w:r>
        <w:t>if similarity &gt; 0.8:</w:t>
      </w:r>
    </w:p>
    <w:p w14:paraId="410F0225" w14:textId="77777777" w:rsidR="00E554A3" w:rsidRDefault="00000000">
      <w:r>
        <w:t>return "</w:t>
      </w:r>
      <w:r>
        <w:t>직접</w:t>
      </w:r>
      <w:r>
        <w:t xml:space="preserve"> </w:t>
      </w:r>
      <w:r>
        <w:t>적용</w:t>
      </w:r>
      <w:r>
        <w:t xml:space="preserve"> </w:t>
      </w:r>
      <w:r>
        <w:t>가능</w:t>
      </w:r>
      <w:r>
        <w:t xml:space="preserve">, mAP50 &gt;85% </w:t>
      </w:r>
      <w:r>
        <w:t>예상</w:t>
      </w:r>
      <w:r>
        <w:t>"</w:t>
      </w:r>
    </w:p>
    <w:p w14:paraId="77D21BD5" w14:textId="77777777" w:rsidR="00E554A3" w:rsidRDefault="00000000">
      <w:r>
        <w:t>elif similarity &gt; 0.5:</w:t>
      </w:r>
    </w:p>
    <w:p w14:paraId="5282A4C7" w14:textId="77777777" w:rsidR="00E554A3" w:rsidRDefault="00000000">
      <w:r>
        <w:t>return "</w:t>
      </w:r>
      <w:r>
        <w:t>중간</w:t>
      </w:r>
      <w:r>
        <w:t xml:space="preserve"> </w:t>
      </w:r>
      <w:r>
        <w:t>도메인</w:t>
      </w:r>
      <w:r>
        <w:t xml:space="preserve"> </w:t>
      </w:r>
      <w:r>
        <w:t>재설계</w:t>
      </w:r>
      <w:r>
        <w:t xml:space="preserve"> </w:t>
      </w:r>
      <w:r>
        <w:t>필요</w:t>
      </w:r>
      <w:r>
        <w:t>, mAP50 70-85%"</w:t>
      </w:r>
    </w:p>
    <w:p w14:paraId="78F83D6E" w14:textId="77777777" w:rsidR="00E554A3" w:rsidRDefault="00000000">
      <w:r>
        <w:t>else:</w:t>
      </w:r>
    </w:p>
    <w:p w14:paraId="6659AEAD" w14:textId="77777777" w:rsidR="00E554A3" w:rsidRDefault="00000000">
      <w:r>
        <w:t>return "</w:t>
      </w:r>
      <w:r>
        <w:t>새로운</w:t>
      </w:r>
      <w:r>
        <w:t xml:space="preserve"> </w:t>
      </w:r>
      <w:r>
        <w:t>프레임워크</w:t>
      </w:r>
      <w:r>
        <w:t xml:space="preserve"> </w:t>
      </w:r>
      <w:r>
        <w:t>개발</w:t>
      </w:r>
      <w:r>
        <w:t xml:space="preserve"> </w:t>
      </w:r>
      <w:r>
        <w:t>권장</w:t>
      </w:r>
      <w:r>
        <w:t>"</w:t>
      </w:r>
    </w:p>
    <w:p w14:paraId="198F1DA8" w14:textId="77777777" w:rsidR="00E554A3" w:rsidRDefault="00000000">
      <w:pPr>
        <w:pStyle w:val="3"/>
      </w:pPr>
      <w:r>
        <w:t xml:space="preserve">C. </w:t>
      </w:r>
      <w:r>
        <w:t>한계점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연구</w:t>
      </w:r>
    </w:p>
    <w:p w14:paraId="227184B5" w14:textId="77777777" w:rsidR="00E554A3" w:rsidRDefault="00000000">
      <w:r>
        <w:t xml:space="preserve">1. </w:t>
      </w:r>
      <w:r>
        <w:t>현재</w:t>
      </w:r>
      <w:r>
        <w:t xml:space="preserve"> </w:t>
      </w:r>
      <w:r>
        <w:t>연구의</w:t>
      </w:r>
      <w:r>
        <w:t xml:space="preserve"> </w:t>
      </w:r>
      <w:r>
        <w:t>한계</w:t>
      </w:r>
    </w:p>
    <w:p w14:paraId="77FCE2F3" w14:textId="77777777" w:rsidR="00E554A3" w:rsidRDefault="00000000">
      <w:r>
        <w:t>한계</w:t>
      </w:r>
      <w:r>
        <w:t xml:space="preserve"> 1: </w:t>
      </w:r>
      <w:r>
        <w:t>실시간</w:t>
      </w:r>
      <w:r>
        <w:t xml:space="preserve"> </w:t>
      </w:r>
      <w:r>
        <w:t>추론</w:t>
      </w:r>
      <w:r>
        <w:t xml:space="preserve"> </w:t>
      </w:r>
      <w:r>
        <w:t>미검증</w:t>
      </w:r>
    </w:p>
    <w:p w14:paraId="3B9B8441" w14:textId="77777777" w:rsidR="00E554A3" w:rsidRDefault="00000000">
      <w:r>
        <w:t>현재</w:t>
      </w:r>
      <w:r>
        <w:t xml:space="preserve"> </w:t>
      </w:r>
      <w:r>
        <w:t>성능</w:t>
      </w:r>
      <w:r>
        <w:t xml:space="preserve"> (CPU):</w:t>
      </w:r>
    </w:p>
    <w:p w14:paraId="582D94BE" w14:textId="77777777" w:rsidR="00E554A3" w:rsidRDefault="00000000">
      <w:r>
        <w:t>- YOLOv8s: ~7.8 FPS (128ms/frame)</w:t>
      </w:r>
    </w:p>
    <w:p w14:paraId="67B022C6" w14:textId="77777777" w:rsidR="00E554A3" w:rsidRDefault="00000000">
      <w:r>
        <w:t>- YOLO11s: ~6.9 FPS (145ms/frame)</w:t>
      </w:r>
    </w:p>
    <w:p w14:paraId="6B32F964" w14:textId="77777777" w:rsidR="00E554A3" w:rsidRDefault="00000000">
      <w:r>
        <w:t>실시간</w:t>
      </w:r>
      <w:r>
        <w:t xml:space="preserve"> </w:t>
      </w:r>
      <w:r>
        <w:t>요구사항</w:t>
      </w:r>
      <w:r>
        <w:t>:</w:t>
      </w:r>
    </w:p>
    <w:p w14:paraId="1D966E03" w14:textId="77777777" w:rsidR="00E554A3" w:rsidRDefault="00000000">
      <w:r>
        <w:t xml:space="preserve">- </w:t>
      </w:r>
      <w:r>
        <w:t>생산</w:t>
      </w:r>
      <w:r>
        <w:t xml:space="preserve"> </w:t>
      </w:r>
      <w:r>
        <w:t>라인</w:t>
      </w:r>
      <w:r>
        <w:t>: 30-60 FPS (16-33ms/frame)</w:t>
      </w:r>
    </w:p>
    <w:p w14:paraId="2F072628" w14:textId="77777777" w:rsidR="00E554A3" w:rsidRDefault="00000000">
      <w:r>
        <w:t xml:space="preserve">- </w:t>
      </w:r>
      <w:r>
        <w:t>격차</w:t>
      </w:r>
      <w:r>
        <w:t>: 4-9</w:t>
      </w:r>
      <w:r>
        <w:t>배</w:t>
      </w:r>
      <w:r>
        <w:t xml:space="preserve"> </w:t>
      </w:r>
      <w:r>
        <w:t>느림</w:t>
      </w:r>
    </w:p>
    <w:p w14:paraId="404FA7CB" w14:textId="77777777" w:rsidR="00E554A3" w:rsidRDefault="00000000">
      <w:r>
        <w:t>해결</w:t>
      </w:r>
      <w:r>
        <w:t xml:space="preserve"> </w:t>
      </w:r>
      <w:r>
        <w:t>방안</w:t>
      </w:r>
      <w:r>
        <w:t>:</w:t>
      </w:r>
    </w:p>
    <w:p w14:paraId="4AE4F9B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GPU </w:t>
      </w:r>
      <w:r>
        <w:rPr>
          <w:lang w:eastAsia="ko-KR"/>
        </w:rPr>
        <w:t>추론</w:t>
      </w:r>
      <w:r>
        <w:rPr>
          <w:lang w:eastAsia="ko-KR"/>
        </w:rPr>
        <w:t xml:space="preserve"> (RTX 3060): </w:t>
      </w:r>
      <w:r>
        <w:rPr>
          <w:lang w:eastAsia="ko-KR"/>
        </w:rPr>
        <w:t>예상</w:t>
      </w:r>
      <w:r>
        <w:rPr>
          <w:lang w:eastAsia="ko-KR"/>
        </w:rPr>
        <w:t xml:space="preserve"> 180-200 FPS ✓</w:t>
      </w:r>
    </w:p>
    <w:p w14:paraId="4D4D2C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TensorRT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추가</w:t>
      </w:r>
      <w:r>
        <w:rPr>
          <w:lang w:eastAsia="ko-KR"/>
        </w:rPr>
        <w:t xml:space="preserve"> 2-3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✓</w:t>
      </w:r>
    </w:p>
    <w:p w14:paraId="24ACA74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Edge TPU </w:t>
      </w:r>
      <w:r>
        <w:rPr>
          <w:lang w:eastAsia="ko-KR"/>
        </w:rPr>
        <w:t>배포</w:t>
      </w:r>
      <w:r>
        <w:rPr>
          <w:lang w:eastAsia="ko-KR"/>
        </w:rPr>
        <w:t xml:space="preserve">: </w:t>
      </w:r>
      <w:r>
        <w:rPr>
          <w:lang w:eastAsia="ko-KR"/>
        </w:rPr>
        <w:t>경량화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E9B5745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 2: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p w14:paraId="786FB62C" w14:textId="77777777" w:rsidR="00E554A3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>: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제조사의</w:t>
      </w:r>
      <w:r>
        <w:rPr>
          <w:lang w:eastAsia="ko-KR"/>
        </w:rPr>
        <w:t xml:space="preserve"> DPF </w:t>
      </w:r>
      <w:r>
        <w:rPr>
          <w:lang w:eastAsia="ko-KR"/>
        </w:rPr>
        <w:t>데이터</w:t>
      </w:r>
    </w:p>
    <w:p w14:paraId="70ACBA74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필터는</w:t>
      </w:r>
      <w:r>
        <w:rPr>
          <w:lang w:eastAsia="ko-KR"/>
        </w:rPr>
        <w:t xml:space="preserve"> </w:t>
      </w:r>
      <w:r>
        <w:rPr>
          <w:lang w:eastAsia="ko-KR"/>
        </w:rPr>
        <w:t>미검증</w:t>
      </w:r>
    </w:p>
    <w:p w14:paraId="2D79F9BD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방안</w:t>
      </w:r>
      <w:r>
        <w:rPr>
          <w:lang w:eastAsia="ko-KR"/>
        </w:rPr>
        <w:t>:</w:t>
      </w:r>
    </w:p>
    <w:p w14:paraId="3B6E9C6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(200-300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1D7305F8" w14:textId="77777777" w:rsidR="00E554A3" w:rsidRDefault="00000000">
      <w:r>
        <w:t xml:space="preserve">2. Domain Adaptation </w:t>
      </w:r>
      <w:r>
        <w:t>기법</w:t>
      </w:r>
      <w:r>
        <w:t xml:space="preserve"> </w:t>
      </w:r>
      <w:r>
        <w:t>적용</w:t>
      </w:r>
    </w:p>
    <w:p w14:paraId="60B8B9CF" w14:textId="77777777" w:rsidR="00E554A3" w:rsidRDefault="00000000">
      <w:r>
        <w:t xml:space="preserve">3. Few-shot </w:t>
      </w:r>
      <w:r>
        <w:t>미세조정</w:t>
      </w:r>
      <w:r>
        <w:t xml:space="preserve"> </w:t>
      </w:r>
      <w:r>
        <w:t>프로토콜</w:t>
      </w:r>
    </w:p>
    <w:p w14:paraId="29BD1550" w14:textId="77777777" w:rsidR="00E554A3" w:rsidRDefault="00000000">
      <w:r>
        <w:t>한계</w:t>
      </w:r>
      <w:r>
        <w:t xml:space="preserve"> 3: 2</w:t>
      </w:r>
      <w:r>
        <w:t>개</w:t>
      </w:r>
      <w:r>
        <w:t xml:space="preserve"> </w:t>
      </w:r>
      <w:r>
        <w:t>결함</w:t>
      </w:r>
      <w:r>
        <w:t xml:space="preserve"> </w:t>
      </w:r>
      <w:r>
        <w:t>클래스만</w:t>
      </w:r>
    </w:p>
    <w:p w14:paraId="55E7731B" w14:textId="77777777" w:rsidR="00E554A3" w:rsidRDefault="00000000">
      <w:r>
        <w:t>현재</w:t>
      </w:r>
      <w:r>
        <w:t>: Crack, Melting</w:t>
      </w:r>
    </w:p>
    <w:p w14:paraId="2B37B2DE" w14:textId="77777777" w:rsidR="00E554A3" w:rsidRDefault="00000000">
      <w:r>
        <w:t>실제</w:t>
      </w:r>
      <w:r>
        <w:t>: Crack, Melting, Clogging, Corrosion, Deformation...</w:t>
      </w:r>
    </w:p>
    <w:p w14:paraId="12D5C33F" w14:textId="77777777" w:rsidR="00E554A3" w:rsidRDefault="00000000">
      <w:pPr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>:</w:t>
      </w:r>
    </w:p>
    <w:p w14:paraId="2DAFFE2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(Incremental Learning)</w:t>
      </w:r>
    </w:p>
    <w:p w14:paraId="53B54BA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클래스당</w:t>
      </w:r>
      <w:r>
        <w:rPr>
          <w:lang w:eastAsia="ko-KR"/>
        </w:rPr>
        <w:t xml:space="preserve"> 100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</w:p>
    <w:p w14:paraId="6D24DF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재학습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3AAC63E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 4: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이미지만</w:t>
      </w:r>
    </w:p>
    <w:p w14:paraId="0282115B" w14:textId="77777777" w:rsidR="00E554A3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2E08183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: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r>
        <w:rPr>
          <w:lang w:eastAsia="ko-KR"/>
        </w:rPr>
        <w:t>스트림</w:t>
      </w:r>
    </w:p>
    <w:p w14:paraId="09D553F0" w14:textId="77777777" w:rsidR="00E554A3" w:rsidRDefault="00000000">
      <w:r>
        <w:t>향후</w:t>
      </w:r>
      <w:r>
        <w:t xml:space="preserve"> </w:t>
      </w:r>
      <w:r>
        <w:t>확장</w:t>
      </w:r>
      <w:r>
        <w:t>:</w:t>
      </w:r>
    </w:p>
    <w:p w14:paraId="5801E465" w14:textId="77777777" w:rsidR="00E554A3" w:rsidRDefault="00000000">
      <w:r>
        <w:t xml:space="preserve">1. </w:t>
      </w:r>
      <w:r>
        <w:t>시계열</w:t>
      </w:r>
      <w:r>
        <w:t xml:space="preserve"> </w:t>
      </w:r>
      <w:r>
        <w:t>분석</w:t>
      </w:r>
      <w:r>
        <w:t xml:space="preserve"> (Temporal Modeling)</w:t>
      </w:r>
    </w:p>
    <w:p w14:paraId="5BA3D819" w14:textId="77777777" w:rsidR="00E554A3" w:rsidRDefault="00000000">
      <w:r>
        <w:t xml:space="preserve">2. </w:t>
      </w:r>
      <w:r>
        <w:t>다중</w:t>
      </w:r>
      <w:r>
        <w:t xml:space="preserve"> </w:t>
      </w:r>
      <w:r>
        <w:t>각도</w:t>
      </w:r>
      <w:r>
        <w:t xml:space="preserve"> </w:t>
      </w:r>
      <w:r>
        <w:t>융합</w:t>
      </w:r>
      <w:r>
        <w:t xml:space="preserve"> (Multi-view Fusion)</w:t>
      </w:r>
    </w:p>
    <w:p w14:paraId="37A61604" w14:textId="77777777" w:rsidR="00E554A3" w:rsidRDefault="00000000">
      <w:r>
        <w:t xml:space="preserve">3. 3D </w:t>
      </w:r>
      <w:r>
        <w:t>재구성</w:t>
      </w:r>
      <w:r>
        <w:t xml:space="preserve"> (Tomography)</w:t>
      </w:r>
    </w:p>
    <w:p w14:paraId="79A7769C" w14:textId="77777777" w:rsidR="00E554A3" w:rsidRDefault="00000000">
      <w:r>
        <w:t xml:space="preserve">2.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</w:t>
      </w:r>
    </w:p>
    <w:p w14:paraId="287E32BD" w14:textId="77777777" w:rsidR="00E554A3" w:rsidRDefault="00000000">
      <w:r>
        <w:t>방향</w:t>
      </w:r>
      <w:r>
        <w:t xml:space="preserve"> 1: </w:t>
      </w:r>
      <w:r>
        <w:t>추론</w:t>
      </w:r>
      <w:r>
        <w:t xml:space="preserve"> </w:t>
      </w:r>
      <w:r>
        <w:t>최적화</w:t>
      </w:r>
    </w:p>
    <w:p w14:paraId="0C6D3E13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(30+ FPS)</w:t>
      </w:r>
    </w:p>
    <w:p w14:paraId="55F32855" w14:textId="77777777" w:rsidR="00E554A3" w:rsidRDefault="00000000">
      <w:pPr>
        <w:rPr>
          <w:lang w:eastAsia="ko-KR"/>
        </w:rPr>
      </w:pP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>:</w:t>
      </w:r>
    </w:p>
    <w:p w14:paraId="6C5F1F0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경량화</w:t>
      </w:r>
    </w:p>
    <w:p w14:paraId="1835CA0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Pruning: </w:t>
      </w:r>
      <w:r>
        <w:rPr>
          <w:lang w:eastAsia="ko-KR"/>
        </w:rPr>
        <w:t>중요도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(30-50% </w:t>
      </w:r>
      <w:r>
        <w:rPr>
          <w:lang w:eastAsia="ko-KR"/>
        </w:rPr>
        <w:t>가속</w:t>
      </w:r>
      <w:r>
        <w:rPr>
          <w:lang w:eastAsia="ko-KR"/>
        </w:rPr>
        <w:t>)</w:t>
      </w:r>
    </w:p>
    <w:p w14:paraId="62932B0E" w14:textId="77777777" w:rsidR="00E554A3" w:rsidRDefault="00000000">
      <w:r>
        <w:t xml:space="preserve">- Quantization: INT8 </w:t>
      </w:r>
      <w:r>
        <w:t>변환</w:t>
      </w:r>
      <w:r>
        <w:t xml:space="preserve"> (2-4</w:t>
      </w:r>
      <w:r>
        <w:t>배</w:t>
      </w:r>
      <w:r>
        <w:t xml:space="preserve"> </w:t>
      </w:r>
      <w:r>
        <w:t>가속</w:t>
      </w:r>
      <w:r>
        <w:t>)</w:t>
      </w:r>
    </w:p>
    <w:p w14:paraId="42E795BF" w14:textId="77777777" w:rsidR="00E554A3" w:rsidRDefault="00000000">
      <w:r>
        <w:t xml:space="preserve">- Knowledge Distillation: Teacher-Student </w:t>
      </w:r>
      <w:r>
        <w:t>학습</w:t>
      </w:r>
    </w:p>
    <w:p w14:paraId="49689C2C" w14:textId="77777777" w:rsidR="00E554A3" w:rsidRDefault="00000000">
      <w:r>
        <w:t xml:space="preserve">2. </w:t>
      </w:r>
      <w:r>
        <w:t>아키텍처</w:t>
      </w:r>
      <w:r>
        <w:t xml:space="preserve"> </w:t>
      </w:r>
      <w:r>
        <w:t>최적화</w:t>
      </w:r>
    </w:p>
    <w:p w14:paraId="4D3C3161" w14:textId="77777777" w:rsidR="00E554A3" w:rsidRDefault="00000000">
      <w:r>
        <w:t xml:space="preserve">- C2PSA </w:t>
      </w:r>
      <w:r>
        <w:t>경량</w:t>
      </w:r>
      <w:r>
        <w:t xml:space="preserve"> </w:t>
      </w:r>
      <w:r>
        <w:t>버전</w:t>
      </w:r>
      <w:r>
        <w:t xml:space="preserve"> </w:t>
      </w:r>
      <w:r>
        <w:t>설계</w:t>
      </w:r>
    </w:p>
    <w:p w14:paraId="193F3793" w14:textId="77777777" w:rsidR="00E554A3" w:rsidRDefault="00000000">
      <w:r>
        <w:t xml:space="preserve">- Early Exit: </w:t>
      </w:r>
      <w:r>
        <w:t>쉬운</w:t>
      </w:r>
      <w:r>
        <w:t xml:space="preserve"> </w:t>
      </w:r>
      <w:r>
        <w:t>샘플</w:t>
      </w:r>
      <w:r>
        <w:t xml:space="preserve"> </w:t>
      </w:r>
      <w:r>
        <w:t>조기</w:t>
      </w:r>
      <w:r>
        <w:t xml:space="preserve"> </w:t>
      </w:r>
      <w:r>
        <w:t>종료</w:t>
      </w:r>
    </w:p>
    <w:p w14:paraId="2943B40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Cascaded Detection: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255D6DA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0C44204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2C96BBE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파이프라이닝</w:t>
      </w:r>
      <w:r>
        <w:rPr>
          <w:lang w:eastAsia="ko-KR"/>
        </w:rPr>
        <w:t xml:space="preserve">: </w:t>
      </w:r>
      <w:r>
        <w:rPr>
          <w:lang w:eastAsia="ko-KR"/>
        </w:rPr>
        <w:t>전처리</w:t>
      </w:r>
      <w:r>
        <w:rPr>
          <w:lang w:eastAsia="ko-KR"/>
        </w:rPr>
        <w:t>-</w:t>
      </w:r>
      <w:r>
        <w:rPr>
          <w:lang w:eastAsia="ko-KR"/>
        </w:rPr>
        <w:t>추론</w:t>
      </w:r>
      <w:r>
        <w:rPr>
          <w:lang w:eastAsia="ko-KR"/>
        </w:rPr>
        <w:t>-</w:t>
      </w:r>
      <w:r>
        <w:rPr>
          <w:lang w:eastAsia="ko-KR"/>
        </w:rPr>
        <w:t>후처리</w:t>
      </w:r>
      <w:r>
        <w:rPr>
          <w:lang w:eastAsia="ko-KR"/>
        </w:rPr>
        <w:t xml:space="preserve"> </w:t>
      </w:r>
      <w:r>
        <w:rPr>
          <w:lang w:eastAsia="ko-KR"/>
        </w:rPr>
        <w:t>병렬화</w:t>
      </w:r>
    </w:p>
    <w:p w14:paraId="2DB44A2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ONNX Runtime: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788E09A4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CPU 30-60 FPS </w:t>
      </w:r>
      <w:r>
        <w:rPr>
          <w:lang w:eastAsia="ko-KR"/>
        </w:rPr>
        <w:t>달성</w:t>
      </w:r>
    </w:p>
    <w:p w14:paraId="7C14D75A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2: Few-shot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4696A4C9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10-50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1C3C8E0F" w14:textId="77777777" w:rsidR="00E554A3" w:rsidRDefault="00000000">
      <w:r>
        <w:t>접근법</w:t>
      </w:r>
      <w:r>
        <w:t>:</w:t>
      </w:r>
    </w:p>
    <w:p w14:paraId="5A22A386" w14:textId="77777777" w:rsidR="00E554A3" w:rsidRDefault="00000000">
      <w:r>
        <w:t>1. Meta-Learning</w:t>
      </w:r>
    </w:p>
    <w:p w14:paraId="7DE82FDB" w14:textId="77777777" w:rsidR="00E554A3" w:rsidRDefault="00000000">
      <w:r>
        <w:t>- MAML (Model-Agnostic Meta-Learning)</w:t>
      </w:r>
    </w:p>
    <w:p w14:paraId="4F80DF24" w14:textId="77777777" w:rsidR="00E554A3" w:rsidRDefault="00000000">
      <w:r>
        <w:t>- Prototypical Networks</w:t>
      </w:r>
    </w:p>
    <w:p w14:paraId="1DFD4837" w14:textId="77777777" w:rsidR="00E554A3" w:rsidRDefault="00000000">
      <w:r>
        <w:t xml:space="preserve">- </w:t>
      </w:r>
      <w:r>
        <w:t>사전학습</w:t>
      </w:r>
      <w:r>
        <w:t xml:space="preserve">: </w:t>
      </w:r>
      <w:r>
        <w:t>다중</w:t>
      </w:r>
      <w:r>
        <w:t xml:space="preserve"> </w:t>
      </w:r>
      <w:r>
        <w:t>제조사</w:t>
      </w:r>
      <w:r>
        <w:t xml:space="preserve"> </w:t>
      </w:r>
      <w:r>
        <w:t>데이터</w:t>
      </w:r>
    </w:p>
    <w:p w14:paraId="18C81B2F" w14:textId="77777777" w:rsidR="00E554A3" w:rsidRDefault="00000000">
      <w:r>
        <w:t>2. Domain Adaptation</w:t>
      </w:r>
    </w:p>
    <w:p w14:paraId="4FC78C33" w14:textId="77777777" w:rsidR="00E554A3" w:rsidRDefault="00000000">
      <w:r>
        <w:t xml:space="preserve">- Adversarial Training: </w:t>
      </w:r>
      <w:r>
        <w:t>제조사</w:t>
      </w:r>
      <w:r>
        <w:t xml:space="preserve"> </w:t>
      </w:r>
      <w:r>
        <w:t>불변</w:t>
      </w:r>
      <w:r>
        <w:t xml:space="preserve"> </w:t>
      </w:r>
      <w:r>
        <w:t>특징</w:t>
      </w:r>
      <w:r>
        <w:t xml:space="preserve"> </w:t>
      </w:r>
      <w:r>
        <w:t>학습</w:t>
      </w:r>
    </w:p>
    <w:p w14:paraId="355A6E39" w14:textId="77777777" w:rsidR="00E554A3" w:rsidRDefault="00000000">
      <w:r>
        <w:t xml:space="preserve">- Self-training: </w:t>
      </w:r>
      <w:r>
        <w:t>라벨</w:t>
      </w:r>
      <w:r>
        <w:t xml:space="preserve"> </w:t>
      </w:r>
      <w:r>
        <w:t>없는</w:t>
      </w:r>
      <w:r>
        <w:t xml:space="preserve"> </w:t>
      </w:r>
      <w:r>
        <w:t>데이터</w:t>
      </w:r>
      <w:r>
        <w:t xml:space="preserve"> </w:t>
      </w:r>
      <w:r>
        <w:t>활용</w:t>
      </w:r>
    </w:p>
    <w:p w14:paraId="6943578C" w14:textId="77777777" w:rsidR="00E554A3" w:rsidRDefault="00000000">
      <w:r>
        <w:t xml:space="preserve">- Pseudo-labeling: </w:t>
      </w:r>
      <w:r>
        <w:t>고신뢰도</w:t>
      </w:r>
      <w:r>
        <w:t xml:space="preserve"> </w:t>
      </w:r>
      <w:r>
        <w:t>예측</w:t>
      </w:r>
      <w:r>
        <w:t xml:space="preserve"> </w:t>
      </w:r>
      <w:r>
        <w:t>재학습</w:t>
      </w:r>
    </w:p>
    <w:p w14:paraId="578283B4" w14:textId="77777777" w:rsidR="00E554A3" w:rsidRDefault="00000000">
      <w:r>
        <w:t>3. Transfer Learning v2</w:t>
      </w:r>
    </w:p>
    <w:p w14:paraId="4503752B" w14:textId="77777777" w:rsidR="00E554A3" w:rsidRDefault="00000000">
      <w:r>
        <w:t xml:space="preserve">- </w:t>
      </w:r>
      <w:r>
        <w:t>제조사별</w:t>
      </w:r>
      <w:r>
        <w:t xml:space="preserve"> Adapter Layer </w:t>
      </w:r>
      <w:r>
        <w:t>추가</w:t>
      </w:r>
    </w:p>
    <w:p w14:paraId="30B2D83A" w14:textId="77777777" w:rsidR="00E554A3" w:rsidRDefault="00000000">
      <w:r>
        <w:t xml:space="preserve">- </w:t>
      </w:r>
      <w:r>
        <w:t>대부분</w:t>
      </w:r>
      <w:r>
        <w:t xml:space="preserve"> </w:t>
      </w:r>
      <w:r>
        <w:t>가중치</w:t>
      </w:r>
      <w:r>
        <w:t xml:space="preserve"> </w:t>
      </w:r>
      <w:r>
        <w:t>고정</w:t>
      </w:r>
      <w:r>
        <w:t>, Adapter</w:t>
      </w:r>
      <w:r>
        <w:t>만</w:t>
      </w:r>
      <w:r>
        <w:t xml:space="preserve"> </w:t>
      </w:r>
      <w:r>
        <w:t>학습</w:t>
      </w:r>
    </w:p>
    <w:p w14:paraId="581DE83C" w14:textId="77777777" w:rsidR="00E554A3" w:rsidRDefault="00000000">
      <w:pPr>
        <w:rPr>
          <w:lang w:eastAsia="ko-KR"/>
        </w:rPr>
      </w:pPr>
      <w:r>
        <w:rPr>
          <w:lang w:eastAsia="ko-KR"/>
        </w:rPr>
        <w:t>- 10-20</w:t>
      </w:r>
      <w:r>
        <w:rPr>
          <w:lang w:eastAsia="ko-KR"/>
        </w:rPr>
        <w:t>장으로</w:t>
      </w:r>
      <w:r>
        <w:rPr>
          <w:lang w:eastAsia="ko-KR"/>
        </w:rPr>
        <w:t xml:space="preserve"> 80%+ </w:t>
      </w:r>
      <w:r>
        <w:rPr>
          <w:lang w:eastAsia="ko-KR"/>
        </w:rPr>
        <w:t>정확도</w:t>
      </w:r>
    </w:p>
    <w:p w14:paraId="0E63245C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1</w:t>
      </w:r>
      <w:r>
        <w:rPr>
          <w:lang w:eastAsia="ko-KR"/>
        </w:rPr>
        <w:t>일에서</w:t>
      </w:r>
      <w:r>
        <w:rPr>
          <w:lang w:eastAsia="ko-KR"/>
        </w:rPr>
        <w:t xml:space="preserve"> 1</w:t>
      </w:r>
      <w:r>
        <w:rPr>
          <w:lang w:eastAsia="ko-KR"/>
        </w:rPr>
        <w:t>시간</w:t>
      </w:r>
    </w:p>
    <w:p w14:paraId="0C7699BE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3: </w:t>
      </w:r>
      <w:r>
        <w:rPr>
          <w:lang w:eastAsia="ko-KR"/>
        </w:rPr>
        <w:t>멀티모달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3CF4C9F7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목표</w:t>
      </w:r>
      <w:r>
        <w:rPr>
          <w:lang w:eastAsia="ko-KR"/>
        </w:rPr>
        <w:t xml:space="preserve">: X-ray + RGB + </w:t>
      </w:r>
      <w:r>
        <w:rPr>
          <w:lang w:eastAsia="ko-KR"/>
        </w:rPr>
        <w:t>열화상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15F4EE90" w14:textId="77777777" w:rsidR="00E554A3" w:rsidRDefault="00000000">
      <w:r>
        <w:t>구조</w:t>
      </w:r>
      <w:r>
        <w:t>:</w:t>
      </w:r>
    </w:p>
    <w:p w14:paraId="7070B804" w14:textId="77777777" w:rsidR="00E554A3" w:rsidRDefault="00000000">
      <w:r>
        <w:t>Input: [X-ray, RGB, Thermal]</w:t>
      </w:r>
    </w:p>
    <w:p w14:paraId="2F506A04" w14:textId="77777777" w:rsidR="00E554A3" w:rsidRDefault="00000000">
      <w:r>
        <w:t>↓</w:t>
      </w:r>
    </w:p>
    <w:p w14:paraId="3AFFD8F8" w14:textId="77777777" w:rsidR="00E554A3" w:rsidRDefault="00000000">
      <w:r>
        <w:t>Modality-specific Encoders:</w:t>
      </w:r>
    </w:p>
    <w:p w14:paraId="043380CF" w14:textId="77777777" w:rsidR="00E554A3" w:rsidRDefault="00000000">
      <w:r>
        <w:t>- X-ray Encoder (</w:t>
      </w:r>
      <w:r>
        <w:t>본</w:t>
      </w:r>
      <w:r>
        <w:t xml:space="preserve"> </w:t>
      </w:r>
      <w:r>
        <w:t>연구</w:t>
      </w:r>
      <w:r>
        <w:t xml:space="preserve"> </w:t>
      </w:r>
      <w:r>
        <w:t>모델</w:t>
      </w:r>
      <w:r>
        <w:t>)</w:t>
      </w:r>
    </w:p>
    <w:p w14:paraId="46E12917" w14:textId="77777777" w:rsidR="00E554A3" w:rsidRDefault="00000000">
      <w:r>
        <w:t>- RGB Encoder (ResNet-50)</w:t>
      </w:r>
    </w:p>
    <w:p w14:paraId="46F2316B" w14:textId="77777777" w:rsidR="00E554A3" w:rsidRDefault="00000000">
      <w:r>
        <w:t>- Thermal Encoder (MobileNet)</w:t>
      </w:r>
    </w:p>
    <w:p w14:paraId="545EBC72" w14:textId="77777777" w:rsidR="00E554A3" w:rsidRDefault="00000000">
      <w:r>
        <w:t>↓</w:t>
      </w:r>
    </w:p>
    <w:p w14:paraId="517054CE" w14:textId="77777777" w:rsidR="00E554A3" w:rsidRDefault="00000000">
      <w:r>
        <w:t>Cross-modal Fusion:</w:t>
      </w:r>
    </w:p>
    <w:p w14:paraId="5D72322F" w14:textId="77777777" w:rsidR="00E554A3" w:rsidRDefault="00000000">
      <w:r>
        <w:t>- Attention-based Fusion</w:t>
      </w:r>
    </w:p>
    <w:p w14:paraId="00FC1CA1" w14:textId="77777777" w:rsidR="00E554A3" w:rsidRDefault="00000000">
      <w:r>
        <w:t>- Complementary Information Extraction</w:t>
      </w:r>
    </w:p>
    <w:p w14:paraId="62E30103" w14:textId="77777777" w:rsidR="00E554A3" w:rsidRDefault="00000000">
      <w:r>
        <w:t>↓</w:t>
      </w:r>
    </w:p>
    <w:p w14:paraId="39AAB698" w14:textId="77777777" w:rsidR="00E554A3" w:rsidRDefault="00000000">
      <w:r>
        <w:t>Unified Detector:</w:t>
      </w:r>
    </w:p>
    <w:p w14:paraId="652BB6BD" w14:textId="77777777" w:rsidR="00E554A3" w:rsidRDefault="00000000">
      <w:r>
        <w:t>- Multi-task Head (Detection + Classification)</w:t>
      </w:r>
    </w:p>
    <w:p w14:paraId="590E627A" w14:textId="77777777" w:rsidR="00E554A3" w:rsidRDefault="00000000">
      <w:r>
        <w:t>↓</w:t>
      </w:r>
    </w:p>
    <w:p w14:paraId="17E4B8CA" w14:textId="77777777" w:rsidR="00E554A3" w:rsidRDefault="00000000">
      <w:r>
        <w:t>Output: Bounding Boxes + Defect Types</w:t>
      </w:r>
    </w:p>
    <w:p w14:paraId="3C91E863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>: mAP50 95%+ 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모달리티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+3-5%p)</w:t>
      </w:r>
    </w:p>
    <w:p w14:paraId="448CF0FC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4: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AI (XAI)</w:t>
      </w:r>
    </w:p>
    <w:p w14:paraId="6E05D746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1208F90" w14:textId="77777777" w:rsidR="00E554A3" w:rsidRDefault="00000000">
      <w:pPr>
        <w:rPr>
          <w:lang w:eastAsia="ko-KR"/>
        </w:rPr>
      </w:pPr>
      <w:r>
        <w:rPr>
          <w:lang w:eastAsia="ko-KR"/>
        </w:rPr>
        <w:t>기법</w:t>
      </w:r>
      <w:r>
        <w:rPr>
          <w:lang w:eastAsia="ko-KR"/>
        </w:rPr>
        <w:t>:</w:t>
      </w:r>
    </w:p>
    <w:p w14:paraId="09308053" w14:textId="77777777" w:rsidR="00E554A3" w:rsidRDefault="00000000">
      <w:pPr>
        <w:rPr>
          <w:lang w:eastAsia="ko-KR"/>
        </w:rPr>
      </w:pPr>
      <w:r>
        <w:rPr>
          <w:lang w:eastAsia="ko-KR"/>
        </w:rPr>
        <w:t>1. Grad-CAM</w:t>
      </w:r>
    </w:p>
    <w:p w14:paraId="24B7B1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어텐션</w:t>
      </w:r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361291E2" w14:textId="77777777" w:rsidR="00E554A3" w:rsidRDefault="00000000">
      <w:pPr>
        <w:rPr>
          <w:lang w:eastAsia="ko-KR"/>
        </w:rPr>
      </w:pPr>
      <w:r>
        <w:rPr>
          <w:lang w:eastAsia="ko-KR"/>
        </w:rPr>
        <w:t>- "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결함이라</w:t>
      </w:r>
      <w:r>
        <w:rPr>
          <w:lang w:eastAsia="ko-KR"/>
        </w:rPr>
        <w:t xml:space="preserve"> </w:t>
      </w:r>
      <w:r>
        <w:rPr>
          <w:lang w:eastAsia="ko-KR"/>
        </w:rPr>
        <w:t>판단했는가</w:t>
      </w:r>
      <w:r>
        <w:rPr>
          <w:lang w:eastAsia="ko-KR"/>
        </w:rPr>
        <w:t>?"</w:t>
      </w:r>
    </w:p>
    <w:p w14:paraId="0173579C" w14:textId="77777777" w:rsidR="00E554A3" w:rsidRDefault="00000000">
      <w:r>
        <w:t>2. SHAP (SHapley Additive exPlanations)</w:t>
      </w:r>
    </w:p>
    <w:p w14:paraId="40F49A3E" w14:textId="77777777" w:rsidR="00E554A3" w:rsidRDefault="00000000">
      <w:r>
        <w:t xml:space="preserve">- </w:t>
      </w:r>
      <w:r>
        <w:t>픽셀별</w:t>
      </w:r>
      <w:r>
        <w:t xml:space="preserve"> </w:t>
      </w:r>
      <w:r>
        <w:t>기여도</w:t>
      </w:r>
      <w:r>
        <w:t xml:space="preserve"> </w:t>
      </w:r>
      <w:r>
        <w:t>정량화</w:t>
      </w:r>
    </w:p>
    <w:p w14:paraId="02CE1A90" w14:textId="77777777" w:rsidR="00E554A3" w:rsidRDefault="00000000">
      <w:r>
        <w:t>- "</w:t>
      </w:r>
      <w:r>
        <w:t>이</w:t>
      </w:r>
      <w:r>
        <w:t xml:space="preserve"> </w:t>
      </w:r>
      <w:r>
        <w:t>픽셀들이</w:t>
      </w:r>
      <w:r>
        <w:t xml:space="preserve"> </w:t>
      </w:r>
      <w:r>
        <w:t>균열</w:t>
      </w:r>
      <w:r>
        <w:t xml:space="preserve"> </w:t>
      </w:r>
      <w:r>
        <w:t>예측에</w:t>
      </w:r>
      <w:r>
        <w:t xml:space="preserve"> X% </w:t>
      </w:r>
      <w:r>
        <w:t>기여</w:t>
      </w:r>
      <w:r>
        <w:t>"</w:t>
      </w:r>
    </w:p>
    <w:p w14:paraId="37DDC3AE" w14:textId="77777777" w:rsidR="00E554A3" w:rsidRDefault="00000000">
      <w:r>
        <w:t>3. Counterfactual Explanation</w:t>
      </w:r>
    </w:p>
    <w:p w14:paraId="51A8BAFC" w14:textId="77777777" w:rsidR="00E554A3" w:rsidRDefault="00000000">
      <w:r>
        <w:t>- "</w:t>
      </w:r>
      <w:r>
        <w:t>이</w:t>
      </w:r>
      <w:r>
        <w:t xml:space="preserve"> </w:t>
      </w:r>
      <w:r>
        <w:t>영역이</w:t>
      </w:r>
      <w:r>
        <w:t xml:space="preserve"> A</w:t>
      </w:r>
      <w:r>
        <w:t>처럼</w:t>
      </w:r>
      <w:r>
        <w:t xml:space="preserve"> </w:t>
      </w:r>
      <w:r>
        <w:t>보였다면</w:t>
      </w:r>
      <w:r>
        <w:t xml:space="preserve"> </w:t>
      </w:r>
      <w:r>
        <w:t>정상으로</w:t>
      </w:r>
      <w:r>
        <w:t xml:space="preserve"> </w:t>
      </w:r>
      <w:r>
        <w:t>판정</w:t>
      </w:r>
      <w:r>
        <w:t>"</w:t>
      </w:r>
    </w:p>
    <w:p w14:paraId="511A3F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오탐지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</w:p>
    <w:p w14:paraId="76F17F9B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29B94BC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449BFB1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오탐지</w:t>
      </w:r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</w:p>
    <w:p w14:paraId="2EFB67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(FDA, ISO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7DB9FAE2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수용도</w:t>
      </w:r>
      <w:r>
        <w:rPr>
          <w:lang w:eastAsia="ko-KR"/>
        </w:rPr>
        <w:t xml:space="preserve"> +30-50%</w:t>
      </w:r>
    </w:p>
    <w:p w14:paraId="62DA9999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5: 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(Active Learning)</w:t>
      </w:r>
    </w:p>
    <w:p w14:paraId="77437931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728D3B3E" w14:textId="77777777" w:rsidR="00E554A3" w:rsidRDefault="00000000">
      <w:pPr>
        <w:rPr>
          <w:lang w:eastAsia="ko-KR"/>
        </w:rPr>
      </w:pPr>
      <w:r>
        <w:rPr>
          <w:lang w:eastAsia="ko-KR"/>
        </w:rPr>
        <w:t>파이프라인</w:t>
      </w:r>
      <w:r>
        <w:rPr>
          <w:lang w:eastAsia="ko-KR"/>
        </w:rPr>
        <w:t>:</w:t>
      </w:r>
    </w:p>
    <w:p w14:paraId="2F26AF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(200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7A3477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14:paraId="49D4F8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0A433B83" w14:textId="77777777" w:rsidR="00E554A3" w:rsidRDefault="00000000">
      <w:r>
        <w:t>- Entropy: H = -Σ p_i log(p_i)</w:t>
      </w:r>
    </w:p>
    <w:p w14:paraId="504EC8C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MC Dropout: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</w:p>
    <w:p w14:paraId="7979A9B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불확실한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4B701A5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r>
        <w:rPr>
          <w:lang w:eastAsia="ko-KR"/>
        </w:rPr>
        <w:t>라벨링</w:t>
      </w:r>
      <w:r>
        <w:rPr>
          <w:lang w:eastAsia="ko-KR"/>
        </w:rPr>
        <w:t xml:space="preserve"> (20-50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26AF14B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재학습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</w:p>
    <w:p w14:paraId="25BA37D3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>:</w:t>
      </w:r>
    </w:p>
    <w:p w14:paraId="73FC6BD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샘플링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50%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35C247A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$10K-20K </w:t>
      </w:r>
      <w:r>
        <w:rPr>
          <w:lang w:eastAsia="ko-KR"/>
        </w:rPr>
        <w:t>에서</w:t>
      </w:r>
      <w:r>
        <w:rPr>
          <w:lang w:eastAsia="ko-KR"/>
        </w:rPr>
        <w:t xml:space="preserve">  $5K-10K</w:t>
      </w:r>
    </w:p>
    <w:p w14:paraId="79430FF4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>: 200</w:t>
      </w:r>
      <w:r>
        <w:rPr>
          <w:lang w:eastAsia="ko-KR"/>
        </w:rPr>
        <w:t>장에서</w:t>
      </w:r>
      <w:r>
        <w:rPr>
          <w:lang w:eastAsia="ko-KR"/>
        </w:rPr>
        <w:t xml:space="preserve"> 100</w:t>
      </w:r>
      <w:r>
        <w:rPr>
          <w:lang w:eastAsia="ko-KR"/>
        </w:rPr>
        <w:t>장으로</w:t>
      </w:r>
      <w:r>
        <w:rPr>
          <w:lang w:eastAsia="ko-KR"/>
        </w:rPr>
        <w:t xml:space="preserve"> mAP50 90%+ </w:t>
      </w:r>
      <w:r>
        <w:rPr>
          <w:lang w:eastAsia="ko-KR"/>
        </w:rPr>
        <w:t>달성</w:t>
      </w:r>
    </w:p>
    <w:p w14:paraId="1CC7F862" w14:textId="77777777" w:rsidR="00E554A3" w:rsidRDefault="00000000">
      <w:pPr>
        <w:pStyle w:val="2"/>
      </w:pPr>
      <w:r>
        <w:t xml:space="preserve">VII. </w:t>
      </w:r>
      <w:r>
        <w:t>결론</w:t>
      </w:r>
      <w:r>
        <w:t xml:space="preserve"> (Conclusion)</w:t>
      </w:r>
    </w:p>
    <w:p w14:paraId="3E907B14" w14:textId="77777777" w:rsidR="00E554A3" w:rsidRDefault="00000000">
      <w:pPr>
        <w:pStyle w:val="3"/>
      </w:pPr>
      <w:r>
        <w:t xml:space="preserve">A. </w:t>
      </w:r>
      <w:r>
        <w:t>연구</w:t>
      </w:r>
      <w:r>
        <w:t xml:space="preserve"> </w:t>
      </w:r>
      <w:r>
        <w:t>요약</w:t>
      </w:r>
    </w:p>
    <w:p w14:paraId="47CE7FF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과제인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 </w:t>
      </w:r>
      <w:r>
        <w:rPr>
          <w:lang w:eastAsia="ko-KR"/>
        </w:rPr>
        <w:t>검증했다</w:t>
      </w:r>
      <w:r>
        <w:rPr>
          <w:lang w:eastAsia="ko-KR"/>
        </w:rPr>
        <w:t xml:space="preserve">.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(DPF)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 mAP50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580EF393" w14:textId="77777777" w:rsidR="00E554A3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재확인</w:t>
      </w:r>
    </w:p>
    <w:p w14:paraId="50A342F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</w:p>
    <w:p w14:paraId="224DD607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34.8%p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(56.9%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>)</w:t>
      </w:r>
    </w:p>
    <w:p w14:paraId="1F189686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(85-90%) </w:t>
      </w:r>
      <w:r>
        <w:rPr>
          <w:lang w:eastAsia="ko-KR"/>
        </w:rPr>
        <w:t>초과</w:t>
      </w:r>
    </w:p>
    <w:p w14:paraId="0D534D34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4FC572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</w:p>
    <w:p w14:paraId="64B50C00" w14:textId="77777777" w:rsidR="00E554A3" w:rsidRDefault="00000000">
      <w:pPr>
        <w:rPr>
          <w:lang w:eastAsia="ko-KR"/>
        </w:rPr>
      </w:pP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  <w:r>
        <w:rPr>
          <w:lang w:eastAsia="ko-KR"/>
        </w:rPr>
        <w:t>(X-ray)</w:t>
      </w:r>
      <w:r>
        <w:rPr>
          <w:lang w:eastAsia="ko-KR"/>
        </w:rPr>
        <w:t>이</w:t>
      </w:r>
      <w:r>
        <w:rPr>
          <w:lang w:eastAsia="ko-KR"/>
        </w:rPr>
        <w:t xml:space="preserve"> ImageNet </w:t>
      </w:r>
      <w:r>
        <w:rPr>
          <w:lang w:eastAsia="ko-KR"/>
        </w:rPr>
        <w:t>대비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109A4D72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유사성과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규명</w:t>
      </w:r>
    </w:p>
    <w:p w14:paraId="0A99C20B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47B5D9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265BF0AC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50 </w:t>
      </w:r>
      <w:r>
        <w:rPr>
          <w:lang w:eastAsia="ko-KR"/>
        </w:rPr>
        <w:t>에포크</w:t>
      </w:r>
      <w:r>
        <w:rPr>
          <w:lang w:eastAsia="ko-KR"/>
        </w:rPr>
        <w:t>(51-100)</w:t>
      </w:r>
      <w:r>
        <w:rPr>
          <w:lang w:eastAsia="ko-KR"/>
        </w:rPr>
        <w:t>에서</w:t>
      </w:r>
      <w:r>
        <w:rPr>
          <w:lang w:eastAsia="ko-KR"/>
        </w:rPr>
        <w:t xml:space="preserve"> 14.8%p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02CC576" w14:textId="77777777" w:rsidR="00E554A3" w:rsidRDefault="00000000">
      <w:pPr>
        <w:rPr>
          <w:lang w:eastAsia="ko-KR"/>
        </w:rPr>
      </w:pP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어텐션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"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"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문서화</w:t>
      </w:r>
    </w:p>
    <w:p w14:paraId="40A00494" w14:textId="77777777" w:rsidR="00E554A3" w:rsidRDefault="00000000">
      <w:pPr>
        <w:rPr>
          <w:lang w:eastAsia="ko-KR"/>
        </w:rPr>
      </w:pPr>
      <w:r>
        <w:rPr>
          <w:lang w:eastAsia="ko-KR"/>
        </w:rPr>
        <w:t>산업계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관행의</w:t>
      </w:r>
      <w:r>
        <w:rPr>
          <w:lang w:eastAsia="ko-KR"/>
        </w:rPr>
        <w:t xml:space="preserve"> </w:t>
      </w:r>
      <w:r>
        <w:rPr>
          <w:lang w:eastAsia="ko-KR"/>
        </w:rPr>
        <w:t>위험성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(</w:t>
      </w:r>
      <w:r>
        <w:rPr>
          <w:lang w:eastAsia="ko-KR"/>
        </w:rPr>
        <w:t>성능</w:t>
      </w:r>
      <w:r>
        <w:rPr>
          <w:lang w:eastAsia="ko-KR"/>
        </w:rPr>
        <w:t xml:space="preserve"> 16.1% </w:t>
      </w:r>
      <w:r>
        <w:rPr>
          <w:lang w:eastAsia="ko-KR"/>
        </w:rPr>
        <w:t>과소평가</w:t>
      </w:r>
      <w:r>
        <w:rPr>
          <w:lang w:eastAsia="ko-KR"/>
        </w:rPr>
        <w:t>)</w:t>
      </w:r>
    </w:p>
    <w:p w14:paraId="55DC6AE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03FDB7D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vs YOLOv8: 47.2%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객관적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3781CAF5" w14:textId="77777777" w:rsidR="00E554A3" w:rsidRDefault="00000000">
      <w:pPr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 xml:space="preserve"> (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>)</w:t>
      </w:r>
    </w:p>
    <w:p w14:paraId="0953E06A" w14:textId="77777777" w:rsidR="00E554A3" w:rsidRDefault="00000000">
      <w:pPr>
        <w:rPr>
          <w:lang w:eastAsia="ko-KR"/>
        </w:rPr>
      </w:pP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1D4F9F4" w14:textId="77777777" w:rsidR="00E554A3" w:rsidRDefault="00000000">
      <w:r>
        <w:t>정량적</w:t>
      </w:r>
      <w:r>
        <w:t xml:space="preserve"> </w:t>
      </w:r>
      <w:r>
        <w:t>성과</w:t>
      </w:r>
      <w:r>
        <w:t xml:space="preserve"> </w:t>
      </w:r>
      <w:r>
        <w:t>종합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85"/>
        <w:gridCol w:w="1306"/>
        <w:gridCol w:w="1389"/>
        <w:gridCol w:w="1276"/>
      </w:tblGrid>
      <w:tr w:rsidR="00E554A3" w14:paraId="51E8E98B" w14:textId="77777777">
        <w:tc>
          <w:tcPr>
            <w:tcW w:w="2592" w:type="dxa"/>
          </w:tcPr>
          <w:p w14:paraId="1285EF5E" w14:textId="77777777" w:rsidR="00E554A3" w:rsidRDefault="00000000">
            <w:r>
              <w:t>지표</w:t>
            </w:r>
          </w:p>
        </w:tc>
        <w:tc>
          <w:tcPr>
            <w:tcW w:w="2592" w:type="dxa"/>
          </w:tcPr>
          <w:p w14:paraId="373CA804" w14:textId="77777777" w:rsidR="00E554A3" w:rsidRDefault="00000000">
            <w:r>
              <w:t>달성</w:t>
            </w:r>
            <w:r>
              <w:t xml:space="preserve"> </w:t>
            </w:r>
            <w:r>
              <w:t>값</w:t>
            </w:r>
          </w:p>
        </w:tc>
        <w:tc>
          <w:tcPr>
            <w:tcW w:w="2592" w:type="dxa"/>
          </w:tcPr>
          <w:p w14:paraId="2D066424" w14:textId="77777777" w:rsidR="00E554A3" w:rsidRDefault="00000000">
            <w:r>
              <w:t>산업</w:t>
            </w:r>
            <w:r>
              <w:t xml:space="preserve"> </w:t>
            </w:r>
            <w:r>
              <w:t>기준</w:t>
            </w:r>
          </w:p>
        </w:tc>
        <w:tc>
          <w:tcPr>
            <w:tcW w:w="2592" w:type="dxa"/>
          </w:tcPr>
          <w:p w14:paraId="693C85E1" w14:textId="77777777" w:rsidR="00E554A3" w:rsidRDefault="00000000">
            <w:r>
              <w:t>평가</w:t>
            </w:r>
          </w:p>
        </w:tc>
      </w:tr>
      <w:tr w:rsidR="00E554A3" w14:paraId="76A58A19" w14:textId="77777777">
        <w:tc>
          <w:tcPr>
            <w:tcW w:w="2592" w:type="dxa"/>
          </w:tcPr>
          <w:p w14:paraId="6F546D68" w14:textId="77777777" w:rsidR="00E554A3" w:rsidRDefault="00000000">
            <w:r>
              <w:t>mAP50</w:t>
            </w:r>
          </w:p>
        </w:tc>
        <w:tc>
          <w:tcPr>
            <w:tcW w:w="2592" w:type="dxa"/>
          </w:tcPr>
          <w:p w14:paraId="14F62EE9" w14:textId="77777777" w:rsidR="00E554A3" w:rsidRDefault="00000000">
            <w:r>
              <w:t>91.7%</w:t>
            </w:r>
          </w:p>
        </w:tc>
        <w:tc>
          <w:tcPr>
            <w:tcW w:w="2592" w:type="dxa"/>
          </w:tcPr>
          <w:p w14:paraId="43726B7F" w14:textId="77777777" w:rsidR="00E554A3" w:rsidRDefault="00000000">
            <w:r>
              <w:t>&gt;85%</w:t>
            </w:r>
          </w:p>
        </w:tc>
        <w:tc>
          <w:tcPr>
            <w:tcW w:w="2592" w:type="dxa"/>
          </w:tcPr>
          <w:p w14:paraId="1792D296" w14:textId="77777777" w:rsidR="00E554A3" w:rsidRDefault="00000000">
            <w:r>
              <w:t xml:space="preserve">✓✓✓ </w:t>
            </w:r>
            <w:r>
              <w:t>초과</w:t>
            </w:r>
            <w:r>
              <w:t xml:space="preserve"> </w:t>
            </w:r>
            <w:r>
              <w:t>달성</w:t>
            </w:r>
          </w:p>
        </w:tc>
      </w:tr>
      <w:tr w:rsidR="00E554A3" w14:paraId="2BE164F5" w14:textId="77777777">
        <w:tc>
          <w:tcPr>
            <w:tcW w:w="2592" w:type="dxa"/>
          </w:tcPr>
          <w:p w14:paraId="47AFD778" w14:textId="77777777" w:rsidR="00E554A3" w:rsidRDefault="00000000">
            <w:r>
              <w:t>정밀도</w:t>
            </w:r>
          </w:p>
        </w:tc>
        <w:tc>
          <w:tcPr>
            <w:tcW w:w="2592" w:type="dxa"/>
          </w:tcPr>
          <w:p w14:paraId="3FE9F022" w14:textId="77777777" w:rsidR="00E554A3" w:rsidRDefault="00000000">
            <w:r>
              <w:t>92.8%</w:t>
            </w:r>
          </w:p>
        </w:tc>
        <w:tc>
          <w:tcPr>
            <w:tcW w:w="2592" w:type="dxa"/>
          </w:tcPr>
          <w:p w14:paraId="0CAE2484" w14:textId="77777777" w:rsidR="00E554A3" w:rsidRDefault="00000000">
            <w:r>
              <w:t>&gt;90%</w:t>
            </w:r>
          </w:p>
        </w:tc>
        <w:tc>
          <w:tcPr>
            <w:tcW w:w="2592" w:type="dxa"/>
          </w:tcPr>
          <w:p w14:paraId="0FBB9F77" w14:textId="77777777" w:rsidR="00E554A3" w:rsidRDefault="00000000">
            <w:r>
              <w:t xml:space="preserve">✓✓✓ </w:t>
            </w:r>
            <w:r>
              <w:t>기준</w:t>
            </w:r>
            <w:r>
              <w:t xml:space="preserve"> </w:t>
            </w:r>
            <w:r>
              <w:t>충족</w:t>
            </w:r>
          </w:p>
        </w:tc>
      </w:tr>
      <w:tr w:rsidR="00E554A3" w14:paraId="2AE3D755" w14:textId="77777777">
        <w:tc>
          <w:tcPr>
            <w:tcW w:w="2592" w:type="dxa"/>
          </w:tcPr>
          <w:p w14:paraId="00EAE4D9" w14:textId="77777777" w:rsidR="00E554A3" w:rsidRDefault="00000000">
            <w:r>
              <w:lastRenderedPageBreak/>
              <w:t>재현율</w:t>
            </w:r>
          </w:p>
        </w:tc>
        <w:tc>
          <w:tcPr>
            <w:tcW w:w="2592" w:type="dxa"/>
          </w:tcPr>
          <w:p w14:paraId="4E5A0424" w14:textId="77777777" w:rsidR="00E554A3" w:rsidRDefault="00000000">
            <w:r>
              <w:t>82.2%</w:t>
            </w:r>
          </w:p>
        </w:tc>
        <w:tc>
          <w:tcPr>
            <w:tcW w:w="2592" w:type="dxa"/>
          </w:tcPr>
          <w:p w14:paraId="6E5DB277" w14:textId="77777777" w:rsidR="00E554A3" w:rsidRDefault="00000000">
            <w:r>
              <w:t>&gt;80%</w:t>
            </w:r>
          </w:p>
        </w:tc>
        <w:tc>
          <w:tcPr>
            <w:tcW w:w="2592" w:type="dxa"/>
          </w:tcPr>
          <w:p w14:paraId="1B947F49" w14:textId="77777777" w:rsidR="00E554A3" w:rsidRDefault="00000000">
            <w:r>
              <w:t xml:space="preserve">✓✓ </w:t>
            </w:r>
            <w:r>
              <w:t>기준</w:t>
            </w:r>
            <w:r>
              <w:t xml:space="preserve"> </w:t>
            </w:r>
            <w:r>
              <w:t>충족</w:t>
            </w:r>
          </w:p>
        </w:tc>
      </w:tr>
      <w:tr w:rsidR="00E554A3" w14:paraId="033788F9" w14:textId="77777777">
        <w:tc>
          <w:tcPr>
            <w:tcW w:w="2592" w:type="dxa"/>
          </w:tcPr>
          <w:p w14:paraId="01C89A1F" w14:textId="77777777" w:rsidR="00E554A3" w:rsidRDefault="00000000">
            <w:r>
              <w:t>F1 Score</w:t>
            </w:r>
          </w:p>
        </w:tc>
        <w:tc>
          <w:tcPr>
            <w:tcW w:w="2592" w:type="dxa"/>
          </w:tcPr>
          <w:p w14:paraId="07CD3A42" w14:textId="77777777" w:rsidR="00E554A3" w:rsidRDefault="00000000">
            <w:r>
              <w:t>0.872</w:t>
            </w:r>
          </w:p>
        </w:tc>
        <w:tc>
          <w:tcPr>
            <w:tcW w:w="2592" w:type="dxa"/>
          </w:tcPr>
          <w:p w14:paraId="6740A2C9" w14:textId="77777777" w:rsidR="00E554A3" w:rsidRDefault="00000000">
            <w:r>
              <w:t>&gt;0.85</w:t>
            </w:r>
          </w:p>
        </w:tc>
        <w:tc>
          <w:tcPr>
            <w:tcW w:w="2592" w:type="dxa"/>
          </w:tcPr>
          <w:p w14:paraId="35B1DB51" w14:textId="77777777" w:rsidR="00E554A3" w:rsidRDefault="00000000">
            <w:r>
              <w:t xml:space="preserve">✓✓ </w:t>
            </w:r>
            <w:r>
              <w:t>우수</w:t>
            </w:r>
          </w:p>
        </w:tc>
      </w:tr>
      <w:tr w:rsidR="00E554A3" w14:paraId="7C165B51" w14:textId="77777777">
        <w:tc>
          <w:tcPr>
            <w:tcW w:w="2592" w:type="dxa"/>
          </w:tcPr>
          <w:p w14:paraId="048E6412" w14:textId="77777777" w:rsidR="00E554A3" w:rsidRDefault="00000000">
            <w:r>
              <w:t>학습</w:t>
            </w:r>
            <w:r>
              <w:t xml:space="preserve"> </w:t>
            </w:r>
            <w:r>
              <w:t>시간</w:t>
            </w:r>
          </w:p>
        </w:tc>
        <w:tc>
          <w:tcPr>
            <w:tcW w:w="2592" w:type="dxa"/>
          </w:tcPr>
          <w:p w14:paraId="65A1AF13" w14:textId="77777777" w:rsidR="00E554A3" w:rsidRDefault="00000000">
            <w:r>
              <w:t>10</w:t>
            </w:r>
            <w:r>
              <w:t>시간</w:t>
            </w:r>
          </w:p>
        </w:tc>
        <w:tc>
          <w:tcPr>
            <w:tcW w:w="2592" w:type="dxa"/>
          </w:tcPr>
          <w:p w14:paraId="06C66701" w14:textId="77777777" w:rsidR="00E554A3" w:rsidRDefault="00000000">
            <w:r>
              <w:t>&lt;24</w:t>
            </w:r>
            <w:r>
              <w:t>시간</w:t>
            </w:r>
          </w:p>
        </w:tc>
        <w:tc>
          <w:tcPr>
            <w:tcW w:w="2592" w:type="dxa"/>
          </w:tcPr>
          <w:p w14:paraId="046A4644" w14:textId="77777777" w:rsidR="00E554A3" w:rsidRDefault="00000000">
            <w:r>
              <w:t xml:space="preserve">✓✓✓ </w:t>
            </w:r>
            <w:r>
              <w:t>매우</w:t>
            </w:r>
            <w:r>
              <w:t xml:space="preserve"> </w:t>
            </w:r>
            <w:r>
              <w:t>빠름</w:t>
            </w:r>
          </w:p>
        </w:tc>
      </w:tr>
      <w:tr w:rsidR="00E554A3" w14:paraId="2E18D953" w14:textId="77777777">
        <w:tc>
          <w:tcPr>
            <w:tcW w:w="2592" w:type="dxa"/>
          </w:tcPr>
          <w:p w14:paraId="00BA309C" w14:textId="77777777" w:rsidR="00E554A3" w:rsidRDefault="00000000">
            <w:r>
              <w:t>초기</w:t>
            </w:r>
            <w:r>
              <w:t xml:space="preserve"> </w:t>
            </w:r>
            <w:r>
              <w:t>비용</w:t>
            </w:r>
          </w:p>
        </w:tc>
        <w:tc>
          <w:tcPr>
            <w:tcW w:w="2592" w:type="dxa"/>
          </w:tcPr>
          <w:p w14:paraId="01E77FA8" w14:textId="77777777" w:rsidR="00E554A3" w:rsidRDefault="00000000">
            <w:r>
              <w:t>$40K-90K</w:t>
            </w:r>
          </w:p>
        </w:tc>
        <w:tc>
          <w:tcPr>
            <w:tcW w:w="2592" w:type="dxa"/>
          </w:tcPr>
          <w:p w14:paraId="2918FF3D" w14:textId="77777777" w:rsidR="00E554A3" w:rsidRDefault="00000000">
            <w:r>
              <w:t>&lt;$100K</w:t>
            </w:r>
          </w:p>
        </w:tc>
        <w:tc>
          <w:tcPr>
            <w:tcW w:w="2592" w:type="dxa"/>
          </w:tcPr>
          <w:p w14:paraId="3F0496C5" w14:textId="77777777" w:rsidR="00E554A3" w:rsidRDefault="00000000">
            <w:r>
              <w:t xml:space="preserve">✓✓ </w:t>
            </w:r>
            <w:r>
              <w:t>합리적</w:t>
            </w:r>
          </w:p>
        </w:tc>
      </w:tr>
      <w:tr w:rsidR="00E554A3" w14:paraId="4B347B92" w14:textId="77777777">
        <w:tc>
          <w:tcPr>
            <w:tcW w:w="2592" w:type="dxa"/>
          </w:tcPr>
          <w:p w14:paraId="0A56078B" w14:textId="77777777" w:rsidR="00E554A3" w:rsidRDefault="00000000">
            <w:r>
              <w:t>ROI</w:t>
            </w:r>
          </w:p>
        </w:tc>
        <w:tc>
          <w:tcPr>
            <w:tcW w:w="2592" w:type="dxa"/>
          </w:tcPr>
          <w:p w14:paraId="216C106D" w14:textId="77777777" w:rsidR="00E554A3" w:rsidRDefault="00000000">
            <w:r>
              <w:t>70% (1</w:t>
            </w:r>
            <w:r>
              <w:t>년</w:t>
            </w:r>
            <w:r>
              <w:t>)</w:t>
            </w:r>
          </w:p>
        </w:tc>
        <w:tc>
          <w:tcPr>
            <w:tcW w:w="2592" w:type="dxa"/>
          </w:tcPr>
          <w:p w14:paraId="49BEF087" w14:textId="77777777" w:rsidR="00E554A3" w:rsidRDefault="00000000">
            <w:r>
              <w:t>&gt;50%</w:t>
            </w:r>
          </w:p>
        </w:tc>
        <w:tc>
          <w:tcPr>
            <w:tcW w:w="2592" w:type="dxa"/>
          </w:tcPr>
          <w:p w14:paraId="3D1E3718" w14:textId="77777777" w:rsidR="00E554A3" w:rsidRDefault="00000000">
            <w:r>
              <w:t xml:space="preserve">✓✓✓ </w:t>
            </w:r>
            <w:r>
              <w:t>우수</w:t>
            </w:r>
          </w:p>
        </w:tc>
      </w:tr>
    </w:tbl>
    <w:p w14:paraId="37756070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,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2D017EB5" w14:textId="77777777" w:rsidR="00E554A3" w:rsidRDefault="00000000">
      <w:pPr>
        <w:pStyle w:val="3"/>
      </w:pPr>
      <w:r>
        <w:t xml:space="preserve">B. </w:t>
      </w:r>
      <w:r>
        <w:t>학술적</w:t>
      </w:r>
      <w:r>
        <w:t xml:space="preserve"> </w:t>
      </w:r>
      <w:r>
        <w:t>기여</w:t>
      </w:r>
    </w:p>
    <w:p w14:paraId="2D66AD5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학술적</w:t>
      </w:r>
      <w:r>
        <w:rPr>
          <w:lang w:eastAsia="ko-KR"/>
        </w:rPr>
        <w:t xml:space="preserve"> </w:t>
      </w:r>
      <w:r>
        <w:rPr>
          <w:lang w:eastAsia="ko-KR"/>
        </w:rPr>
        <w:t>기여는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차원에서</w:t>
      </w:r>
      <w:r>
        <w:rPr>
          <w:lang w:eastAsia="ko-KR"/>
        </w:rPr>
        <w:t xml:space="preserve"> </w:t>
      </w:r>
      <w:r>
        <w:rPr>
          <w:lang w:eastAsia="ko-KR"/>
        </w:rPr>
        <w:t>평가될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57139B7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방법론적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263F45E6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체계화</w:t>
      </w:r>
      <w:r>
        <w:rPr>
          <w:lang w:eastAsia="ko-KR"/>
        </w:rPr>
        <w:t>:</w:t>
      </w:r>
    </w:p>
    <w:p w14:paraId="64694818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단편적</w:t>
      </w:r>
      <w:r>
        <w:rPr>
          <w:lang w:eastAsia="ko-KR"/>
        </w:rPr>
        <w:t xml:space="preserve"> </w:t>
      </w:r>
      <w:r>
        <w:rPr>
          <w:lang w:eastAsia="ko-KR"/>
        </w:rPr>
        <w:t>시도를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프로토콜로</w:t>
      </w:r>
      <w:r>
        <w:rPr>
          <w:lang w:eastAsia="ko-KR"/>
        </w:rPr>
        <w:t xml:space="preserve"> </w:t>
      </w:r>
      <w:r>
        <w:rPr>
          <w:lang w:eastAsia="ko-KR"/>
        </w:rPr>
        <w:t>정립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중간도메인에서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>)</w:t>
      </w:r>
    </w:p>
    <w:p w14:paraId="35FF9BC2" w14:textId="77777777" w:rsidR="00E554A3" w:rsidRDefault="00000000">
      <w:pPr>
        <w:rPr>
          <w:lang w:eastAsia="ko-KR"/>
        </w:rPr>
      </w:pP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하이퍼파라미터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</w:p>
    <w:p w14:paraId="2A072F8E" w14:textId="77777777" w:rsidR="00E554A3" w:rsidRDefault="00000000">
      <w:pPr>
        <w:rPr>
          <w:lang w:eastAsia="ko-KR"/>
        </w:rPr>
      </w:pP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명확화</w:t>
      </w:r>
    </w:p>
    <w:p w14:paraId="70B81866" w14:textId="77777777" w:rsidR="00E554A3" w:rsidRDefault="00000000">
      <w:pPr>
        <w:rPr>
          <w:lang w:eastAsia="ko-KR"/>
        </w:rPr>
      </w:pP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가능성의</w:t>
      </w:r>
      <w:r>
        <w:rPr>
          <w:lang w:eastAsia="ko-KR"/>
        </w:rPr>
        <w:t xml:space="preserve"> </w:t>
      </w:r>
      <w:r>
        <w:rPr>
          <w:lang w:eastAsia="ko-KR"/>
        </w:rPr>
        <w:t>모범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>:</w:t>
      </w:r>
    </w:p>
    <w:p w14:paraId="618CFBA3" w14:textId="77777777" w:rsidR="00E554A3" w:rsidRDefault="00000000">
      <w:pPr>
        <w:rPr>
          <w:lang w:eastAsia="ko-KR"/>
        </w:rPr>
      </w:pPr>
      <w:r>
        <w:rPr>
          <w:lang w:eastAsia="ko-KR"/>
        </w:rPr>
        <w:t>무작위성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,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789E7C58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연구자의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3153D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Open Science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실천</w:t>
      </w:r>
    </w:p>
    <w:p w14:paraId="10F452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081A8ABA" w14:textId="77777777" w:rsidR="00E554A3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개화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7D48B0C6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어텐션</w:t>
      </w:r>
      <w:r>
        <w:rPr>
          <w:lang w:eastAsia="ko-KR"/>
        </w:rPr>
        <w:t xml:space="preserve"> </w:t>
      </w:r>
      <w:r>
        <w:rPr>
          <w:lang w:eastAsia="ko-KR"/>
        </w:rPr>
        <w:t>메커니즘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보임</w:t>
      </w:r>
    </w:p>
    <w:p w14:paraId="68B28667" w14:textId="77777777" w:rsidR="00E554A3" w:rsidRDefault="00000000">
      <w:r>
        <w:t>모델</w:t>
      </w:r>
      <w:r>
        <w:t>: P(t) = P_max / (1 + e^(-(t-t_bloom)/τ))</w:t>
      </w:r>
    </w:p>
    <w:p w14:paraId="23DAFB9B" w14:textId="77777777" w:rsidR="00E554A3" w:rsidRDefault="00000000">
      <w:r>
        <w:t>예측</w:t>
      </w:r>
      <w:r>
        <w:t>: t_bloom ≈ max(t_C2PSA, t_C3k2, t_transfer)</w:t>
      </w:r>
    </w:p>
    <w:p w14:paraId="22F32926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0.23%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오차로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</w:p>
    <w:p w14:paraId="657E675A" w14:textId="77777777" w:rsidR="00E554A3" w:rsidRDefault="00000000">
      <w:pPr>
        <w:rPr>
          <w:lang w:eastAsia="ko-KR"/>
        </w:rPr>
      </w:pPr>
      <w:r>
        <w:rPr>
          <w:lang w:eastAsia="ko-KR"/>
        </w:rPr>
        <w:t>함의</w:t>
      </w:r>
      <w:r>
        <w:rPr>
          <w:lang w:eastAsia="ko-KR"/>
        </w:rPr>
        <w:t>:</w:t>
      </w:r>
    </w:p>
    <w:p w14:paraId="3D4FCBA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67% </w:t>
      </w:r>
      <w:r>
        <w:rPr>
          <w:lang w:eastAsia="ko-KR"/>
        </w:rPr>
        <w:t>과소평가</w:t>
      </w:r>
    </w:p>
    <w:p w14:paraId="394484F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재설계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14AE7DA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향후</w:t>
      </w:r>
      <w:r>
        <w:rPr>
          <w:lang w:eastAsia="ko-KR"/>
        </w:rPr>
        <w:t xml:space="preserve"> YOLO, Transformer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재평가</w:t>
      </w:r>
      <w:r>
        <w:rPr>
          <w:lang w:eastAsia="ko-KR"/>
        </w:rPr>
        <w:t xml:space="preserve"> </w:t>
      </w:r>
      <w:r>
        <w:rPr>
          <w:lang w:eastAsia="ko-KR"/>
        </w:rPr>
        <w:t>촉발</w:t>
      </w:r>
    </w:p>
    <w:p w14:paraId="051856A7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분해</w:t>
      </w:r>
      <w:r>
        <w:rPr>
          <w:lang w:eastAsia="ko-KR"/>
        </w:rPr>
        <w:t>:</w:t>
      </w:r>
    </w:p>
    <w:p w14:paraId="11C1015D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=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+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45E0535" w14:textId="77777777" w:rsidR="00E554A3" w:rsidRDefault="00000000">
      <w:pPr>
        <w:rPr>
          <w:lang w:eastAsia="ko-KR"/>
        </w:rPr>
      </w:pPr>
      <w:r>
        <w:rPr>
          <w:lang w:eastAsia="ko-KR"/>
        </w:rPr>
        <w:t>91.7% = 56.9% + (15.4% + 19.4%)</w:t>
      </w:r>
    </w:p>
    <w:p w14:paraId="15FA937B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∝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48F885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X-ray (77% </w:t>
      </w:r>
      <w:r>
        <w:rPr>
          <w:lang w:eastAsia="ko-KR"/>
        </w:rPr>
        <w:t>유사</w:t>
      </w:r>
      <w:r>
        <w:rPr>
          <w:lang w:eastAsia="ko-KR"/>
        </w:rPr>
        <w:t xml:space="preserve">) &gt; ImageNet (23% </w:t>
      </w:r>
      <w:r>
        <w:rPr>
          <w:lang w:eastAsia="ko-KR"/>
        </w:rPr>
        <w:t>유사</w:t>
      </w:r>
      <w:r>
        <w:rPr>
          <w:lang w:eastAsia="ko-KR"/>
        </w:rPr>
        <w:t>)</w:t>
      </w:r>
    </w:p>
    <w:p w14:paraId="011D424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19.4%p &gt; 15.4%p (26%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  <w:r>
        <w:rPr>
          <w:lang w:eastAsia="ko-KR"/>
        </w:rPr>
        <w:t>)</w:t>
      </w:r>
    </w:p>
    <w:p w14:paraId="5A8500C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실증적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3B7AA6DC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  <w:r>
        <w:rPr>
          <w:lang w:eastAsia="ko-KR"/>
        </w:rPr>
        <w:t>:</w:t>
      </w:r>
    </w:p>
    <w:p w14:paraId="6B601472" w14:textId="77777777" w:rsidR="00E554A3" w:rsidRDefault="00000000">
      <w:pPr>
        <w:rPr>
          <w:lang w:eastAsia="ko-KR"/>
        </w:rPr>
      </w:pPr>
      <w:r>
        <w:rPr>
          <w:lang w:eastAsia="ko-KR"/>
        </w:rPr>
        <w:t>이론</w:t>
      </w:r>
      <w:r>
        <w:rPr>
          <w:lang w:eastAsia="ko-KR"/>
        </w:rPr>
        <w:t>: "</w:t>
      </w:r>
      <w:r>
        <w:rPr>
          <w:lang w:eastAsia="ko-KR"/>
        </w:rPr>
        <w:t>전이학습이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" (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5FFD410A" w14:textId="77777777" w:rsidR="00E554A3" w:rsidRDefault="00000000">
      <w:pPr>
        <w:rPr>
          <w:lang w:eastAsia="ko-KR"/>
        </w:rPr>
      </w:pPr>
      <w:r>
        <w:rPr>
          <w:lang w:eastAsia="ko-KR"/>
        </w:rPr>
        <w:t>실증</w:t>
      </w:r>
      <w:r>
        <w:rPr>
          <w:lang w:eastAsia="ko-KR"/>
        </w:rPr>
        <w:t>: "339</w:t>
      </w:r>
      <w:r>
        <w:rPr>
          <w:lang w:eastAsia="ko-KR"/>
        </w:rPr>
        <w:t>장으로</w:t>
      </w:r>
      <w:r>
        <w:rPr>
          <w:lang w:eastAsia="ko-KR"/>
        </w:rPr>
        <w:t xml:space="preserve"> 91.7%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" 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11B4FE91" w14:textId="77777777" w:rsidR="00E554A3" w:rsidRDefault="00000000">
      <w:pPr>
        <w:rPr>
          <w:lang w:eastAsia="ko-KR"/>
        </w:rPr>
      </w:pPr>
      <w:r>
        <w:rPr>
          <w:lang w:eastAsia="ko-KR"/>
        </w:rPr>
        <w:t>학계의</w:t>
      </w:r>
      <w:r>
        <w:rPr>
          <w:lang w:eastAsia="ko-KR"/>
        </w:rPr>
        <w:t xml:space="preserve"> </w:t>
      </w:r>
      <w:r>
        <w:rPr>
          <w:lang w:eastAsia="ko-KR"/>
        </w:rPr>
        <w:t>이론과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실무의</w:t>
      </w:r>
      <w:r>
        <w:rPr>
          <w:lang w:eastAsia="ko-KR"/>
        </w:rPr>
        <w:t xml:space="preserve"> </w:t>
      </w:r>
      <w:r>
        <w:rPr>
          <w:lang w:eastAsia="ko-KR"/>
        </w:rPr>
        <w:t>간극을</w:t>
      </w:r>
      <w:r>
        <w:rPr>
          <w:lang w:eastAsia="ko-KR"/>
        </w:rPr>
        <w:t xml:space="preserve"> </w:t>
      </w:r>
      <w:r>
        <w:rPr>
          <w:lang w:eastAsia="ko-KR"/>
        </w:rPr>
        <w:t>연결하여</w:t>
      </w:r>
      <w:r>
        <w:rPr>
          <w:lang w:eastAsia="ko-KR"/>
        </w:rPr>
        <w:t xml:space="preserve"> </w:t>
      </w:r>
      <w:r>
        <w:rPr>
          <w:lang w:eastAsia="ko-KR"/>
        </w:rPr>
        <w:t>격차를</w:t>
      </w:r>
      <w:r>
        <w:rPr>
          <w:lang w:eastAsia="ko-KR"/>
        </w:rPr>
        <w:t xml:space="preserve"> </w:t>
      </w:r>
      <w:r>
        <w:rPr>
          <w:lang w:eastAsia="ko-KR"/>
        </w:rPr>
        <w:t>해소하였다</w:t>
      </w:r>
      <w:r>
        <w:rPr>
          <w:lang w:eastAsia="ko-KR"/>
        </w:rPr>
        <w:t>.</w:t>
      </w:r>
    </w:p>
    <w:p w14:paraId="6796C3A9" w14:textId="77777777" w:rsidR="00E554A3" w:rsidRDefault="00000000">
      <w:pPr>
        <w:rPr>
          <w:lang w:eastAsia="ko-KR"/>
        </w:rPr>
      </w:pP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</w:t>
      </w:r>
    </w:p>
    <w:p w14:paraId="1DDD1312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: YOLO11 vs YOLOv8</w:t>
      </w:r>
    </w:p>
    <w:p w14:paraId="453169D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: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13B71256" w14:textId="77777777" w:rsidR="00E554A3" w:rsidRDefault="00000000">
      <w:pPr>
        <w:rPr>
          <w:lang w:eastAsia="ko-KR"/>
        </w:rPr>
      </w:pP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유의성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: p &lt; 0.001, Cohen's d = 4.32</w:t>
      </w:r>
    </w:p>
    <w:p w14:paraId="714738E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545F7ABE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>:</w:t>
      </w:r>
    </w:p>
    <w:p w14:paraId="6DF4B01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GPU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  <w:r>
        <w:rPr>
          <w:lang w:eastAsia="ko-KR"/>
        </w:rPr>
        <w:t xml:space="preserve"> ($10K-50K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5F14B08E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: 200-500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37C632FE" w14:textId="77777777" w:rsidR="00E554A3" w:rsidRDefault="00000000">
      <w:pPr>
        <w:rPr>
          <w:lang w:eastAsia="ko-KR"/>
        </w:rPr>
      </w:pP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  <w:r>
        <w:rPr>
          <w:lang w:eastAsia="ko-KR"/>
        </w:rPr>
        <w:t xml:space="preserve">: Python </w:t>
      </w:r>
      <w:r>
        <w:rPr>
          <w:lang w:eastAsia="ko-KR"/>
        </w:rPr>
        <w:t>기초만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499F1A55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ROI: 6-9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</w:p>
    <w:p w14:paraId="77C20378" w14:textId="77777777" w:rsidR="00E554A3" w:rsidRDefault="00000000">
      <w:pPr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>:</w:t>
      </w:r>
    </w:p>
    <w:p w14:paraId="690C1591" w14:textId="77777777" w:rsidR="00E554A3" w:rsidRDefault="00000000">
      <w:pPr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불가지론적</w:t>
      </w:r>
      <w:r>
        <w:rPr>
          <w:lang w:eastAsia="ko-KR"/>
        </w:rPr>
        <w:t xml:space="preserve">: YOLO, Faster R-CNN, DETR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0FA44900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: </w:t>
      </w:r>
      <w:r>
        <w:rPr>
          <w:lang w:eastAsia="ko-KR"/>
        </w:rPr>
        <w:t>용접</w:t>
      </w:r>
      <w:r>
        <w:rPr>
          <w:lang w:eastAsia="ko-KR"/>
        </w:rPr>
        <w:t xml:space="preserve">, </w:t>
      </w:r>
      <w:r>
        <w:rPr>
          <w:lang w:eastAsia="ko-KR"/>
        </w:rPr>
        <w:t>주조</w:t>
      </w:r>
      <w:r>
        <w:rPr>
          <w:lang w:eastAsia="ko-KR"/>
        </w:rPr>
        <w:t xml:space="preserve">, PCB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</w:p>
    <w:p w14:paraId="2C913900" w14:textId="77777777" w:rsidR="00E554A3" w:rsidRDefault="00000000">
      <w:pPr>
        <w:rPr>
          <w:lang w:eastAsia="ko-KR"/>
        </w:rPr>
      </w:pP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Few-shot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A449116" w14:textId="77777777" w:rsidR="00E554A3" w:rsidRDefault="00000000">
      <w:pPr>
        <w:pStyle w:val="3"/>
      </w:pPr>
      <w:r>
        <w:t xml:space="preserve">C. </w:t>
      </w:r>
      <w:r>
        <w:t>실용적</w:t>
      </w:r>
      <w:r>
        <w:t xml:space="preserve"> </w:t>
      </w:r>
      <w:r>
        <w:t>영향</w:t>
      </w:r>
    </w:p>
    <w:p w14:paraId="137EDBE7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도입에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즉각적이고</w:t>
      </w:r>
      <w:r>
        <w:rPr>
          <w:lang w:eastAsia="ko-KR"/>
        </w:rPr>
        <w:t xml:space="preserve"> </w:t>
      </w:r>
      <w:r>
        <w:rPr>
          <w:lang w:eastAsia="ko-KR"/>
        </w:rPr>
        <w:t>실질적인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예상된다</w:t>
      </w:r>
      <w:r>
        <w:rPr>
          <w:lang w:eastAsia="ko-KR"/>
        </w:rPr>
        <w:t>:</w:t>
      </w:r>
    </w:p>
    <w:p w14:paraId="04C6D76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산업계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5B4263E2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1CFEAA4C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>:</w:t>
      </w:r>
    </w:p>
    <w:p w14:paraId="70D7ED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26B52FE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</w:p>
    <w:p w14:paraId="0FFA81D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부위</w:t>
      </w:r>
      <w:r>
        <w:rPr>
          <w:lang w:eastAsia="ko-KR"/>
        </w:rPr>
        <w:t xml:space="preserve"> X-ray </w:t>
      </w:r>
      <w:r>
        <w:rPr>
          <w:lang w:eastAsia="ko-KR"/>
        </w:rPr>
        <w:t>검사</w:t>
      </w:r>
    </w:p>
    <w:p w14:paraId="1852CF7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배터리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CT </w:t>
      </w:r>
      <w:r>
        <w:rPr>
          <w:lang w:eastAsia="ko-KR"/>
        </w:rPr>
        <w:t>스캔</w:t>
      </w:r>
    </w:p>
    <w:p w14:paraId="3BED1BC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변속기</w:t>
      </w:r>
      <w:r>
        <w:rPr>
          <w:lang w:eastAsia="ko-KR"/>
        </w:rPr>
        <w:t xml:space="preserve"> </w:t>
      </w:r>
      <w:r>
        <w:rPr>
          <w:lang w:eastAsia="ko-KR"/>
        </w:rPr>
        <w:t>기어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1250B469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3D25DC5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60-70% </w:t>
      </w:r>
      <w:r>
        <w:rPr>
          <w:lang w:eastAsia="ko-KR"/>
        </w:rPr>
        <w:t>절감</w:t>
      </w:r>
      <w:r>
        <w:rPr>
          <w:lang w:eastAsia="ko-KR"/>
        </w:rPr>
        <w:t xml:space="preserve"> ($150K</w:t>
      </w:r>
      <w:r>
        <w:rPr>
          <w:lang w:eastAsia="ko-KR"/>
        </w:rPr>
        <w:t>에서</w:t>
      </w:r>
      <w:r>
        <w:rPr>
          <w:lang w:eastAsia="ko-KR"/>
        </w:rPr>
        <w:t xml:space="preserve"> $50K/</w:t>
      </w:r>
      <w:r>
        <w:rPr>
          <w:lang w:eastAsia="ko-KR"/>
        </w:rPr>
        <w:t>라인</w:t>
      </w:r>
      <w:r>
        <w:rPr>
          <w:lang w:eastAsia="ko-KR"/>
        </w:rPr>
        <w:t>/</w:t>
      </w:r>
      <w:r>
        <w:rPr>
          <w:lang w:eastAsia="ko-KR"/>
        </w:rPr>
        <w:t>년</w:t>
      </w:r>
      <w:r>
        <w:rPr>
          <w:lang w:eastAsia="ko-KR"/>
        </w:rPr>
        <w:t>)</w:t>
      </w:r>
    </w:p>
    <w:p w14:paraId="7081BD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불량률</w:t>
      </w:r>
      <w:r>
        <w:rPr>
          <w:lang w:eastAsia="ko-KR"/>
        </w:rPr>
        <w:t xml:space="preserve"> 0.5%</w:t>
      </w:r>
      <w:r>
        <w:rPr>
          <w:lang w:eastAsia="ko-KR"/>
        </w:rPr>
        <w:t>에서</w:t>
      </w:r>
      <w:r>
        <w:rPr>
          <w:lang w:eastAsia="ko-KR"/>
        </w:rPr>
        <w:t xml:space="preserve"> 0.1% </w:t>
      </w:r>
      <w:r>
        <w:rPr>
          <w:lang w:eastAsia="ko-KR"/>
        </w:rPr>
        <w:t>감소</w:t>
      </w:r>
    </w:p>
    <w:p w14:paraId="3C4D130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리콜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$10M-50M </w:t>
      </w:r>
      <w:r>
        <w:rPr>
          <w:lang w:eastAsia="ko-KR"/>
        </w:rPr>
        <w:t>절감</w:t>
      </w:r>
      <w:r>
        <w:rPr>
          <w:lang w:eastAsia="ko-KR"/>
        </w:rPr>
        <w:t xml:space="preserve"> (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73DFED4C" w14:textId="77777777" w:rsidR="00E554A3" w:rsidRDefault="00000000">
      <w:pPr>
        <w:rPr>
          <w:lang w:eastAsia="ko-KR"/>
        </w:rPr>
      </w:pP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침투</w:t>
      </w:r>
      <w:r>
        <w:rPr>
          <w:lang w:eastAsia="ko-KR"/>
        </w:rPr>
        <w:t>:</w:t>
      </w:r>
    </w:p>
    <w:p w14:paraId="709F832E" w14:textId="77777777" w:rsidR="00E554A3" w:rsidRDefault="00000000">
      <w:pPr>
        <w:rPr>
          <w:lang w:eastAsia="ko-KR"/>
        </w:rPr>
      </w:pPr>
      <w:r>
        <w:rPr>
          <w:lang w:eastAsia="ko-KR"/>
        </w:rPr>
        <w:t>- 1-2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대기업</w:t>
      </w:r>
      <w:r>
        <w:rPr>
          <w:lang w:eastAsia="ko-KR"/>
        </w:rPr>
        <w:t xml:space="preserve"> </w:t>
      </w:r>
      <w:r>
        <w:rPr>
          <w:lang w:eastAsia="ko-KR"/>
        </w:rPr>
        <w:t>파일럿</w:t>
      </w:r>
      <w:r>
        <w:rPr>
          <w:lang w:eastAsia="ko-KR"/>
        </w:rPr>
        <w:t xml:space="preserve"> (5-10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32785E3E" w14:textId="77777777" w:rsidR="00E554A3" w:rsidRDefault="00000000">
      <w:pPr>
        <w:rPr>
          <w:lang w:eastAsia="ko-KR"/>
        </w:rPr>
      </w:pPr>
      <w:r>
        <w:rPr>
          <w:lang w:eastAsia="ko-KR"/>
        </w:rPr>
        <w:t>- 3-5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중견기업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 xml:space="preserve"> (50-100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4EC444F8" w14:textId="77777777" w:rsidR="00E554A3" w:rsidRDefault="00000000">
      <w:pPr>
        <w:rPr>
          <w:lang w:eastAsia="ko-KR"/>
        </w:rPr>
      </w:pPr>
      <w:r>
        <w:rPr>
          <w:lang w:eastAsia="ko-KR"/>
        </w:rPr>
        <w:t>- 5-10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 (500+ 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5A96ACC4" w14:textId="77777777" w:rsidR="00E554A3" w:rsidRDefault="00000000">
      <w:pPr>
        <w:rPr>
          <w:lang w:eastAsia="ko-KR"/>
        </w:rPr>
      </w:pP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616ED0C4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: </w:t>
      </w:r>
      <w:r>
        <w:rPr>
          <w:lang w:eastAsia="ko-KR"/>
        </w:rPr>
        <w:t>웨이퍼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(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60%)</w:t>
      </w:r>
    </w:p>
    <w:p w14:paraId="734BC8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Stage 1: </w:t>
      </w:r>
      <w:r>
        <w:rPr>
          <w:lang w:eastAsia="ko-KR"/>
        </w:rPr>
        <w:t>현미경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</w:p>
    <w:p w14:paraId="3D63DD0E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Stage 2: </w:t>
      </w:r>
      <w:r>
        <w:rPr>
          <w:lang w:eastAsia="ko-KR"/>
        </w:rPr>
        <w:t>웨이퍼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파인튜닝</w:t>
      </w:r>
    </w:p>
    <w:p w14:paraId="3B2447EA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 85-90% mAP50</w:t>
      </w:r>
    </w:p>
    <w:p w14:paraId="79E7B013" w14:textId="77777777" w:rsidR="00E554A3" w:rsidRDefault="00000000">
      <w:pPr>
        <w:rPr>
          <w:lang w:eastAsia="ko-KR"/>
        </w:rPr>
      </w:pP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수율</w:t>
      </w:r>
      <w:r>
        <w:rPr>
          <w:lang w:eastAsia="ko-KR"/>
        </w:rPr>
        <w:t xml:space="preserve"> 1-3%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 $100M-500M/fab/</w:t>
      </w:r>
      <w:r>
        <w:rPr>
          <w:lang w:eastAsia="ko-KR"/>
        </w:rPr>
        <w:t>년</w:t>
      </w:r>
    </w:p>
    <w:p w14:paraId="485AC176" w14:textId="77777777" w:rsidR="00E554A3" w:rsidRDefault="00000000">
      <w:pPr>
        <w:rPr>
          <w:lang w:eastAsia="ko-KR"/>
        </w:rPr>
      </w:pP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5CBCAFBF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: X-ray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95%)</w:t>
      </w:r>
    </w:p>
    <w:p w14:paraId="4DAF111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02FB656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 88-93% mAP50</w:t>
      </w:r>
    </w:p>
    <w:p w14:paraId="5172DB4E" w14:textId="77777777" w:rsidR="00E554A3" w:rsidRDefault="00000000">
      <w:pPr>
        <w:rPr>
          <w:lang w:eastAsia="ko-KR"/>
        </w:rPr>
      </w:pP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>: $500M-1B (TAM)</w:t>
      </w:r>
    </w:p>
    <w:p w14:paraId="3E5425E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사회경제적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3D3F4F09" w14:textId="77777777" w:rsidR="00E554A3" w:rsidRDefault="00000000">
      <w:pPr>
        <w:rPr>
          <w:lang w:eastAsia="ko-KR"/>
        </w:rPr>
      </w:pPr>
      <w:r>
        <w:rPr>
          <w:lang w:eastAsia="ko-KR"/>
        </w:rPr>
        <w:t>일자리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:</w:t>
      </w:r>
    </w:p>
    <w:p w14:paraId="40C7DB9E" w14:textId="77777777" w:rsidR="00E554A3" w:rsidRDefault="00000000">
      <w:pPr>
        <w:rPr>
          <w:lang w:eastAsia="ko-KR"/>
        </w:rPr>
      </w:pPr>
      <w:r>
        <w:rPr>
          <w:lang w:eastAsia="ko-KR"/>
        </w:rPr>
        <w:t>단기</w:t>
      </w:r>
      <w:r>
        <w:rPr>
          <w:lang w:eastAsia="ko-KR"/>
        </w:rPr>
        <w:t xml:space="preserve"> (1-3</w:t>
      </w:r>
      <w:r>
        <w:rPr>
          <w:lang w:eastAsia="ko-KR"/>
        </w:rPr>
        <w:t>년</w:t>
      </w:r>
      <w:r>
        <w:rPr>
          <w:lang w:eastAsia="ko-KR"/>
        </w:rPr>
        <w:t>):</w:t>
      </w:r>
    </w:p>
    <w:p w14:paraId="4E4123F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(30-50%)</w:t>
      </w:r>
    </w:p>
    <w:p w14:paraId="340CFC2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AI </w:t>
      </w:r>
      <w:r>
        <w:rPr>
          <w:lang w:eastAsia="ko-KR"/>
        </w:rPr>
        <w:t>운영</w:t>
      </w:r>
      <w:r>
        <w:rPr>
          <w:lang w:eastAsia="ko-KR"/>
        </w:rPr>
        <w:t>·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(10-20%)</w:t>
      </w:r>
    </w:p>
    <w:p w14:paraId="7132BDC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라벨러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일자리</w:t>
      </w:r>
      <w:r>
        <w:rPr>
          <w:lang w:eastAsia="ko-KR"/>
        </w:rPr>
        <w:t>)</w:t>
      </w:r>
    </w:p>
    <w:p w14:paraId="42A6A7E6" w14:textId="77777777" w:rsidR="00E554A3" w:rsidRDefault="00000000">
      <w:pPr>
        <w:rPr>
          <w:lang w:eastAsia="ko-KR"/>
        </w:rPr>
      </w:pPr>
      <w:r>
        <w:rPr>
          <w:lang w:eastAsia="ko-KR"/>
        </w:rPr>
        <w:t>장기</w:t>
      </w:r>
      <w:r>
        <w:rPr>
          <w:lang w:eastAsia="ko-KR"/>
        </w:rPr>
        <w:t xml:space="preserve"> (5-10</w:t>
      </w:r>
      <w:r>
        <w:rPr>
          <w:lang w:eastAsia="ko-KR"/>
        </w:rPr>
        <w:t>년</w:t>
      </w:r>
      <w:r>
        <w:rPr>
          <w:lang w:eastAsia="ko-KR"/>
        </w:rPr>
        <w:t>):</w:t>
      </w:r>
    </w:p>
    <w:p w14:paraId="0E83F61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고숙련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(</w:t>
      </w:r>
      <w:r>
        <w:rPr>
          <w:lang w:eastAsia="ko-KR"/>
        </w:rPr>
        <w:t>실행에서</w:t>
      </w:r>
      <w:r>
        <w:rPr>
          <w:lang w:eastAsia="ko-KR"/>
        </w:rPr>
        <w:t xml:space="preserve"> </w:t>
      </w:r>
      <w:r>
        <w:rPr>
          <w:lang w:eastAsia="ko-KR"/>
        </w:rPr>
        <w:t>감독</w:t>
      </w:r>
      <w:r>
        <w:rPr>
          <w:lang w:eastAsia="ko-KR"/>
        </w:rPr>
        <w:t>)</w:t>
      </w:r>
    </w:p>
    <w:p w14:paraId="77850B3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AI </w:t>
      </w:r>
      <w:r>
        <w:rPr>
          <w:lang w:eastAsia="ko-KR"/>
        </w:rPr>
        <w:t>엔지니어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과학자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폭증</w:t>
      </w:r>
    </w:p>
    <w:p w14:paraId="460C8A5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직종</w:t>
      </w:r>
      <w:r>
        <w:rPr>
          <w:lang w:eastAsia="ko-KR"/>
        </w:rPr>
        <w:t xml:space="preserve"> </w:t>
      </w:r>
      <w:r>
        <w:rPr>
          <w:lang w:eastAsia="ko-KR"/>
        </w:rPr>
        <w:t>출현</w:t>
      </w:r>
      <w:r>
        <w:rPr>
          <w:lang w:eastAsia="ko-KR"/>
        </w:rPr>
        <w:t xml:space="preserve"> (AI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, XAI </w:t>
      </w:r>
      <w:r>
        <w:rPr>
          <w:lang w:eastAsia="ko-KR"/>
        </w:rPr>
        <w:t>해석가</w:t>
      </w:r>
      <w:r>
        <w:rPr>
          <w:lang w:eastAsia="ko-KR"/>
        </w:rPr>
        <w:t>)</w:t>
      </w:r>
    </w:p>
    <w:p w14:paraId="6A24C09D" w14:textId="77777777" w:rsidR="00E554A3" w:rsidRDefault="00000000">
      <w:pPr>
        <w:rPr>
          <w:lang w:eastAsia="ko-KR"/>
        </w:rPr>
      </w:pPr>
      <w:r>
        <w:rPr>
          <w:lang w:eastAsia="ko-KR"/>
        </w:rPr>
        <w:t>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1EFE350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고용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(-20%) vs </w:t>
      </w:r>
      <w:r>
        <w:rPr>
          <w:lang w:eastAsia="ko-KR"/>
        </w:rPr>
        <w:t>생산성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(+50%)</w:t>
      </w:r>
    </w:p>
    <w:p w14:paraId="194540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임금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(+15-25%, </w:t>
      </w:r>
      <w:r>
        <w:rPr>
          <w:lang w:eastAsia="ko-KR"/>
        </w:rPr>
        <w:t>고숙련</w:t>
      </w:r>
      <w:r>
        <w:rPr>
          <w:lang w:eastAsia="ko-KR"/>
        </w:rPr>
        <w:t xml:space="preserve"> </w:t>
      </w:r>
      <w:r>
        <w:rPr>
          <w:lang w:eastAsia="ko-KR"/>
        </w:rPr>
        <w:t>편중</w:t>
      </w:r>
      <w:r>
        <w:rPr>
          <w:lang w:eastAsia="ko-KR"/>
        </w:rPr>
        <w:t>)</w:t>
      </w:r>
    </w:p>
    <w:p w14:paraId="10BF0157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:</w:t>
      </w:r>
    </w:p>
    <w:p w14:paraId="0AA32686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>:</w:t>
      </w:r>
    </w:p>
    <w:p w14:paraId="300993D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대기업</w:t>
      </w:r>
      <w:r>
        <w:rPr>
          <w:lang w:eastAsia="ko-KR"/>
        </w:rPr>
        <w:t xml:space="preserve">: AI </w:t>
      </w:r>
      <w:r>
        <w:rPr>
          <w:lang w:eastAsia="ko-KR"/>
        </w:rPr>
        <w:t>품질관리</w:t>
      </w:r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우위</w:t>
      </w:r>
    </w:p>
    <w:p w14:paraId="7A79323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중소기업</w:t>
      </w:r>
      <w:r>
        <w:rPr>
          <w:lang w:eastAsia="ko-KR"/>
        </w:rPr>
        <w:t xml:space="preserve">: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비용</w:t>
      </w:r>
      <w:r>
        <w:rPr>
          <w:lang w:eastAsia="ko-KR"/>
        </w:rPr>
        <w:t>·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열위</w:t>
      </w:r>
    </w:p>
    <w:p w14:paraId="168827AC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(Dividing Effect)</w:t>
      </w:r>
    </w:p>
    <w:p w14:paraId="0066B44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:</w:t>
      </w:r>
    </w:p>
    <w:p w14:paraId="7F1DA8A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중소기업</w:t>
      </w:r>
      <w:r>
        <w:rPr>
          <w:lang w:eastAsia="ko-KR"/>
        </w:rPr>
        <w:t xml:space="preserve">: </w:t>
      </w:r>
      <w:r>
        <w:rPr>
          <w:lang w:eastAsia="ko-KR"/>
        </w:rPr>
        <w:t>저비용</w:t>
      </w:r>
      <w:r>
        <w:rPr>
          <w:lang w:eastAsia="ko-KR"/>
        </w:rPr>
        <w:t xml:space="preserve"> AI </w:t>
      </w:r>
      <w:r>
        <w:rPr>
          <w:lang w:eastAsia="ko-KR"/>
        </w:rPr>
        <w:t>도입</w:t>
      </w:r>
      <w:r>
        <w:rPr>
          <w:lang w:eastAsia="ko-KR"/>
        </w:rPr>
        <w:t xml:space="preserve"> ($40K-90K)</w:t>
      </w:r>
    </w:p>
    <w:p w14:paraId="2FDC11B8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>·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28A09C3B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축소</w:t>
      </w:r>
      <w:r>
        <w:rPr>
          <w:lang w:eastAsia="ko-KR"/>
        </w:rPr>
        <w:t xml:space="preserve"> (Leveling Effect)</w:t>
      </w:r>
    </w:p>
    <w:p w14:paraId="34965BDA" w14:textId="77777777" w:rsidR="00E554A3" w:rsidRDefault="00000000">
      <w:pPr>
        <w:rPr>
          <w:lang w:eastAsia="ko-KR"/>
        </w:rPr>
      </w:pP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074E7A9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건강성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8C09AE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 xml:space="preserve"> (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밀집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)</w:t>
      </w:r>
    </w:p>
    <w:p w14:paraId="4003CA1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민주화</w:t>
      </w:r>
      <w:r>
        <w:rPr>
          <w:lang w:eastAsia="ko-KR"/>
        </w:rPr>
        <w:t xml:space="preserve"> (AI </w:t>
      </w:r>
      <w:r>
        <w:rPr>
          <w:lang w:eastAsia="ko-KR"/>
        </w:rPr>
        <w:t>독과점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</w:p>
    <w:p w14:paraId="6C6DA2D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450CBF96" w14:textId="77777777" w:rsidR="00E554A3" w:rsidRDefault="00000000">
      <w:pPr>
        <w:rPr>
          <w:lang w:eastAsia="ko-KR"/>
        </w:rPr>
      </w:pP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>:</w:t>
      </w:r>
    </w:p>
    <w:p w14:paraId="151EC13A" w14:textId="77777777" w:rsidR="00E554A3" w:rsidRDefault="00000000">
      <w:pPr>
        <w:rPr>
          <w:lang w:eastAsia="ko-KR"/>
        </w:rPr>
      </w:pPr>
      <w:r>
        <w:rPr>
          <w:lang w:eastAsia="ko-KR"/>
        </w:rPr>
        <w:t>교과과정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:</w:t>
      </w:r>
    </w:p>
    <w:p w14:paraId="57E7787B" w14:textId="77777777" w:rsidR="00E554A3" w:rsidRDefault="00000000">
      <w:pPr>
        <w:rPr>
          <w:lang w:eastAsia="ko-KR"/>
        </w:rPr>
      </w:pPr>
      <w:r>
        <w:rPr>
          <w:lang w:eastAsia="ko-KR"/>
        </w:rPr>
        <w:t>- "</w:t>
      </w:r>
      <w:r>
        <w:rPr>
          <w:lang w:eastAsia="ko-KR"/>
        </w:rPr>
        <w:t>제조</w:t>
      </w:r>
      <w:r>
        <w:rPr>
          <w:lang w:eastAsia="ko-KR"/>
        </w:rPr>
        <w:t xml:space="preserve"> AI </w:t>
      </w:r>
      <w:r>
        <w:rPr>
          <w:lang w:eastAsia="ko-KR"/>
        </w:rPr>
        <w:t>실습</w:t>
      </w:r>
      <w:r>
        <w:rPr>
          <w:lang w:eastAsia="ko-KR"/>
        </w:rPr>
        <w:t xml:space="preserve">" </w:t>
      </w:r>
      <w:r>
        <w:rPr>
          <w:lang w:eastAsia="ko-KR"/>
        </w:rPr>
        <w:t>과목</w:t>
      </w:r>
      <w:r>
        <w:rPr>
          <w:lang w:eastAsia="ko-KR"/>
        </w:rPr>
        <w:t xml:space="preserve"> </w:t>
      </w:r>
      <w:r>
        <w:rPr>
          <w:lang w:eastAsia="ko-KR"/>
        </w:rPr>
        <w:t>신설</w:t>
      </w:r>
    </w:p>
    <w:p w14:paraId="6605D9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교재로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0969930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학부생도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23A3ACD" w14:textId="77777777" w:rsidR="00E554A3" w:rsidRDefault="00000000">
      <w:pPr>
        <w:rPr>
          <w:lang w:eastAsia="ko-KR"/>
        </w:rPr>
      </w:pP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>:</w:t>
      </w:r>
    </w:p>
    <w:p w14:paraId="7EEE9A5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20-50</w:t>
      </w:r>
      <w:r>
        <w:rPr>
          <w:lang w:eastAsia="ko-KR"/>
        </w:rPr>
        <w:t>편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</w:p>
    <w:p w14:paraId="22A413F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0B9D9C4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(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XAI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38822611" w14:textId="77777777" w:rsidR="00E554A3" w:rsidRDefault="00000000">
      <w:pPr>
        <w:rPr>
          <w:lang w:eastAsia="ko-KR"/>
        </w:rPr>
      </w:pPr>
      <w:r>
        <w:rPr>
          <w:lang w:eastAsia="ko-KR"/>
        </w:rPr>
        <w:t>산학협력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>:</w:t>
      </w:r>
    </w:p>
    <w:p w14:paraId="73FB29D2" w14:textId="77777777" w:rsidR="00E554A3" w:rsidRDefault="00000000">
      <w:pPr>
        <w:rPr>
          <w:lang w:eastAsia="ko-KR"/>
        </w:rPr>
      </w:pP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:</w:t>
      </w:r>
    </w:p>
    <w:p w14:paraId="058060B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기업</w:t>
      </w:r>
      <w:r>
        <w:rPr>
          <w:lang w:eastAsia="ko-KR"/>
        </w:rPr>
        <w:t xml:space="preserve">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290B170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대학</w:t>
      </w:r>
      <w:r>
        <w:rPr>
          <w:lang w:eastAsia="ko-KR"/>
        </w:rPr>
        <w:t xml:space="preserve">: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297F83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학생</w:t>
      </w:r>
      <w:r>
        <w:rPr>
          <w:lang w:eastAsia="ko-KR"/>
        </w:rPr>
        <w:t xml:space="preserve">: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</w:p>
    <w:p w14:paraId="1BF1CB90" w14:textId="77777777" w:rsidR="00E554A3" w:rsidRDefault="00000000">
      <w:pPr>
        <w:rPr>
          <w:lang w:eastAsia="ko-KR"/>
        </w:rPr>
      </w:pPr>
      <w:r>
        <w:rPr>
          <w:lang w:eastAsia="ko-KR"/>
        </w:rPr>
        <w:t>Win-Win:</w:t>
      </w:r>
    </w:p>
    <w:p w14:paraId="261B21D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기업</w:t>
      </w:r>
      <w:r>
        <w:rPr>
          <w:lang w:eastAsia="ko-KR"/>
        </w:rPr>
        <w:t xml:space="preserve">: </w:t>
      </w:r>
      <w:r>
        <w:rPr>
          <w:lang w:eastAsia="ko-KR"/>
        </w:rPr>
        <w:t>저비용</w:t>
      </w:r>
      <w:r>
        <w:rPr>
          <w:lang w:eastAsia="ko-KR"/>
        </w:rPr>
        <w:t xml:space="preserve"> AI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획득</w:t>
      </w:r>
      <w:r>
        <w:rPr>
          <w:lang w:eastAsia="ko-KR"/>
        </w:rPr>
        <w:t xml:space="preserve"> ($10K-30K)</w:t>
      </w:r>
    </w:p>
    <w:p w14:paraId="79EDF65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대학</w:t>
      </w:r>
      <w:r>
        <w:rPr>
          <w:lang w:eastAsia="ko-KR"/>
        </w:rPr>
        <w:t xml:space="preserve">: </w:t>
      </w:r>
      <w:r>
        <w:rPr>
          <w:lang w:eastAsia="ko-KR"/>
        </w:rPr>
        <w:t>연구비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</w:p>
    <w:p w14:paraId="3911560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학생</w:t>
      </w:r>
      <w:r>
        <w:rPr>
          <w:lang w:eastAsia="ko-KR"/>
        </w:rPr>
        <w:t xml:space="preserve">: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</w:p>
    <w:p w14:paraId="691D46E4" w14:textId="77777777" w:rsidR="00E554A3" w:rsidRDefault="00000000">
      <w:pPr>
        <w:pStyle w:val="3"/>
      </w:pPr>
      <w:r>
        <w:t xml:space="preserve">D.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</w:t>
      </w:r>
      <w:r>
        <w:t xml:space="preserve"> </w:t>
      </w:r>
      <w:r>
        <w:t>재강조</w:t>
      </w:r>
    </w:p>
    <w:p w14:paraId="2335939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열어놓은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방향은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우선순위화될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596AC305" w14:textId="77777777" w:rsidR="00E554A3" w:rsidRDefault="00000000">
      <w:pPr>
        <w:rPr>
          <w:lang w:eastAsia="ko-KR"/>
        </w:rPr>
      </w:pPr>
      <w:r>
        <w:rPr>
          <w:lang w:eastAsia="ko-KR"/>
        </w:rPr>
        <w:t>단기</w:t>
      </w:r>
      <w:r>
        <w:rPr>
          <w:lang w:eastAsia="ko-KR"/>
        </w:rPr>
        <w:t xml:space="preserve"> (1-2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):</w:t>
      </w:r>
    </w:p>
    <w:p w14:paraId="6FC86A22" w14:textId="77777777" w:rsidR="00E554A3" w:rsidRDefault="00000000">
      <w:pPr>
        <w:rPr>
          <w:lang w:eastAsia="ko-KR"/>
        </w:rPr>
      </w:pP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: GPU/TensorRT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769C99F4" w14:textId="77777777" w:rsidR="00E554A3" w:rsidRDefault="00000000">
      <w:pPr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: Few-shot </w:t>
      </w:r>
      <w:r>
        <w:rPr>
          <w:lang w:eastAsia="ko-KR"/>
        </w:rPr>
        <w:t>학습으로</w:t>
      </w:r>
      <w:r>
        <w:rPr>
          <w:lang w:eastAsia="ko-KR"/>
        </w:rPr>
        <w:t xml:space="preserve"> 10-50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70CB0C5D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: Clogging, Corrosion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</w:p>
    <w:p w14:paraId="38A64D30" w14:textId="77777777" w:rsidR="00E554A3" w:rsidRDefault="00000000">
      <w:pPr>
        <w:rPr>
          <w:lang w:eastAsia="ko-KR"/>
        </w:rPr>
      </w:pPr>
      <w:r>
        <w:rPr>
          <w:lang w:eastAsia="ko-KR"/>
        </w:rPr>
        <w:t>중기</w:t>
      </w:r>
      <w:r>
        <w:rPr>
          <w:lang w:eastAsia="ko-KR"/>
        </w:rPr>
        <w:t xml:space="preserve"> (2-5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):</w:t>
      </w:r>
    </w:p>
    <w:p w14:paraId="5EEBF896" w14:textId="77777777" w:rsidR="00E554A3" w:rsidRDefault="00000000">
      <w:pPr>
        <w:rPr>
          <w:lang w:eastAsia="ko-KR"/>
        </w:rPr>
      </w:pPr>
      <w:r>
        <w:rPr>
          <w:lang w:eastAsia="ko-KR"/>
        </w:rPr>
        <w:t>멀티모달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: X-ray + RGB + </w:t>
      </w:r>
      <w:r>
        <w:rPr>
          <w:lang w:eastAsia="ko-KR"/>
        </w:rPr>
        <w:t>열화상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1DAC7DA4" w14:textId="77777777" w:rsidR="00E554A3" w:rsidRDefault="00000000">
      <w:pPr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AI: Grad-CAM, SHAP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해석성</w:t>
      </w:r>
    </w:p>
    <w:p w14:paraId="7D5CCCAC" w14:textId="77777777" w:rsidR="00E554A3" w:rsidRDefault="00000000">
      <w:pPr>
        <w:rPr>
          <w:lang w:eastAsia="ko-KR"/>
        </w:rPr>
      </w:pP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6C24E95A" w14:textId="77777777" w:rsidR="00E554A3" w:rsidRDefault="00000000">
      <w:pPr>
        <w:rPr>
          <w:lang w:eastAsia="ko-KR"/>
        </w:rPr>
      </w:pPr>
      <w:r>
        <w:rPr>
          <w:lang w:eastAsia="ko-KR"/>
        </w:rPr>
        <w:t>장기</w:t>
      </w:r>
      <w:r>
        <w:rPr>
          <w:lang w:eastAsia="ko-KR"/>
        </w:rPr>
        <w:t xml:space="preserve"> (5-10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):</w:t>
      </w:r>
    </w:p>
    <w:p w14:paraId="5F192019" w14:textId="77777777" w:rsidR="00E554A3" w:rsidRDefault="00000000">
      <w:pPr>
        <w:rPr>
          <w:lang w:eastAsia="ko-KR"/>
        </w:rPr>
      </w:pP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: AutoML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노코드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</w:p>
    <w:p w14:paraId="61F14967" w14:textId="77777777" w:rsidR="00E554A3" w:rsidRDefault="00000000">
      <w:pPr>
        <w:rPr>
          <w:lang w:eastAsia="ko-KR"/>
        </w:rPr>
      </w:pP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: Digital Twin, RL </w:t>
      </w:r>
      <w:r>
        <w:rPr>
          <w:lang w:eastAsia="ko-KR"/>
        </w:rPr>
        <w:t>통합</w:t>
      </w:r>
    </w:p>
    <w:p w14:paraId="0099EAF5" w14:textId="77777777" w:rsidR="00E554A3" w:rsidRDefault="00000000">
      <w:pPr>
        <w:rPr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: ISO/IEC </w:t>
      </w:r>
      <w:r>
        <w:rPr>
          <w:lang w:eastAsia="ko-KR"/>
        </w:rPr>
        <w:t>제조</w:t>
      </w:r>
      <w:r>
        <w:rPr>
          <w:lang w:eastAsia="ko-KR"/>
        </w:rPr>
        <w:t xml:space="preserve"> AI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제정</w:t>
      </w:r>
    </w:p>
    <w:p w14:paraId="2BD77A1E" w14:textId="77777777" w:rsidR="00E554A3" w:rsidRDefault="00000000">
      <w:pPr>
        <w:pStyle w:val="3"/>
      </w:pPr>
      <w:r>
        <w:t xml:space="preserve">E. </w:t>
      </w:r>
      <w:r>
        <w:t>최종</w:t>
      </w:r>
      <w:r>
        <w:t xml:space="preserve"> </w:t>
      </w:r>
      <w:r>
        <w:t>메시지</w:t>
      </w:r>
    </w:p>
    <w:p w14:paraId="0474A4D3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"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부족해서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도입할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제조업계의</w:t>
      </w:r>
      <w:r>
        <w:rPr>
          <w:lang w:eastAsia="ko-KR"/>
        </w:rPr>
        <w:t xml:space="preserve"> </w:t>
      </w:r>
      <w:r>
        <w:rPr>
          <w:lang w:eastAsia="ko-KR"/>
        </w:rPr>
        <w:t>오래된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깨뜨렸다</w:t>
      </w:r>
      <w:r>
        <w:rPr>
          <w:lang w:eastAsia="ko-KR"/>
        </w:rPr>
        <w:t>.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달성함으로써</w:t>
      </w:r>
      <w:r>
        <w:rPr>
          <w:lang w:eastAsia="ko-KR"/>
        </w:rPr>
        <w:t xml:space="preserve">,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AI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구축이</w:t>
      </w:r>
      <w:r>
        <w:rPr>
          <w:lang w:eastAsia="ko-KR"/>
        </w:rPr>
        <w:t xml:space="preserve"> </w:t>
      </w:r>
      <w:r>
        <w:rPr>
          <w:lang w:eastAsia="ko-KR"/>
        </w:rPr>
        <w:t>가능함을</w:t>
      </w:r>
      <w:r>
        <w:rPr>
          <w:lang w:eastAsia="ko-KR"/>
        </w:rPr>
        <w:t xml:space="preserve"> </w:t>
      </w:r>
      <w:r>
        <w:rPr>
          <w:lang w:eastAsia="ko-KR"/>
        </w:rPr>
        <w:t>입증했다</w:t>
      </w:r>
      <w:r>
        <w:rPr>
          <w:lang w:eastAsia="ko-KR"/>
        </w:rPr>
        <w:t>.</w:t>
      </w:r>
    </w:p>
    <w:p w14:paraId="09E3DC0E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"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실험하고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효율적</w:t>
      </w:r>
      <w:r>
        <w:rPr>
          <w:lang w:eastAsia="ko-KR"/>
        </w:rPr>
        <w:t>"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학계와</w:t>
      </w:r>
      <w:r>
        <w:rPr>
          <w:lang w:eastAsia="ko-KR"/>
        </w:rPr>
        <w:t xml:space="preserve">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관행에</w:t>
      </w:r>
      <w:r>
        <w:rPr>
          <w:lang w:eastAsia="ko-KR"/>
        </w:rPr>
        <w:t xml:space="preserve"> </w:t>
      </w:r>
      <w:r>
        <w:rPr>
          <w:lang w:eastAsia="ko-KR"/>
        </w:rPr>
        <w:t>의문을</w:t>
      </w:r>
      <w:r>
        <w:rPr>
          <w:lang w:eastAsia="ko-KR"/>
        </w:rPr>
        <w:t xml:space="preserve"> </w:t>
      </w:r>
      <w:r>
        <w:rPr>
          <w:lang w:eastAsia="ko-KR"/>
        </w:rPr>
        <w:t>제기했다</w:t>
      </w:r>
      <w:r>
        <w:rPr>
          <w:lang w:eastAsia="ko-KR"/>
        </w:rPr>
        <w:t xml:space="preserve">.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어텐션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50 </w:t>
      </w:r>
      <w:r>
        <w:rPr>
          <w:lang w:eastAsia="ko-KR"/>
        </w:rPr>
        <w:t>에포크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성능의</w:t>
      </w:r>
      <w:r>
        <w:rPr>
          <w:lang w:eastAsia="ko-KR"/>
        </w:rPr>
        <w:t xml:space="preserve"> 16.1%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포기하는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rPr>
          <w:lang w:eastAsia="ko-KR"/>
        </w:rPr>
        <w:t>추가</w:t>
      </w:r>
      <w:r>
        <w:rPr>
          <w:lang w:eastAsia="ko-KR"/>
        </w:rPr>
        <w:t xml:space="preserve"> 50 </w:t>
      </w:r>
      <w:r>
        <w:rPr>
          <w:lang w:eastAsia="ko-KR"/>
        </w:rPr>
        <w:t>에포크</w:t>
      </w:r>
      <w:r>
        <w:rPr>
          <w:lang w:eastAsia="ko-KR"/>
        </w:rPr>
        <w:t>($2-</w:t>
      </w:r>
      <w:r>
        <w:rPr>
          <w:lang w:eastAsia="ko-KR"/>
        </w:rPr>
        <w:lastRenderedPageBreak/>
        <w:t>5)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$50K-200K </w:t>
      </w:r>
      <w:r>
        <w:rPr>
          <w:lang w:eastAsia="ko-KR"/>
        </w:rPr>
        <w:t>절감을</w:t>
      </w:r>
      <w:r>
        <w:rPr>
          <w:lang w:eastAsia="ko-KR"/>
        </w:rPr>
        <w:t xml:space="preserve"> </w:t>
      </w:r>
      <w:r>
        <w:rPr>
          <w:lang w:eastAsia="ko-KR"/>
        </w:rPr>
        <w:t>가능케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도약을</w:t>
      </w:r>
      <w:r>
        <w:rPr>
          <w:lang w:eastAsia="ko-KR"/>
        </w:rPr>
        <w:t xml:space="preserve"> </w:t>
      </w:r>
      <w:r>
        <w:rPr>
          <w:lang w:eastAsia="ko-KR"/>
        </w:rPr>
        <w:t>만든다는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>, "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요건임을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057DB30F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제시한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알고리즘이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분야에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방법론적</w:t>
      </w:r>
      <w:r>
        <w:rPr>
          <w:lang w:eastAsia="ko-KR"/>
        </w:rPr>
        <w:t xml:space="preserve"> </w:t>
      </w:r>
      <w:r>
        <w:rPr>
          <w:lang w:eastAsia="ko-KR"/>
        </w:rPr>
        <w:t>청사진이다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DPF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용접</w:t>
      </w:r>
      <w:r>
        <w:rPr>
          <w:lang w:eastAsia="ko-KR"/>
        </w:rPr>
        <w:t xml:space="preserve">, </w:t>
      </w:r>
      <w:r>
        <w:rPr>
          <w:lang w:eastAsia="ko-KR"/>
        </w:rPr>
        <w:t>주조</w:t>
      </w:r>
      <w:r>
        <w:rPr>
          <w:lang w:eastAsia="ko-KR"/>
        </w:rPr>
        <w:t xml:space="preserve">, PCB,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궁극적으로는</w:t>
      </w:r>
      <w:r>
        <w:rPr>
          <w:lang w:eastAsia="ko-KR"/>
        </w:rPr>
        <w:t xml:space="preserve"> </w:t>
      </w:r>
      <w:r>
        <w:rPr>
          <w:lang w:eastAsia="ko-KR"/>
        </w:rPr>
        <w:t>중소기업도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민주화된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생태계를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424AF77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"AI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장벽은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."</w:t>
      </w:r>
    </w:p>
    <w:p w14:paraId="51055EF9" w14:textId="77777777" w:rsidR="00E554A3" w:rsidRDefault="00000000">
      <w:pPr>
        <w:rPr>
          <w:lang w:eastAsia="ko-KR"/>
        </w:rPr>
      </w:pP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학계와</w:t>
      </w:r>
      <w:r>
        <w:rPr>
          <w:lang w:eastAsia="ko-KR"/>
        </w:rPr>
        <w:t xml:space="preserve"> </w:t>
      </w:r>
      <w:r>
        <w:rPr>
          <w:lang w:eastAsia="ko-KR"/>
        </w:rPr>
        <w:t>산업계에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메시지이다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풍부한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기다릴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,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방법론으로</w:t>
      </w:r>
      <w:r>
        <w:rPr>
          <w:lang w:eastAsia="ko-KR"/>
        </w:rPr>
        <w:t xml:space="preserve">,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투자하면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미래는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시작될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6194F79" w14:textId="77777777" w:rsidR="00E554A3" w:rsidRDefault="00000000">
      <w:pPr>
        <w:pStyle w:val="2"/>
      </w:pPr>
      <w:r>
        <w:t>참고문헌</w:t>
      </w:r>
      <w:r>
        <w:t xml:space="preserve"> (References)</w:t>
      </w:r>
    </w:p>
    <w:p w14:paraId="240AA6B5" w14:textId="77777777" w:rsidR="00E554A3" w:rsidRDefault="00000000">
      <w:r>
        <w:t>[1] Y. LeCun, Y. Bengio, and G. Hinton, "Deep learning," Nature, vol. 521, no. 7553, pp. 436-444, 2015.</w:t>
      </w:r>
    </w:p>
    <w:p w14:paraId="47AA27C0" w14:textId="77777777" w:rsidR="00E554A3" w:rsidRDefault="00000000">
      <w:r>
        <w:t>[2] J. Deng et al., "ImageNet: A large-scale hierarchical image database," in Proc. IEEE CVPR, 2009, pp. 248-255.</w:t>
      </w:r>
    </w:p>
    <w:p w14:paraId="65C3BADA" w14:textId="77777777" w:rsidR="00E554A3" w:rsidRDefault="00000000">
      <w:r>
        <w:t>[3] K. He, X. Zhang, S. Ren, and J. Sun, "Deep residual learning for image recognition," in Proc. IEEE CVPR, 2016, pp. 770-778.</w:t>
      </w:r>
    </w:p>
    <w:p w14:paraId="20E42FB0" w14:textId="77777777" w:rsidR="00E554A3" w:rsidRDefault="00000000">
      <w:r>
        <w:t>[4] J. Canny, "A computational approach to edge detection," IEEE Trans. Pattern Anal. Mach. Intell., vol. PAMI-8, no. 6, pp. 679-698, 1986.</w:t>
      </w:r>
    </w:p>
    <w:p w14:paraId="6D063B64" w14:textId="77777777" w:rsidR="00E554A3" w:rsidRDefault="00000000">
      <w:r>
        <w:t>[5] T. Ojala, M. Pietikäinen, and T. Mäenpää, "Multiresolution gray-scale and rotation invariant texture classification with local binary patterns," IEEE Trans. Pattern Anal. Mach. Intell., vol. 24, no. 7, pp. 971-987, 2002.</w:t>
      </w:r>
    </w:p>
    <w:p w14:paraId="23215DF8" w14:textId="77777777" w:rsidR="00E554A3" w:rsidRDefault="00000000">
      <w:r>
        <w:t>[6] R. C. Gonzalez and R. E. Woods, Digital Image Processing, 4th ed. Pearson, 2018.</w:t>
      </w:r>
    </w:p>
    <w:p w14:paraId="521EC9A3" w14:textId="77777777" w:rsidR="00E554A3" w:rsidRDefault="00000000">
      <w:r>
        <w:t>[7] S. Ren, K. He, R. Girshick, and J. Sun, "Faster R-CNN: Towards real-time object detection with region proposal networks," IEEE Trans. Pattern Anal. Mach. Intell., vol. 39, no. 6, pp. 1137-1149, 2017.</w:t>
      </w:r>
    </w:p>
    <w:p w14:paraId="022A4431" w14:textId="77777777" w:rsidR="00E554A3" w:rsidRDefault="00000000">
      <w:r>
        <w:t>[8] D. Weimer, B. Scholz-Reiter, and M. Shpitalni, "Design of deep convolutional neural network architectures for automated feature extraction in industrial inspection," CIRP Ann., vol. 65, no. 1, pp. 417-420, 2016.</w:t>
      </w:r>
    </w:p>
    <w:p w14:paraId="2A86B457" w14:textId="77777777" w:rsidR="00E554A3" w:rsidRDefault="00000000">
      <w:r>
        <w:t>[9] T.-Y. Lin, P. Goyal, R. Girshick, K. He, and P. Dollár, "Focal loss for dense object detection," in Proc. IEEE ICCV, 2017, pp. 2980-2988.</w:t>
      </w:r>
    </w:p>
    <w:p w14:paraId="0CC12B5A" w14:textId="77777777" w:rsidR="00E554A3" w:rsidRDefault="00000000">
      <w:r>
        <w:t>[10] S. Park, G. Kim, Y. Oh, J. Seo, M. Lee, and H. Kim, "Vision-based inspection of railroads using deep learning," in Proc. IEEE ICRA, 2019, pp. 7831-7837.</w:t>
      </w:r>
    </w:p>
    <w:p w14:paraId="69A8D995" w14:textId="77777777" w:rsidR="00E554A3" w:rsidRDefault="00000000">
      <w:r>
        <w:t>[11] C. Shorten and T. M. Khoshgoftaar, "A survey on image data augmentation for deep learning," J. Big Data, vol. 6, no. 1, p. 60, 2019.</w:t>
      </w:r>
    </w:p>
    <w:p w14:paraId="0DB02AAF" w14:textId="77777777" w:rsidR="00E554A3" w:rsidRDefault="00000000">
      <w:r>
        <w:t>[12] L. Perez and J. Wang, "The effectiveness of data augmentation in image classification using deep learning," arXiv:1712.04621, 2017.</w:t>
      </w:r>
    </w:p>
    <w:p w14:paraId="3A623139" w14:textId="77777777" w:rsidR="00E554A3" w:rsidRDefault="00000000">
      <w:r>
        <w:t>[13] I. Goodfellow et al., "Generative adversarial nets," in Proc. NeurIPS, 2014, pp. 2672-2680.</w:t>
      </w:r>
    </w:p>
    <w:p w14:paraId="640733A4" w14:textId="77777777" w:rsidR="00E554A3" w:rsidRDefault="00000000">
      <w:r>
        <w:t>[14] O. Vinyals, C. Blundell, T. Lillicrap, K. Kavukcuoglu, and D. Wierstra, "Matching networks for one shot learning," in Proc. NeurIPS, 2016, pp. 3630-3638.</w:t>
      </w:r>
    </w:p>
    <w:p w14:paraId="035515EA" w14:textId="77777777" w:rsidR="00E554A3" w:rsidRDefault="00000000">
      <w:r>
        <w:t>[15] S. J. Pan and Q. Yang, "A survey on transfer learning," IEEE Trans. Knowl. Data Eng., vol. 22, no. 10, pp. 1345-1359, 2010.</w:t>
      </w:r>
    </w:p>
    <w:p w14:paraId="723664BB" w14:textId="77777777" w:rsidR="00E554A3" w:rsidRDefault="00000000">
      <w:r>
        <w:t>[16] J. Donahue et al., "DeCAF: A deep convolutional activation feature for generic visual recognition," in Proc. ICML, 2014, pp. 647-655.</w:t>
      </w:r>
    </w:p>
    <w:p w14:paraId="2BC35904" w14:textId="77777777" w:rsidR="00E554A3" w:rsidRDefault="00000000">
      <w:r>
        <w:t>[17] J. Yosinski, J. Clune, Y. Bengio, and H. Lipson, "How transferable are features in deep neural networks?" in Proc. NeurIPS, 2014, pp. 3320-3328.</w:t>
      </w:r>
    </w:p>
    <w:p w14:paraId="003ABB69" w14:textId="77777777" w:rsidR="00E554A3" w:rsidRDefault="00000000">
      <w:r>
        <w:t>[18] A. Raghu, M. Raghu, S. Bengio, and O. Vinyals, "Rapid learning or feature reuse? Towards understanding the effectiveness of MAML," in Proc. ICLR, 2020.</w:t>
      </w:r>
    </w:p>
    <w:p w14:paraId="68344D29" w14:textId="77777777" w:rsidR="00E554A3" w:rsidRDefault="00000000">
      <w:r>
        <w:t>[19] M. Huh, P. Agrawal, and A. A. Efros, "What makes ImageNet good for transfer learning?" arXiv:1608.08614, 2016.</w:t>
      </w:r>
    </w:p>
    <w:p w14:paraId="39810992" w14:textId="77777777" w:rsidR="00E554A3" w:rsidRDefault="00000000">
      <w:r>
        <w:t>[20] A. S. Razavian, H. Azizpour, J. Sullivan, and S. Carlsson, "CNN features off-the-shelf: An astounding baseline for recognition," in Proc. IEEE CVPRW, 2014, pp. 512-519.</w:t>
      </w:r>
    </w:p>
    <w:p w14:paraId="2658E894" w14:textId="77777777" w:rsidR="00E554A3" w:rsidRDefault="00000000">
      <w:r>
        <w:t>[21] T. Tajbakhsh et al., "Convolutional neural networks for medical image analysis: Full training or fine tuning?" IEEE Trans. Med. Imaging, vol. 35, no. 5, pp. 1299-1312, 2016.</w:t>
      </w:r>
    </w:p>
    <w:p w14:paraId="3BDF34A2" w14:textId="77777777" w:rsidR="00E554A3" w:rsidRDefault="00000000">
      <w:r>
        <w:t>[22] Y. Ganin et al., "Domain-adversarial training of neural networks," J. Mach. Learn. Res., vol. 17, no. 1, pp. 2096-2030, 2016.</w:t>
      </w:r>
    </w:p>
    <w:p w14:paraId="7CF2ED89" w14:textId="77777777" w:rsidR="00E554A3" w:rsidRDefault="00000000">
      <w:r>
        <w:t>[23] M. Raghu, C. Zhang, J. Kleinberg, and S. Bengio, "Transfusion: Understanding transfer learning for medical imaging," in Proc. NeurIPS, 2019, pp. 3347-3357.</w:t>
      </w:r>
    </w:p>
    <w:p w14:paraId="0E8F93F0" w14:textId="77777777" w:rsidR="00E554A3" w:rsidRDefault="00000000">
      <w:r>
        <w:t>[24] J. Yosinski, J. Clune, Y. Bengio, and H. Lipson, "How transferable are features in deep neural networks?" in Proc. NeurIPS, 2014, pp. 3320-3328.</w:t>
      </w:r>
    </w:p>
    <w:p w14:paraId="352B18B5" w14:textId="77777777" w:rsidR="00E554A3" w:rsidRDefault="00000000">
      <w:r>
        <w:t>[25] S. Kornblith, J. Shlens, and Q. V. Le, "Do better ImageNet models transfer better?" in Proc. IEEE CVPR, 2019, pp. 2661-2671.</w:t>
      </w:r>
    </w:p>
    <w:p w14:paraId="515FAC46" w14:textId="77777777" w:rsidR="00E554A3" w:rsidRDefault="00000000">
      <w:r>
        <w:t>[26] B. Neyshabur, H. Sedghi, and C. Zhang, "What is being transferred in transfer learning?" in Proc. NeurIPS, 2020, pp. 512-523.</w:t>
      </w:r>
    </w:p>
    <w:p w14:paraId="5E60CF12" w14:textId="77777777" w:rsidR="00E554A3" w:rsidRDefault="00000000">
      <w:r>
        <w:t>[27] J. Redmon, S. Divvala, R. Girshick, and A. Farhadi, "You only look once: Unified, real-time object detection," in Proc. IEEE CVPR, 2016, pp. 779-788.</w:t>
      </w:r>
    </w:p>
    <w:p w14:paraId="42F4D6FB" w14:textId="77777777" w:rsidR="00E554A3" w:rsidRDefault="00000000">
      <w:r>
        <w:t>[28] J. Redmon and A. Farhadi, "YOLO9000: Better, faster, stronger," in Proc. IEEE CVPR, 2017, pp. 7263-7271.</w:t>
      </w:r>
    </w:p>
    <w:p w14:paraId="45E8352C" w14:textId="77777777" w:rsidR="00E554A3" w:rsidRDefault="00000000">
      <w:r>
        <w:t>[29] J. Redmon and A. Farhadi, "YOLOv3: An incremental improvement," arXiv:1804.02767, 2018.</w:t>
      </w:r>
    </w:p>
    <w:p w14:paraId="784CB897" w14:textId="77777777" w:rsidR="00E554A3" w:rsidRDefault="00000000">
      <w:r>
        <w:t>[30] A. Bochkovskiy, C.-Y. Wang, and H.-Y. M. Liao, "YOLOv4: Optimal speed and accuracy of object detection," arXiv:2004.10934, 2020.</w:t>
      </w:r>
    </w:p>
    <w:p w14:paraId="3252705E" w14:textId="77777777" w:rsidR="00E554A3" w:rsidRDefault="00000000">
      <w:r>
        <w:t>[31] G. Jocher, "YOLOv5," https://github.com/ultralytics/yolov5, 2020.</w:t>
      </w:r>
    </w:p>
    <w:p w14:paraId="1FAD9533" w14:textId="77777777" w:rsidR="00E554A3" w:rsidRDefault="00000000">
      <w:r>
        <w:lastRenderedPageBreak/>
        <w:t>[32] G. Jocher, A. Chaurasia, and J. Qiu, "Ultralytics YOLOv8," https://github.com/ultralytics/ultralytics, 2023.</w:t>
      </w:r>
    </w:p>
    <w:p w14:paraId="61419134" w14:textId="77777777" w:rsidR="00E554A3" w:rsidRDefault="00000000">
      <w:r>
        <w:t>[33] G. Jocher and A. Chaurasia, "Ultralytics YOLO11," https://github.com/ultralytics/ultralytics, 2024.</w:t>
      </w:r>
    </w:p>
    <w:p w14:paraId="2B6C6344" w14:textId="77777777" w:rsidR="00E554A3" w:rsidRDefault="00000000">
      <w:r>
        <w:t>[34] W. Liu, D. Anguelov, D. Erhan, C. Szegedy, S. Reed, C.-Y. Fu, and A. C. Berg, "SSD: Single shot multibox detector," in Proc. ECCV, 2016, pp. 21-37.</w:t>
      </w:r>
    </w:p>
    <w:p w14:paraId="7828E657" w14:textId="77777777" w:rsidR="00E554A3" w:rsidRDefault="00000000">
      <w:r>
        <w:t>[35] Z. Zou, K. Chen, Z. Shi, Y. Guo, and J. Ye, "Object detection in 20 years: A survey," Proc. IEEE, vol. 111, no. 3, pp. 257-276, 2023.</w:t>
      </w:r>
    </w:p>
    <w:p w14:paraId="5419921D" w14:textId="77777777" w:rsidR="00E554A3" w:rsidRDefault="00000000">
      <w:r>
        <w:t>[36] A. Kuznetsova et al., "The Open Images Dataset V4," Int. J. Comput. Vis., vol. 128, no. 7, pp. 1956-1981, 2020.</w:t>
      </w:r>
    </w:p>
    <w:p w14:paraId="74073BC6" w14:textId="77777777" w:rsidR="00E554A3" w:rsidRDefault="00000000">
      <w:r>
        <w:t>[37] K. Chen et al., "MMDetection: Open MMLab detection toolbox and benchmark," arXiv:1906.07155, 2019.</w:t>
      </w:r>
    </w:p>
    <w:p w14:paraId="548D0195" w14:textId="77777777" w:rsidR="00E554A3" w:rsidRDefault="00000000">
      <w:r>
        <w:t>[38] T.-Y. Lin et al., "Microsoft COCO: Common objects in context," in Proc. ECCV, 2014, pp. 740-755.</w:t>
      </w:r>
    </w:p>
    <w:p w14:paraId="40828546" w14:textId="77777777" w:rsidR="00E554A3" w:rsidRDefault="00000000">
      <w:r>
        <w:t>[39] Roboflow, "X-ray Defects Dataset v5," https://universe.roboflow.com/xray-defects, 2023.</w:t>
      </w:r>
    </w:p>
    <w:p w14:paraId="6A3FA798" w14:textId="77777777" w:rsidR="00E554A3" w:rsidRDefault="00000000">
      <w:r>
        <w:t>[40] Roboflow, "Casting Defects Dataset v1," https://universe.roboflow.com/casting-defects, 2023.</w:t>
      </w:r>
    </w:p>
    <w:p w14:paraId="270D51E7" w14:textId="77777777" w:rsidR="00E554A3" w:rsidRDefault="00000000">
      <w:r>
        <w:t>---</w:t>
      </w:r>
    </w:p>
    <w:sectPr w:rsidR="00E554A3" w:rsidSect="00160CE0">
      <w:headerReference w:type="default" r:id="rId17"/>
      <w:type w:val="continuous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359DF" w14:textId="77777777" w:rsidR="003A552E" w:rsidRDefault="003A552E">
      <w:r>
        <w:separator/>
      </w:r>
    </w:p>
  </w:endnote>
  <w:endnote w:type="continuationSeparator" w:id="0">
    <w:p w14:paraId="14D7CDA9" w14:textId="77777777" w:rsidR="003A552E" w:rsidRDefault="003A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72DFD" w14:textId="77777777" w:rsidR="003A552E" w:rsidRDefault="003A552E"/>
  </w:footnote>
  <w:footnote w:type="continuationSeparator" w:id="0">
    <w:p w14:paraId="2D1A62FB" w14:textId="77777777" w:rsidR="003A552E" w:rsidRDefault="003A552E">
      <w:r>
        <w:continuationSeparator/>
      </w:r>
    </w:p>
  </w:footnote>
  <w:footnote w:id="1">
    <w:p w14:paraId="4F29BF3B" w14:textId="10E36CBA" w:rsidR="00160CE0" w:rsidRDefault="00160CE0">
      <w:pPr>
        <w:pStyle w:val="a4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832E" w14:textId="77777777" w:rsidR="006331A5" w:rsidRPr="00EA248D" w:rsidRDefault="006331A5" w:rsidP="006331A5">
    <w:pPr>
      <w:pStyle w:val="RH"/>
      <w:tabs>
        <w:tab w:val="clear" w:pos="5679"/>
        <w:tab w:val="left" w:pos="10248"/>
      </w:tabs>
      <w:ind w:right="0"/>
    </w:pPr>
    <w:r>
      <w:t xml:space="preserve">First Author </w:t>
    </w:r>
    <w:r w:rsidRPr="00C74A0E">
      <w:rPr>
        <w:i/>
      </w:rPr>
      <w:t>et al</w:t>
    </w:r>
    <w:r w:rsidRPr="00C74A0E">
      <w:t>.:</w:t>
    </w:r>
    <w:r w:rsidR="006D196D">
      <w:t xml:space="preserve"> Title</w:t>
    </w:r>
    <w:r w:rsidR="006D196D">
      <w:tab/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535C5C58"/>
    <w:lvl w:ilvl="0">
      <w:start w:val="1"/>
      <w:numFmt w:val="upperRoman"/>
      <w:pStyle w:val="1"/>
      <w:lvlText w:val="%1."/>
      <w:legacy w:legacy="1" w:legacySpace="144" w:legacyIndent="144"/>
      <w:lvlJc w:val="left"/>
      <w:rPr>
        <w:rFonts w:ascii="Helvetica" w:hAnsi="Helvetica" w:cs="Arial" w:hint="default"/>
      </w:rPr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rFonts w:ascii="Helvetica" w:hAnsi="Helvetica" w:cs="Arial" w:hint="default"/>
        <w:b w:val="0"/>
        <w:i/>
        <w:sz w:val="20"/>
        <w:szCs w:val="20"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  <w:rPr>
        <w:rFonts w:ascii="Helvetica" w:hAnsi="Helvetica" w:cs="Arial" w:hint="default"/>
        <w:i/>
        <w:sz w:val="18"/>
        <w:szCs w:val="18"/>
      </w:rPr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 w15:restartNumberingAfterBreak="0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6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078789797">
    <w:abstractNumId w:val="11"/>
  </w:num>
  <w:num w:numId="2" w16cid:durableId="447742290">
    <w:abstractNumId w:val="16"/>
  </w:num>
  <w:num w:numId="3" w16cid:durableId="146527229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212626756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631325839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06949683">
    <w:abstractNumId w:val="21"/>
  </w:num>
  <w:num w:numId="7" w16cid:durableId="110673243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2030788979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86140604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57319840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644050527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926570766">
    <w:abstractNumId w:val="18"/>
  </w:num>
  <w:num w:numId="13" w16cid:durableId="2031757497">
    <w:abstractNumId w:val="13"/>
  </w:num>
  <w:num w:numId="14" w16cid:durableId="1949923342">
    <w:abstractNumId w:val="24"/>
  </w:num>
  <w:num w:numId="15" w16cid:durableId="1952127246">
    <w:abstractNumId w:val="23"/>
  </w:num>
  <w:num w:numId="16" w16cid:durableId="1415778828">
    <w:abstractNumId w:val="30"/>
  </w:num>
  <w:num w:numId="17" w16cid:durableId="38482967">
    <w:abstractNumId w:val="15"/>
  </w:num>
  <w:num w:numId="18" w16cid:durableId="457066630">
    <w:abstractNumId w:val="14"/>
  </w:num>
  <w:num w:numId="19" w16cid:durableId="2048019475">
    <w:abstractNumId w:val="25"/>
  </w:num>
  <w:num w:numId="20" w16cid:durableId="757754870">
    <w:abstractNumId w:val="19"/>
  </w:num>
  <w:num w:numId="21" w16cid:durableId="3558124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06795374">
    <w:abstractNumId w:val="29"/>
  </w:num>
  <w:num w:numId="23" w16cid:durableId="1427266281">
    <w:abstractNumId w:val="28"/>
  </w:num>
  <w:num w:numId="24" w16cid:durableId="1941257243">
    <w:abstractNumId w:val="22"/>
  </w:num>
  <w:num w:numId="25" w16cid:durableId="357900911">
    <w:abstractNumId w:val="27"/>
  </w:num>
  <w:num w:numId="26" w16cid:durableId="930701811">
    <w:abstractNumId w:val="12"/>
  </w:num>
  <w:num w:numId="27" w16cid:durableId="1738476444">
    <w:abstractNumId w:val="26"/>
  </w:num>
  <w:num w:numId="28" w16cid:durableId="423184699">
    <w:abstractNumId w:val="17"/>
  </w:num>
  <w:num w:numId="29" w16cid:durableId="269166315">
    <w:abstractNumId w:val="20"/>
  </w:num>
  <w:num w:numId="30" w16cid:durableId="1378121307">
    <w:abstractNumId w:val="10"/>
  </w:num>
  <w:num w:numId="31" w16cid:durableId="1697266938">
    <w:abstractNumId w:val="8"/>
  </w:num>
  <w:num w:numId="32" w16cid:durableId="2124418966">
    <w:abstractNumId w:val="7"/>
  </w:num>
  <w:num w:numId="33" w16cid:durableId="406615643">
    <w:abstractNumId w:val="6"/>
  </w:num>
  <w:num w:numId="34" w16cid:durableId="1663464737">
    <w:abstractNumId w:val="5"/>
  </w:num>
  <w:num w:numId="35" w16cid:durableId="1165704646">
    <w:abstractNumId w:val="9"/>
  </w:num>
  <w:num w:numId="36" w16cid:durableId="445851735">
    <w:abstractNumId w:val="4"/>
  </w:num>
  <w:num w:numId="37" w16cid:durableId="1450707932">
    <w:abstractNumId w:val="3"/>
  </w:num>
  <w:num w:numId="38" w16cid:durableId="591008304">
    <w:abstractNumId w:val="2"/>
  </w:num>
  <w:num w:numId="39" w16cid:durableId="1668941087">
    <w:abstractNumId w:val="1"/>
  </w:num>
  <w:num w:numId="40" w16cid:durableId="69589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20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4B45"/>
    <w:rsid w:val="00053C06"/>
    <w:rsid w:val="0005601C"/>
    <w:rsid w:val="00086554"/>
    <w:rsid w:val="0011464F"/>
    <w:rsid w:val="00160CE0"/>
    <w:rsid w:val="001643BF"/>
    <w:rsid w:val="00186F48"/>
    <w:rsid w:val="0025391F"/>
    <w:rsid w:val="00297F14"/>
    <w:rsid w:val="002A4351"/>
    <w:rsid w:val="002C4AFE"/>
    <w:rsid w:val="002D1BD4"/>
    <w:rsid w:val="00392ED8"/>
    <w:rsid w:val="00397693"/>
    <w:rsid w:val="003A552E"/>
    <w:rsid w:val="003D13A5"/>
    <w:rsid w:val="00400F7E"/>
    <w:rsid w:val="004470DC"/>
    <w:rsid w:val="0046404A"/>
    <w:rsid w:val="004B1E6D"/>
    <w:rsid w:val="004B68D5"/>
    <w:rsid w:val="004C2094"/>
    <w:rsid w:val="004C6D5C"/>
    <w:rsid w:val="00516457"/>
    <w:rsid w:val="00525055"/>
    <w:rsid w:val="00550A3F"/>
    <w:rsid w:val="005544BB"/>
    <w:rsid w:val="00597E0D"/>
    <w:rsid w:val="005B0B40"/>
    <w:rsid w:val="005C4E03"/>
    <w:rsid w:val="005F3274"/>
    <w:rsid w:val="006331A5"/>
    <w:rsid w:val="0063523A"/>
    <w:rsid w:val="00691366"/>
    <w:rsid w:val="0069250A"/>
    <w:rsid w:val="006D171D"/>
    <w:rsid w:val="006D196D"/>
    <w:rsid w:val="006E071F"/>
    <w:rsid w:val="00734E8C"/>
    <w:rsid w:val="007446F4"/>
    <w:rsid w:val="00783EF6"/>
    <w:rsid w:val="007C025E"/>
    <w:rsid w:val="007C1C63"/>
    <w:rsid w:val="00823C3C"/>
    <w:rsid w:val="00840CD1"/>
    <w:rsid w:val="00845F56"/>
    <w:rsid w:val="0085704C"/>
    <w:rsid w:val="0093485D"/>
    <w:rsid w:val="009B4349"/>
    <w:rsid w:val="009F4B45"/>
    <w:rsid w:val="00A63235"/>
    <w:rsid w:val="00A7163E"/>
    <w:rsid w:val="00AA710A"/>
    <w:rsid w:val="00AD6E36"/>
    <w:rsid w:val="00B24789"/>
    <w:rsid w:val="00B419D3"/>
    <w:rsid w:val="00B9791C"/>
    <w:rsid w:val="00BB6FC0"/>
    <w:rsid w:val="00C1431C"/>
    <w:rsid w:val="00C14887"/>
    <w:rsid w:val="00C2105C"/>
    <w:rsid w:val="00C277A4"/>
    <w:rsid w:val="00C74A0E"/>
    <w:rsid w:val="00CD3AD2"/>
    <w:rsid w:val="00CD59F0"/>
    <w:rsid w:val="00CF0657"/>
    <w:rsid w:val="00D212F6"/>
    <w:rsid w:val="00D46E25"/>
    <w:rsid w:val="00DD0143"/>
    <w:rsid w:val="00E554A3"/>
    <w:rsid w:val="00E62A38"/>
    <w:rsid w:val="00E6792B"/>
    <w:rsid w:val="00EA248D"/>
    <w:rsid w:val="00EA7F92"/>
    <w:rsid w:val="00EC51C6"/>
    <w:rsid w:val="00EC6291"/>
    <w:rsid w:val="00ED0336"/>
    <w:rsid w:val="00F40AFD"/>
    <w:rsid w:val="00F41468"/>
    <w:rsid w:val="00FA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41A21"/>
  <w15:docId w15:val="{FE357453-4C1F-4A17-AB33-D20411D4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192D79"/>
    <w:rPr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AA710A"/>
    <w:pPr>
      <w:keepNext/>
      <w:numPr>
        <w:numId w:val="1"/>
      </w:numPr>
      <w:spacing w:before="240" w:after="80"/>
      <w:jc w:val="center"/>
      <w:outlineLvl w:val="0"/>
    </w:pPr>
    <w:rPr>
      <w:rFonts w:ascii="Helvetica" w:hAnsi="Helvetica"/>
      <w:smallCaps/>
      <w:kern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qFormat/>
    <w:rsid w:val="00AA710A"/>
    <w:pPr>
      <w:keepNext/>
      <w:numPr>
        <w:ilvl w:val="1"/>
        <w:numId w:val="1"/>
      </w:numPr>
      <w:spacing w:before="120" w:after="60"/>
      <w:outlineLvl w:val="1"/>
    </w:pPr>
    <w:rPr>
      <w:rFonts w:ascii="Helvetica" w:hAnsi="Helvetica"/>
      <w:i/>
      <w:iCs/>
      <w:lang w:val="x-none" w:eastAsia="x-none"/>
    </w:rPr>
  </w:style>
  <w:style w:type="paragraph" w:styleId="3">
    <w:name w:val="heading 3"/>
    <w:basedOn w:val="a"/>
    <w:next w:val="a"/>
    <w:uiPriority w:val="9"/>
    <w:qFormat/>
    <w:rsid w:val="004B1E6D"/>
    <w:pPr>
      <w:keepNext/>
      <w:numPr>
        <w:ilvl w:val="2"/>
        <w:numId w:val="1"/>
      </w:numPr>
      <w:outlineLvl w:val="2"/>
    </w:pPr>
    <w:rPr>
      <w:rFonts w:ascii="Helvetica" w:hAnsi="Helvetica"/>
      <w:i/>
      <w:iCs/>
      <w:sz w:val="18"/>
    </w:rPr>
  </w:style>
  <w:style w:type="paragraph" w:styleId="4">
    <w:name w:val="heading 4"/>
    <w:basedOn w:val="a"/>
    <w:next w:val="a"/>
    <w:uiPriority w:val="9"/>
    <w:qFormat/>
    <w:rsid w:val="00192D79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rsid w:val="00192D79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rsid w:val="00192D79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rsid w:val="00192D79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rsid w:val="00192D79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rsid w:val="00192D79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rsid w:val="00AA710A"/>
    <w:pPr>
      <w:spacing w:before="20"/>
      <w:ind w:firstLine="202"/>
      <w:jc w:val="both"/>
    </w:pPr>
    <w:rPr>
      <w:rFonts w:ascii="Helvetica" w:hAnsi="Helvetica"/>
      <w:b/>
      <w:bCs/>
      <w:sz w:val="18"/>
      <w:szCs w:val="18"/>
    </w:rPr>
  </w:style>
  <w:style w:type="paragraph" w:customStyle="1" w:styleId="Authors">
    <w:name w:val="Authors"/>
    <w:basedOn w:val="a"/>
    <w:next w:val="a"/>
    <w:rsid w:val="00AA710A"/>
    <w:pPr>
      <w:framePr w:w="9072" w:hSpace="187" w:vSpace="187" w:wrap="notBeside" w:vAnchor="text" w:hAnchor="page" w:xAlign="center" w:y="1"/>
      <w:spacing w:after="320"/>
      <w:jc w:val="center"/>
    </w:pPr>
    <w:rPr>
      <w:rFonts w:ascii="Helvetica" w:hAnsi="Helvetica"/>
      <w:sz w:val="22"/>
      <w:szCs w:val="22"/>
    </w:rPr>
  </w:style>
  <w:style w:type="character" w:customStyle="1" w:styleId="MemberType">
    <w:name w:val="MemberType"/>
    <w:rsid w:val="00AA710A"/>
    <w:rPr>
      <w:rFonts w:ascii="Helvetica" w:hAnsi="Helvetica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rsid w:val="00AA710A"/>
    <w:pPr>
      <w:framePr w:w="9360" w:hSpace="187" w:vSpace="187" w:wrap="notBeside" w:vAnchor="text" w:hAnchor="page" w:xAlign="center" w:y="1"/>
      <w:jc w:val="center"/>
    </w:pPr>
    <w:rPr>
      <w:rFonts w:ascii="Helvetica" w:hAnsi="Helvetica"/>
      <w:kern w:val="28"/>
      <w:sz w:val="48"/>
      <w:szCs w:val="48"/>
    </w:rPr>
  </w:style>
  <w:style w:type="paragraph" w:styleId="a4">
    <w:name w:val="footnote text"/>
    <w:basedOn w:val="a"/>
    <w:link w:val="Char"/>
    <w:semiHidden/>
    <w:rsid w:val="00AA710A"/>
    <w:pPr>
      <w:ind w:firstLine="202"/>
      <w:jc w:val="both"/>
    </w:pPr>
    <w:rPr>
      <w:rFonts w:ascii="Helvetica" w:hAnsi="Helvetica"/>
      <w:sz w:val="16"/>
      <w:szCs w:val="16"/>
      <w:lang w:val="x-none" w:eastAsia="x-none"/>
    </w:rPr>
  </w:style>
  <w:style w:type="paragraph" w:customStyle="1" w:styleId="References">
    <w:name w:val="References"/>
    <w:basedOn w:val="a"/>
    <w:rsid w:val="00192D79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rsid w:val="00AA710A"/>
    <w:pPr>
      <w:ind w:firstLine="202"/>
      <w:jc w:val="both"/>
    </w:pPr>
    <w:rPr>
      <w:rFonts w:ascii="Helvetica" w:hAnsi="Helvetica"/>
      <w:b/>
      <w:bCs/>
      <w:sz w:val="18"/>
      <w:szCs w:val="18"/>
    </w:rPr>
  </w:style>
  <w:style w:type="character" w:styleId="a5">
    <w:name w:val="footnote reference"/>
    <w:semiHidden/>
    <w:rsid w:val="00192D79"/>
    <w:rPr>
      <w:vertAlign w:val="superscript"/>
    </w:rPr>
  </w:style>
  <w:style w:type="paragraph" w:styleId="a6">
    <w:name w:val="footer"/>
    <w:basedOn w:val="a"/>
    <w:link w:val="Char0"/>
    <w:uiPriority w:val="99"/>
    <w:rsid w:val="00192D7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link w:val="TextChar"/>
    <w:rsid w:val="00192D79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rsid w:val="00192D79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rsid w:val="00AA710A"/>
    <w:pPr>
      <w:jc w:val="center"/>
    </w:pPr>
    <w:rPr>
      <w:rFonts w:ascii="Helvetica" w:hAnsi="Helvetica"/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rsid w:val="00192D79"/>
    <w:pPr>
      <w:numPr>
        <w:numId w:val="0"/>
      </w:numPr>
    </w:pPr>
  </w:style>
  <w:style w:type="paragraph" w:styleId="a7">
    <w:name w:val="header"/>
    <w:basedOn w:val="a"/>
    <w:rsid w:val="00192D79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rsid w:val="00192D79"/>
    <w:pPr>
      <w:widowControl w:val="0"/>
      <w:tabs>
        <w:tab w:val="right" w:pos="5040"/>
      </w:tabs>
      <w:spacing w:line="252" w:lineRule="auto"/>
      <w:jc w:val="both"/>
    </w:pPr>
  </w:style>
  <w:style w:type="character" w:styleId="a8">
    <w:name w:val="Hyperlink"/>
    <w:rsid w:val="00192D79"/>
    <w:rPr>
      <w:color w:val="0000FF"/>
      <w:u w:val="single"/>
    </w:rPr>
  </w:style>
  <w:style w:type="character" w:styleId="a9">
    <w:name w:val="FollowedHyperlink"/>
    <w:rsid w:val="00192D79"/>
    <w:rPr>
      <w:color w:val="800080"/>
      <w:u w:val="single"/>
    </w:rPr>
  </w:style>
  <w:style w:type="paragraph" w:styleId="aa">
    <w:name w:val="Body Text Indent"/>
    <w:basedOn w:val="a"/>
    <w:link w:val="Char1"/>
    <w:rsid w:val="00192D79"/>
    <w:pPr>
      <w:ind w:left="630" w:hanging="630"/>
    </w:pPr>
    <w:rPr>
      <w:szCs w:val="24"/>
      <w:lang w:val="x-none" w:eastAsia="x-none"/>
    </w:rPr>
  </w:style>
  <w:style w:type="paragraph" w:styleId="ab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styleId="ac">
    <w:name w:val="Balloon Text"/>
    <w:basedOn w:val="a"/>
    <w:link w:val="Char2"/>
    <w:rsid w:val="00F33D49"/>
    <w:rPr>
      <w:rFonts w:ascii="Tahoma" w:hAnsi="Tahoma"/>
      <w:sz w:val="16"/>
      <w:szCs w:val="16"/>
      <w:lang w:val="x-none" w:eastAsia="x-none"/>
    </w:rPr>
  </w:style>
  <w:style w:type="character" w:customStyle="1" w:styleId="Char2">
    <w:name w:val="풍선 도움말 텍스트 Char"/>
    <w:link w:val="ac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a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1Char">
    <w:name w:val="제목 1 Char"/>
    <w:link w:val="1"/>
    <w:uiPriority w:val="9"/>
    <w:rsid w:val="00AA710A"/>
    <w:rPr>
      <w:rFonts w:ascii="Helvetica" w:hAnsi="Helvetica"/>
      <w:smallCaps/>
      <w:kern w:val="28"/>
      <w:lang w:val="x-none" w:eastAsia="x-none" w:bidi="ar-SA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  <w:rPr>
      <w:lang w:eastAsia="en-US"/>
    </w:rPr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2Char">
    <w:name w:val="제목 2 Char"/>
    <w:link w:val="2"/>
    <w:uiPriority w:val="9"/>
    <w:rsid w:val="00AA710A"/>
    <w:rPr>
      <w:rFonts w:ascii="Helvetica" w:hAnsi="Helvetica"/>
      <w:i/>
      <w:iCs/>
      <w:lang w:val="x-none" w:eastAsia="x-none" w:bidi="ar-SA"/>
    </w:rPr>
  </w:style>
  <w:style w:type="paragraph" w:customStyle="1" w:styleId="TextL-MAG">
    <w:name w:val="Text L-MAG"/>
    <w:basedOn w:val="a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val="x-none"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Char0">
    <w:name w:val="바닥글 Char"/>
    <w:basedOn w:val="a0"/>
    <w:link w:val="a6"/>
    <w:uiPriority w:val="99"/>
    <w:rsid w:val="00D90C10"/>
  </w:style>
  <w:style w:type="character" w:customStyle="1" w:styleId="Char">
    <w:name w:val="각주 텍스트 Char"/>
    <w:link w:val="a4"/>
    <w:semiHidden/>
    <w:rsid w:val="00AA710A"/>
    <w:rPr>
      <w:rFonts w:ascii="Helvetica" w:hAnsi="Helvetica"/>
      <w:sz w:val="16"/>
      <w:szCs w:val="16"/>
      <w:lang w:val="x-none" w:eastAsia="x-none" w:bidi="ar-SA"/>
    </w:rPr>
  </w:style>
  <w:style w:type="character" w:customStyle="1" w:styleId="Char1">
    <w:name w:val="본문 들여쓰기 Char"/>
    <w:link w:val="aa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rsid w:val="0076355A"/>
  </w:style>
  <w:style w:type="paragraph" w:customStyle="1" w:styleId="ColorfulList-Accent11">
    <w:name w:val="Colorful List - Accent 11"/>
    <w:basedOn w:val="a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a0"/>
    <w:rsid w:val="00F932B6"/>
  </w:style>
  <w:style w:type="paragraph" w:customStyle="1" w:styleId="StyleHeading18pt">
    <w:name w:val="Style Heading 1 + 8 pt"/>
    <w:basedOn w:val="1"/>
    <w:link w:val="StyleHeading18ptChar"/>
    <w:rsid w:val="00AA710A"/>
    <w:rPr>
      <w:sz w:val="16"/>
    </w:rPr>
  </w:style>
  <w:style w:type="character" w:customStyle="1" w:styleId="StyleHeading18ptChar">
    <w:name w:val="Style Heading 1 + 8 pt Char"/>
    <w:link w:val="StyleHeading18pt"/>
    <w:rsid w:val="00AA710A"/>
    <w:rPr>
      <w:rFonts w:ascii="Helvetica" w:hAnsi="Helvetica"/>
      <w:smallCaps/>
      <w:kern w:val="28"/>
      <w:sz w:val="16"/>
      <w:lang w:val="x-none" w:eastAsia="x-none" w:bidi="ar-SA"/>
    </w:rPr>
  </w:style>
  <w:style w:type="paragraph" w:customStyle="1" w:styleId="RH">
    <w:name w:val="RH"/>
    <w:basedOn w:val="a"/>
    <w:rsid w:val="00EA248D"/>
    <w:pPr>
      <w:pBdr>
        <w:bottom w:val="single" w:sz="12" w:space="2" w:color="auto"/>
      </w:pBdr>
      <w:tabs>
        <w:tab w:val="left" w:pos="5679"/>
      </w:tabs>
      <w:ind w:right="900"/>
    </w:pPr>
    <w:rPr>
      <w:rFonts w:ascii="Helvetica" w:hAnsi="Helvetica"/>
      <w:sz w:val="14"/>
      <w:szCs w:val="14"/>
    </w:rPr>
  </w:style>
  <w:style w:type="paragraph" w:customStyle="1" w:styleId="PARA">
    <w:name w:val="PARA"/>
    <w:basedOn w:val="Text"/>
    <w:link w:val="PARAChar"/>
    <w:rsid w:val="0005601C"/>
    <w:pPr>
      <w:ind w:firstLine="0"/>
    </w:pPr>
    <w:rPr>
      <w:rFonts w:ascii="Times" w:hAnsi="Times"/>
    </w:rPr>
  </w:style>
  <w:style w:type="paragraph" w:customStyle="1" w:styleId="PARAIndent">
    <w:name w:val="PARA_Indent"/>
    <w:basedOn w:val="Text"/>
    <w:link w:val="PARAIndentChar"/>
    <w:rsid w:val="00C14887"/>
    <w:pPr>
      <w:spacing w:line="240" w:lineRule="auto"/>
    </w:pPr>
    <w:rPr>
      <w:rFonts w:ascii="Times" w:hAnsi="Times"/>
    </w:rPr>
  </w:style>
  <w:style w:type="character" w:customStyle="1" w:styleId="TextChar">
    <w:name w:val="Text Char"/>
    <w:link w:val="Text"/>
    <w:rsid w:val="007C1C63"/>
    <w:rPr>
      <w:lang w:val="en-US" w:eastAsia="en-US" w:bidi="ar-SA"/>
    </w:rPr>
  </w:style>
  <w:style w:type="character" w:customStyle="1" w:styleId="PARAIndentChar">
    <w:name w:val="PARA_Indent Char"/>
    <w:link w:val="PARAIndent"/>
    <w:rsid w:val="007C1C63"/>
    <w:rPr>
      <w:rFonts w:ascii="Times" w:hAnsi="Times"/>
      <w:lang w:val="en-US" w:eastAsia="en-US" w:bidi="ar-SA"/>
    </w:rPr>
  </w:style>
  <w:style w:type="character" w:customStyle="1" w:styleId="PARAChar">
    <w:name w:val="PARA Char"/>
    <w:link w:val="PARA"/>
    <w:rsid w:val="007C1C63"/>
    <w:rPr>
      <w:rFonts w:ascii="Times" w:hAnsi="Times"/>
      <w:lang w:val="en-US" w:eastAsia="en-US" w:bidi="ar-SA"/>
    </w:rPr>
  </w:style>
  <w:style w:type="character" w:styleId="ad">
    <w:name w:val="annotation reference"/>
    <w:rsid w:val="00086554"/>
    <w:rPr>
      <w:sz w:val="16"/>
      <w:szCs w:val="16"/>
    </w:rPr>
  </w:style>
  <w:style w:type="paragraph" w:styleId="ae">
    <w:name w:val="annotation text"/>
    <w:basedOn w:val="a"/>
    <w:link w:val="Char3"/>
    <w:rsid w:val="00086554"/>
  </w:style>
  <w:style w:type="character" w:customStyle="1" w:styleId="Char3">
    <w:name w:val="메모 텍스트 Char"/>
    <w:link w:val="ae"/>
    <w:rsid w:val="00086554"/>
    <w:rPr>
      <w:lang w:val="en-US" w:eastAsia="en-US"/>
    </w:rPr>
  </w:style>
  <w:style w:type="paragraph" w:styleId="af">
    <w:name w:val="annotation subject"/>
    <w:basedOn w:val="ae"/>
    <w:next w:val="ae"/>
    <w:link w:val="Char4"/>
    <w:rsid w:val="00086554"/>
    <w:rPr>
      <w:b/>
      <w:bCs/>
    </w:rPr>
  </w:style>
  <w:style w:type="character" w:customStyle="1" w:styleId="Char4">
    <w:name w:val="메모 주제 Char"/>
    <w:link w:val="af"/>
    <w:rsid w:val="00086554"/>
    <w:rPr>
      <w:b/>
      <w:bCs/>
      <w:lang w:val="en-US" w:eastAsia="en-US"/>
    </w:rPr>
  </w:style>
  <w:style w:type="paragraph" w:customStyle="1" w:styleId="ColorfulShading-Accent12">
    <w:name w:val="Colorful Shading - Accent 12"/>
    <w:hidden/>
    <w:uiPriority w:val="99"/>
    <w:semiHidden/>
    <w:rsid w:val="004C6D5C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mckerah\Desktop\ieee_tj_template_17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ieee_tj_template_17.dotx</Template>
  <TotalTime>1</TotalTime>
  <Pages>1</Pages>
  <Words>8962</Words>
  <Characters>51087</Characters>
  <Application>Microsoft Office Word</Application>
  <DocSecurity>0</DocSecurity>
  <Lines>425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59930</CharactersWithSpaces>
  <SharedDoc>false</SharedDoc>
  <HLinks>
    <vt:vector size="60" baseType="variant">
      <vt:variant>
        <vt:i4>5963802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http://www.ieee.org/publications_standards/_x000b_publications/rights/index.html</vt:lpwstr>
      </vt:variant>
      <vt:variant>
        <vt:lpwstr/>
      </vt:variant>
      <vt:variant>
        <vt:i4>1704057</vt:i4>
      </vt:variant>
      <vt:variant>
        <vt:i4>27</vt:i4>
      </vt:variant>
      <vt:variant>
        <vt:i4>0</vt:i4>
      </vt:variant>
      <vt:variant>
        <vt:i4>5</vt:i4>
      </vt:variant>
      <vt:variant>
        <vt:lpwstr>http://www.ieee.org/publications standards/publications/authors/authors_submission.html</vt:lpwstr>
      </vt:variant>
      <vt:variant>
        <vt:lpwstr/>
      </vt:variant>
      <vt:variant>
        <vt:i4>3670073</vt:i4>
      </vt:variant>
      <vt:variant>
        <vt:i4>24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2555906</vt:i4>
      </vt:variant>
      <vt:variant>
        <vt:i4>21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18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3670073</vt:i4>
      </vt:variant>
      <vt:variant>
        <vt:i4>12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7602227</vt:i4>
      </vt:variant>
      <vt:variant>
        <vt:i4>9</vt:i4>
      </vt:variant>
      <vt:variant>
        <vt:i4>0</vt:i4>
      </vt:variant>
      <vt:variant>
        <vt:i4>5</vt:i4>
      </vt:variant>
      <vt:variant>
        <vt:lpwstr>https://www.overleaf.com/blog/278-how-to-use-overleaf-with-ieee-collabratec-your-quick-guide-to-getting-started%23.Vp6tpPkrKM9</vt:lpwstr>
      </vt:variant>
      <vt:variant>
        <vt:lpwstr/>
      </vt:variant>
      <vt:variant>
        <vt:i4>3670073</vt:i4>
      </vt:variant>
      <vt:variant>
        <vt:i4>6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Tiffany McKerahan</dc:creator>
  <cp:keywords/>
  <dc:description/>
  <cp:lastModifiedBy>서초 3강의실</cp:lastModifiedBy>
  <cp:revision>4</cp:revision>
  <cp:lastPrinted>2012-08-02T15:23:00Z</cp:lastPrinted>
  <dcterms:created xsi:type="dcterms:W3CDTF">2026-01-19T00:38:00Z</dcterms:created>
  <dcterms:modified xsi:type="dcterms:W3CDTF">2026-01-19T07:30:00Z</dcterms:modified>
</cp:coreProperties>
</file>