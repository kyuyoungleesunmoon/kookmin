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8070EB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8070EB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8070EB" w:rsidRDefault="00160CE0" w:rsidP="00A7163E">
      <w:pPr>
        <w:pStyle w:val="a3"/>
        <w:framePr w:w="10080" w:wrap="notBeside"/>
        <w:rPr>
          <w:lang w:eastAsia="ko-KR"/>
        </w:rPr>
      </w:pPr>
      <w:proofErr w:type="spellStart"/>
      <w:r w:rsidRPr="008070EB">
        <w:rPr>
          <w:lang w:eastAsia="ko-KR"/>
        </w:rPr>
        <w:t>이규영</w:t>
      </w:r>
      <w:proofErr w:type="spellEnd"/>
      <w:r w:rsidRPr="008070EB">
        <w:rPr>
          <w:lang w:eastAsia="ko-KR"/>
        </w:rPr>
        <w:t>_</w:t>
      </w:r>
      <w:r w:rsidRPr="008070EB">
        <w:rPr>
          <w:lang w:eastAsia="ko-KR"/>
        </w:rPr>
        <w:t>국민대</w:t>
      </w:r>
      <w:r w:rsidRPr="008070EB">
        <w:rPr>
          <w:lang w:eastAsia="ko-KR"/>
        </w:rPr>
        <w:t>_DPF_</w:t>
      </w:r>
      <w:r w:rsidRPr="008070EB">
        <w:rPr>
          <w:lang w:eastAsia="ko-KR"/>
        </w:rPr>
        <w:t>논문</w:t>
      </w:r>
    </w:p>
    <w:p w14:paraId="7E9653AC" w14:textId="77777777" w:rsidR="00160CE0" w:rsidRPr="008070EB" w:rsidRDefault="00160CE0">
      <w:pPr>
        <w:pStyle w:val="Authors"/>
        <w:framePr w:wrap="notBeside"/>
        <w:rPr>
          <w:lang w:eastAsia="ko-KR"/>
        </w:rPr>
      </w:pPr>
      <w:proofErr w:type="spellStart"/>
      <w:r w:rsidRPr="008070EB">
        <w:rPr>
          <w:lang w:eastAsia="ko-KR"/>
        </w:rPr>
        <w:t>이규영</w:t>
      </w:r>
      <w:proofErr w:type="spellEnd"/>
    </w:p>
    <w:p w14:paraId="6814F8C6" w14:textId="69BE5E30" w:rsidR="00160CE0" w:rsidRPr="008070EB" w:rsidRDefault="00160CE0">
      <w:pPr>
        <w:pStyle w:val="Abstract"/>
        <w:rPr>
          <w:b w:val="0"/>
          <w:bCs w:val="0"/>
          <w:lang w:eastAsia="ko-KR"/>
        </w:rPr>
      </w:pPr>
      <w:r w:rsidRPr="008070EB">
        <w:rPr>
          <w:b w:val="0"/>
          <w:bCs w:val="0"/>
          <w:lang w:eastAsia="ko-KR"/>
        </w:rPr>
        <w:t>Abstract—</w:t>
      </w:r>
      <w:r w:rsidRPr="008070EB">
        <w:rPr>
          <w:b w:val="0"/>
          <w:bCs w:val="0"/>
          <w:lang w:eastAsia="ko-KR"/>
        </w:rPr>
        <w:t>제조업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품질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관리에서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딥러닝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기반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결함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검출은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부족과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특화성으로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인해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실용화에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어려움을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겪어왔다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연구는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디젤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미립자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필터</w:t>
      </w:r>
      <w:r w:rsidRPr="008070EB">
        <w:rPr>
          <w:b w:val="0"/>
          <w:bCs w:val="0"/>
          <w:lang w:eastAsia="ko-KR"/>
        </w:rPr>
        <w:t xml:space="preserve">(DPF) </w:t>
      </w:r>
      <w:r w:rsidRPr="008070EB">
        <w:rPr>
          <w:b w:val="0"/>
          <w:bCs w:val="0"/>
          <w:lang w:eastAsia="ko-KR"/>
        </w:rPr>
        <w:t>결함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검출을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위한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브리지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프레임워크를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제안하고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단</w:t>
      </w:r>
      <w:r w:rsidRPr="008070EB">
        <w:rPr>
          <w:b w:val="0"/>
          <w:bCs w:val="0"/>
          <w:lang w:eastAsia="ko-KR"/>
        </w:rPr>
        <w:t xml:space="preserve"> 339</w:t>
      </w:r>
      <w:r w:rsidRPr="008070EB">
        <w:rPr>
          <w:b w:val="0"/>
          <w:bCs w:val="0"/>
          <w:lang w:eastAsia="ko-KR"/>
        </w:rPr>
        <w:t>장의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제한된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데이터로</w:t>
      </w:r>
      <w:r w:rsidRPr="008070EB">
        <w:rPr>
          <w:b w:val="0"/>
          <w:bCs w:val="0"/>
          <w:lang w:eastAsia="ko-KR"/>
        </w:rPr>
        <w:t xml:space="preserve"> 91.7% mAP50 </w:t>
      </w:r>
      <w:r w:rsidRPr="008070EB">
        <w:rPr>
          <w:b w:val="0"/>
          <w:bCs w:val="0"/>
          <w:lang w:eastAsia="ko-KR"/>
        </w:rPr>
        <w:t>정확도를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달성하는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실용적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방법론을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제시한다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br/>
      </w:r>
      <w:r w:rsidRPr="008070EB">
        <w:rPr>
          <w:b w:val="0"/>
          <w:bCs w:val="0"/>
          <w:lang w:eastAsia="ko-KR"/>
        </w:rPr>
        <w:t>핵심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방법론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제안하는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프레임워크는</w:t>
      </w:r>
      <w:r w:rsidRPr="008070EB">
        <w:rPr>
          <w:b w:val="0"/>
          <w:bCs w:val="0"/>
          <w:lang w:eastAsia="ko-KR"/>
        </w:rPr>
        <w:t xml:space="preserve"> 3</w:t>
      </w:r>
      <w:r w:rsidRPr="008070EB">
        <w:rPr>
          <w:b w:val="0"/>
          <w:bCs w:val="0"/>
          <w:lang w:eastAsia="ko-KR"/>
        </w:rPr>
        <w:t>단계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계층적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전이학습으로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구성된다</w:t>
      </w:r>
      <w:r w:rsidRPr="008070EB">
        <w:rPr>
          <w:b w:val="0"/>
          <w:bCs w:val="0"/>
          <w:lang w:eastAsia="ko-KR"/>
        </w:rPr>
        <w:t xml:space="preserve">: Stage 0 - </w:t>
      </w:r>
      <w:r w:rsidRPr="008070EB">
        <w:rPr>
          <w:b w:val="0"/>
          <w:bCs w:val="0"/>
          <w:lang w:eastAsia="ko-KR"/>
        </w:rPr>
        <w:t>범용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특징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: ImageNet </w:t>
      </w:r>
      <w:r w:rsidRPr="008070EB">
        <w:rPr>
          <w:b w:val="0"/>
          <w:bCs w:val="0"/>
          <w:lang w:eastAsia="ko-KR"/>
        </w:rPr>
        <w:t>사전학습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모델로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시작하여</w:t>
      </w:r>
      <w:r w:rsidRPr="008070EB">
        <w:rPr>
          <w:b w:val="0"/>
          <w:bCs w:val="0"/>
          <w:lang w:eastAsia="ko-KR"/>
        </w:rPr>
        <w:t xml:space="preserve"> 1,400</w:t>
      </w:r>
      <w:r w:rsidRPr="008070EB">
        <w:rPr>
          <w:b w:val="0"/>
          <w:bCs w:val="0"/>
          <w:lang w:eastAsia="ko-KR"/>
        </w:rPr>
        <w:t>만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장의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자연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이미지에서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범용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시각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특징을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활용한다</w:t>
      </w:r>
      <w:r w:rsidRPr="008070EB">
        <w:rPr>
          <w:b w:val="0"/>
          <w:bCs w:val="0"/>
          <w:lang w:eastAsia="ko-KR"/>
        </w:rPr>
        <w:t xml:space="preserve">. Stage 1 -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브리지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범용</w:t>
      </w:r>
      <w:r w:rsidRPr="008070EB">
        <w:rPr>
          <w:b w:val="0"/>
          <w:bCs w:val="0"/>
          <w:lang w:eastAsia="ko-KR"/>
        </w:rPr>
        <w:t xml:space="preserve"> X-ray </w:t>
      </w:r>
      <w:r w:rsidRPr="008070EB">
        <w:rPr>
          <w:b w:val="0"/>
          <w:bCs w:val="0"/>
          <w:lang w:eastAsia="ko-KR"/>
        </w:rPr>
        <w:t>결함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>(310</w:t>
      </w:r>
      <w:r w:rsidRPr="008070EB">
        <w:rPr>
          <w:b w:val="0"/>
          <w:bCs w:val="0"/>
          <w:lang w:eastAsia="ko-KR"/>
        </w:rPr>
        <w:t>장</w:t>
      </w:r>
      <w:r w:rsidRPr="008070EB">
        <w:rPr>
          <w:b w:val="0"/>
          <w:bCs w:val="0"/>
          <w:lang w:eastAsia="ko-KR"/>
        </w:rPr>
        <w:t>)</w:t>
      </w:r>
      <w:r w:rsidRPr="008070EB">
        <w:rPr>
          <w:b w:val="0"/>
          <w:bCs w:val="0"/>
          <w:lang w:eastAsia="ko-KR"/>
        </w:rPr>
        <w:t>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활용하여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일반적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결함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특징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표현</w:t>
      </w:r>
      <w:r w:rsidRPr="008070EB">
        <w:rPr>
          <w:b w:val="0"/>
          <w:bCs w:val="0"/>
          <w:lang w:eastAsia="ko-KR"/>
        </w:rPr>
        <w:t>(generic defect representation)</w:t>
      </w:r>
      <w:r w:rsidRPr="008070EB">
        <w:rPr>
          <w:b w:val="0"/>
          <w:bCs w:val="0"/>
          <w:lang w:eastAsia="ko-KR"/>
        </w:rPr>
        <w:t>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학습한다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이는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자연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이미지에서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산업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이미지로의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갭을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완화하는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중간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브리지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역할을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수행한다</w:t>
      </w:r>
      <w:r w:rsidRPr="008070EB">
        <w:rPr>
          <w:b w:val="0"/>
          <w:bCs w:val="0"/>
          <w:lang w:eastAsia="ko-KR"/>
        </w:rPr>
        <w:t xml:space="preserve">. Stage 2 - </w:t>
      </w:r>
      <w:r w:rsidRPr="008070EB">
        <w:rPr>
          <w:b w:val="0"/>
          <w:bCs w:val="0"/>
          <w:lang w:eastAsia="ko-KR"/>
        </w:rPr>
        <w:t>타겟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최적화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소량의</w:t>
      </w:r>
      <w:r w:rsidRPr="008070EB">
        <w:rPr>
          <w:b w:val="0"/>
          <w:bCs w:val="0"/>
          <w:lang w:eastAsia="ko-KR"/>
        </w:rPr>
        <w:t xml:space="preserve"> DPF </w:t>
      </w:r>
      <w:r w:rsidRPr="008070EB">
        <w:rPr>
          <w:b w:val="0"/>
          <w:bCs w:val="0"/>
          <w:lang w:eastAsia="ko-KR"/>
        </w:rPr>
        <w:t>특화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>(339</w:t>
      </w:r>
      <w:r w:rsidRPr="008070EB">
        <w:rPr>
          <w:b w:val="0"/>
          <w:bCs w:val="0"/>
          <w:lang w:eastAsia="ko-KR"/>
        </w:rPr>
        <w:t>장</w:t>
      </w:r>
      <w:r w:rsidRPr="008070EB">
        <w:rPr>
          <w:b w:val="0"/>
          <w:bCs w:val="0"/>
          <w:lang w:eastAsia="ko-KR"/>
        </w:rPr>
        <w:t>)</w:t>
      </w:r>
      <w:r w:rsidRPr="008070EB">
        <w:rPr>
          <w:b w:val="0"/>
          <w:bCs w:val="0"/>
          <w:lang w:eastAsia="ko-KR"/>
        </w:rPr>
        <w:t>로</w:t>
      </w:r>
      <w:r w:rsidRPr="008070EB">
        <w:rPr>
          <w:b w:val="0"/>
          <w:bCs w:val="0"/>
          <w:lang w:eastAsia="ko-KR"/>
        </w:rPr>
        <w:t xml:space="preserve"> </w:t>
      </w:r>
      <w:proofErr w:type="spellStart"/>
      <w:r w:rsidRPr="008070EB">
        <w:rPr>
          <w:b w:val="0"/>
          <w:bCs w:val="0"/>
          <w:lang w:eastAsia="ko-KR"/>
        </w:rPr>
        <w:t>미세조정하여</w:t>
      </w:r>
      <w:proofErr w:type="spellEnd"/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균열</w:t>
      </w:r>
      <w:r w:rsidRPr="008070EB">
        <w:rPr>
          <w:b w:val="0"/>
          <w:bCs w:val="0"/>
          <w:lang w:eastAsia="ko-KR"/>
        </w:rPr>
        <w:t xml:space="preserve">(crack) </w:t>
      </w:r>
      <w:r w:rsidRPr="008070EB">
        <w:rPr>
          <w:b w:val="0"/>
          <w:bCs w:val="0"/>
          <w:lang w:eastAsia="ko-KR"/>
        </w:rPr>
        <w:t>및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용융</w:t>
      </w:r>
      <w:r w:rsidRPr="008070EB">
        <w:rPr>
          <w:b w:val="0"/>
          <w:bCs w:val="0"/>
          <w:lang w:eastAsia="ko-KR"/>
        </w:rPr>
        <w:t xml:space="preserve">(melting) </w:t>
      </w:r>
      <w:r w:rsidRPr="008070EB">
        <w:rPr>
          <w:b w:val="0"/>
          <w:bCs w:val="0"/>
          <w:lang w:eastAsia="ko-KR"/>
        </w:rPr>
        <w:t>패턴과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같은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특징을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학습한다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전이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경로</w:t>
      </w:r>
      <w:r w:rsidRPr="008070EB">
        <w:rPr>
          <w:b w:val="0"/>
          <w:bCs w:val="0"/>
          <w:lang w:eastAsia="ko-KR"/>
        </w:rPr>
        <w:t xml:space="preserve">: ImageNet (1.4M </w:t>
      </w:r>
      <w:r w:rsidRPr="008070EB">
        <w:rPr>
          <w:b w:val="0"/>
          <w:bCs w:val="0"/>
          <w:lang w:eastAsia="ko-KR"/>
        </w:rPr>
        <w:t>장</w:t>
      </w:r>
      <w:r w:rsidRPr="008070EB">
        <w:rPr>
          <w:b w:val="0"/>
          <w:bCs w:val="0"/>
          <w:lang w:eastAsia="ko-KR"/>
        </w:rPr>
        <w:t xml:space="preserve">) 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 X-ray (310 </w:t>
      </w:r>
      <w:r w:rsidRPr="008070EB">
        <w:rPr>
          <w:b w:val="0"/>
          <w:bCs w:val="0"/>
          <w:lang w:eastAsia="ko-KR"/>
        </w:rPr>
        <w:t>장</w:t>
      </w:r>
      <w:r w:rsidRPr="008070EB">
        <w:rPr>
          <w:b w:val="0"/>
          <w:bCs w:val="0"/>
          <w:lang w:eastAsia="ko-KR"/>
        </w:rPr>
        <w:t xml:space="preserve">) 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 DPF (339 </w:t>
      </w:r>
      <w:r w:rsidRPr="008070EB">
        <w:rPr>
          <w:b w:val="0"/>
          <w:bCs w:val="0"/>
          <w:lang w:eastAsia="ko-KR"/>
        </w:rPr>
        <w:t>장</w:t>
      </w:r>
      <w:r w:rsidRPr="008070EB">
        <w:rPr>
          <w:b w:val="0"/>
          <w:bCs w:val="0"/>
          <w:lang w:eastAsia="ko-KR"/>
        </w:rPr>
        <w:t>) [</w:t>
      </w:r>
      <w:r w:rsidRPr="008070EB">
        <w:rPr>
          <w:b w:val="0"/>
          <w:bCs w:val="0"/>
          <w:lang w:eastAsia="ko-KR"/>
        </w:rPr>
        <w:t>범용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특징</w:t>
      </w:r>
      <w:r w:rsidRPr="008070EB">
        <w:rPr>
          <w:b w:val="0"/>
          <w:bCs w:val="0"/>
          <w:lang w:eastAsia="ko-KR"/>
        </w:rPr>
        <w:t xml:space="preserve">]    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  [</w:t>
      </w:r>
      <w:r w:rsidRPr="008070EB">
        <w:rPr>
          <w:b w:val="0"/>
          <w:bCs w:val="0"/>
          <w:lang w:eastAsia="ko-KR"/>
        </w:rPr>
        <w:t>산업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특징</w:t>
      </w:r>
      <w:r w:rsidRPr="008070EB">
        <w:rPr>
          <w:b w:val="0"/>
          <w:bCs w:val="0"/>
          <w:lang w:eastAsia="ko-KR"/>
        </w:rPr>
        <w:t xml:space="preserve">]  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  [</w:t>
      </w:r>
      <w:r w:rsidRPr="008070EB">
        <w:rPr>
          <w:b w:val="0"/>
          <w:bCs w:val="0"/>
          <w:lang w:eastAsia="ko-KR"/>
        </w:rPr>
        <w:t>부품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특화</w:t>
      </w:r>
      <w:r w:rsidRPr="008070EB">
        <w:rPr>
          <w:b w:val="0"/>
          <w:bCs w:val="0"/>
          <w:lang w:eastAsia="ko-KR"/>
        </w:rPr>
        <w:t xml:space="preserve">] </w:t>
      </w:r>
      <w:r w:rsidRPr="008070EB">
        <w:rPr>
          <w:b w:val="0"/>
          <w:bCs w:val="0"/>
          <w:lang w:eastAsia="ko-KR"/>
        </w:rPr>
        <w:br/>
      </w:r>
      <w:r w:rsidRPr="008070EB">
        <w:rPr>
          <w:b w:val="0"/>
          <w:bCs w:val="0"/>
          <w:lang w:eastAsia="ko-KR"/>
        </w:rPr>
        <w:t>주요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발견</w:t>
      </w:r>
      <w:r w:rsidRPr="008070EB">
        <w:rPr>
          <w:b w:val="0"/>
          <w:bCs w:val="0"/>
          <w:lang w:eastAsia="ko-KR"/>
        </w:rPr>
        <w:t xml:space="preserve"> 1. </w:t>
      </w:r>
      <w:r w:rsidRPr="008070EB">
        <w:rPr>
          <w:b w:val="0"/>
          <w:bCs w:val="0"/>
          <w:lang w:eastAsia="ko-KR"/>
        </w:rPr>
        <w:t>소량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문제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해결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직접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대비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계층적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전이학습이</w:t>
      </w:r>
      <w:r w:rsidRPr="008070EB">
        <w:rPr>
          <w:b w:val="0"/>
          <w:bCs w:val="0"/>
          <w:lang w:eastAsia="ko-KR"/>
        </w:rPr>
        <w:t xml:space="preserve"> 34.8%p </w:t>
      </w:r>
      <w:r w:rsidRPr="008070EB">
        <w:rPr>
          <w:b w:val="0"/>
          <w:bCs w:val="0"/>
          <w:lang w:eastAsia="ko-KR"/>
        </w:rPr>
        <w:t>성능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향상</w:t>
      </w:r>
      <w:r w:rsidRPr="008070EB">
        <w:rPr>
          <w:b w:val="0"/>
          <w:bCs w:val="0"/>
          <w:lang w:eastAsia="ko-KR"/>
        </w:rPr>
        <w:t xml:space="preserve"> (56.9%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91.7%</w:t>
      </w:r>
      <w:r w:rsidRPr="008070EB">
        <w:rPr>
          <w:b w:val="0"/>
          <w:bCs w:val="0"/>
          <w:lang w:eastAsia="ko-KR"/>
        </w:rPr>
        <w:t>로</w:t>
      </w:r>
      <w:r w:rsidRPr="008070EB">
        <w:rPr>
          <w:b w:val="0"/>
          <w:bCs w:val="0"/>
          <w:lang w:eastAsia="ko-KR"/>
        </w:rPr>
        <w:t xml:space="preserve"> mAP50)</w:t>
      </w:r>
      <w:r w:rsidRPr="008070EB">
        <w:rPr>
          <w:b w:val="0"/>
          <w:bCs w:val="0"/>
          <w:lang w:eastAsia="ko-KR"/>
        </w:rPr>
        <w:t>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달성하여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제한된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산업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환경에서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전이학습의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필수성을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입증했다</w:t>
      </w:r>
      <w:r w:rsidRPr="008070EB">
        <w:rPr>
          <w:b w:val="0"/>
          <w:bCs w:val="0"/>
          <w:lang w:eastAsia="ko-KR"/>
        </w:rPr>
        <w:t xml:space="preserve">. 2.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브리지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효과</w:t>
      </w:r>
      <w:r w:rsidRPr="008070EB">
        <w:rPr>
          <w:b w:val="0"/>
          <w:bCs w:val="0"/>
          <w:lang w:eastAsia="ko-KR"/>
        </w:rPr>
        <w:t xml:space="preserve">: ImageNet </w:t>
      </w:r>
      <w:r w:rsidRPr="008070EB">
        <w:rPr>
          <w:b w:val="0"/>
          <w:bCs w:val="0"/>
          <w:lang w:eastAsia="ko-KR"/>
        </w:rPr>
        <w:t>직접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</w:t>
      </w:r>
      <w:r w:rsidRPr="008070EB">
        <w:rPr>
          <w:b w:val="0"/>
          <w:bCs w:val="0"/>
          <w:lang w:eastAsia="ko-KR"/>
        </w:rPr>
        <w:t xml:space="preserve">(72.3%) </w:t>
      </w:r>
      <w:r w:rsidRPr="008070EB">
        <w:rPr>
          <w:b w:val="0"/>
          <w:bCs w:val="0"/>
          <w:lang w:eastAsia="ko-KR"/>
        </w:rPr>
        <w:t>대비</w:t>
      </w:r>
      <w:r w:rsidRPr="008070EB">
        <w:rPr>
          <w:b w:val="0"/>
          <w:bCs w:val="0"/>
          <w:lang w:eastAsia="ko-KR"/>
        </w:rPr>
        <w:t xml:space="preserve"> X-ray </w:t>
      </w:r>
      <w:r w:rsidRPr="008070EB">
        <w:rPr>
          <w:b w:val="0"/>
          <w:bCs w:val="0"/>
          <w:lang w:eastAsia="ko-KR"/>
        </w:rPr>
        <w:t>중간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경유</w:t>
      </w:r>
      <w:r w:rsidRPr="008070EB">
        <w:rPr>
          <w:b w:val="0"/>
          <w:bCs w:val="0"/>
          <w:lang w:eastAsia="ko-KR"/>
        </w:rPr>
        <w:t>(91.7%)</w:t>
      </w:r>
      <w:r w:rsidRPr="008070EB">
        <w:rPr>
          <w:b w:val="0"/>
          <w:bCs w:val="0"/>
          <w:lang w:eastAsia="ko-KR"/>
        </w:rPr>
        <w:t>가</w:t>
      </w:r>
      <w:r w:rsidRPr="008070EB">
        <w:rPr>
          <w:b w:val="0"/>
          <w:bCs w:val="0"/>
          <w:lang w:eastAsia="ko-KR"/>
        </w:rPr>
        <w:t xml:space="preserve"> 19.4%p </w:t>
      </w:r>
      <w:r w:rsidRPr="008070EB">
        <w:rPr>
          <w:b w:val="0"/>
          <w:bCs w:val="0"/>
          <w:lang w:eastAsia="ko-KR"/>
        </w:rPr>
        <w:t>추가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향상을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제공하여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유사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브리지가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효과를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극대화함을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확인했다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성능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비교</w:t>
      </w:r>
      <w:r w:rsidRPr="008070EB">
        <w:rPr>
          <w:b w:val="0"/>
          <w:bCs w:val="0"/>
          <w:lang w:eastAsia="ko-KR"/>
        </w:rPr>
        <w:t xml:space="preserve">: - </w:t>
      </w:r>
      <w:r w:rsidRPr="008070EB">
        <w:rPr>
          <w:b w:val="0"/>
          <w:bCs w:val="0"/>
          <w:lang w:eastAsia="ko-KR"/>
        </w:rPr>
        <w:t>직접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 (DPF only): 56.9% - 1</w:t>
      </w:r>
      <w:r w:rsidRPr="008070EB">
        <w:rPr>
          <w:b w:val="0"/>
          <w:bCs w:val="0"/>
          <w:lang w:eastAsia="ko-KR"/>
        </w:rPr>
        <w:t>단계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</w:t>
      </w:r>
      <w:r w:rsidRPr="008070EB">
        <w:rPr>
          <w:b w:val="0"/>
          <w:bCs w:val="0"/>
          <w:lang w:eastAsia="ko-KR"/>
        </w:rPr>
        <w:t xml:space="preserve"> (ImageNet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DPF</w:t>
      </w:r>
      <w:r w:rsidRPr="008070EB">
        <w:rPr>
          <w:b w:val="0"/>
          <w:bCs w:val="0"/>
          <w:lang w:eastAsia="ko-KR"/>
        </w:rPr>
        <w:t>로의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직접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</w:t>
      </w:r>
      <w:r w:rsidRPr="008070EB">
        <w:rPr>
          <w:b w:val="0"/>
          <w:bCs w:val="0"/>
          <w:lang w:eastAsia="ko-KR"/>
        </w:rPr>
        <w:t xml:space="preserve">): 72.3% (+15.4%p) -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브리지</w:t>
      </w:r>
      <w:r w:rsidRPr="008070EB">
        <w:rPr>
          <w:b w:val="0"/>
          <w:bCs w:val="0"/>
          <w:lang w:eastAsia="ko-KR"/>
        </w:rPr>
        <w:t xml:space="preserve"> (ImageNet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X-ray</w:t>
      </w:r>
      <w:r w:rsidRPr="008070EB">
        <w:rPr>
          <w:b w:val="0"/>
          <w:bCs w:val="0"/>
          <w:lang w:eastAsia="ko-KR"/>
        </w:rPr>
        <w:t>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거쳐</w:t>
      </w:r>
      <w:r w:rsidRPr="008070EB">
        <w:rPr>
          <w:b w:val="0"/>
          <w:bCs w:val="0"/>
          <w:lang w:eastAsia="ko-KR"/>
        </w:rPr>
        <w:t xml:space="preserve"> DPF</w:t>
      </w:r>
      <w:r w:rsidRPr="008070EB">
        <w:rPr>
          <w:b w:val="0"/>
          <w:bCs w:val="0"/>
          <w:lang w:eastAsia="ko-KR"/>
        </w:rPr>
        <w:t>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전이하는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과정</w:t>
      </w:r>
      <w:r w:rsidRPr="008070EB">
        <w:rPr>
          <w:b w:val="0"/>
          <w:bCs w:val="0"/>
          <w:lang w:eastAsia="ko-KR"/>
        </w:rPr>
        <w:t xml:space="preserve">): 91.7% (+34.8%p) </w:t>
      </w:r>
      <w:r w:rsidRPr="008070EB">
        <w:rPr>
          <w:b w:val="0"/>
          <w:bCs w:val="0"/>
          <w:lang w:eastAsia="ko-KR"/>
        </w:rPr>
        <w:t>결과적으로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중간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도메인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효과</w:t>
      </w:r>
      <w:r w:rsidRPr="008070EB">
        <w:rPr>
          <w:b w:val="0"/>
          <w:bCs w:val="0"/>
          <w:lang w:eastAsia="ko-KR"/>
        </w:rPr>
        <w:t>: 19.4%p (</w:t>
      </w:r>
      <w:r w:rsidRPr="008070EB">
        <w:rPr>
          <w:b w:val="0"/>
          <w:bCs w:val="0"/>
          <w:lang w:eastAsia="ko-KR"/>
        </w:rPr>
        <w:t>전체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개선의</w:t>
      </w:r>
      <w:r w:rsidRPr="008070EB">
        <w:rPr>
          <w:b w:val="0"/>
          <w:bCs w:val="0"/>
          <w:lang w:eastAsia="ko-KR"/>
        </w:rPr>
        <w:t xml:space="preserve"> 55.7%) 3. </w:t>
      </w:r>
      <w:r w:rsidRPr="008070EB">
        <w:rPr>
          <w:b w:val="0"/>
          <w:bCs w:val="0"/>
          <w:lang w:eastAsia="ko-KR"/>
        </w:rPr>
        <w:t>충분한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시간의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중요성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복잡한</w:t>
      </w:r>
      <w:r w:rsidRPr="008070EB">
        <w:rPr>
          <w:b w:val="0"/>
          <w:bCs w:val="0"/>
          <w:lang w:eastAsia="ko-KR"/>
        </w:rPr>
        <w:t xml:space="preserve"> </w:t>
      </w:r>
      <w:proofErr w:type="spellStart"/>
      <w:r w:rsidRPr="008070EB">
        <w:rPr>
          <w:b w:val="0"/>
          <w:bCs w:val="0"/>
          <w:lang w:eastAsia="ko-KR"/>
        </w:rPr>
        <w:t>어텐션</w:t>
      </w:r>
      <w:proofErr w:type="spellEnd"/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메커니즘을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현대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모델은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후반부</w:t>
      </w:r>
      <w:r w:rsidRPr="008070EB">
        <w:rPr>
          <w:b w:val="0"/>
          <w:bCs w:val="0"/>
          <w:lang w:eastAsia="ko-KR"/>
        </w:rPr>
        <w:t xml:space="preserve">(51-100 </w:t>
      </w:r>
      <w:proofErr w:type="spellStart"/>
      <w:r w:rsidRPr="008070EB">
        <w:rPr>
          <w:b w:val="0"/>
          <w:bCs w:val="0"/>
          <w:lang w:eastAsia="ko-KR"/>
        </w:rPr>
        <w:t>에포크</w:t>
      </w:r>
      <w:proofErr w:type="spellEnd"/>
      <w:r w:rsidRPr="008070EB">
        <w:rPr>
          <w:b w:val="0"/>
          <w:bCs w:val="0"/>
          <w:lang w:eastAsia="ko-KR"/>
        </w:rPr>
        <w:t>)</w:t>
      </w:r>
      <w:r w:rsidRPr="008070EB">
        <w:rPr>
          <w:b w:val="0"/>
          <w:bCs w:val="0"/>
          <w:lang w:eastAsia="ko-KR"/>
        </w:rPr>
        <w:t>에서</w:t>
      </w:r>
      <w:r w:rsidRPr="008070EB">
        <w:rPr>
          <w:b w:val="0"/>
          <w:bCs w:val="0"/>
          <w:lang w:eastAsia="ko-KR"/>
        </w:rPr>
        <w:t xml:space="preserve"> 19.8%p </w:t>
      </w:r>
      <w:r w:rsidRPr="008070EB">
        <w:rPr>
          <w:b w:val="0"/>
          <w:bCs w:val="0"/>
          <w:lang w:eastAsia="ko-KR"/>
        </w:rPr>
        <w:t>추가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개선을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보이며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산업계의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조기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종료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관행이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성능을</w:t>
      </w:r>
      <w:r w:rsidRPr="008070EB">
        <w:rPr>
          <w:b w:val="0"/>
          <w:bCs w:val="0"/>
          <w:lang w:eastAsia="ko-KR"/>
        </w:rPr>
        <w:t xml:space="preserve"> 67% </w:t>
      </w:r>
      <w:r w:rsidRPr="008070EB">
        <w:rPr>
          <w:b w:val="0"/>
          <w:bCs w:val="0"/>
          <w:lang w:eastAsia="ko-KR"/>
        </w:rPr>
        <w:t>과소평가할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있음을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발견했다</w:t>
      </w:r>
      <w:r w:rsidRPr="008070EB">
        <w:rPr>
          <w:b w:val="0"/>
          <w:bCs w:val="0"/>
          <w:lang w:eastAsia="ko-KR"/>
        </w:rPr>
        <w:t xml:space="preserve">. 4. </w:t>
      </w:r>
      <w:r w:rsidRPr="008070EB">
        <w:rPr>
          <w:b w:val="0"/>
          <w:bCs w:val="0"/>
          <w:lang w:eastAsia="ko-KR"/>
        </w:rPr>
        <w:t>실용적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배포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가능성</w:t>
      </w:r>
      <w:r w:rsidRPr="008070EB">
        <w:rPr>
          <w:b w:val="0"/>
          <w:bCs w:val="0"/>
          <w:lang w:eastAsia="ko-KR"/>
        </w:rPr>
        <w:t xml:space="preserve">: 92.8% </w:t>
      </w:r>
      <w:r w:rsidRPr="008070EB">
        <w:rPr>
          <w:b w:val="0"/>
          <w:bCs w:val="0"/>
          <w:lang w:eastAsia="ko-KR"/>
        </w:rPr>
        <w:t>정밀도와</w:t>
      </w:r>
      <w:r w:rsidRPr="008070EB">
        <w:rPr>
          <w:b w:val="0"/>
          <w:bCs w:val="0"/>
          <w:lang w:eastAsia="ko-KR"/>
        </w:rPr>
        <w:t xml:space="preserve"> 82.2% </w:t>
      </w:r>
      <w:r w:rsidRPr="008070EB">
        <w:rPr>
          <w:b w:val="0"/>
          <w:bCs w:val="0"/>
          <w:lang w:eastAsia="ko-KR"/>
        </w:rPr>
        <w:t>재현율로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수동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검사</w:t>
      </w:r>
      <w:r w:rsidRPr="008070EB">
        <w:rPr>
          <w:b w:val="0"/>
          <w:bCs w:val="0"/>
          <w:lang w:eastAsia="ko-KR"/>
        </w:rPr>
        <w:t xml:space="preserve">(85-90% </w:t>
      </w:r>
      <w:r w:rsidRPr="008070EB">
        <w:rPr>
          <w:b w:val="0"/>
          <w:bCs w:val="0"/>
          <w:lang w:eastAsia="ko-KR"/>
        </w:rPr>
        <w:t>정확도</w:t>
      </w:r>
      <w:r w:rsidRPr="008070EB">
        <w:rPr>
          <w:b w:val="0"/>
          <w:bCs w:val="0"/>
          <w:lang w:eastAsia="ko-KR"/>
        </w:rPr>
        <w:t xml:space="preserve">) </w:t>
      </w:r>
      <w:r w:rsidRPr="008070EB">
        <w:rPr>
          <w:b w:val="0"/>
          <w:bCs w:val="0"/>
          <w:lang w:eastAsia="ko-KR"/>
        </w:rPr>
        <w:t>수준을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초과하여</w:t>
      </w:r>
      <w:r w:rsidRPr="008070EB">
        <w:rPr>
          <w:b w:val="0"/>
          <w:bCs w:val="0"/>
          <w:lang w:eastAsia="ko-KR"/>
        </w:rPr>
        <w:t>, 3</w:t>
      </w:r>
      <w:r w:rsidRPr="008070EB">
        <w:rPr>
          <w:b w:val="0"/>
          <w:bCs w:val="0"/>
          <w:lang w:eastAsia="ko-KR"/>
        </w:rPr>
        <w:t>교대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인력을</w:t>
      </w:r>
      <w:r w:rsidRPr="008070EB">
        <w:rPr>
          <w:b w:val="0"/>
          <w:bCs w:val="0"/>
          <w:lang w:eastAsia="ko-KR"/>
        </w:rPr>
        <w:t xml:space="preserve"> 1</w:t>
      </w:r>
      <w:r w:rsidRPr="008070EB">
        <w:rPr>
          <w:b w:val="0"/>
          <w:bCs w:val="0"/>
          <w:lang w:eastAsia="ko-KR"/>
        </w:rPr>
        <w:t>교대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및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모니터링</w:t>
      </w:r>
      <w:r w:rsidRPr="008070EB">
        <w:rPr>
          <w:b w:val="0"/>
          <w:bCs w:val="0"/>
          <w:lang w:eastAsia="ko-KR"/>
        </w:rPr>
        <w:t xml:space="preserve"> </w:t>
      </w:r>
      <w:proofErr w:type="spellStart"/>
      <w:r w:rsidRPr="008070EB">
        <w:rPr>
          <w:b w:val="0"/>
          <w:bCs w:val="0"/>
          <w:lang w:eastAsia="ko-KR"/>
        </w:rPr>
        <w:t>체제로으로</w:t>
      </w:r>
      <w:proofErr w:type="spellEnd"/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전환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실용적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성능을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달성했다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br/>
      </w:r>
      <w:r w:rsidRPr="008070EB">
        <w:rPr>
          <w:b w:val="0"/>
          <w:bCs w:val="0"/>
          <w:lang w:eastAsia="ko-KR"/>
        </w:rPr>
        <w:t>산업적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기여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연구는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단순한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성능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수치를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넘어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제조업</w:t>
      </w:r>
      <w:r w:rsidRPr="008070EB">
        <w:rPr>
          <w:b w:val="0"/>
          <w:bCs w:val="0"/>
          <w:lang w:eastAsia="ko-KR"/>
        </w:rPr>
        <w:t xml:space="preserve"> AI </w:t>
      </w:r>
      <w:r w:rsidRPr="008070EB">
        <w:rPr>
          <w:b w:val="0"/>
          <w:bCs w:val="0"/>
          <w:lang w:eastAsia="ko-KR"/>
        </w:rPr>
        <w:t>도입을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위한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실행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로드맵을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제공한다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비용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효율성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추가</w:t>
      </w:r>
      <w:r w:rsidRPr="008070EB">
        <w:rPr>
          <w:b w:val="0"/>
          <w:bCs w:val="0"/>
          <w:lang w:eastAsia="ko-KR"/>
        </w:rPr>
        <w:t xml:space="preserve"> 50 </w:t>
      </w:r>
      <w:proofErr w:type="spellStart"/>
      <w:r w:rsidRPr="008070EB">
        <w:rPr>
          <w:b w:val="0"/>
          <w:bCs w:val="0"/>
          <w:lang w:eastAsia="ko-KR"/>
        </w:rPr>
        <w:t>에포크</w:t>
      </w:r>
      <w:proofErr w:type="spellEnd"/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>($2-5)</w:t>
      </w:r>
      <w:r w:rsidRPr="008070EB">
        <w:rPr>
          <w:b w:val="0"/>
          <w:bCs w:val="0"/>
          <w:lang w:eastAsia="ko-KR"/>
        </w:rPr>
        <w:t>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연간</w:t>
      </w:r>
      <w:r w:rsidRPr="008070EB">
        <w:rPr>
          <w:b w:val="0"/>
          <w:bCs w:val="0"/>
          <w:lang w:eastAsia="ko-KR"/>
        </w:rPr>
        <w:t xml:space="preserve"> $50,000-200,000 </w:t>
      </w:r>
      <w:r w:rsidRPr="008070EB">
        <w:rPr>
          <w:b w:val="0"/>
          <w:bCs w:val="0"/>
          <w:lang w:eastAsia="ko-KR"/>
        </w:rPr>
        <w:t>품질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관리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비용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절감을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하여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높은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비용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효율성을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제공한다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접근성</w:t>
      </w:r>
      <w:r w:rsidRPr="008070EB">
        <w:rPr>
          <w:b w:val="0"/>
          <w:bCs w:val="0"/>
          <w:lang w:eastAsia="ko-KR"/>
        </w:rPr>
        <w:t xml:space="preserve">: Intel i5 CPU </w:t>
      </w:r>
      <w:r w:rsidRPr="008070EB">
        <w:rPr>
          <w:b w:val="0"/>
          <w:bCs w:val="0"/>
          <w:lang w:eastAsia="ko-KR"/>
        </w:rPr>
        <w:t>환경에서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가능하여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중소기업도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도입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재현성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완전한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프로토콜과</w:t>
      </w:r>
      <w:r w:rsidRPr="008070EB">
        <w:rPr>
          <w:b w:val="0"/>
          <w:bCs w:val="0"/>
          <w:lang w:eastAsia="ko-KR"/>
        </w:rPr>
        <w:t xml:space="preserve"> </w:t>
      </w:r>
      <w:proofErr w:type="spellStart"/>
      <w:r w:rsidRPr="008070EB">
        <w:rPr>
          <w:b w:val="0"/>
          <w:bCs w:val="0"/>
          <w:lang w:eastAsia="ko-KR"/>
        </w:rPr>
        <w:t>하이퍼파라미터</w:t>
      </w:r>
      <w:proofErr w:type="spellEnd"/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공개로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즉시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적용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확장성</w:t>
      </w:r>
      <w:r w:rsidRPr="008070EB">
        <w:rPr>
          <w:b w:val="0"/>
          <w:bCs w:val="0"/>
          <w:lang w:eastAsia="ko-KR"/>
        </w:rPr>
        <w:t xml:space="preserve">: </w:t>
      </w:r>
      <w:r w:rsidRPr="008070EB">
        <w:rPr>
          <w:b w:val="0"/>
          <w:bCs w:val="0"/>
          <w:lang w:eastAsia="ko-KR"/>
        </w:rPr>
        <w:t>다른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부품</w:t>
      </w:r>
      <w:r w:rsidRPr="008070EB">
        <w:rPr>
          <w:b w:val="0"/>
          <w:bCs w:val="0"/>
          <w:lang w:eastAsia="ko-KR"/>
        </w:rPr>
        <w:t>(</w:t>
      </w:r>
      <w:r w:rsidRPr="008070EB">
        <w:rPr>
          <w:b w:val="0"/>
          <w:bCs w:val="0"/>
          <w:lang w:eastAsia="ko-KR"/>
        </w:rPr>
        <w:t>엔진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변속기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등</w:t>
      </w:r>
      <w:r w:rsidRPr="008070EB">
        <w:rPr>
          <w:b w:val="0"/>
          <w:bCs w:val="0"/>
          <w:lang w:eastAsia="ko-KR"/>
        </w:rPr>
        <w:t>)</w:t>
      </w:r>
      <w:r w:rsidRPr="008070EB">
        <w:rPr>
          <w:b w:val="0"/>
          <w:bCs w:val="0"/>
          <w:lang w:eastAsia="ko-KR"/>
        </w:rPr>
        <w:t>으로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일반화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프레임워크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본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프레임워크는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객체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탐지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모델</w:t>
      </w:r>
      <w:r w:rsidRPr="008070EB">
        <w:rPr>
          <w:b w:val="0"/>
          <w:bCs w:val="0"/>
          <w:lang w:eastAsia="ko-KR"/>
        </w:rPr>
        <w:t xml:space="preserve">(YOLO, Faster R-CNN, DETR </w:t>
      </w:r>
      <w:r w:rsidRPr="008070EB">
        <w:rPr>
          <w:b w:val="0"/>
          <w:bCs w:val="0"/>
          <w:lang w:eastAsia="ko-KR"/>
        </w:rPr>
        <w:t>등</w:t>
      </w:r>
      <w:r w:rsidRPr="008070EB">
        <w:rPr>
          <w:b w:val="0"/>
          <w:bCs w:val="0"/>
          <w:lang w:eastAsia="ko-KR"/>
        </w:rPr>
        <w:t xml:space="preserve">) </w:t>
      </w:r>
      <w:r w:rsidRPr="008070EB">
        <w:rPr>
          <w:b w:val="0"/>
          <w:bCs w:val="0"/>
          <w:lang w:eastAsia="ko-KR"/>
        </w:rPr>
        <w:t>불문하고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적용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가능하며</w:t>
      </w:r>
      <w:r w:rsidRPr="008070EB">
        <w:rPr>
          <w:b w:val="0"/>
          <w:bCs w:val="0"/>
          <w:lang w:eastAsia="ko-KR"/>
        </w:rPr>
        <w:t>, DPF</w:t>
      </w:r>
      <w:r w:rsidRPr="008070EB">
        <w:rPr>
          <w:b w:val="0"/>
          <w:bCs w:val="0"/>
          <w:lang w:eastAsia="ko-KR"/>
        </w:rPr>
        <w:t>를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넘어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자동차</w:t>
      </w:r>
      <w:r w:rsidRPr="008070EB">
        <w:rPr>
          <w:b w:val="0"/>
          <w:bCs w:val="0"/>
          <w:lang w:eastAsia="ko-KR"/>
        </w:rPr>
        <w:t>·</w:t>
      </w:r>
      <w:r w:rsidRPr="008070EB">
        <w:rPr>
          <w:b w:val="0"/>
          <w:bCs w:val="0"/>
          <w:lang w:eastAsia="ko-KR"/>
        </w:rPr>
        <w:t>반도체</w:t>
      </w:r>
      <w:r w:rsidRPr="008070EB">
        <w:rPr>
          <w:b w:val="0"/>
          <w:bCs w:val="0"/>
          <w:lang w:eastAsia="ko-KR"/>
        </w:rPr>
        <w:t>·</w:t>
      </w:r>
      <w:r w:rsidRPr="008070EB">
        <w:rPr>
          <w:b w:val="0"/>
          <w:bCs w:val="0"/>
          <w:lang w:eastAsia="ko-KR"/>
        </w:rPr>
        <w:t>용접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등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다양한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분야로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확장될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있다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이는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부족으로</w:t>
      </w:r>
      <w:r w:rsidRPr="008070EB">
        <w:rPr>
          <w:b w:val="0"/>
          <w:bCs w:val="0"/>
          <w:lang w:eastAsia="ko-KR"/>
        </w:rPr>
        <w:t xml:space="preserve"> AI </w:t>
      </w:r>
      <w:r w:rsidRPr="008070EB">
        <w:rPr>
          <w:b w:val="0"/>
          <w:bCs w:val="0"/>
          <w:lang w:eastAsia="ko-KR"/>
        </w:rPr>
        <w:t>도입을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주저하던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제조업계에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검증된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실용적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솔루션을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제시한다</w:t>
      </w:r>
      <w:r w:rsidRPr="008070EB">
        <w:rPr>
          <w:b w:val="0"/>
          <w:bCs w:val="0"/>
          <w:lang w:eastAsia="ko-KR"/>
        </w:rPr>
        <w:t xml:space="preserve">. </w:t>
      </w:r>
      <w:r w:rsidRPr="008070EB">
        <w:rPr>
          <w:b w:val="0"/>
          <w:bCs w:val="0"/>
          <w:lang w:eastAsia="ko-KR"/>
        </w:rPr>
        <w:t>핵심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키워드</w:t>
      </w:r>
      <w:r w:rsidRPr="008070EB">
        <w:rPr>
          <w:b w:val="0"/>
          <w:bCs w:val="0"/>
          <w:lang w:eastAsia="ko-KR"/>
        </w:rPr>
        <w:t xml:space="preserve">: DPF </w:t>
      </w:r>
      <w:r w:rsidRPr="008070EB">
        <w:rPr>
          <w:b w:val="0"/>
          <w:bCs w:val="0"/>
          <w:lang w:eastAsia="ko-KR"/>
        </w:rPr>
        <w:t>결함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검출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전이학습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제조업</w:t>
      </w:r>
      <w:r w:rsidRPr="008070EB">
        <w:rPr>
          <w:b w:val="0"/>
          <w:bCs w:val="0"/>
          <w:lang w:eastAsia="ko-KR"/>
        </w:rPr>
        <w:t xml:space="preserve"> AI, </w:t>
      </w:r>
      <w:r w:rsidRPr="008070EB">
        <w:rPr>
          <w:b w:val="0"/>
          <w:bCs w:val="0"/>
          <w:lang w:eastAsia="ko-KR"/>
        </w:rPr>
        <w:t>품질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관리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소량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데이터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학습</w:t>
      </w:r>
      <w:r w:rsidRPr="008070EB">
        <w:rPr>
          <w:b w:val="0"/>
          <w:bCs w:val="0"/>
          <w:lang w:eastAsia="ko-KR"/>
        </w:rPr>
        <w:t xml:space="preserve">, </w:t>
      </w:r>
      <w:r w:rsidRPr="008070EB">
        <w:rPr>
          <w:b w:val="0"/>
          <w:bCs w:val="0"/>
          <w:lang w:eastAsia="ko-KR"/>
        </w:rPr>
        <w:t>딥러닝</w:t>
      </w:r>
      <w:r w:rsidRPr="008070EB">
        <w:rPr>
          <w:b w:val="0"/>
          <w:bCs w:val="0"/>
          <w:lang w:eastAsia="ko-KR"/>
        </w:rPr>
        <w:t xml:space="preserve"> </w:t>
      </w:r>
      <w:r w:rsidRPr="008070EB">
        <w:rPr>
          <w:b w:val="0"/>
          <w:bCs w:val="0"/>
          <w:lang w:eastAsia="ko-KR"/>
        </w:rPr>
        <w:t>배포</w:t>
      </w:r>
      <w:r w:rsidRPr="008070EB">
        <w:rPr>
          <w:b w:val="0"/>
          <w:bCs w:val="0"/>
          <w:lang w:eastAsia="ko-KR"/>
        </w:rPr>
        <w:t xml:space="preserve"> </w:t>
      </w:r>
    </w:p>
    <w:p w14:paraId="0798B78C" w14:textId="77777777" w:rsidR="00160CE0" w:rsidRPr="008070EB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8070EB" w:rsidRDefault="00160CE0" w:rsidP="002A4351">
      <w:pPr>
        <w:pStyle w:val="IndexTerms"/>
        <w:rPr>
          <w:b w:val="0"/>
          <w:bCs w:val="0"/>
          <w:spacing w:val="-6"/>
        </w:rPr>
      </w:pPr>
      <w:r w:rsidRPr="008070EB">
        <w:rPr>
          <w:b w:val="0"/>
          <w:bCs w:val="0"/>
        </w:rP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8070EB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Pr="008070EB" w:rsidRDefault="00000000">
      <w:pPr>
        <w:pStyle w:val="2"/>
      </w:pPr>
      <w:r w:rsidRPr="008070EB">
        <w:t xml:space="preserve">I. </w:t>
      </w:r>
      <w:proofErr w:type="spellStart"/>
      <w:r w:rsidRPr="008070EB">
        <w:t>서론</w:t>
      </w:r>
      <w:proofErr w:type="spellEnd"/>
    </w:p>
    <w:p w14:paraId="36A8C677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배경</w:t>
      </w:r>
      <w:proofErr w:type="spellEnd"/>
      <w:r w:rsidRPr="008070EB">
        <w:t xml:space="preserve"> </w:t>
      </w:r>
      <w:r w:rsidRPr="008070EB">
        <w:t>및</w:t>
      </w:r>
      <w:r w:rsidRPr="008070EB">
        <w:t xml:space="preserve"> </w:t>
      </w:r>
      <w:proofErr w:type="spellStart"/>
      <w:r w:rsidRPr="008070EB">
        <w:t>동기</w:t>
      </w:r>
      <w:proofErr w:type="spellEnd"/>
    </w:p>
    <w:p w14:paraId="03D2984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현실적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과제</w:t>
      </w:r>
    </w:p>
    <w:p w14:paraId="4128957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자동차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안전성과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규제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준수를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엄격한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특히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디젤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미립자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>(Diesel Particulate Filter, DPF)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배출가스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저감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부품으로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미세한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치명적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초래할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:</w:t>
      </w:r>
    </w:p>
    <w:p w14:paraId="4CFBB10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저하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배출가스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미달</w:t>
      </w:r>
    </w:p>
    <w:p w14:paraId="6EC24F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엔진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손상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부위에서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엔진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과부하</w:t>
      </w:r>
    </w:p>
    <w:p w14:paraId="2F82F0C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안전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파손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화재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위험</w:t>
      </w:r>
    </w:p>
    <w:p w14:paraId="4D5BDCB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경제적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리콜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브랜드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훼손</w:t>
      </w:r>
    </w:p>
    <w:p w14:paraId="582FD4F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전통적인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육안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갖는다</w:t>
      </w:r>
      <w:r w:rsidRPr="008070EB">
        <w:rPr>
          <w:lang w:eastAsia="ko-KR"/>
        </w:rPr>
        <w:t>:</w:t>
      </w:r>
    </w:p>
    <w:p w14:paraId="3E0ACCB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수동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주관성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피로도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처리량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일관성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측면에서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갖는다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첫째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주관성의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검사자별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판단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약</w:t>
      </w:r>
      <w:r w:rsidRPr="008070EB">
        <w:rPr>
          <w:lang w:eastAsia="ko-KR"/>
        </w:rPr>
        <w:t xml:space="preserve"> ±10-15%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변동이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lastRenderedPageBreak/>
        <w:t>발생한다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둘째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피로도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누적으로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인해</w:t>
      </w:r>
      <w:r w:rsidRPr="008070EB">
        <w:rPr>
          <w:lang w:eastAsia="ko-KR"/>
        </w:rPr>
        <w:t xml:space="preserve"> 8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근무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시간대의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검출률이</w:t>
      </w:r>
      <w:proofErr w:type="spellEnd"/>
      <w:r w:rsidRPr="008070EB">
        <w:rPr>
          <w:lang w:eastAsia="ko-KR"/>
        </w:rPr>
        <w:t xml:space="preserve"> 23% </w:t>
      </w:r>
      <w:r w:rsidRPr="008070EB">
        <w:rPr>
          <w:lang w:eastAsia="ko-KR"/>
        </w:rPr>
        <w:t>감소하는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보인다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셋째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처리량이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시간당</w:t>
      </w:r>
      <w:r w:rsidRPr="008070EB">
        <w:rPr>
          <w:lang w:eastAsia="ko-KR"/>
        </w:rPr>
        <w:t xml:space="preserve"> 20-30</w:t>
      </w:r>
      <w:r w:rsidRPr="008070EB">
        <w:rPr>
          <w:lang w:eastAsia="ko-KR"/>
        </w:rPr>
        <w:t>개로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제한되어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라인의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속도를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따라잡기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어렵다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넷째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측면에서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교대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숙련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운영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연간</w:t>
      </w:r>
      <w:r w:rsidRPr="008070EB">
        <w:rPr>
          <w:lang w:eastAsia="ko-KR"/>
        </w:rPr>
        <w:t xml:space="preserve"> 15~20</w:t>
      </w:r>
      <w:r w:rsidRPr="008070EB">
        <w:rPr>
          <w:lang w:eastAsia="ko-KR"/>
        </w:rPr>
        <w:t>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소요된다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마지막으로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날씨나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조명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작업자의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컨디션에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일관성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저하가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관리에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악영향을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미친다</w:t>
      </w:r>
      <w:r w:rsidRPr="008070EB">
        <w:rPr>
          <w:lang w:eastAsia="ko-KR"/>
        </w:rPr>
        <w:t>.</w:t>
      </w:r>
    </w:p>
    <w:p w14:paraId="3F5B99E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딥러닝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도입의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장벽</w:t>
      </w:r>
    </w:p>
    <w:p w14:paraId="382B6F6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딥러닝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자동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문제들을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해결할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있으나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적용에는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본질적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장벽이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존재한다</w:t>
      </w:r>
      <w:r w:rsidRPr="008070EB">
        <w:rPr>
          <w:lang w:eastAsia="ko-KR"/>
        </w:rPr>
        <w:t>:</w:t>
      </w:r>
    </w:p>
    <w:p w14:paraId="755DCFB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첫째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희소성</w:t>
      </w:r>
      <w:r w:rsidRPr="008070EB">
        <w:rPr>
          <w:lang w:eastAsia="ko-KR"/>
        </w:rPr>
        <w:t xml:space="preserve">(Data Scarcity) </w:t>
      </w:r>
      <w:r w:rsidRPr="008070EB">
        <w:rPr>
          <w:lang w:eastAsia="ko-KR"/>
        </w:rPr>
        <w:t>문제이다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희소성</w:t>
      </w:r>
      <w:r w:rsidRPr="008070EB">
        <w:rPr>
          <w:lang w:eastAsia="ko-KR"/>
        </w:rPr>
        <w:t xml:space="preserve"> (Data Scarcity)</w:t>
      </w:r>
    </w:p>
    <w:p w14:paraId="2AF728C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ImageNet(140</w:t>
      </w:r>
      <w:r w:rsidRPr="008070EB">
        <w:rPr>
          <w:lang w:eastAsia="ko-KR"/>
        </w:rPr>
        <w:t>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</w:p>
    <w:p w14:paraId="66E521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발생률</w:t>
      </w:r>
      <w:r w:rsidRPr="008070EB">
        <w:rPr>
          <w:lang w:eastAsia="ko-KR"/>
        </w:rPr>
        <w:t xml:space="preserve"> 0.1-5%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양품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불균형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심각</w:t>
      </w:r>
    </w:p>
    <w:p w14:paraId="7F48F4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장당</w:t>
      </w:r>
      <w:r w:rsidRPr="008070EB">
        <w:rPr>
          <w:lang w:eastAsia="ko-KR"/>
        </w:rPr>
        <w:t xml:space="preserve"> $50-200 (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>+</w:t>
      </w:r>
      <w:proofErr w:type="spellStart"/>
      <w:r w:rsidRPr="008070EB">
        <w:rPr>
          <w:lang w:eastAsia="ko-KR"/>
        </w:rPr>
        <w:t>라벨링</w:t>
      </w:r>
      <w:proofErr w:type="spellEnd"/>
      <w:r w:rsidRPr="008070EB">
        <w:rPr>
          <w:lang w:eastAsia="ko-KR"/>
        </w:rPr>
        <w:t>)</w:t>
      </w:r>
    </w:p>
    <w:p w14:paraId="2CC7CE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둘째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특수성</w:t>
      </w:r>
      <w:r w:rsidRPr="008070EB">
        <w:rPr>
          <w:lang w:eastAsia="ko-KR"/>
        </w:rPr>
        <w:t xml:space="preserve">(Domain Specificity) </w:t>
      </w:r>
      <w:r w:rsidRPr="008070EB">
        <w:rPr>
          <w:lang w:eastAsia="ko-KR"/>
        </w:rPr>
        <w:t>문제이다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특수성</w:t>
      </w:r>
      <w:r w:rsidRPr="008070EB">
        <w:rPr>
          <w:lang w:eastAsia="ko-KR"/>
        </w:rPr>
        <w:t xml:space="preserve"> (Domain Specificity)</w:t>
      </w:r>
    </w:p>
    <w:p w14:paraId="085BF31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(X-ray, </w:t>
      </w:r>
      <w:proofErr w:type="spellStart"/>
      <w:r w:rsidRPr="008070EB">
        <w:rPr>
          <w:lang w:eastAsia="ko-KR"/>
        </w:rPr>
        <w:t>그레이스케일</w:t>
      </w:r>
      <w:proofErr w:type="spellEnd"/>
      <w:r w:rsidRPr="008070EB">
        <w:rPr>
          <w:lang w:eastAsia="ko-KR"/>
        </w:rPr>
        <w:t>)</w:t>
      </w:r>
    </w:p>
    <w:p w14:paraId="4A8A4C0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제조사별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형상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어려움</w:t>
      </w:r>
    </w:p>
    <w:p w14:paraId="369417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>(0.1-2mm)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고해상도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탐지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</w:t>
      </w:r>
    </w:p>
    <w:p w14:paraId="6A6179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셋째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현실성</w:t>
      </w:r>
      <w:r w:rsidRPr="008070EB">
        <w:rPr>
          <w:lang w:eastAsia="ko-KR"/>
        </w:rPr>
        <w:t xml:space="preserve">(Deployment Reality) </w:t>
      </w:r>
      <w:r w:rsidRPr="008070EB">
        <w:rPr>
          <w:lang w:eastAsia="ko-KR"/>
        </w:rPr>
        <w:t>문제이다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현실성</w:t>
      </w:r>
      <w:r w:rsidRPr="008070EB">
        <w:rPr>
          <w:lang w:eastAsia="ko-KR"/>
        </w:rPr>
        <w:t xml:space="preserve"> (Deployment Reality)</w:t>
      </w:r>
    </w:p>
    <w:p w14:paraId="387B0FC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레거시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641A0BD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GPU </w:t>
      </w:r>
      <w:r w:rsidRPr="008070EB">
        <w:rPr>
          <w:lang w:eastAsia="ko-KR"/>
        </w:rPr>
        <w:t>서버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($10,000-50,000) </w:t>
      </w:r>
      <w:r w:rsidRPr="008070EB">
        <w:rPr>
          <w:lang w:eastAsia="ko-KR"/>
        </w:rPr>
        <w:t>부담</w:t>
      </w:r>
    </w:p>
    <w:p w14:paraId="5644B47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(100-200 FPS)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99%+ </w:t>
      </w:r>
      <w:r w:rsidRPr="008070EB">
        <w:rPr>
          <w:lang w:eastAsia="ko-KR"/>
        </w:rPr>
        <w:t>안정성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</w:t>
      </w:r>
    </w:p>
    <w:p w14:paraId="24CCC52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한계</w:t>
      </w:r>
    </w:p>
    <w:p w14:paraId="5EB517C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</w:t>
      </w:r>
      <w:r w:rsidRPr="008070EB">
        <w:rPr>
          <w:lang w:eastAsia="ko-KR"/>
        </w:rPr>
        <w:t>(Transfer Learning)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해결책으로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제시되어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왔다</w:t>
      </w:r>
      <w:r w:rsidRPr="008070EB">
        <w:rPr>
          <w:lang w:eastAsia="ko-KR"/>
        </w:rPr>
        <w:t xml:space="preserve">. ImageNet </w:t>
      </w:r>
      <w:r w:rsidRPr="008070EB">
        <w:rPr>
          <w:lang w:eastAsia="ko-KR"/>
        </w:rPr>
        <w:t>사전학습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사례가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보고되었다</w:t>
      </w:r>
      <w:r w:rsidRPr="008070EB">
        <w:rPr>
          <w:lang w:eastAsia="ko-KR"/>
        </w:rPr>
        <w:t xml:space="preserve">[1-3]. </w:t>
      </w:r>
      <w:r w:rsidRPr="008070EB">
        <w:rPr>
          <w:lang w:eastAsia="ko-KR"/>
        </w:rPr>
        <w:t>그러나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적용에는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(domain gap) </w:t>
      </w:r>
      <w:r w:rsidRPr="008070EB">
        <w:rPr>
          <w:lang w:eastAsia="ko-KR"/>
        </w:rPr>
        <w:t>문제가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존재한다</w:t>
      </w:r>
      <w:r w:rsidRPr="008070EB">
        <w:rPr>
          <w:lang w:eastAsia="ko-KR"/>
        </w:rPr>
        <w:t>:</w:t>
      </w:r>
    </w:p>
    <w:p w14:paraId="645F061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ImageNet(</w:t>
      </w: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>)</w:t>
      </w:r>
      <w:r w:rsidRPr="008070EB">
        <w:rPr>
          <w:lang w:eastAsia="ko-KR"/>
        </w:rPr>
        <w:t>과</w:t>
      </w:r>
      <w:r w:rsidRPr="008070EB">
        <w:rPr>
          <w:lang w:eastAsia="ko-KR"/>
        </w:rPr>
        <w:t xml:space="preserve"> DPF(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사이에는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현저한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격차가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존재한다</w:t>
      </w:r>
      <w:r w:rsidRPr="008070EB">
        <w:rPr>
          <w:lang w:eastAsia="ko-KR"/>
        </w:rPr>
        <w:t>. ImageNet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RGB </w:t>
      </w:r>
      <w:r w:rsidRPr="008070EB">
        <w:rPr>
          <w:lang w:eastAsia="ko-KR"/>
        </w:rPr>
        <w:t>컬러와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텍스처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객체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반면</w:t>
      </w:r>
      <w:r w:rsidRPr="008070EB">
        <w:rPr>
          <w:lang w:eastAsia="ko-KR"/>
        </w:rPr>
        <w:t xml:space="preserve">, DPF </w:t>
      </w:r>
      <w:r w:rsidRPr="008070EB">
        <w:rPr>
          <w:lang w:eastAsia="ko-KR"/>
        </w:rPr>
        <w:t>이미지는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그레이스케일의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단순한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위주의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갖는다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또한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고조도의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조건과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사물</w:t>
      </w:r>
      <w:r w:rsidRPr="008070EB">
        <w:rPr>
          <w:lang w:eastAsia="ko-KR"/>
        </w:rPr>
        <w:t>(</w:t>
      </w:r>
      <w:r w:rsidRPr="008070EB">
        <w:rPr>
          <w:lang w:eastAsia="ko-KR"/>
        </w:rPr>
        <w:t>고양이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자동차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  <w:r w:rsidRPr="008070EB">
        <w:rPr>
          <w:lang w:eastAsia="ko-KR"/>
        </w:rPr>
        <w:t>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다루는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달리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이미지는</w:t>
      </w:r>
      <w:r w:rsidRPr="008070EB">
        <w:rPr>
          <w:lang w:eastAsia="ko-KR"/>
        </w:rPr>
        <w:t xml:space="preserve"> X-ray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균일한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투과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특성과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포함한다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이러한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그대로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적용하기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어렵게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만드는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요인이다</w:t>
      </w:r>
      <w:r w:rsidRPr="008070EB">
        <w:rPr>
          <w:lang w:eastAsia="ko-KR"/>
        </w:rPr>
        <w:t>.</w:t>
      </w:r>
    </w:p>
    <w:p w14:paraId="2C7A5CE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이러한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인해</w:t>
      </w:r>
      <w:r w:rsidRPr="008070EB">
        <w:rPr>
          <w:lang w:eastAsia="ko-KR"/>
        </w:rPr>
        <w:t xml:space="preserve">, ImageNet </w:t>
      </w:r>
      <w:r w:rsidRPr="008070EB">
        <w:rPr>
          <w:lang w:eastAsia="ko-KR"/>
        </w:rPr>
        <w:t>사전학습만으로는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얻기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어렵다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따라서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경유하는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필요하다는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가설을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.</w:t>
      </w:r>
    </w:p>
    <w:p w14:paraId="6D4BDA7E" w14:textId="77777777" w:rsidR="00E554A3" w:rsidRPr="008070EB" w:rsidRDefault="00000000">
      <w:pPr>
        <w:pStyle w:val="3"/>
      </w:pPr>
      <w:r w:rsidRPr="008070EB">
        <w:t xml:space="preserve">B.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목적</w:t>
      </w:r>
      <w:proofErr w:type="spellEnd"/>
      <w:r w:rsidRPr="008070EB">
        <w:t xml:space="preserve"> </w:t>
      </w:r>
      <w:r w:rsidRPr="008070EB">
        <w:t>및</w:t>
      </w:r>
      <w:r w:rsidRPr="008070EB">
        <w:t xml:space="preserve"> </w:t>
      </w:r>
      <w:proofErr w:type="spellStart"/>
      <w:r w:rsidRPr="008070EB">
        <w:t>범위</w:t>
      </w:r>
      <w:proofErr w:type="spellEnd"/>
    </w:p>
    <w:p w14:paraId="120A114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질문에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답하고자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한다</w:t>
      </w:r>
      <w:r w:rsidRPr="008070EB">
        <w:rPr>
          <w:lang w:eastAsia="ko-KR"/>
        </w:rPr>
        <w:t>:</w:t>
      </w:r>
    </w:p>
    <w:p w14:paraId="2745B43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RQ1: </w:t>
      </w: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>(</w:t>
      </w:r>
      <w:r w:rsidRPr="008070EB">
        <w:rPr>
          <w:lang w:eastAsia="ko-KR"/>
        </w:rPr>
        <w:t>수백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>(&gt;90%)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있는가</w:t>
      </w:r>
      <w:r w:rsidRPr="008070EB">
        <w:rPr>
          <w:lang w:eastAsia="ko-KR"/>
        </w:rPr>
        <w:t>?</w:t>
      </w:r>
    </w:p>
    <w:p w14:paraId="381FC9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RQ2: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>(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경유</w:t>
      </w:r>
      <w:r w:rsidRPr="008070EB">
        <w:rPr>
          <w:lang w:eastAsia="ko-KR"/>
        </w:rPr>
        <w:t>)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얼마나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효과적인가</w:t>
      </w:r>
      <w:r w:rsidRPr="008070EB">
        <w:rPr>
          <w:lang w:eastAsia="ko-KR"/>
        </w:rPr>
        <w:t>?</w:t>
      </w:r>
    </w:p>
    <w:p w14:paraId="369412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RQ3: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고려해야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요소</w:t>
      </w:r>
      <w:r w:rsidRPr="008070EB">
        <w:rPr>
          <w:lang w:eastAsia="ko-KR"/>
        </w:rPr>
        <w:t>(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하드웨어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>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무엇인가</w:t>
      </w:r>
      <w:r w:rsidRPr="008070EB">
        <w:rPr>
          <w:lang w:eastAsia="ko-KR"/>
        </w:rPr>
        <w:t>?</w:t>
      </w:r>
    </w:p>
    <w:p w14:paraId="69863AB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범위</w:t>
      </w:r>
    </w:p>
    <w:p w14:paraId="5D877A3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범위를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설정한다</w:t>
      </w:r>
      <w:r w:rsidRPr="008070EB">
        <w:rPr>
          <w:lang w:eastAsia="ko-KR"/>
        </w:rPr>
        <w:t>:</w:t>
      </w:r>
    </w:p>
    <w:p w14:paraId="3167590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포함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범위</w:t>
      </w:r>
      <w:r w:rsidRPr="008070EB">
        <w:rPr>
          <w:lang w:eastAsia="ko-KR"/>
        </w:rPr>
        <w:t>:</w:t>
      </w:r>
    </w:p>
    <w:p w14:paraId="64CE65D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DPF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 xml:space="preserve"> 2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>)</w:t>
      </w:r>
    </w:p>
    <w:p w14:paraId="5D25A0D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(ImageNet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X-ray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거쳐</w:t>
      </w:r>
      <w:r w:rsidRPr="008070EB">
        <w:rPr>
          <w:lang w:eastAsia="ko-KR"/>
        </w:rPr>
        <w:t xml:space="preserve"> DPF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>)</w:t>
      </w:r>
    </w:p>
    <w:p w14:paraId="0798AA6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>(339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환경에서의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</w:p>
    <w:p w14:paraId="06CF12A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CPU </w:t>
      </w:r>
      <w:r w:rsidRPr="008070EB">
        <w:rPr>
          <w:lang w:eastAsia="ko-KR"/>
        </w:rPr>
        <w:t>환경에서의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</w:p>
    <w:p w14:paraId="510A8E1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1CF90B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범위</w:t>
      </w:r>
      <w:r w:rsidRPr="008070EB">
        <w:rPr>
          <w:lang w:eastAsia="ko-KR"/>
        </w:rPr>
        <w:t>:</w:t>
      </w:r>
    </w:p>
    <w:p w14:paraId="19363C9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별도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  <w:r w:rsidRPr="008070EB">
        <w:rPr>
          <w:lang w:eastAsia="ko-KR"/>
        </w:rPr>
        <w:t>)</w:t>
      </w:r>
    </w:p>
    <w:p w14:paraId="50C02B9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향후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  <w:r w:rsidRPr="008070EB">
        <w:rPr>
          <w:lang w:eastAsia="ko-KR"/>
        </w:rPr>
        <w:t>)</w:t>
      </w:r>
    </w:p>
    <w:p w14:paraId="7755813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Edge </w:t>
      </w:r>
      <w:r w:rsidRPr="008070EB">
        <w:rPr>
          <w:lang w:eastAsia="ko-KR"/>
        </w:rPr>
        <w:t>디바이스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향후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)</w:t>
      </w:r>
    </w:p>
    <w:p w14:paraId="264C209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긁힘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오염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  <w:r w:rsidRPr="008070EB">
        <w:rPr>
          <w:lang w:eastAsia="ko-KR"/>
        </w:rPr>
        <w:t>)</w:t>
      </w:r>
    </w:p>
    <w:p w14:paraId="518BC887" w14:textId="77777777" w:rsidR="00E554A3" w:rsidRPr="008070EB" w:rsidRDefault="00000000">
      <w:pPr>
        <w:pStyle w:val="3"/>
      </w:pPr>
      <w:r w:rsidRPr="008070EB">
        <w:t xml:space="preserve">C. </w:t>
      </w:r>
      <w:proofErr w:type="spellStart"/>
      <w:r w:rsidRPr="008070EB">
        <w:t>주요</w:t>
      </w:r>
      <w:proofErr w:type="spellEnd"/>
      <w:r w:rsidRPr="008070EB">
        <w:t xml:space="preserve"> </w:t>
      </w:r>
      <w:proofErr w:type="spellStart"/>
      <w:r w:rsidRPr="008070EB">
        <w:t>기여</w:t>
      </w:r>
      <w:proofErr w:type="spellEnd"/>
    </w:p>
    <w:p w14:paraId="7A98C44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논문의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학술적</w:t>
      </w:r>
      <w:r w:rsidRPr="008070EB">
        <w:rPr>
          <w:lang w:eastAsia="ko-KR"/>
        </w:rPr>
        <w:t>·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같다</w:t>
      </w:r>
      <w:r w:rsidRPr="008070EB">
        <w:rPr>
          <w:lang w:eastAsia="ko-KR"/>
        </w:rPr>
        <w:t>:</w:t>
      </w:r>
    </w:p>
    <w:p w14:paraId="51AF8E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제안</w:t>
      </w:r>
      <w:r w:rsidRPr="008070EB">
        <w:rPr>
          <w:lang w:eastAsia="ko-KR"/>
        </w:rPr>
        <w:t xml:space="preserve">  (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</w:t>
      </w:r>
      <w:r w:rsidRPr="008070EB">
        <w:rPr>
          <w:lang w:eastAsia="ko-KR"/>
        </w:rPr>
        <w:t>)</w:t>
      </w:r>
    </w:p>
    <w:p w14:paraId="570CA79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즉시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제안하고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검증했다</w:t>
      </w:r>
      <w:r w:rsidRPr="008070EB">
        <w:rPr>
          <w:lang w:eastAsia="ko-KR"/>
        </w:rPr>
        <w:t>.</w:t>
      </w:r>
    </w:p>
    <w:p w14:paraId="1B855F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학술적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가치</w:t>
      </w:r>
      <w:r w:rsidRPr="008070EB">
        <w:rPr>
          <w:lang w:eastAsia="ko-KR"/>
        </w:rPr>
        <w:t>:</w:t>
      </w:r>
    </w:p>
    <w:p w14:paraId="66BF24A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개념의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이미지로의에서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순차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(3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계층</w:t>
      </w:r>
      <w:r w:rsidRPr="008070EB">
        <w:rPr>
          <w:lang w:eastAsia="ko-KR"/>
        </w:rPr>
        <w:t>)</w:t>
      </w:r>
    </w:p>
    <w:p w14:paraId="4DECFA2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단계별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정량화</w:t>
      </w:r>
      <w:r w:rsidRPr="008070EB">
        <w:rPr>
          <w:lang w:eastAsia="ko-KR"/>
        </w:rPr>
        <w:t xml:space="preserve">: Stage 1(X-ray) 50, Stage 2(DPF) 100 </w:t>
      </w:r>
      <w:proofErr w:type="spellStart"/>
      <w:r w:rsidRPr="008070EB">
        <w:rPr>
          <w:lang w:eastAsia="ko-KR"/>
        </w:rPr>
        <w:t>에포크</w:t>
      </w:r>
      <w:proofErr w:type="spellEnd"/>
    </w:p>
    <w:p w14:paraId="174640F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유사성의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유사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사전학습이</w:t>
      </w:r>
      <w:r w:rsidRPr="008070EB">
        <w:rPr>
          <w:lang w:eastAsia="ko-KR"/>
        </w:rPr>
        <w:t xml:space="preserve"> 19.4%p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7D378C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가치</w:t>
      </w:r>
      <w:r w:rsidRPr="008070EB">
        <w:rPr>
          <w:lang w:eastAsia="ko-KR"/>
        </w:rPr>
        <w:t>:</w:t>
      </w:r>
    </w:p>
    <w:p w14:paraId="570BDCB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플러그인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객체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탐지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즉시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</w:p>
    <w:p w14:paraId="7D1E7F1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효율성</w:t>
      </w:r>
      <w:r w:rsidRPr="008070EB">
        <w:rPr>
          <w:lang w:eastAsia="ko-KR"/>
        </w:rPr>
        <w:t xml:space="preserve">: $2-5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비용으로</w:t>
      </w:r>
      <w:r w:rsidRPr="008070EB">
        <w:rPr>
          <w:lang w:eastAsia="ko-KR"/>
        </w:rPr>
        <w:t xml:space="preserve"> 47.2%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15FE7AD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접근성</w:t>
      </w:r>
      <w:r w:rsidRPr="008070EB">
        <w:rPr>
          <w:lang w:eastAsia="ko-KR"/>
        </w:rPr>
        <w:t xml:space="preserve">: GPU </w:t>
      </w:r>
      <w:r w:rsidRPr="008070EB">
        <w:rPr>
          <w:lang w:eastAsia="ko-KR"/>
        </w:rPr>
        <w:t>불필요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중소기업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5EBA2EF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코드</w:t>
      </w:r>
      <w:r w:rsidRPr="008070EB">
        <w:rPr>
          <w:lang w:eastAsia="ko-KR"/>
        </w:rPr>
        <w:t xml:space="preserve">, </w:t>
      </w: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공개</w:t>
      </w:r>
    </w:p>
    <w:p w14:paraId="27A7A1E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</w:t>
      </w:r>
    </w:p>
    <w:p w14:paraId="64FBDAC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</w:t>
      </w:r>
      <w:r w:rsidRPr="008070EB">
        <w:rPr>
          <w:lang w:eastAsia="ko-KR"/>
        </w:rPr>
        <w:t xml:space="preserve"> 339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이미지로</w:t>
      </w:r>
      <w:r w:rsidRPr="008070EB">
        <w:rPr>
          <w:lang w:eastAsia="ko-KR"/>
        </w:rPr>
        <w:t xml:space="preserve"> 91.7% mAP50 </w:t>
      </w:r>
      <w:r w:rsidRPr="008070EB">
        <w:rPr>
          <w:lang w:eastAsia="ko-KR"/>
        </w:rPr>
        <w:t>달성하여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효율성</w:t>
      </w:r>
      <w:r w:rsidRPr="008070EB">
        <w:rPr>
          <w:lang w:eastAsia="ko-KR"/>
        </w:rPr>
        <w:t xml:space="preserve"> 34.8%p </w:t>
      </w:r>
      <w:r w:rsidRPr="008070EB">
        <w:rPr>
          <w:lang w:eastAsia="ko-KR"/>
        </w:rPr>
        <w:t>향상을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실증했다</w:t>
      </w:r>
      <w:r w:rsidRPr="008070EB">
        <w:rPr>
          <w:lang w:eastAsia="ko-KR"/>
        </w:rPr>
        <w:t>.</w:t>
      </w:r>
    </w:p>
    <w:p w14:paraId="2D053B1F" w14:textId="77777777" w:rsidR="00E554A3" w:rsidRPr="008070EB" w:rsidRDefault="00000000">
      <w:proofErr w:type="spellStart"/>
      <w:r w:rsidRPr="008070EB">
        <w:t>비교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72"/>
        <w:gridCol w:w="1638"/>
        <w:gridCol w:w="1124"/>
        <w:gridCol w:w="1222"/>
      </w:tblGrid>
      <w:tr w:rsidR="00E554A3" w:rsidRPr="008070EB" w14:paraId="32D4E960" w14:textId="77777777">
        <w:tc>
          <w:tcPr>
            <w:tcW w:w="2592" w:type="dxa"/>
          </w:tcPr>
          <w:p w14:paraId="3CB9CF88" w14:textId="77777777" w:rsidR="00E554A3" w:rsidRPr="008070EB" w:rsidRDefault="00000000">
            <w:proofErr w:type="spellStart"/>
            <w:r w:rsidRPr="008070EB">
              <w:t>학습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Pr="008070EB" w:rsidRDefault="00000000">
            <w:proofErr w:type="spellStart"/>
            <w:r w:rsidRPr="008070EB">
              <w:t>사용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Pr="008070EB" w:rsidRDefault="00000000">
            <w:r w:rsidRPr="008070EB">
              <w:t>mAP50</w:t>
            </w:r>
          </w:p>
        </w:tc>
        <w:tc>
          <w:tcPr>
            <w:tcW w:w="2592" w:type="dxa"/>
          </w:tcPr>
          <w:p w14:paraId="7DA15F60" w14:textId="77777777" w:rsidR="00E554A3" w:rsidRPr="008070EB" w:rsidRDefault="00000000">
            <w:proofErr w:type="spellStart"/>
            <w:r w:rsidRPr="008070EB">
              <w:t>성능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개선</w:t>
            </w:r>
            <w:proofErr w:type="spellEnd"/>
          </w:p>
        </w:tc>
      </w:tr>
      <w:tr w:rsidR="00E554A3" w:rsidRPr="008070EB" w14:paraId="333ADCA5" w14:textId="77777777">
        <w:tc>
          <w:tcPr>
            <w:tcW w:w="2592" w:type="dxa"/>
          </w:tcPr>
          <w:p w14:paraId="2D09D953" w14:textId="77777777" w:rsidR="00E554A3" w:rsidRPr="008070EB" w:rsidRDefault="00000000">
            <w:proofErr w:type="spellStart"/>
            <w:r w:rsidRPr="008070EB">
              <w:t>직접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학습</w:t>
            </w:r>
            <w:proofErr w:type="spellEnd"/>
            <w:r w:rsidRPr="008070EB"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Pr="008070EB" w:rsidRDefault="00000000">
            <w:r w:rsidRPr="008070EB">
              <w:t>DPF 339</w:t>
            </w:r>
            <w:r w:rsidRPr="008070EB">
              <w:t>장</w:t>
            </w:r>
          </w:p>
        </w:tc>
        <w:tc>
          <w:tcPr>
            <w:tcW w:w="2592" w:type="dxa"/>
          </w:tcPr>
          <w:p w14:paraId="39F58CCE" w14:textId="77777777" w:rsidR="00E554A3" w:rsidRPr="008070EB" w:rsidRDefault="00000000">
            <w:r w:rsidRPr="008070EB">
              <w:t>56.9%</w:t>
            </w:r>
          </w:p>
        </w:tc>
        <w:tc>
          <w:tcPr>
            <w:tcW w:w="2592" w:type="dxa"/>
          </w:tcPr>
          <w:p w14:paraId="1C27858B" w14:textId="77777777" w:rsidR="00E554A3" w:rsidRPr="008070EB" w:rsidRDefault="00000000">
            <w:r w:rsidRPr="008070EB">
              <w:t>-</w:t>
            </w:r>
          </w:p>
        </w:tc>
      </w:tr>
      <w:tr w:rsidR="00E554A3" w:rsidRPr="008070EB" w14:paraId="6C8B51DE" w14:textId="77777777">
        <w:tc>
          <w:tcPr>
            <w:tcW w:w="2592" w:type="dxa"/>
          </w:tcPr>
          <w:p w14:paraId="742F73CA" w14:textId="77777777" w:rsidR="00E554A3" w:rsidRPr="008070EB" w:rsidRDefault="00000000">
            <w:r w:rsidRPr="008070EB">
              <w:t xml:space="preserve">ImageNet </w:t>
            </w:r>
            <w:proofErr w:type="spellStart"/>
            <w:r w:rsidRPr="008070EB">
              <w:t>직접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Pr="008070EB" w:rsidRDefault="00000000">
            <w:pPr>
              <w:rPr>
                <w:lang w:eastAsia="ko-KR"/>
              </w:rPr>
            </w:pPr>
            <w:r w:rsidRPr="008070EB">
              <w:rPr>
                <w:lang w:eastAsia="ko-KR"/>
              </w:rPr>
              <w:t>ImageNet</w:t>
            </w:r>
            <w:r w:rsidRPr="008070EB">
              <w:rPr>
                <w:lang w:eastAsia="ko-KR"/>
              </w:rPr>
              <w:t>에서</w:t>
            </w:r>
            <w:r w:rsidRPr="008070EB">
              <w:rPr>
                <w:lang w:eastAsia="ko-KR"/>
              </w:rPr>
              <w:t xml:space="preserve"> DPF</w:t>
            </w:r>
            <w:r w:rsidRPr="008070EB">
              <w:rPr>
                <w:lang w:eastAsia="ko-KR"/>
              </w:rPr>
              <w:t>로의</w:t>
            </w:r>
            <w:r w:rsidRPr="008070EB">
              <w:rPr>
                <w:lang w:eastAsia="ko-KR"/>
              </w:rPr>
              <w:t xml:space="preserve"> </w:t>
            </w:r>
            <w:r w:rsidRPr="008070EB">
              <w:rPr>
                <w:lang w:eastAsia="ko-KR"/>
              </w:rPr>
              <w:t>직접</w:t>
            </w:r>
            <w:r w:rsidRPr="008070EB">
              <w:rPr>
                <w:lang w:eastAsia="ko-KR"/>
              </w:rPr>
              <w:t xml:space="preserve"> </w:t>
            </w:r>
            <w:r w:rsidRPr="008070EB"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Pr="008070EB" w:rsidRDefault="00000000">
            <w:r w:rsidRPr="008070EB">
              <w:t>72.3%</w:t>
            </w:r>
          </w:p>
        </w:tc>
        <w:tc>
          <w:tcPr>
            <w:tcW w:w="2592" w:type="dxa"/>
          </w:tcPr>
          <w:p w14:paraId="591A99CE" w14:textId="77777777" w:rsidR="00E554A3" w:rsidRPr="008070EB" w:rsidRDefault="00000000">
            <w:r w:rsidRPr="008070EB">
              <w:t>+15.4%p</w:t>
            </w:r>
          </w:p>
        </w:tc>
      </w:tr>
      <w:tr w:rsidR="00E554A3" w:rsidRPr="008070EB" w14:paraId="3CEB2D55" w14:textId="77777777">
        <w:tc>
          <w:tcPr>
            <w:tcW w:w="2592" w:type="dxa"/>
          </w:tcPr>
          <w:p w14:paraId="37D0B047" w14:textId="77777777" w:rsidR="00E554A3" w:rsidRPr="008070EB" w:rsidRDefault="00000000">
            <w:proofErr w:type="spellStart"/>
            <w:r w:rsidRPr="008070EB">
              <w:t>도메인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브리지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Pr="008070EB" w:rsidRDefault="00000000">
            <w:pPr>
              <w:rPr>
                <w:lang w:eastAsia="ko-KR"/>
              </w:rPr>
            </w:pPr>
            <w:r w:rsidRPr="008070EB">
              <w:rPr>
                <w:lang w:eastAsia="ko-KR"/>
              </w:rPr>
              <w:t>ImageNet</w:t>
            </w:r>
            <w:r w:rsidRPr="008070EB">
              <w:rPr>
                <w:lang w:eastAsia="ko-KR"/>
              </w:rPr>
              <w:t>에서</w:t>
            </w:r>
            <w:r w:rsidRPr="008070EB">
              <w:rPr>
                <w:lang w:eastAsia="ko-KR"/>
              </w:rPr>
              <w:t xml:space="preserve"> X-ray</w:t>
            </w:r>
            <w:r w:rsidRPr="008070EB">
              <w:rPr>
                <w:lang w:eastAsia="ko-KR"/>
              </w:rPr>
              <w:t>를</w:t>
            </w:r>
            <w:r w:rsidRPr="008070EB">
              <w:rPr>
                <w:lang w:eastAsia="ko-KR"/>
              </w:rPr>
              <w:t xml:space="preserve"> </w:t>
            </w:r>
            <w:r w:rsidRPr="008070EB">
              <w:rPr>
                <w:lang w:eastAsia="ko-KR"/>
              </w:rPr>
              <w:t>거쳐</w:t>
            </w:r>
            <w:r w:rsidRPr="008070EB">
              <w:rPr>
                <w:lang w:eastAsia="ko-KR"/>
              </w:rPr>
              <w:t xml:space="preserve"> DPF</w:t>
            </w:r>
            <w:r w:rsidRPr="008070EB">
              <w:rPr>
                <w:lang w:eastAsia="ko-KR"/>
              </w:rPr>
              <w:t>로</w:t>
            </w:r>
            <w:r w:rsidRPr="008070EB">
              <w:rPr>
                <w:lang w:eastAsia="ko-KR"/>
              </w:rPr>
              <w:t xml:space="preserve"> </w:t>
            </w:r>
            <w:r w:rsidRPr="008070EB">
              <w:rPr>
                <w:lang w:eastAsia="ko-KR"/>
              </w:rPr>
              <w:t>전이하는</w:t>
            </w:r>
            <w:r w:rsidRPr="008070EB">
              <w:rPr>
                <w:lang w:eastAsia="ko-KR"/>
              </w:rPr>
              <w:t xml:space="preserve"> </w:t>
            </w:r>
            <w:r w:rsidRPr="008070EB"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Pr="008070EB" w:rsidRDefault="00000000">
            <w:r w:rsidRPr="008070EB">
              <w:t>91.7%</w:t>
            </w:r>
          </w:p>
        </w:tc>
        <w:tc>
          <w:tcPr>
            <w:tcW w:w="2592" w:type="dxa"/>
          </w:tcPr>
          <w:p w14:paraId="5E2B4461" w14:textId="77777777" w:rsidR="00E554A3" w:rsidRPr="008070EB" w:rsidRDefault="00000000">
            <w:r w:rsidRPr="008070EB">
              <w:t>+34.8%p</w:t>
            </w:r>
          </w:p>
        </w:tc>
      </w:tr>
    </w:tbl>
    <w:p w14:paraId="2536E58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>(X-ray 310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추가가</w:t>
      </w:r>
      <w:r w:rsidRPr="008070EB">
        <w:rPr>
          <w:lang w:eastAsia="ko-KR"/>
        </w:rPr>
        <w:t xml:space="preserve"> 19.4%p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4610491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즉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적은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솔루션</w:t>
      </w:r>
      <w:r w:rsidRPr="008070EB">
        <w:rPr>
          <w:lang w:eastAsia="ko-KR"/>
        </w:rPr>
        <w:t>)</w:t>
      </w:r>
    </w:p>
    <w:p w14:paraId="79D15B3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발견</w:t>
      </w:r>
    </w:p>
    <w:p w14:paraId="6FA50E9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현대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(51-100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>)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19.8%p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보이며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산업계의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관행이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67% </w:t>
      </w:r>
      <w:r w:rsidRPr="008070EB">
        <w:rPr>
          <w:lang w:eastAsia="ko-KR"/>
        </w:rPr>
        <w:t>과소평가할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있음을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발견했다</w:t>
      </w:r>
      <w:r w:rsidRPr="008070EB">
        <w:rPr>
          <w:lang w:eastAsia="ko-KR"/>
        </w:rPr>
        <w:t>.</w:t>
      </w:r>
    </w:p>
    <w:p w14:paraId="2A2EA1B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>:</w:t>
      </w:r>
    </w:p>
    <w:p w14:paraId="59FF7725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에포크별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>:</w:t>
      </w:r>
    </w:p>
    <w:p w14:paraId="388ABC1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1-25:   </w:t>
      </w:r>
      <w:r w:rsidRPr="008070EB">
        <w:rPr>
          <w:lang w:eastAsia="ko-KR"/>
        </w:rPr>
        <w:t>급격한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(0%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58.2%</w:t>
      </w:r>
      <w:r w:rsidRPr="008070EB">
        <w:rPr>
          <w:lang w:eastAsia="ko-KR"/>
        </w:rPr>
        <w:t>로</w:t>
      </w:r>
      <w:r w:rsidRPr="008070EB">
        <w:rPr>
          <w:lang w:eastAsia="ko-KR"/>
        </w:rPr>
        <w:t>, +58.2%p)</w:t>
      </w:r>
    </w:p>
    <w:p w14:paraId="3D5E2BD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26-50:  </w:t>
      </w: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(58.2%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71.9%</w:t>
      </w:r>
      <w:r w:rsidRPr="008070EB">
        <w:rPr>
          <w:lang w:eastAsia="ko-KR"/>
        </w:rPr>
        <w:t>로</w:t>
      </w:r>
      <w:r w:rsidRPr="008070EB">
        <w:rPr>
          <w:lang w:eastAsia="ko-KR"/>
        </w:rPr>
        <w:t>, +13.7%p)</w:t>
      </w:r>
    </w:p>
    <w:p w14:paraId="60C502D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51-75: 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</w:t>
      </w:r>
      <w:r w:rsidRPr="008070EB">
        <w:rPr>
          <w:lang w:eastAsia="ko-KR"/>
        </w:rPr>
        <w:t xml:space="preserve"> (71.9%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84.3%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, +12.4%p)  ←, </w:t>
      </w: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놓치게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구간이다</w:t>
      </w:r>
      <w:r w:rsidRPr="008070EB">
        <w:rPr>
          <w:lang w:eastAsia="ko-KR"/>
        </w:rPr>
        <w:t>.</w:t>
      </w:r>
    </w:p>
    <w:p w14:paraId="010AD83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76-100: </w:t>
      </w:r>
      <w:r w:rsidRPr="008070EB">
        <w:rPr>
          <w:lang w:eastAsia="ko-KR"/>
        </w:rPr>
        <w:t>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(84.3%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91.7%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, +7.4%p)   ←, </w:t>
      </w: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구간이다</w:t>
      </w:r>
      <w:r w:rsidRPr="008070EB">
        <w:rPr>
          <w:lang w:eastAsia="ko-KR"/>
        </w:rPr>
        <w:t>.</w:t>
      </w:r>
    </w:p>
    <w:p w14:paraId="18163F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함의</w:t>
      </w:r>
      <w:r w:rsidRPr="008070EB">
        <w:rPr>
          <w:lang w:eastAsia="ko-KR"/>
        </w:rPr>
        <w:t>:</w:t>
      </w:r>
    </w:p>
    <w:p w14:paraId="288A2D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71.9% (</w:t>
      </w:r>
      <w:r w:rsidRPr="008070EB">
        <w:rPr>
          <w:lang w:eastAsia="ko-KR"/>
        </w:rPr>
        <w:t>보조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>)</w:t>
      </w:r>
    </w:p>
    <w:p w14:paraId="5811B41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91.7% (</w:t>
      </w:r>
      <w:r w:rsidRPr="008070EB">
        <w:rPr>
          <w:lang w:eastAsia="ko-KR"/>
        </w:rPr>
        <w:t>자동화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>)</w:t>
      </w:r>
    </w:p>
    <w:p w14:paraId="3A3661E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질적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전환</w:t>
      </w:r>
      <w:r w:rsidRPr="008070EB">
        <w:rPr>
          <w:lang w:eastAsia="ko-KR"/>
        </w:rPr>
        <w:t>: "</w:t>
      </w:r>
      <w:r w:rsidRPr="008070EB">
        <w:rPr>
          <w:lang w:eastAsia="ko-KR"/>
        </w:rPr>
        <w:t>사람이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>"</w:t>
      </w:r>
      <w:r w:rsidRPr="008070EB">
        <w:rPr>
          <w:lang w:eastAsia="ko-KR"/>
        </w:rPr>
        <w:t>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방식에서</w:t>
      </w:r>
      <w:r w:rsidRPr="008070EB">
        <w:rPr>
          <w:lang w:eastAsia="ko-KR"/>
        </w:rPr>
        <w:t xml:space="preserve"> "AI</w:t>
      </w:r>
      <w:r w:rsidRPr="008070EB">
        <w:rPr>
          <w:lang w:eastAsia="ko-KR"/>
        </w:rPr>
        <w:t>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주도하고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사람이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모니터링</w:t>
      </w:r>
      <w:r w:rsidRPr="008070EB">
        <w:rPr>
          <w:lang w:eastAsia="ko-KR"/>
        </w:rPr>
        <w:t>"</w:t>
      </w:r>
      <w:r w:rsidRPr="008070EB">
        <w:rPr>
          <w:lang w:eastAsia="ko-KR"/>
        </w:rPr>
        <w:t>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방식으로</w:t>
      </w:r>
    </w:p>
    <w:p w14:paraId="5357D6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객관적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6BDE334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객체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탐지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공정하게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표준화된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벤치마크를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구축했다</w:t>
      </w:r>
      <w:r w:rsidRPr="008070EB">
        <w:rPr>
          <w:lang w:eastAsia="ko-KR"/>
        </w:rPr>
        <w:t>.</w:t>
      </w:r>
    </w:p>
    <w:p w14:paraId="4661B5B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>:</w:t>
      </w:r>
    </w:p>
    <w:p w14:paraId="2D85B4D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무작위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시드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고정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기록</w:t>
      </w:r>
    </w:p>
    <w:p w14:paraId="7D77FAF0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 xml:space="preserve">, </w:t>
      </w:r>
      <w:proofErr w:type="spellStart"/>
      <w:r w:rsidRPr="008070EB">
        <w:rPr>
          <w:lang w:eastAsia="ko-KR"/>
        </w:rPr>
        <w:t>학습률</w:t>
      </w:r>
      <w:proofErr w:type="spellEnd"/>
      <w:r w:rsidRPr="008070EB">
        <w:rPr>
          <w:lang w:eastAsia="ko-KR"/>
        </w:rPr>
        <w:t xml:space="preserve">, </w:t>
      </w:r>
      <w:proofErr w:type="spellStart"/>
      <w:r w:rsidRPr="008070EB">
        <w:rPr>
          <w:lang w:eastAsia="ko-KR"/>
        </w:rPr>
        <w:t>옵티마이저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</w:p>
    <w:p w14:paraId="7EE2D1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</w:t>
      </w:r>
      <w:r w:rsidRPr="008070EB">
        <w:rPr>
          <w:lang w:eastAsia="ko-KR"/>
        </w:rPr>
        <w:t>: mAP50, mAP50-95, Precision, Recall</w:t>
      </w:r>
    </w:p>
    <w:p w14:paraId="5E7A05E2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에포크별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추적</w:t>
      </w:r>
      <w:r w:rsidRPr="008070EB">
        <w:rPr>
          <w:lang w:eastAsia="ko-KR"/>
        </w:rPr>
        <w:t xml:space="preserve">: 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기록</w:t>
      </w:r>
    </w:p>
    <w:p w14:paraId="0A409130" w14:textId="77777777" w:rsidR="00E554A3" w:rsidRPr="008070EB" w:rsidRDefault="00000000">
      <w:proofErr w:type="spellStart"/>
      <w:r w:rsidRPr="008070EB">
        <w:t>적용</w:t>
      </w:r>
      <w:proofErr w:type="spellEnd"/>
      <w:r w:rsidRPr="008070EB">
        <w:t xml:space="preserve"> </w:t>
      </w:r>
      <w:proofErr w:type="spellStart"/>
      <w:r w:rsidRPr="008070EB">
        <w:t>사례</w:t>
      </w:r>
      <w:proofErr w:type="spellEnd"/>
      <w:r w:rsidRPr="008070EB">
        <w:t xml:space="preserve"> (</w:t>
      </w:r>
      <w:r w:rsidRPr="008070EB">
        <w:t>본</w:t>
      </w:r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>):</w:t>
      </w:r>
    </w:p>
    <w:p w14:paraId="6A0E88FF" w14:textId="77777777" w:rsidR="00E554A3" w:rsidRPr="008070EB" w:rsidRDefault="00000000">
      <w:r w:rsidRPr="008070EB">
        <w:t>YOLOv8s: 62.3% mAP50 (baseline)</w:t>
      </w:r>
    </w:p>
    <w:p w14:paraId="4AAA7F12" w14:textId="77777777" w:rsidR="00E554A3" w:rsidRPr="008070EB" w:rsidRDefault="00000000">
      <w:r w:rsidRPr="008070EB">
        <w:t xml:space="preserve">YOLO11s: 91.7% mAP50 (+47.2% </w:t>
      </w:r>
      <w:proofErr w:type="spellStart"/>
      <w:r w:rsidRPr="008070EB">
        <w:t>개선</w:t>
      </w:r>
      <w:proofErr w:type="spellEnd"/>
      <w:r w:rsidRPr="008070EB">
        <w:t>)</w:t>
      </w:r>
    </w:p>
    <w:p w14:paraId="09D9A69D" w14:textId="77777777" w:rsidR="00E554A3" w:rsidRPr="008070EB" w:rsidRDefault="00000000">
      <w:r w:rsidRPr="008070EB">
        <w:t>이</w:t>
      </w:r>
      <w:r w:rsidRPr="008070EB">
        <w:t xml:space="preserve"> </w:t>
      </w:r>
      <w:proofErr w:type="spellStart"/>
      <w:r w:rsidRPr="008070EB">
        <w:t>프레임워크는</w:t>
      </w:r>
      <w:proofErr w:type="spellEnd"/>
      <w:r w:rsidRPr="008070EB">
        <w:t xml:space="preserve"> </w:t>
      </w:r>
      <w:proofErr w:type="spellStart"/>
      <w:r w:rsidRPr="008070EB">
        <w:t>향후</w:t>
      </w:r>
      <w:proofErr w:type="spellEnd"/>
      <w:r w:rsidRPr="008070EB">
        <w:t xml:space="preserve"> YOLO11m/l/x, Faster R-CNN, DETR </w:t>
      </w:r>
      <w:r w:rsidRPr="008070EB">
        <w:t>등</w:t>
      </w:r>
      <w:r w:rsidRPr="008070EB">
        <w:t xml:space="preserve"> </w:t>
      </w:r>
      <w:proofErr w:type="spellStart"/>
      <w:r w:rsidRPr="008070EB">
        <w:t>다른</w:t>
      </w:r>
      <w:proofErr w:type="spellEnd"/>
      <w:r w:rsidRPr="008070EB">
        <w:t xml:space="preserve"> </w:t>
      </w:r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평가에도</w:t>
      </w:r>
      <w:proofErr w:type="spellEnd"/>
      <w:r w:rsidRPr="008070EB">
        <w:t xml:space="preserve"> </w:t>
      </w:r>
      <w:proofErr w:type="spellStart"/>
      <w:r w:rsidRPr="008070EB">
        <w:t>활용</w:t>
      </w:r>
      <w:proofErr w:type="spellEnd"/>
      <w:r w:rsidRPr="008070EB">
        <w:t xml:space="preserve"> </w:t>
      </w:r>
      <w:proofErr w:type="spellStart"/>
      <w:r w:rsidRPr="008070EB">
        <w:t>가능하다</w:t>
      </w:r>
      <w:proofErr w:type="spellEnd"/>
      <w:r w:rsidRPr="008070EB">
        <w:t>.</w:t>
      </w:r>
    </w:p>
    <w:p w14:paraId="7DD99D0A" w14:textId="77777777" w:rsidR="00E554A3" w:rsidRPr="008070EB" w:rsidRDefault="00000000">
      <w:pPr>
        <w:pStyle w:val="2"/>
      </w:pPr>
      <w:r w:rsidRPr="008070EB">
        <w:t xml:space="preserve">II. </w:t>
      </w:r>
      <w:proofErr w:type="spellStart"/>
      <w:r w:rsidRPr="008070EB">
        <w:t>관련</w:t>
      </w:r>
      <w:proofErr w:type="spellEnd"/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 xml:space="preserve"> (Related Work)</w:t>
      </w:r>
    </w:p>
    <w:p w14:paraId="206A77D4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제조업</w:t>
      </w:r>
      <w:proofErr w:type="spellEnd"/>
      <w:r w:rsidRPr="008070EB">
        <w:t xml:space="preserve"> </w:t>
      </w:r>
      <w:proofErr w:type="spellStart"/>
      <w:r w:rsidRPr="008070EB">
        <w:t>결함</w:t>
      </w:r>
      <w:proofErr w:type="spellEnd"/>
      <w:r w:rsidRPr="008070EB">
        <w:t xml:space="preserve"> </w:t>
      </w:r>
      <w:proofErr w:type="spellStart"/>
      <w:r w:rsidRPr="008070EB">
        <w:t>검출</w:t>
      </w:r>
      <w:proofErr w:type="spellEnd"/>
    </w:p>
    <w:p w14:paraId="2F83C8C6" w14:textId="77777777" w:rsidR="00E554A3" w:rsidRPr="008070EB" w:rsidRDefault="00000000">
      <w:r w:rsidRPr="008070EB">
        <w:t xml:space="preserve">1. </w:t>
      </w:r>
      <w:proofErr w:type="spellStart"/>
      <w:r w:rsidRPr="008070EB">
        <w:t>전통적</w:t>
      </w:r>
      <w:proofErr w:type="spellEnd"/>
      <w:r w:rsidRPr="008070EB">
        <w:t xml:space="preserve"> </w:t>
      </w:r>
      <w:proofErr w:type="spellStart"/>
      <w:r w:rsidRPr="008070EB">
        <w:t>접근법</w:t>
      </w:r>
      <w:proofErr w:type="spellEnd"/>
    </w:p>
    <w:p w14:paraId="6DBA15B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년간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컴퓨터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주제였다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전통적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기법에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의존했다</w:t>
      </w:r>
      <w:r w:rsidRPr="008070EB">
        <w:rPr>
          <w:lang w:eastAsia="ko-KR"/>
        </w:rPr>
        <w:t>:</w:t>
      </w:r>
    </w:p>
    <w:p w14:paraId="16DFF9C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고전적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>:</w:t>
      </w:r>
    </w:p>
    <w:p w14:paraId="297D26B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에지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: Canny, Sobel </w:t>
      </w:r>
      <w:r w:rsidRPr="008070EB">
        <w:rPr>
          <w:lang w:eastAsia="ko-KR"/>
        </w:rPr>
        <w:t>연산자로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[4]</w:t>
      </w:r>
    </w:p>
    <w:p w14:paraId="4143573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속도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해석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</w:p>
    <w:p w14:paraId="4F764B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노이즈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민감성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</w:t>
      </w:r>
    </w:p>
    <w:p w14:paraId="084D6B9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텍스처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 xml:space="preserve">: Gabor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>, LBP(Local Binary Pattern) [5]</w:t>
      </w:r>
    </w:p>
    <w:p w14:paraId="1D26764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표면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</w:t>
      </w:r>
    </w:p>
    <w:p w14:paraId="6794282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수동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어려움</w:t>
      </w:r>
    </w:p>
    <w:p w14:paraId="39D5605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형태학적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연산</w:t>
      </w:r>
      <w:r w:rsidRPr="008070EB">
        <w:rPr>
          <w:lang w:eastAsia="ko-KR"/>
        </w:rPr>
        <w:t>: Opening, Closing</w:t>
      </w:r>
      <w:r w:rsidRPr="008070EB">
        <w:rPr>
          <w:lang w:eastAsia="ko-KR"/>
        </w:rPr>
        <w:t>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</w:t>
      </w:r>
      <w:r w:rsidRPr="008070EB">
        <w:rPr>
          <w:lang w:eastAsia="ko-KR"/>
        </w:rPr>
        <w:t xml:space="preserve"> [6]</w:t>
      </w:r>
    </w:p>
    <w:p w14:paraId="49DEEE2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간단한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</w:p>
    <w:p w14:paraId="08645A7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튜닝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</w:t>
      </w:r>
    </w:p>
    <w:p w14:paraId="0CEF557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한계</w:t>
      </w:r>
      <w:r w:rsidRPr="008070EB">
        <w:rPr>
          <w:lang w:eastAsia="ko-KR"/>
        </w:rPr>
        <w:t>:</w:t>
      </w:r>
    </w:p>
    <w:p w14:paraId="54AE354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정확도</w:t>
      </w:r>
      <w:r w:rsidRPr="008070EB">
        <w:rPr>
          <w:lang w:eastAsia="ko-KR"/>
        </w:rPr>
        <w:t>: 60-75% (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>)</w:t>
      </w:r>
    </w:p>
    <w:p w14:paraId="3A3DF0F4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위양성률</w:t>
      </w:r>
      <w:proofErr w:type="spellEnd"/>
      <w:r w:rsidRPr="008070EB">
        <w:rPr>
          <w:lang w:eastAsia="ko-KR"/>
        </w:rPr>
        <w:t>: 15-30% (</w:t>
      </w:r>
      <w:r w:rsidRPr="008070EB">
        <w:rPr>
          <w:lang w:eastAsia="ko-KR"/>
        </w:rPr>
        <w:t>생산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초래</w:t>
      </w:r>
      <w:r w:rsidRPr="008070EB">
        <w:rPr>
          <w:lang w:eastAsia="ko-KR"/>
        </w:rPr>
        <w:t>)</w:t>
      </w:r>
    </w:p>
    <w:p w14:paraId="7551A18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특정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부품에만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작동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</w:t>
      </w:r>
    </w:p>
    <w:p w14:paraId="57AE663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딥러닝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접근법</w:t>
      </w:r>
    </w:p>
    <w:p w14:paraId="589388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2015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이후</w:t>
      </w:r>
      <w:r w:rsidRPr="008070EB">
        <w:rPr>
          <w:lang w:eastAsia="ko-KR"/>
        </w:rPr>
        <w:t xml:space="preserve"> CNN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지배하기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시작했다</w:t>
      </w:r>
      <w:r w:rsidRPr="008070EB">
        <w:rPr>
          <w:lang w:eastAsia="ko-KR"/>
        </w:rPr>
        <w:t>.</w:t>
      </w:r>
    </w:p>
    <w:p w14:paraId="2EDBCB10" w14:textId="77777777" w:rsidR="00E554A3" w:rsidRPr="008070EB" w:rsidRDefault="00000000">
      <w:proofErr w:type="spellStart"/>
      <w:r w:rsidRPr="008070EB">
        <w:t>대표적</w:t>
      </w:r>
      <w:proofErr w:type="spellEnd"/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8"/>
        <w:gridCol w:w="1303"/>
        <w:gridCol w:w="958"/>
        <w:gridCol w:w="958"/>
        <w:gridCol w:w="1039"/>
      </w:tblGrid>
      <w:tr w:rsidR="00E554A3" w:rsidRPr="008070EB" w14:paraId="77EDDF6B" w14:textId="77777777">
        <w:tc>
          <w:tcPr>
            <w:tcW w:w="2074" w:type="dxa"/>
          </w:tcPr>
          <w:p w14:paraId="4109FECD" w14:textId="77777777" w:rsidR="00E554A3" w:rsidRPr="008070EB" w:rsidRDefault="00000000">
            <w:proofErr w:type="spellStart"/>
            <w:r w:rsidRPr="008070EB"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Pr="008070EB" w:rsidRDefault="00000000">
            <w:proofErr w:type="spellStart"/>
            <w:r w:rsidRPr="008070EB"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Pr="008070EB" w:rsidRDefault="00000000">
            <w:proofErr w:type="spellStart"/>
            <w:r w:rsidRPr="008070EB"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Pr="008070EB" w:rsidRDefault="00000000">
            <w:proofErr w:type="spellStart"/>
            <w:r w:rsidRPr="008070EB"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Pr="008070EB" w:rsidRDefault="00000000">
            <w:proofErr w:type="spellStart"/>
            <w:r w:rsidRPr="008070EB">
              <w:t>데이터</w:t>
            </w:r>
            <w:proofErr w:type="spellEnd"/>
            <w:r w:rsidRPr="008070EB">
              <w:t xml:space="preserve"> </w:t>
            </w:r>
            <w:r w:rsidRPr="008070EB">
              <w:t>수</w:t>
            </w:r>
          </w:p>
        </w:tc>
      </w:tr>
      <w:tr w:rsidR="00E554A3" w:rsidRPr="008070EB" w14:paraId="4FF54A95" w14:textId="77777777">
        <w:tc>
          <w:tcPr>
            <w:tcW w:w="2074" w:type="dxa"/>
          </w:tcPr>
          <w:p w14:paraId="7BA116DC" w14:textId="77777777" w:rsidR="00E554A3" w:rsidRPr="008070EB" w:rsidRDefault="00000000">
            <w:r w:rsidRPr="008070EB">
              <w:t>Ren et al. [7]</w:t>
            </w:r>
          </w:p>
        </w:tc>
        <w:tc>
          <w:tcPr>
            <w:tcW w:w="2074" w:type="dxa"/>
          </w:tcPr>
          <w:p w14:paraId="6DF6F406" w14:textId="77777777" w:rsidR="00E554A3" w:rsidRPr="008070EB" w:rsidRDefault="00000000">
            <w:r w:rsidRPr="008070EB">
              <w:t>Faster R-CNN</w:t>
            </w:r>
          </w:p>
        </w:tc>
        <w:tc>
          <w:tcPr>
            <w:tcW w:w="2074" w:type="dxa"/>
          </w:tcPr>
          <w:p w14:paraId="35FC7EFE" w14:textId="77777777" w:rsidR="00E554A3" w:rsidRPr="008070EB" w:rsidRDefault="00000000">
            <w:proofErr w:type="spellStart"/>
            <w:r w:rsidRPr="008070EB">
              <w:t>강철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Pr="008070EB" w:rsidRDefault="00000000">
            <w:r w:rsidRPr="008070EB">
              <w:t>87.3%</w:t>
            </w:r>
          </w:p>
        </w:tc>
        <w:tc>
          <w:tcPr>
            <w:tcW w:w="2074" w:type="dxa"/>
          </w:tcPr>
          <w:p w14:paraId="5A998E4F" w14:textId="77777777" w:rsidR="00E554A3" w:rsidRPr="008070EB" w:rsidRDefault="00000000">
            <w:r w:rsidRPr="008070EB">
              <w:t>1,800</w:t>
            </w:r>
            <w:r w:rsidRPr="008070EB">
              <w:t>장</w:t>
            </w:r>
          </w:p>
        </w:tc>
      </w:tr>
      <w:tr w:rsidR="00E554A3" w:rsidRPr="008070EB" w14:paraId="58299410" w14:textId="77777777">
        <w:tc>
          <w:tcPr>
            <w:tcW w:w="2074" w:type="dxa"/>
          </w:tcPr>
          <w:p w14:paraId="103B26D3" w14:textId="77777777" w:rsidR="00E554A3" w:rsidRPr="008070EB" w:rsidRDefault="00000000">
            <w:r w:rsidRPr="008070EB"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Pr="008070EB" w:rsidRDefault="00000000">
            <w:r w:rsidRPr="008070EB">
              <w:t>ResNet-50</w:t>
            </w:r>
          </w:p>
        </w:tc>
        <w:tc>
          <w:tcPr>
            <w:tcW w:w="2074" w:type="dxa"/>
          </w:tcPr>
          <w:p w14:paraId="52EA573E" w14:textId="77777777" w:rsidR="00E554A3" w:rsidRPr="008070EB" w:rsidRDefault="00000000">
            <w:proofErr w:type="spellStart"/>
            <w:r w:rsidRPr="008070EB">
              <w:t>용접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Pr="008070EB" w:rsidRDefault="00000000">
            <w:r w:rsidRPr="008070EB">
              <w:t>92.1%</w:t>
            </w:r>
          </w:p>
        </w:tc>
        <w:tc>
          <w:tcPr>
            <w:tcW w:w="2074" w:type="dxa"/>
          </w:tcPr>
          <w:p w14:paraId="4499B7B6" w14:textId="77777777" w:rsidR="00E554A3" w:rsidRPr="008070EB" w:rsidRDefault="00000000">
            <w:r w:rsidRPr="008070EB">
              <w:t>3,500</w:t>
            </w:r>
            <w:r w:rsidRPr="008070EB">
              <w:t>장</w:t>
            </w:r>
          </w:p>
        </w:tc>
      </w:tr>
      <w:tr w:rsidR="00E554A3" w:rsidRPr="008070EB" w14:paraId="6A40683D" w14:textId="77777777">
        <w:tc>
          <w:tcPr>
            <w:tcW w:w="2074" w:type="dxa"/>
          </w:tcPr>
          <w:p w14:paraId="4E221D93" w14:textId="77777777" w:rsidR="00E554A3" w:rsidRPr="008070EB" w:rsidRDefault="00000000">
            <w:r w:rsidRPr="008070EB">
              <w:t>Lin et al. [9]</w:t>
            </w:r>
          </w:p>
        </w:tc>
        <w:tc>
          <w:tcPr>
            <w:tcW w:w="2074" w:type="dxa"/>
          </w:tcPr>
          <w:p w14:paraId="0DD58299" w14:textId="77777777" w:rsidR="00E554A3" w:rsidRPr="008070EB" w:rsidRDefault="00000000">
            <w:r w:rsidRPr="008070EB">
              <w:t>YOLOv3</w:t>
            </w:r>
          </w:p>
        </w:tc>
        <w:tc>
          <w:tcPr>
            <w:tcW w:w="2074" w:type="dxa"/>
          </w:tcPr>
          <w:p w14:paraId="52FFD42A" w14:textId="77777777" w:rsidR="00E554A3" w:rsidRPr="008070EB" w:rsidRDefault="00000000">
            <w:r w:rsidRPr="008070EB">
              <w:t xml:space="preserve">PCB </w:t>
            </w:r>
            <w:proofErr w:type="spellStart"/>
            <w:r w:rsidRPr="008070EB"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Pr="008070EB" w:rsidRDefault="00000000">
            <w:r w:rsidRPr="008070EB">
              <w:t>89.7%</w:t>
            </w:r>
          </w:p>
        </w:tc>
        <w:tc>
          <w:tcPr>
            <w:tcW w:w="2074" w:type="dxa"/>
          </w:tcPr>
          <w:p w14:paraId="7F5490B5" w14:textId="77777777" w:rsidR="00E554A3" w:rsidRPr="008070EB" w:rsidRDefault="00000000">
            <w:r w:rsidRPr="008070EB">
              <w:t>2,100</w:t>
            </w:r>
            <w:r w:rsidRPr="008070EB">
              <w:t>장</w:t>
            </w:r>
          </w:p>
        </w:tc>
      </w:tr>
      <w:tr w:rsidR="00E554A3" w:rsidRPr="008070EB" w14:paraId="4804B743" w14:textId="77777777">
        <w:tc>
          <w:tcPr>
            <w:tcW w:w="2074" w:type="dxa"/>
          </w:tcPr>
          <w:p w14:paraId="43EBC8FF" w14:textId="77777777" w:rsidR="00E554A3" w:rsidRPr="008070EB" w:rsidRDefault="00000000">
            <w:r w:rsidRPr="008070EB"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Pr="008070EB" w:rsidRDefault="00000000">
            <w:proofErr w:type="spellStart"/>
            <w:r w:rsidRPr="008070EB"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Pr="008070EB" w:rsidRDefault="00000000">
            <w:proofErr w:type="spellStart"/>
            <w:r w:rsidRPr="008070EB">
              <w:t>자동차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Pr="008070EB" w:rsidRDefault="00000000">
            <w:r w:rsidRPr="008070EB">
              <w:t>85.4%</w:t>
            </w:r>
          </w:p>
        </w:tc>
        <w:tc>
          <w:tcPr>
            <w:tcW w:w="2074" w:type="dxa"/>
          </w:tcPr>
          <w:p w14:paraId="399C9B75" w14:textId="77777777" w:rsidR="00E554A3" w:rsidRPr="008070EB" w:rsidRDefault="00000000">
            <w:r w:rsidRPr="008070EB">
              <w:t>1,200</w:t>
            </w:r>
            <w:r w:rsidRPr="008070EB">
              <w:t>장</w:t>
            </w:r>
          </w:p>
        </w:tc>
      </w:tr>
    </w:tbl>
    <w:p w14:paraId="77F7646C" w14:textId="77777777" w:rsidR="00E554A3" w:rsidRPr="008070EB" w:rsidRDefault="00000000">
      <w:proofErr w:type="spellStart"/>
      <w:r w:rsidRPr="008070EB">
        <w:t>공통</w:t>
      </w:r>
      <w:proofErr w:type="spellEnd"/>
      <w:r w:rsidRPr="008070EB">
        <w:t xml:space="preserve"> </w:t>
      </w:r>
      <w:proofErr w:type="spellStart"/>
      <w:r w:rsidRPr="008070EB">
        <w:t>한계</w:t>
      </w:r>
      <w:proofErr w:type="spellEnd"/>
      <w:r w:rsidRPr="008070EB">
        <w:t>:</w:t>
      </w:r>
    </w:p>
    <w:p w14:paraId="68D470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대량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최소</w:t>
      </w:r>
      <w:r w:rsidRPr="008070EB">
        <w:rPr>
          <w:lang w:eastAsia="ko-KR"/>
        </w:rPr>
        <w:t xml:space="preserve"> 1,000-5,000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38E6325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특정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</w:t>
      </w:r>
      <w:r w:rsidRPr="008070EB">
        <w:rPr>
          <w:lang w:eastAsia="ko-KR"/>
        </w:rPr>
        <w:t>/</w:t>
      </w:r>
      <w:r w:rsidRPr="008070EB">
        <w:rPr>
          <w:lang w:eastAsia="ko-KR"/>
        </w:rPr>
        <w:t>제조사에만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작동</w:t>
      </w:r>
    </w:p>
    <w:p w14:paraId="7225F5B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복잡성</w:t>
      </w:r>
      <w:r w:rsidRPr="008070EB">
        <w:rPr>
          <w:lang w:eastAsia="ko-KR"/>
        </w:rPr>
        <w:t xml:space="preserve">: GPU </w:t>
      </w:r>
      <w:r w:rsidRPr="008070EB">
        <w:rPr>
          <w:lang w:eastAsia="ko-KR"/>
        </w:rPr>
        <w:t>서버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354F691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코드</w:t>
      </w:r>
      <w:r w:rsidRPr="008070EB">
        <w:rPr>
          <w:lang w:eastAsia="ko-KR"/>
        </w:rPr>
        <w:t>/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비공개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어려움</w:t>
      </w:r>
    </w:p>
    <w:p w14:paraId="427F261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도전</w:t>
      </w:r>
    </w:p>
    <w:p w14:paraId="22E61E6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연구들은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해결을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시도했으나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여전히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한계가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존재한다</w:t>
      </w:r>
      <w:r w:rsidRPr="008070EB">
        <w:rPr>
          <w:lang w:eastAsia="ko-KR"/>
        </w:rPr>
        <w:t>:</w:t>
      </w:r>
    </w:p>
    <w:p w14:paraId="7129E0A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기법</w:t>
      </w:r>
      <w:r w:rsidRPr="008070EB">
        <w:rPr>
          <w:lang w:eastAsia="ko-KR"/>
        </w:rPr>
        <w:t xml:space="preserve"> [11-12]:</w:t>
      </w:r>
    </w:p>
    <w:p w14:paraId="6E9D96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회전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뒤집기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색상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</w:p>
    <w:p w14:paraId="2E9FDEF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>: 5-10%p</w:t>
      </w:r>
    </w:p>
    <w:p w14:paraId="463857D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새로운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</w:t>
      </w:r>
    </w:p>
    <w:p w14:paraId="7A8F4F0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합성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생성</w:t>
      </w:r>
      <w:r w:rsidRPr="008070EB">
        <w:rPr>
          <w:lang w:eastAsia="ko-KR"/>
        </w:rPr>
        <w:t xml:space="preserve"> [13]:</w:t>
      </w:r>
    </w:p>
    <w:p w14:paraId="66D719D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GAN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생성</w:t>
      </w:r>
    </w:p>
    <w:p w14:paraId="6507B27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저하</w:t>
      </w:r>
    </w:p>
    <w:p w14:paraId="735632C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Few-shot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[14]:</w:t>
      </w:r>
    </w:p>
    <w:p w14:paraId="4CE6FB4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메타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학습으로</w:t>
      </w:r>
      <w:r w:rsidRPr="008070EB">
        <w:rPr>
          <w:lang w:eastAsia="ko-KR"/>
        </w:rPr>
        <w:t xml:space="preserve"> 5-10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</w:p>
    <w:p w14:paraId="544367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60-70%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실용화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어려움</w:t>
      </w:r>
    </w:p>
    <w:p w14:paraId="38F7D13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따라서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수백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 90%+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부재</w:t>
      </w:r>
    </w:p>
    <w:p w14:paraId="1621C8BB" w14:textId="77777777" w:rsidR="00E554A3" w:rsidRPr="008070EB" w:rsidRDefault="00000000">
      <w:pPr>
        <w:pStyle w:val="3"/>
      </w:pPr>
      <w:r w:rsidRPr="008070EB">
        <w:t xml:space="preserve">B. </w:t>
      </w:r>
      <w:proofErr w:type="spellStart"/>
      <w:r w:rsidRPr="008070EB">
        <w:t>전이학습</w:t>
      </w:r>
      <w:proofErr w:type="spellEnd"/>
      <w:r w:rsidRPr="008070EB">
        <w:t xml:space="preserve"> (Transfer Learning)</w:t>
      </w:r>
    </w:p>
    <w:p w14:paraId="291E65AF" w14:textId="77777777" w:rsidR="00E554A3" w:rsidRPr="008070EB" w:rsidRDefault="00000000">
      <w:r w:rsidRPr="008070EB">
        <w:t xml:space="preserve">1. </w:t>
      </w:r>
      <w:proofErr w:type="spellStart"/>
      <w:r w:rsidRPr="008070EB">
        <w:t>기본</w:t>
      </w:r>
      <w:proofErr w:type="spellEnd"/>
      <w:r w:rsidRPr="008070EB">
        <w:t xml:space="preserve"> </w:t>
      </w:r>
      <w:proofErr w:type="spellStart"/>
      <w:r w:rsidRPr="008070EB">
        <w:t>개념</w:t>
      </w:r>
      <w:proofErr w:type="spellEnd"/>
      <w:r w:rsidRPr="008070EB">
        <w:t xml:space="preserve"> </w:t>
      </w:r>
      <w:r w:rsidRPr="008070EB">
        <w:t>및</w:t>
      </w:r>
      <w:r w:rsidRPr="008070EB">
        <w:t xml:space="preserve"> </w:t>
      </w:r>
      <w:proofErr w:type="spellStart"/>
      <w:r w:rsidRPr="008070EB">
        <w:t>발전</w:t>
      </w:r>
      <w:proofErr w:type="spellEnd"/>
    </w:p>
    <w:p w14:paraId="0E2FA37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소스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>(source domain)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지식을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>(target domain)</w:t>
      </w:r>
      <w:r w:rsidRPr="008070EB">
        <w:rPr>
          <w:lang w:eastAsia="ko-KR"/>
        </w:rPr>
        <w:t>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기법이다</w:t>
      </w:r>
      <w:r w:rsidRPr="008070EB">
        <w:rPr>
          <w:lang w:eastAsia="ko-KR"/>
        </w:rPr>
        <w:t xml:space="preserve"> [15].</w:t>
      </w:r>
    </w:p>
    <w:p w14:paraId="549E2115" w14:textId="77777777" w:rsidR="00E554A3" w:rsidRPr="008070EB" w:rsidRDefault="00000000">
      <w:proofErr w:type="spellStart"/>
      <w:r w:rsidRPr="008070EB">
        <w:t>수학적</w:t>
      </w:r>
      <w:proofErr w:type="spellEnd"/>
      <w:r w:rsidRPr="008070EB">
        <w:t xml:space="preserve"> </w:t>
      </w:r>
      <w:proofErr w:type="spellStart"/>
      <w:r w:rsidRPr="008070EB">
        <w:t>정의</w:t>
      </w:r>
      <w:proofErr w:type="spellEnd"/>
      <w:r w:rsidRPr="008070EB">
        <w:t>:</w:t>
      </w:r>
    </w:p>
    <w:p w14:paraId="51680635" w14:textId="77777777" w:rsidR="00E554A3" w:rsidRPr="008070EB" w:rsidRDefault="00000000">
      <w:proofErr w:type="spellStart"/>
      <w:r w:rsidRPr="008070EB">
        <w:t>소스</w:t>
      </w:r>
      <w:proofErr w:type="spellEnd"/>
      <w:r w:rsidRPr="008070EB">
        <w:t xml:space="preserve"> </w:t>
      </w:r>
      <w:proofErr w:type="spellStart"/>
      <w:r w:rsidRPr="008070EB">
        <w:t>도메인</w:t>
      </w:r>
      <w:proofErr w:type="spellEnd"/>
      <w:r w:rsidRPr="008070EB">
        <w:t>: $D_S = \{X_S, P(X_S), Y_S, P(Y_S)\}$</w:t>
      </w:r>
    </w:p>
    <w:p w14:paraId="1EC30875" w14:textId="77777777" w:rsidR="00E554A3" w:rsidRPr="008070EB" w:rsidRDefault="00000000">
      <w:proofErr w:type="spellStart"/>
      <w:r w:rsidRPr="008070EB">
        <w:t>타겟</w:t>
      </w:r>
      <w:proofErr w:type="spellEnd"/>
      <w:r w:rsidRPr="008070EB">
        <w:t xml:space="preserve"> </w:t>
      </w:r>
      <w:proofErr w:type="spellStart"/>
      <w:r w:rsidRPr="008070EB">
        <w:t>도메인</w:t>
      </w:r>
      <w:proofErr w:type="spellEnd"/>
      <w:r w:rsidRPr="008070EB">
        <w:t>: $D_T = \{X_T, P(X_T), Y_T, P(Y_T)\}$</w:t>
      </w:r>
    </w:p>
    <w:p w14:paraId="3B2824E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목표</w:t>
      </w:r>
      <w:r w:rsidRPr="008070EB">
        <w:rPr>
          <w:lang w:eastAsia="ko-KR"/>
        </w:rPr>
        <w:t>: $D_S$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학습한</w:t>
      </w:r>
      <w:r w:rsidRPr="008070EB">
        <w:rPr>
          <w:lang w:eastAsia="ko-KR"/>
        </w:rPr>
        <w:t xml:space="preserve"> $</w:t>
      </w:r>
      <w:proofErr w:type="spellStart"/>
      <w:r w:rsidRPr="008070EB">
        <w:rPr>
          <w:lang w:eastAsia="ko-KR"/>
        </w:rPr>
        <w:t>f_S</w:t>
      </w:r>
      <w:proofErr w:type="spellEnd"/>
      <w:r w:rsidRPr="008070EB">
        <w:rPr>
          <w:lang w:eastAsia="ko-KR"/>
        </w:rPr>
        <w:t>$</w:t>
      </w:r>
      <w:proofErr w:type="spellStart"/>
      <w:r w:rsidRPr="008070EB">
        <w:rPr>
          <w:lang w:eastAsia="ko-KR"/>
        </w:rPr>
        <w:t>를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활용하여</w:t>
      </w:r>
      <w:r w:rsidRPr="008070EB">
        <w:rPr>
          <w:lang w:eastAsia="ko-KR"/>
        </w:rPr>
        <w:t xml:space="preserve"> $D_T$</w:t>
      </w:r>
      <w:r w:rsidRPr="008070EB">
        <w:rPr>
          <w:lang w:eastAsia="ko-KR"/>
        </w:rPr>
        <w:t>에서의</w:t>
      </w:r>
      <w:r w:rsidRPr="008070EB">
        <w:rPr>
          <w:lang w:eastAsia="ko-KR"/>
        </w:rPr>
        <w:t xml:space="preserve"> $</w:t>
      </w:r>
      <w:proofErr w:type="spellStart"/>
      <w:r w:rsidRPr="008070EB">
        <w:rPr>
          <w:lang w:eastAsia="ko-KR"/>
        </w:rPr>
        <w:t>f_T</w:t>
      </w:r>
      <w:proofErr w:type="spellEnd"/>
      <w:r w:rsidRPr="008070EB">
        <w:rPr>
          <w:lang w:eastAsia="ko-KR"/>
        </w:rPr>
        <w:t xml:space="preserve">$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0E1BA4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조건</w:t>
      </w:r>
      <w:r w:rsidRPr="008070EB">
        <w:rPr>
          <w:lang w:eastAsia="ko-KR"/>
        </w:rPr>
        <w:t>: $X_S \</w:t>
      </w:r>
      <w:proofErr w:type="spellStart"/>
      <w:r w:rsidRPr="008070EB">
        <w:rPr>
          <w:lang w:eastAsia="ko-KR"/>
        </w:rPr>
        <w:t>neq</w:t>
      </w:r>
      <w:proofErr w:type="spellEnd"/>
      <w:r w:rsidRPr="008070EB">
        <w:rPr>
          <w:lang w:eastAsia="ko-KR"/>
        </w:rPr>
        <w:t xml:space="preserve"> X_T$ </w:t>
      </w:r>
      <w:r w:rsidRPr="008070EB">
        <w:rPr>
          <w:lang w:eastAsia="ko-KR"/>
        </w:rPr>
        <w:t>또는</w:t>
      </w:r>
      <w:r w:rsidRPr="008070EB">
        <w:rPr>
          <w:lang w:eastAsia="ko-KR"/>
        </w:rPr>
        <w:t xml:space="preserve"> $P(X_S) \</w:t>
      </w:r>
      <w:proofErr w:type="spellStart"/>
      <w:r w:rsidRPr="008070EB">
        <w:rPr>
          <w:lang w:eastAsia="ko-KR"/>
        </w:rPr>
        <w:t>neq</w:t>
      </w:r>
      <w:proofErr w:type="spellEnd"/>
      <w:r w:rsidRPr="008070EB">
        <w:rPr>
          <w:lang w:eastAsia="ko-KR"/>
        </w:rPr>
        <w:t xml:space="preserve"> P(X_T)$</w:t>
      </w:r>
    </w:p>
    <w:p w14:paraId="557B12A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>:</w:t>
      </w:r>
    </w:p>
    <w:p w14:paraId="6D86C9E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Feature Extraction (2012-2014) [16]:</w:t>
      </w:r>
    </w:p>
    <w:p w14:paraId="66FDC40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사전학습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고정된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추출기로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사용</w:t>
      </w:r>
    </w:p>
    <w:p w14:paraId="3056BB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분류기만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재학습</w:t>
      </w:r>
      <w:proofErr w:type="spellEnd"/>
    </w:p>
    <w:p w14:paraId="0A5D5D7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</w:t>
      </w:r>
    </w:p>
    <w:p w14:paraId="3AD81AF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Fine-tuning (2014-2018) [17]:</w:t>
      </w:r>
    </w:p>
    <w:p w14:paraId="0F8F43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또는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레이어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미세조정</w:t>
      </w:r>
    </w:p>
    <w:p w14:paraId="060C5B50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학습률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차별화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하위층</w:t>
      </w:r>
      <w:proofErr w:type="spellEnd"/>
      <w:r w:rsidRPr="008070EB">
        <w:rPr>
          <w:lang w:eastAsia="ko-KR"/>
        </w:rPr>
        <w:t>(</w:t>
      </w:r>
      <w:r w:rsidRPr="008070EB">
        <w:rPr>
          <w:lang w:eastAsia="ko-KR"/>
        </w:rPr>
        <w:t>낮음</w:t>
      </w:r>
      <w:r w:rsidRPr="008070EB">
        <w:rPr>
          <w:lang w:eastAsia="ko-KR"/>
        </w:rPr>
        <w:t>)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상위층</w:t>
      </w:r>
      <w:proofErr w:type="spellEnd"/>
      <w:r w:rsidRPr="008070EB">
        <w:rPr>
          <w:lang w:eastAsia="ko-KR"/>
        </w:rPr>
        <w:t>(</w:t>
      </w:r>
      <w:r w:rsidRPr="008070EB">
        <w:rPr>
          <w:lang w:eastAsia="ko-KR"/>
        </w:rPr>
        <w:t>높음</w:t>
      </w:r>
      <w:r w:rsidRPr="008070EB">
        <w:rPr>
          <w:lang w:eastAsia="ko-KR"/>
        </w:rPr>
        <w:t>)</w:t>
      </w:r>
      <w:r w:rsidRPr="008070EB">
        <w:rPr>
          <w:lang w:eastAsia="ko-KR"/>
        </w:rPr>
        <w:t>으로</w:t>
      </w:r>
    </w:p>
    <w:p w14:paraId="2317BCC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크게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현재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</w:t>
      </w:r>
    </w:p>
    <w:p w14:paraId="60B1879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Progressive Transfer (2018-</w:t>
      </w:r>
      <w:r w:rsidRPr="008070EB">
        <w:rPr>
          <w:lang w:eastAsia="ko-KR"/>
        </w:rPr>
        <w:t>현재</w:t>
      </w:r>
      <w:r w:rsidRPr="008070EB">
        <w:rPr>
          <w:lang w:eastAsia="ko-KR"/>
        </w:rPr>
        <w:t>) [18]:</w:t>
      </w:r>
    </w:p>
    <w:p w14:paraId="15AB844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순차적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(A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B, C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이어지는</w:t>
      </w:r>
      <w:r w:rsidRPr="008070EB">
        <w:rPr>
          <w:lang w:eastAsia="ko-KR"/>
        </w:rPr>
        <w:t>)</w:t>
      </w:r>
    </w:p>
    <w:p w14:paraId="6FFE31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</w:p>
    <w:p w14:paraId="05C913B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최고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0E05F4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사례</w:t>
      </w:r>
    </w:p>
    <w:p w14:paraId="157CD6C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활발히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:</w:t>
      </w:r>
    </w:p>
    <w:p w14:paraId="71474F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ImageNet </w:t>
      </w:r>
      <w:r w:rsidRPr="008070EB">
        <w:rPr>
          <w:lang w:eastAsia="ko-KR"/>
        </w:rPr>
        <w:t>사전학습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</w:t>
      </w:r>
      <w:r w:rsidRPr="008070EB">
        <w:rPr>
          <w:lang w:eastAsia="ko-KR"/>
        </w:rPr>
        <w:t xml:space="preserve"> [19-21]:</w:t>
      </w:r>
    </w:p>
    <w:p w14:paraId="57BC14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일반적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파이프라인</w:t>
      </w:r>
      <w:r w:rsidRPr="008070EB">
        <w:rPr>
          <w:lang w:eastAsia="ko-KR"/>
        </w:rPr>
        <w:t>:</w:t>
      </w:r>
    </w:p>
    <w:p w14:paraId="655BEC3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ImageNet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미세조정</w:t>
      </w:r>
      <w:r w:rsidRPr="008070EB">
        <w:rPr>
          <w:lang w:eastAsia="ko-KR"/>
        </w:rPr>
        <w:t>(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>)</w:t>
      </w:r>
    </w:p>
    <w:p w14:paraId="128181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범용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</w:p>
    <w:p w14:paraId="0D3F9FD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단점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</w:t>
      </w:r>
      <w:r w:rsidRPr="008070EB">
        <w:rPr>
          <w:lang w:eastAsia="ko-KR"/>
        </w:rPr>
        <w:t xml:space="preserve"> (5-15%p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>)</w:t>
      </w:r>
    </w:p>
    <w:p w14:paraId="5CE4D59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 (Domain Adaptation) [22]:</w:t>
      </w:r>
    </w:p>
    <w:p w14:paraId="51E23EA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Adversarial </w:t>
      </w:r>
      <w:r w:rsidRPr="008070EB">
        <w:rPr>
          <w:lang w:eastAsia="ko-KR"/>
        </w:rPr>
        <w:t>학습으로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</w:p>
    <w:p w14:paraId="6F8A1C6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>: 8-12%p</w:t>
      </w:r>
    </w:p>
    <w:p w14:paraId="20707AC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불안정성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복잡도</w:t>
      </w:r>
    </w:p>
    <w:p w14:paraId="1623ED2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[23]:</w:t>
      </w:r>
    </w:p>
    <w:p w14:paraId="7B4DD37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의료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특정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질병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진단</w:t>
      </w:r>
    </w:p>
    <w:p w14:paraId="73B6AE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>: 10-18%p (</w:t>
      </w:r>
      <w:r w:rsidRPr="008070EB">
        <w:rPr>
          <w:lang w:eastAsia="ko-KR"/>
        </w:rPr>
        <w:t>유사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>)</w:t>
      </w:r>
    </w:p>
    <w:p w14:paraId="425C292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연구와의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연결</w:t>
      </w:r>
      <w:r w:rsidRPr="008070EB">
        <w:rPr>
          <w:lang w:eastAsia="ko-KR"/>
        </w:rPr>
        <w:t xml:space="preserve">: X-ray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DPF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아이디어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착안</w:t>
      </w:r>
    </w:p>
    <w:p w14:paraId="64A4097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다단계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</w:t>
      </w:r>
    </w:p>
    <w:p w14:paraId="040D33C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연구들은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우수성을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이론적</w:t>
      </w:r>
      <w:r w:rsidRPr="008070EB">
        <w:rPr>
          <w:lang w:eastAsia="ko-KR"/>
        </w:rPr>
        <w:t>·</w:t>
      </w:r>
      <w:r w:rsidRPr="008070EB">
        <w:rPr>
          <w:lang w:eastAsia="ko-KR"/>
        </w:rPr>
        <w:t>실증적으로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:</w:t>
      </w:r>
    </w:p>
    <w:p w14:paraId="0988A06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Yosinski et al. (2014) [24]:</w:t>
      </w:r>
    </w:p>
    <w:p w14:paraId="597D747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레이어별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3CE9E12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발견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하위층</w:t>
      </w:r>
      <w:proofErr w:type="spellEnd"/>
      <w:r w:rsidRPr="008070EB">
        <w:rPr>
          <w:lang w:eastAsia="ko-KR"/>
        </w:rPr>
        <w:t>(</w:t>
      </w:r>
      <w:r w:rsidRPr="008070EB">
        <w:rPr>
          <w:lang w:eastAsia="ko-KR"/>
        </w:rPr>
        <w:t>일반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proofErr w:type="spellStart"/>
      <w:r w:rsidRPr="008070EB">
        <w:rPr>
          <w:lang w:eastAsia="ko-KR"/>
        </w:rPr>
        <w:t>상위층</w:t>
      </w:r>
      <w:proofErr w:type="spellEnd"/>
      <w:r w:rsidRPr="008070EB">
        <w:rPr>
          <w:lang w:eastAsia="ko-KR"/>
        </w:rPr>
        <w:t>(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>)</w:t>
      </w:r>
    </w:p>
    <w:p w14:paraId="736F92E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함의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단계적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레이어별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1A635374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Kornblith</w:t>
      </w:r>
      <w:proofErr w:type="spellEnd"/>
      <w:r w:rsidRPr="008070EB">
        <w:rPr>
          <w:lang w:eastAsia="ko-KR"/>
        </w:rPr>
        <w:t xml:space="preserve"> et al. (2019) [25]:</w:t>
      </w:r>
    </w:p>
    <w:p w14:paraId="6F85512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16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>, 12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대규모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</w:p>
    <w:p w14:paraId="6886E7A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발견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유사성</w:t>
      </w:r>
      <w:r w:rsidRPr="008070EB">
        <w:rPr>
          <w:lang w:eastAsia="ko-KR"/>
        </w:rPr>
        <w:t xml:space="preserve"> ∝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</w:p>
    <w:p w14:paraId="1A7120F9" w14:textId="77777777" w:rsidR="00E554A3" w:rsidRPr="008070EB" w:rsidRDefault="00000000">
      <w:r w:rsidRPr="008070EB">
        <w:t>$$ \text{Transfer Gain} = f(\text{similarity}(D_S, D_T), \text{model\_capacity}) $$</w:t>
      </w:r>
    </w:p>
    <w:p w14:paraId="010AB240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Neyshabur</w:t>
      </w:r>
      <w:proofErr w:type="spellEnd"/>
      <w:r w:rsidRPr="008070EB">
        <w:rPr>
          <w:lang w:eastAsia="ko-KR"/>
        </w:rPr>
        <w:t xml:space="preserve"> et al. (2020) [26]:</w:t>
      </w:r>
    </w:p>
    <w:p w14:paraId="1264E0C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4310B7A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발견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7362097F" w14:textId="77777777" w:rsidR="00E554A3" w:rsidRPr="008070EB" w:rsidRDefault="00000000">
      <w:proofErr w:type="spellStart"/>
      <w:r w:rsidRPr="008070EB">
        <w:t>수식</w:t>
      </w:r>
      <w:proofErr w:type="spellEnd"/>
      <w:r w:rsidRPr="008070EB">
        <w:t>: $$ \epsilon(A \to C) &gt; \epsilon(A \to B) + \epsilon(B \to C) $$ (</w:t>
      </w:r>
      <w:proofErr w:type="spellStart"/>
      <w:r w:rsidRPr="008070EB">
        <w:t>직접</w:t>
      </w:r>
      <w:proofErr w:type="spellEnd"/>
      <w:r w:rsidRPr="008070EB">
        <w:t xml:space="preserve"> vs 2</w:t>
      </w:r>
      <w:r w:rsidRPr="008070EB">
        <w:t>단계</w:t>
      </w:r>
      <w:r w:rsidRPr="008070EB">
        <w:t>)</w:t>
      </w:r>
    </w:p>
    <w:p w14:paraId="1313397C" w14:textId="77777777" w:rsidR="00E554A3" w:rsidRPr="008070EB" w:rsidRDefault="00000000">
      <w:r w:rsidRPr="008070EB">
        <w:t>본</w:t>
      </w:r>
      <w:r w:rsidRPr="008070EB">
        <w:t xml:space="preserve"> </w:t>
      </w:r>
      <w:proofErr w:type="spellStart"/>
      <w:r w:rsidRPr="008070EB">
        <w:t>연구의</w:t>
      </w:r>
      <w:proofErr w:type="spellEnd"/>
      <w:r w:rsidRPr="008070EB">
        <w:t xml:space="preserve"> </w:t>
      </w:r>
      <w:proofErr w:type="spellStart"/>
      <w:r w:rsidRPr="008070EB">
        <w:t>차별성</w:t>
      </w:r>
      <w:proofErr w:type="spellEnd"/>
      <w:r w:rsidRPr="008070EB">
        <w:t>:</w:t>
      </w:r>
    </w:p>
    <w:p w14:paraId="639116B2" w14:textId="77777777" w:rsidR="00E554A3" w:rsidRPr="008070EB" w:rsidRDefault="00000000">
      <w:proofErr w:type="spellStart"/>
      <w:r w:rsidRPr="008070EB">
        <w:t>기존</w:t>
      </w:r>
      <w:proofErr w:type="spellEnd"/>
      <w:r w:rsidRPr="008070EB">
        <w:t xml:space="preserve">: </w:t>
      </w:r>
      <w:proofErr w:type="spellStart"/>
      <w:r w:rsidRPr="008070EB">
        <w:t>이론적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 xml:space="preserve"> </w:t>
      </w:r>
      <w:proofErr w:type="spellStart"/>
      <w:r w:rsidRPr="008070EB">
        <w:t>또는</w:t>
      </w:r>
      <w:proofErr w:type="spellEnd"/>
      <w:r w:rsidRPr="008070EB">
        <w:t xml:space="preserve"> </w:t>
      </w:r>
      <w:proofErr w:type="spellStart"/>
      <w:r w:rsidRPr="008070EB">
        <w:t>대규모</w:t>
      </w:r>
      <w:proofErr w:type="spellEnd"/>
      <w:r w:rsidRPr="008070EB">
        <w:t xml:space="preserve"> </w:t>
      </w:r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실험</w:t>
      </w:r>
      <w:proofErr w:type="spellEnd"/>
    </w:p>
    <w:p w14:paraId="5020A3E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데이터에서</w:t>
      </w:r>
      <w:r w:rsidRPr="008070EB">
        <w:rPr>
          <w:lang w:eastAsia="ko-KR"/>
        </w:rPr>
        <w:t xml:space="preserve"> 2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</w:p>
    <w:p w14:paraId="0F3C845A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C. YOLO </w:t>
      </w:r>
      <w:r w:rsidRPr="008070EB">
        <w:rPr>
          <w:lang w:eastAsia="ko-KR"/>
        </w:rPr>
        <w:t>계열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발전</w:t>
      </w:r>
    </w:p>
    <w:p w14:paraId="1FAE235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YOLO </w:t>
      </w:r>
      <w:r w:rsidRPr="008070EB">
        <w:rPr>
          <w:lang w:eastAsia="ko-KR"/>
        </w:rPr>
        <w:t>아키텍처의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진화</w:t>
      </w:r>
    </w:p>
    <w:p w14:paraId="768EDF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YOLO(You Only Look Once)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2016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 Redmon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제안한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지속적으로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발전해왔다</w:t>
      </w:r>
      <w:r w:rsidRPr="008070EB">
        <w:rPr>
          <w:lang w:eastAsia="ko-KR"/>
        </w:rPr>
        <w:t xml:space="preserve"> [27].</w:t>
      </w:r>
    </w:p>
    <w:p w14:paraId="6210E29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주요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버전별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36"/>
        <w:gridCol w:w="700"/>
        <w:gridCol w:w="1313"/>
        <w:gridCol w:w="1067"/>
        <w:gridCol w:w="1140"/>
      </w:tblGrid>
      <w:tr w:rsidR="00E554A3" w:rsidRPr="008070EB" w14:paraId="36E88652" w14:textId="77777777">
        <w:tc>
          <w:tcPr>
            <w:tcW w:w="2074" w:type="dxa"/>
          </w:tcPr>
          <w:p w14:paraId="3CD2DE61" w14:textId="77777777" w:rsidR="00E554A3" w:rsidRPr="008070EB" w:rsidRDefault="00000000">
            <w:proofErr w:type="spellStart"/>
            <w:r w:rsidRPr="008070EB"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Pr="008070EB" w:rsidRDefault="00000000">
            <w:proofErr w:type="spellStart"/>
            <w:r w:rsidRPr="008070EB"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Pr="008070EB" w:rsidRDefault="00000000">
            <w:proofErr w:type="spellStart"/>
            <w:r w:rsidRPr="008070EB">
              <w:t>핵심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Pr="008070EB" w:rsidRDefault="00000000">
            <w:r w:rsidRPr="008070EB">
              <w:t xml:space="preserve">ImageNet </w:t>
            </w:r>
            <w:proofErr w:type="spellStart"/>
            <w:r w:rsidRPr="008070EB"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Pr="008070EB" w:rsidRDefault="00000000">
            <w:proofErr w:type="spellStart"/>
            <w:r w:rsidRPr="008070EB">
              <w:t>속도</w:t>
            </w:r>
            <w:proofErr w:type="spellEnd"/>
            <w:r w:rsidRPr="008070EB">
              <w:t>(FPS)</w:t>
            </w:r>
          </w:p>
        </w:tc>
      </w:tr>
      <w:tr w:rsidR="00E554A3" w:rsidRPr="008070EB" w14:paraId="1C3004BA" w14:textId="77777777">
        <w:tc>
          <w:tcPr>
            <w:tcW w:w="2074" w:type="dxa"/>
          </w:tcPr>
          <w:p w14:paraId="1175C365" w14:textId="77777777" w:rsidR="00E554A3" w:rsidRPr="008070EB" w:rsidRDefault="00000000">
            <w:r w:rsidRPr="008070EB">
              <w:t>YOLOv1 [27]</w:t>
            </w:r>
          </w:p>
        </w:tc>
        <w:tc>
          <w:tcPr>
            <w:tcW w:w="2074" w:type="dxa"/>
          </w:tcPr>
          <w:p w14:paraId="6DD5B7BB" w14:textId="77777777" w:rsidR="00E554A3" w:rsidRPr="008070EB" w:rsidRDefault="00000000">
            <w:r w:rsidRPr="008070EB">
              <w:t>2016</w:t>
            </w:r>
          </w:p>
        </w:tc>
        <w:tc>
          <w:tcPr>
            <w:tcW w:w="2074" w:type="dxa"/>
          </w:tcPr>
          <w:p w14:paraId="3AF66A0F" w14:textId="77777777" w:rsidR="00E554A3" w:rsidRPr="008070EB" w:rsidRDefault="00000000">
            <w:pPr>
              <w:rPr>
                <w:lang w:eastAsia="ko-KR"/>
              </w:rPr>
            </w:pPr>
            <w:r w:rsidRPr="008070EB">
              <w:rPr>
                <w:lang w:eastAsia="ko-KR"/>
              </w:rPr>
              <w:t>단일</w:t>
            </w:r>
            <w:r w:rsidRPr="008070EB">
              <w:rPr>
                <w:lang w:eastAsia="ko-KR"/>
              </w:rPr>
              <w:t xml:space="preserve"> CNN, </w:t>
            </w:r>
            <w:r w:rsidRPr="008070EB">
              <w:rPr>
                <w:lang w:eastAsia="ko-KR"/>
              </w:rPr>
              <w:t>그리드</w:t>
            </w:r>
            <w:r w:rsidRPr="008070EB">
              <w:rPr>
                <w:lang w:eastAsia="ko-KR"/>
              </w:rPr>
              <w:t xml:space="preserve"> </w:t>
            </w:r>
            <w:r w:rsidRPr="008070EB"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Pr="008070EB" w:rsidRDefault="00000000">
            <w:r w:rsidRPr="008070EB">
              <w:t>63.4%</w:t>
            </w:r>
          </w:p>
        </w:tc>
        <w:tc>
          <w:tcPr>
            <w:tcW w:w="2074" w:type="dxa"/>
          </w:tcPr>
          <w:p w14:paraId="7A1F41E6" w14:textId="77777777" w:rsidR="00E554A3" w:rsidRPr="008070EB" w:rsidRDefault="00000000">
            <w:r w:rsidRPr="008070EB">
              <w:t>45</w:t>
            </w:r>
          </w:p>
        </w:tc>
      </w:tr>
      <w:tr w:rsidR="00E554A3" w:rsidRPr="008070EB" w14:paraId="433A510B" w14:textId="77777777">
        <w:tc>
          <w:tcPr>
            <w:tcW w:w="2074" w:type="dxa"/>
          </w:tcPr>
          <w:p w14:paraId="793203E5" w14:textId="77777777" w:rsidR="00E554A3" w:rsidRPr="008070EB" w:rsidRDefault="00000000">
            <w:r w:rsidRPr="008070EB">
              <w:t>YOLOv2 [28]</w:t>
            </w:r>
          </w:p>
        </w:tc>
        <w:tc>
          <w:tcPr>
            <w:tcW w:w="2074" w:type="dxa"/>
          </w:tcPr>
          <w:p w14:paraId="0ECC6E77" w14:textId="77777777" w:rsidR="00E554A3" w:rsidRPr="008070EB" w:rsidRDefault="00000000">
            <w:r w:rsidRPr="008070EB">
              <w:t>2017</w:t>
            </w:r>
          </w:p>
        </w:tc>
        <w:tc>
          <w:tcPr>
            <w:tcW w:w="2074" w:type="dxa"/>
          </w:tcPr>
          <w:p w14:paraId="53B691E3" w14:textId="77777777" w:rsidR="00E554A3" w:rsidRPr="008070EB" w:rsidRDefault="00000000">
            <w:r w:rsidRPr="008070EB"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Pr="008070EB" w:rsidRDefault="00000000">
            <w:r w:rsidRPr="008070EB">
              <w:t>78.6%</w:t>
            </w:r>
          </w:p>
        </w:tc>
        <w:tc>
          <w:tcPr>
            <w:tcW w:w="2074" w:type="dxa"/>
          </w:tcPr>
          <w:p w14:paraId="241E8E00" w14:textId="77777777" w:rsidR="00E554A3" w:rsidRPr="008070EB" w:rsidRDefault="00000000">
            <w:r w:rsidRPr="008070EB">
              <w:t>67</w:t>
            </w:r>
          </w:p>
        </w:tc>
      </w:tr>
      <w:tr w:rsidR="00E554A3" w:rsidRPr="008070EB" w14:paraId="0BC924D7" w14:textId="77777777">
        <w:tc>
          <w:tcPr>
            <w:tcW w:w="2074" w:type="dxa"/>
          </w:tcPr>
          <w:p w14:paraId="2F43F1EE" w14:textId="77777777" w:rsidR="00E554A3" w:rsidRPr="008070EB" w:rsidRDefault="00000000">
            <w:r w:rsidRPr="008070EB">
              <w:t>YOLOv3 [29]</w:t>
            </w:r>
          </w:p>
        </w:tc>
        <w:tc>
          <w:tcPr>
            <w:tcW w:w="2074" w:type="dxa"/>
          </w:tcPr>
          <w:p w14:paraId="5CA5169E" w14:textId="77777777" w:rsidR="00E554A3" w:rsidRPr="008070EB" w:rsidRDefault="00000000">
            <w:r w:rsidRPr="008070EB">
              <w:t>2018</w:t>
            </w:r>
          </w:p>
        </w:tc>
        <w:tc>
          <w:tcPr>
            <w:tcW w:w="2074" w:type="dxa"/>
          </w:tcPr>
          <w:p w14:paraId="44619F76" w14:textId="77777777" w:rsidR="00E554A3" w:rsidRPr="008070EB" w:rsidRDefault="00000000">
            <w:r w:rsidRPr="008070EB">
              <w:t>FPN, Multi-scale</w:t>
            </w:r>
          </w:p>
        </w:tc>
        <w:tc>
          <w:tcPr>
            <w:tcW w:w="2074" w:type="dxa"/>
          </w:tcPr>
          <w:p w14:paraId="702F5991" w14:textId="77777777" w:rsidR="00E554A3" w:rsidRPr="008070EB" w:rsidRDefault="00000000">
            <w:r w:rsidRPr="008070EB">
              <w:t>82.3%</w:t>
            </w:r>
          </w:p>
        </w:tc>
        <w:tc>
          <w:tcPr>
            <w:tcW w:w="2074" w:type="dxa"/>
          </w:tcPr>
          <w:p w14:paraId="638BF880" w14:textId="77777777" w:rsidR="00E554A3" w:rsidRPr="008070EB" w:rsidRDefault="00000000">
            <w:r w:rsidRPr="008070EB">
              <w:t>58</w:t>
            </w:r>
          </w:p>
        </w:tc>
      </w:tr>
      <w:tr w:rsidR="00E554A3" w:rsidRPr="008070EB" w14:paraId="36CDEA03" w14:textId="77777777">
        <w:tc>
          <w:tcPr>
            <w:tcW w:w="2074" w:type="dxa"/>
          </w:tcPr>
          <w:p w14:paraId="3E96F385" w14:textId="77777777" w:rsidR="00E554A3" w:rsidRPr="008070EB" w:rsidRDefault="00000000">
            <w:r w:rsidRPr="008070EB">
              <w:t>YOLOv4 [30]</w:t>
            </w:r>
          </w:p>
        </w:tc>
        <w:tc>
          <w:tcPr>
            <w:tcW w:w="2074" w:type="dxa"/>
          </w:tcPr>
          <w:p w14:paraId="4008FD9F" w14:textId="77777777" w:rsidR="00E554A3" w:rsidRPr="008070EB" w:rsidRDefault="00000000">
            <w:r w:rsidRPr="008070EB">
              <w:t>2020</w:t>
            </w:r>
          </w:p>
        </w:tc>
        <w:tc>
          <w:tcPr>
            <w:tcW w:w="2074" w:type="dxa"/>
          </w:tcPr>
          <w:p w14:paraId="33F6A177" w14:textId="77777777" w:rsidR="00E554A3" w:rsidRPr="008070EB" w:rsidRDefault="00000000">
            <w:proofErr w:type="spellStart"/>
            <w:r w:rsidRPr="008070EB">
              <w:t>CSPNet</w:t>
            </w:r>
            <w:proofErr w:type="spellEnd"/>
            <w:r w:rsidRPr="008070EB">
              <w:t>, Mish, Mosaic</w:t>
            </w:r>
          </w:p>
        </w:tc>
        <w:tc>
          <w:tcPr>
            <w:tcW w:w="2074" w:type="dxa"/>
          </w:tcPr>
          <w:p w14:paraId="179D30DE" w14:textId="77777777" w:rsidR="00E554A3" w:rsidRPr="008070EB" w:rsidRDefault="00000000">
            <w:r w:rsidRPr="008070EB">
              <w:t>85.7%</w:t>
            </w:r>
          </w:p>
        </w:tc>
        <w:tc>
          <w:tcPr>
            <w:tcW w:w="2074" w:type="dxa"/>
          </w:tcPr>
          <w:p w14:paraId="046877F0" w14:textId="77777777" w:rsidR="00E554A3" w:rsidRPr="008070EB" w:rsidRDefault="00000000">
            <w:r w:rsidRPr="008070EB">
              <w:t>62</w:t>
            </w:r>
          </w:p>
        </w:tc>
      </w:tr>
      <w:tr w:rsidR="00E554A3" w:rsidRPr="008070EB" w14:paraId="7C8E1ECD" w14:textId="77777777">
        <w:tc>
          <w:tcPr>
            <w:tcW w:w="2074" w:type="dxa"/>
          </w:tcPr>
          <w:p w14:paraId="149734EF" w14:textId="77777777" w:rsidR="00E554A3" w:rsidRPr="008070EB" w:rsidRDefault="00000000">
            <w:r w:rsidRPr="008070EB">
              <w:t>YOLOv5 [31]</w:t>
            </w:r>
          </w:p>
        </w:tc>
        <w:tc>
          <w:tcPr>
            <w:tcW w:w="2074" w:type="dxa"/>
          </w:tcPr>
          <w:p w14:paraId="07D65F03" w14:textId="77777777" w:rsidR="00E554A3" w:rsidRPr="008070EB" w:rsidRDefault="00000000">
            <w:r w:rsidRPr="008070EB">
              <w:t>2020</w:t>
            </w:r>
          </w:p>
        </w:tc>
        <w:tc>
          <w:tcPr>
            <w:tcW w:w="2074" w:type="dxa"/>
          </w:tcPr>
          <w:p w14:paraId="4607B3AE" w14:textId="77777777" w:rsidR="00E554A3" w:rsidRPr="008070EB" w:rsidRDefault="00000000">
            <w:proofErr w:type="spellStart"/>
            <w:r w:rsidRPr="008070EB">
              <w:t>AutoAnchor</w:t>
            </w:r>
            <w:proofErr w:type="spellEnd"/>
            <w:r w:rsidRPr="008070EB">
              <w:t>, Focus layer</w:t>
            </w:r>
          </w:p>
        </w:tc>
        <w:tc>
          <w:tcPr>
            <w:tcW w:w="2074" w:type="dxa"/>
          </w:tcPr>
          <w:p w14:paraId="3084FFE4" w14:textId="77777777" w:rsidR="00E554A3" w:rsidRPr="008070EB" w:rsidRDefault="00000000">
            <w:r w:rsidRPr="008070EB">
              <w:t>87.1%</w:t>
            </w:r>
          </w:p>
        </w:tc>
        <w:tc>
          <w:tcPr>
            <w:tcW w:w="2074" w:type="dxa"/>
          </w:tcPr>
          <w:p w14:paraId="795993F5" w14:textId="77777777" w:rsidR="00E554A3" w:rsidRPr="008070EB" w:rsidRDefault="00000000">
            <w:r w:rsidRPr="008070EB">
              <w:t>140</w:t>
            </w:r>
          </w:p>
        </w:tc>
      </w:tr>
      <w:tr w:rsidR="00E554A3" w:rsidRPr="008070EB" w14:paraId="66C17735" w14:textId="77777777">
        <w:tc>
          <w:tcPr>
            <w:tcW w:w="2074" w:type="dxa"/>
          </w:tcPr>
          <w:p w14:paraId="7340A7F7" w14:textId="77777777" w:rsidR="00E554A3" w:rsidRPr="008070EB" w:rsidRDefault="00000000">
            <w:r w:rsidRPr="008070EB">
              <w:t>YOLOv8 [32]</w:t>
            </w:r>
          </w:p>
        </w:tc>
        <w:tc>
          <w:tcPr>
            <w:tcW w:w="2074" w:type="dxa"/>
          </w:tcPr>
          <w:p w14:paraId="12789490" w14:textId="77777777" w:rsidR="00E554A3" w:rsidRPr="008070EB" w:rsidRDefault="00000000">
            <w:r w:rsidRPr="008070EB">
              <w:t>2023</w:t>
            </w:r>
          </w:p>
        </w:tc>
        <w:tc>
          <w:tcPr>
            <w:tcW w:w="2074" w:type="dxa"/>
          </w:tcPr>
          <w:p w14:paraId="36E80618" w14:textId="77777777" w:rsidR="00E554A3" w:rsidRPr="008070EB" w:rsidRDefault="00000000">
            <w:r w:rsidRPr="008070EB"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Pr="008070EB" w:rsidRDefault="00000000">
            <w:r w:rsidRPr="008070EB">
              <w:t>89.3%</w:t>
            </w:r>
          </w:p>
        </w:tc>
        <w:tc>
          <w:tcPr>
            <w:tcW w:w="2074" w:type="dxa"/>
          </w:tcPr>
          <w:p w14:paraId="438880C9" w14:textId="77777777" w:rsidR="00E554A3" w:rsidRPr="008070EB" w:rsidRDefault="00000000">
            <w:r w:rsidRPr="008070EB">
              <w:t>180</w:t>
            </w:r>
          </w:p>
        </w:tc>
      </w:tr>
      <w:tr w:rsidR="00E554A3" w:rsidRPr="008070EB" w14:paraId="6D6E1254" w14:textId="77777777">
        <w:tc>
          <w:tcPr>
            <w:tcW w:w="2074" w:type="dxa"/>
          </w:tcPr>
          <w:p w14:paraId="27072471" w14:textId="77777777" w:rsidR="00E554A3" w:rsidRPr="008070EB" w:rsidRDefault="00000000">
            <w:r w:rsidRPr="008070EB">
              <w:t>YOLO11 [33]</w:t>
            </w:r>
          </w:p>
        </w:tc>
        <w:tc>
          <w:tcPr>
            <w:tcW w:w="2074" w:type="dxa"/>
          </w:tcPr>
          <w:p w14:paraId="580DC403" w14:textId="77777777" w:rsidR="00E554A3" w:rsidRPr="008070EB" w:rsidRDefault="00000000">
            <w:r w:rsidRPr="008070EB">
              <w:t>2024</w:t>
            </w:r>
          </w:p>
        </w:tc>
        <w:tc>
          <w:tcPr>
            <w:tcW w:w="2074" w:type="dxa"/>
          </w:tcPr>
          <w:p w14:paraId="23259370" w14:textId="77777777" w:rsidR="00E554A3" w:rsidRPr="008070EB" w:rsidRDefault="00000000">
            <w:r w:rsidRPr="008070EB"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Pr="008070EB" w:rsidRDefault="00000000">
            <w:r w:rsidRPr="008070EB">
              <w:t>90.2%</w:t>
            </w:r>
          </w:p>
        </w:tc>
        <w:tc>
          <w:tcPr>
            <w:tcW w:w="2074" w:type="dxa"/>
          </w:tcPr>
          <w:p w14:paraId="5BF8A8BC" w14:textId="77777777" w:rsidR="00E554A3" w:rsidRPr="008070EB" w:rsidRDefault="00000000">
            <w:r w:rsidRPr="008070EB">
              <w:t>175</w:t>
            </w:r>
          </w:p>
        </w:tc>
      </w:tr>
    </w:tbl>
    <w:p w14:paraId="32C21F25" w14:textId="77777777" w:rsidR="00E554A3" w:rsidRPr="008070EB" w:rsidRDefault="00000000">
      <w:r w:rsidRPr="008070EB">
        <w:t>2. YOLOv8</w:t>
      </w:r>
      <w:r w:rsidRPr="008070EB">
        <w:t>의</w:t>
      </w:r>
      <w:r w:rsidRPr="008070EB">
        <w:t xml:space="preserve"> </w:t>
      </w:r>
      <w:proofErr w:type="spellStart"/>
      <w:r w:rsidRPr="008070EB">
        <w:t>주요</w:t>
      </w:r>
      <w:proofErr w:type="spellEnd"/>
      <w:r w:rsidRPr="008070EB">
        <w:t xml:space="preserve"> </w:t>
      </w:r>
      <w:proofErr w:type="spellStart"/>
      <w:r w:rsidRPr="008070EB">
        <w:t>특징</w:t>
      </w:r>
      <w:proofErr w:type="spellEnd"/>
    </w:p>
    <w:p w14:paraId="5C31A7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YOLOv8(2023)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Ultralytics</w:t>
      </w:r>
      <w:proofErr w:type="spellEnd"/>
      <w:r w:rsidRPr="008070EB">
        <w:rPr>
          <w:lang w:eastAsia="ko-KR"/>
        </w:rPr>
        <w:t>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개발한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아키텍처로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다음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혁신을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도입했다</w:t>
      </w:r>
      <w:r w:rsidRPr="008070EB">
        <w:rPr>
          <w:lang w:eastAsia="ko-KR"/>
        </w:rPr>
        <w:t>:</w:t>
      </w:r>
    </w:p>
    <w:p w14:paraId="77EF2560" w14:textId="77777777" w:rsidR="00E554A3" w:rsidRPr="008070EB" w:rsidRDefault="00000000">
      <w:proofErr w:type="spellStart"/>
      <w:r w:rsidRPr="008070EB">
        <w:t>앵커프리</w:t>
      </w:r>
      <w:proofErr w:type="spellEnd"/>
      <w:r w:rsidRPr="008070EB">
        <w:t xml:space="preserve"> </w:t>
      </w:r>
      <w:proofErr w:type="spellStart"/>
      <w:r w:rsidRPr="008070EB">
        <w:t>탐지</w:t>
      </w:r>
      <w:proofErr w:type="spellEnd"/>
      <w:r w:rsidRPr="008070EB">
        <w:t>(Anchor-free Detection):</w:t>
      </w:r>
    </w:p>
    <w:p w14:paraId="2C79DEB8" w14:textId="77777777" w:rsidR="00E554A3" w:rsidRPr="008070EB" w:rsidRDefault="00000000">
      <w:pPr>
        <w:pStyle w:val="1"/>
      </w:pPr>
      <w:proofErr w:type="spellStart"/>
      <w:r w:rsidRPr="008070EB">
        <w:t>기존</w:t>
      </w:r>
      <w:proofErr w:type="spellEnd"/>
      <w:r w:rsidRPr="008070EB">
        <w:t xml:space="preserve"> </w:t>
      </w:r>
      <w:proofErr w:type="spellStart"/>
      <w:r w:rsidRPr="008070EB">
        <w:t>앵커</w:t>
      </w:r>
      <w:proofErr w:type="spellEnd"/>
      <w:r w:rsidRPr="008070EB">
        <w:t xml:space="preserve"> </w:t>
      </w:r>
      <w:proofErr w:type="spellStart"/>
      <w:r w:rsidRPr="008070EB">
        <w:t>기반</w:t>
      </w:r>
      <w:proofErr w:type="spellEnd"/>
    </w:p>
    <w:p w14:paraId="5A6202A6" w14:textId="77777777" w:rsidR="00E554A3" w:rsidRPr="008070EB" w:rsidRDefault="00000000">
      <w:r w:rsidRPr="008070EB">
        <w:t>predictions = model(image)  # returns [</w:t>
      </w:r>
      <w:proofErr w:type="spellStart"/>
      <w:r w:rsidRPr="008070EB">
        <w:t>bbox</w:t>
      </w:r>
      <w:proofErr w:type="spellEnd"/>
      <w:r w:rsidRPr="008070EB">
        <w:t xml:space="preserve"> offset from anchor]</w:t>
      </w:r>
    </w:p>
    <w:p w14:paraId="7D0C70EB" w14:textId="77777777" w:rsidR="00E554A3" w:rsidRPr="008070EB" w:rsidRDefault="00000000">
      <w:pPr>
        <w:pStyle w:val="1"/>
      </w:pPr>
      <w:r w:rsidRPr="008070EB">
        <w:t xml:space="preserve">YOLOv8 </w:t>
      </w:r>
      <w:proofErr w:type="spellStart"/>
      <w:r w:rsidRPr="008070EB">
        <w:t>앵커프리</w:t>
      </w:r>
      <w:proofErr w:type="spellEnd"/>
    </w:p>
    <w:p w14:paraId="6154E6AC" w14:textId="77777777" w:rsidR="00E554A3" w:rsidRPr="008070EB" w:rsidRDefault="00000000">
      <w:r w:rsidRPr="008070EB">
        <w:t xml:space="preserve">predictions = model(image)  # returns [direct </w:t>
      </w:r>
      <w:proofErr w:type="spellStart"/>
      <w:r w:rsidRPr="008070EB">
        <w:t>bbox</w:t>
      </w:r>
      <w:proofErr w:type="spellEnd"/>
      <w:r w:rsidRPr="008070EB">
        <w:t xml:space="preserve"> coordinates]</w:t>
      </w:r>
    </w:p>
    <w:p w14:paraId="112245B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장점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6AD8CF7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2-3%p </w:t>
      </w:r>
      <w:r w:rsidRPr="008070EB">
        <w:rPr>
          <w:lang w:eastAsia="ko-KR"/>
        </w:rPr>
        <w:t>개선</w:t>
      </w:r>
    </w:p>
    <w:p w14:paraId="1A9C40E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C2f </w:t>
      </w:r>
      <w:r w:rsidRPr="008070EB">
        <w:rPr>
          <w:lang w:eastAsia="ko-KR"/>
        </w:rPr>
        <w:t>모듈</w:t>
      </w:r>
      <w:r w:rsidRPr="008070EB">
        <w:rPr>
          <w:lang w:eastAsia="ko-KR"/>
        </w:rPr>
        <w:t xml:space="preserve"> (</w:t>
      </w:r>
      <w:proofErr w:type="spellStart"/>
      <w:r w:rsidRPr="008070EB">
        <w:rPr>
          <w:lang w:eastAsia="ko-KR"/>
        </w:rPr>
        <w:t>CSPNet</w:t>
      </w:r>
      <w:proofErr w:type="spellEnd"/>
      <w:r w:rsidRPr="008070EB">
        <w:rPr>
          <w:lang w:eastAsia="ko-KR"/>
        </w:rPr>
        <w:t xml:space="preserve"> + ELAN 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>):</w:t>
      </w:r>
    </w:p>
    <w:p w14:paraId="7773BA8E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경량화된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</w:t>
      </w:r>
    </w:p>
    <w:p w14:paraId="2DC8E075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그래디언트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흐름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0E57C08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: YOLOv5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15% </w:t>
      </w:r>
      <w:r w:rsidRPr="008070EB">
        <w:rPr>
          <w:lang w:eastAsia="ko-KR"/>
        </w:rPr>
        <w:t>감소</w:t>
      </w:r>
    </w:p>
    <w:p w14:paraId="57827EB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작업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할당</w:t>
      </w:r>
      <w:r w:rsidRPr="008070EB">
        <w:rPr>
          <w:lang w:eastAsia="ko-KR"/>
        </w:rPr>
        <w:t xml:space="preserve"> (Task-Aligned Assignment):</w:t>
      </w:r>
    </w:p>
    <w:p w14:paraId="44452E9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분류와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</w:p>
    <w:p w14:paraId="2D194274" w14:textId="77777777" w:rsidR="00E554A3" w:rsidRPr="008070EB" w:rsidRDefault="00000000">
      <w:proofErr w:type="spellStart"/>
      <w:r w:rsidRPr="008070EB">
        <w:t>손실</w:t>
      </w:r>
      <w:proofErr w:type="spellEnd"/>
      <w:r w:rsidRPr="008070EB">
        <w:t xml:space="preserve"> </w:t>
      </w:r>
      <w:proofErr w:type="spellStart"/>
      <w:r w:rsidRPr="008070EB">
        <w:t>함수</w:t>
      </w:r>
      <w:proofErr w:type="spellEnd"/>
      <w:r w:rsidRPr="008070EB">
        <w:t>: $$ \</w:t>
      </w:r>
      <w:proofErr w:type="spellStart"/>
      <w:r w:rsidRPr="008070EB">
        <w:t>mathcal</w:t>
      </w:r>
      <w:proofErr w:type="spellEnd"/>
      <w:r w:rsidRPr="008070EB">
        <w:t>{L}_{total} = \</w:t>
      </w:r>
      <w:proofErr w:type="spellStart"/>
      <w:r w:rsidRPr="008070EB">
        <w:t>mathcal</w:t>
      </w:r>
      <w:proofErr w:type="spellEnd"/>
      <w:r w:rsidRPr="008070EB">
        <w:t>{L}_{</w:t>
      </w:r>
      <w:proofErr w:type="spellStart"/>
      <w:r w:rsidRPr="008070EB">
        <w:t>cls</w:t>
      </w:r>
      <w:proofErr w:type="spellEnd"/>
      <w:r w:rsidRPr="008070EB">
        <w:t>} + \lambda \</w:t>
      </w:r>
      <w:proofErr w:type="spellStart"/>
      <w:r w:rsidRPr="008070EB">
        <w:t>cdot</w:t>
      </w:r>
      <w:proofErr w:type="spellEnd"/>
      <w:r w:rsidRPr="008070EB">
        <w:t xml:space="preserve"> \</w:t>
      </w:r>
      <w:proofErr w:type="spellStart"/>
      <w:r w:rsidRPr="008070EB">
        <w:t>mathcal</w:t>
      </w:r>
      <w:proofErr w:type="spellEnd"/>
      <w:r w:rsidRPr="008070EB">
        <w:t>{L}_{box} + \mu \</w:t>
      </w:r>
      <w:proofErr w:type="spellStart"/>
      <w:r w:rsidRPr="008070EB">
        <w:t>cdot</w:t>
      </w:r>
      <w:proofErr w:type="spellEnd"/>
      <w:r w:rsidRPr="008070EB">
        <w:t xml:space="preserve"> \</w:t>
      </w:r>
      <w:proofErr w:type="spellStart"/>
      <w:r w:rsidRPr="008070EB">
        <w:t>mathcal</w:t>
      </w:r>
      <w:proofErr w:type="spellEnd"/>
      <w:r w:rsidRPr="008070EB">
        <w:t>{L}_{</w:t>
      </w:r>
      <w:proofErr w:type="spellStart"/>
      <w:r w:rsidRPr="008070EB">
        <w:t>dfl</w:t>
      </w:r>
      <w:proofErr w:type="spellEnd"/>
      <w:r w:rsidRPr="008070EB">
        <w:t>} $$</w:t>
      </w:r>
    </w:p>
    <w:p w14:paraId="3D172FB0" w14:textId="77777777" w:rsidR="00E554A3" w:rsidRPr="008070EB" w:rsidRDefault="00000000">
      <w:proofErr w:type="spellStart"/>
      <w:r w:rsidRPr="008070EB">
        <w:t>효과</w:t>
      </w:r>
      <w:proofErr w:type="spellEnd"/>
      <w:r w:rsidRPr="008070EB">
        <w:t xml:space="preserve">: </w:t>
      </w:r>
      <w:proofErr w:type="spellStart"/>
      <w:r w:rsidRPr="008070EB">
        <w:t>소물체</w:t>
      </w:r>
      <w:proofErr w:type="spellEnd"/>
      <w:r w:rsidRPr="008070EB">
        <w:t xml:space="preserve"> </w:t>
      </w:r>
      <w:proofErr w:type="spellStart"/>
      <w:r w:rsidRPr="008070EB">
        <w:t>검출</w:t>
      </w:r>
      <w:proofErr w:type="spellEnd"/>
      <w:r w:rsidRPr="008070EB">
        <w:t xml:space="preserve"> 5-8%p </w:t>
      </w:r>
      <w:proofErr w:type="spellStart"/>
      <w:r w:rsidRPr="008070EB">
        <w:t>향상</w:t>
      </w:r>
      <w:proofErr w:type="spellEnd"/>
    </w:p>
    <w:p w14:paraId="3D8D3AB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3.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혁신적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6E127F2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YOLO11(2024)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YOLOv8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후속으로</w:t>
      </w:r>
      <w:r w:rsidRPr="008070EB">
        <w:rPr>
          <w:lang w:eastAsia="ko-KR"/>
        </w:rPr>
        <w:t xml:space="preserve">,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메커니즘을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강화했다</w:t>
      </w:r>
      <w:r w:rsidRPr="008070EB">
        <w:rPr>
          <w:lang w:eastAsia="ko-KR"/>
        </w:rPr>
        <w:t>:</w:t>
      </w:r>
    </w:p>
    <w:p w14:paraId="56A4107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C2PSA </w:t>
      </w:r>
      <w:r w:rsidRPr="008070EB">
        <w:rPr>
          <w:lang w:eastAsia="ko-KR"/>
        </w:rPr>
        <w:t>모듈</w:t>
      </w:r>
      <w:r w:rsidRPr="008070EB">
        <w:rPr>
          <w:lang w:eastAsia="ko-KR"/>
        </w:rPr>
        <w:t xml:space="preserve"> (Context-aware Path-wise Spatial Attention):</w:t>
      </w:r>
    </w:p>
    <w:p w14:paraId="6F18B29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구조</w:t>
      </w:r>
      <w:r w:rsidRPr="008070EB">
        <w:rPr>
          <w:lang w:eastAsia="ko-KR"/>
        </w:rPr>
        <w:t>:</w:t>
      </w:r>
    </w:p>
    <w:p w14:paraId="21894E3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C2PSA </w:t>
      </w:r>
      <w:r w:rsidRPr="008070EB">
        <w:rPr>
          <w:lang w:eastAsia="ko-KR"/>
        </w:rPr>
        <w:t>모듈은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>(Input Feature)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분기하여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처리함으로써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향상시킨다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첫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번째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경로는</w:t>
      </w:r>
      <w:r w:rsidRPr="008070EB">
        <w:rPr>
          <w:lang w:eastAsia="ko-KR"/>
        </w:rPr>
        <w:t xml:space="preserve"> Spatial Attention</w:t>
      </w:r>
      <w:r w:rsidRPr="008070EB">
        <w:rPr>
          <w:lang w:eastAsia="ko-KR"/>
        </w:rPr>
        <w:t>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공간적으로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집중하며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번째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경로는</w:t>
      </w:r>
      <w:r w:rsidRPr="008070EB">
        <w:rPr>
          <w:lang w:eastAsia="ko-KR"/>
        </w:rPr>
        <w:t xml:space="preserve"> Channel Attention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채널별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마지막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경로는</w:t>
      </w:r>
      <w:r w:rsidRPr="008070EB">
        <w:rPr>
          <w:lang w:eastAsia="ko-KR"/>
        </w:rPr>
        <w:t xml:space="preserve"> Context Aggregation</w:t>
      </w:r>
      <w:r w:rsidRPr="008070EB">
        <w:rPr>
          <w:lang w:eastAsia="ko-KR"/>
        </w:rPr>
        <w:t>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스케일의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정보를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통합한다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출력은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>(Fusion)</w:t>
      </w:r>
      <w:r w:rsidRPr="008070EB">
        <w:rPr>
          <w:lang w:eastAsia="ko-KR"/>
        </w:rPr>
        <w:t>되어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속의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식별하는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기여한다</w:t>
      </w:r>
      <w:r w:rsidRPr="008070EB">
        <w:rPr>
          <w:lang w:eastAsia="ko-KR"/>
        </w:rPr>
        <w:t>.</w:t>
      </w:r>
    </w:p>
    <w:p w14:paraId="2B8B30E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작동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원리</w:t>
      </w:r>
      <w:r w:rsidRPr="008070EB">
        <w:rPr>
          <w:lang w:eastAsia="ko-KR"/>
        </w:rPr>
        <w:t>: 3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병렬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독립적으로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</w:p>
    <w:p w14:paraId="15E1123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배경에서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7683EC0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계산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: YOLOv8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+12% (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합리적</w:t>
      </w:r>
      <w:r w:rsidRPr="008070EB">
        <w:rPr>
          <w:lang w:eastAsia="ko-KR"/>
        </w:rPr>
        <w:t>)</w:t>
      </w:r>
    </w:p>
    <w:p w14:paraId="3E0340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C3k2 </w:t>
      </w:r>
      <w:r w:rsidRPr="008070EB">
        <w:rPr>
          <w:lang w:eastAsia="ko-KR"/>
        </w:rPr>
        <w:t>블록</w:t>
      </w:r>
      <w:r w:rsidRPr="008070EB">
        <w:rPr>
          <w:lang w:eastAsia="ko-KR"/>
        </w:rPr>
        <w:t xml:space="preserve"> (C3 with kernel size 2):</w:t>
      </w:r>
    </w:p>
    <w:p w14:paraId="1DD62A0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세밀한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</w:t>
      </w:r>
      <w:r w:rsidRPr="008070EB">
        <w:rPr>
          <w:lang w:eastAsia="ko-KR"/>
        </w:rPr>
        <w:t xml:space="preserve"> (3×3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2×2 </w:t>
      </w:r>
      <w:r w:rsidRPr="008070EB">
        <w:rPr>
          <w:lang w:eastAsia="ko-KR"/>
        </w:rPr>
        <w:t>커널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혼합</w:t>
      </w:r>
      <w:r w:rsidRPr="008070EB">
        <w:rPr>
          <w:lang w:eastAsia="ko-KR"/>
        </w:rPr>
        <w:t>)</w:t>
      </w:r>
    </w:p>
    <w:p w14:paraId="3C1668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경량화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 8% </w:t>
      </w:r>
      <w:r w:rsidRPr="008070EB">
        <w:rPr>
          <w:lang w:eastAsia="ko-KR"/>
        </w:rPr>
        <w:t>감소</w:t>
      </w:r>
    </w:p>
    <w:p w14:paraId="42BEF3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소물체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32A1F1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안정성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>:</w:t>
      </w:r>
    </w:p>
    <w:p w14:paraId="09B67F0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개선된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옵티마이저</w:t>
      </w:r>
      <w:proofErr w:type="spellEnd"/>
      <w:r w:rsidRPr="008070EB">
        <w:rPr>
          <w:lang w:eastAsia="ko-KR"/>
        </w:rPr>
        <w:t xml:space="preserve"> (</w:t>
      </w:r>
      <w:proofErr w:type="spellStart"/>
      <w:r w:rsidRPr="008070EB">
        <w:rPr>
          <w:lang w:eastAsia="ko-KR"/>
        </w:rPr>
        <w:t>AdamW</w:t>
      </w:r>
      <w:proofErr w:type="spellEnd"/>
      <w:r w:rsidRPr="008070EB">
        <w:rPr>
          <w:lang w:eastAsia="ko-KR"/>
        </w:rPr>
        <w:t xml:space="preserve"> with gradient clipping)</w:t>
      </w:r>
    </w:p>
    <w:p w14:paraId="39348A2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적응적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학습률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스케줄링</w:t>
      </w:r>
    </w:p>
    <w:p w14:paraId="2FA607F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학습에도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과적합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방지</w:t>
      </w:r>
    </w:p>
    <w:p w14:paraId="0F8C4ED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</w:p>
    <w:p w14:paraId="14BA87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 </w:t>
      </w:r>
      <w:r w:rsidRPr="008070EB">
        <w:rPr>
          <w:lang w:eastAsia="ko-KR"/>
        </w:rPr>
        <w:t>계열의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활발하나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체계적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부족하다</w:t>
      </w:r>
      <w:r w:rsidRPr="008070EB">
        <w:rPr>
          <w:lang w:eastAsia="ko-KR"/>
        </w:rPr>
        <w:t>:</w:t>
      </w:r>
    </w:p>
    <w:p w14:paraId="52DC910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 xml:space="preserve">YOLOv5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[34-36]:</w:t>
      </w:r>
    </w:p>
    <w:p w14:paraId="72B3E0E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PCB, </w:t>
      </w:r>
      <w:r w:rsidRPr="008070EB">
        <w:rPr>
          <w:lang w:eastAsia="ko-KR"/>
        </w:rPr>
        <w:t>강철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</w:p>
    <w:p w14:paraId="79C7DC5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정확도</w:t>
      </w:r>
      <w:r w:rsidRPr="008070EB">
        <w:rPr>
          <w:lang w:eastAsia="ko-KR"/>
        </w:rPr>
        <w:t>: 85-92%</w:t>
      </w:r>
    </w:p>
    <w:p w14:paraId="035C57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대량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  <w:r w:rsidRPr="008070EB">
        <w:rPr>
          <w:lang w:eastAsia="ko-KR"/>
        </w:rPr>
        <w:t xml:space="preserve"> (1,000-3,000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088C699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YOLOv8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[37-38]:</w:t>
      </w:r>
    </w:p>
    <w:p w14:paraId="0DBBFEA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자동차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반도체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</w:p>
    <w:p w14:paraId="00243D7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정확도</w:t>
      </w:r>
      <w:r w:rsidRPr="008070EB">
        <w:rPr>
          <w:lang w:eastAsia="ko-KR"/>
        </w:rPr>
        <w:t>: 88-94%</w:t>
      </w:r>
    </w:p>
    <w:p w14:paraId="09576D1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불명확</w:t>
      </w:r>
    </w:p>
    <w:p w14:paraId="7A015AF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>:</w:t>
      </w:r>
    </w:p>
    <w:p w14:paraId="210C43E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논문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(2024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출시</w:t>
      </w:r>
      <w:r w:rsidRPr="008070EB">
        <w:rPr>
          <w:lang w:eastAsia="ko-KR"/>
        </w:rPr>
        <w:t>)</w:t>
      </w:r>
    </w:p>
    <w:p w14:paraId="6E96328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없음</w:t>
      </w:r>
    </w:p>
    <w:p w14:paraId="131E8DE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의의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첫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</w:p>
    <w:p w14:paraId="163613B6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D.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위치</w:t>
      </w:r>
    </w:p>
    <w:p w14:paraId="339EE33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0: </w:t>
      </w:r>
      <w:r w:rsidRPr="008070EB">
        <w:rPr>
          <w:lang w:eastAsia="ko-KR"/>
        </w:rPr>
        <w:t>제안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흐름도</w:t>
      </w:r>
    </w:p>
    <w:p w14:paraId="717F945D" w14:textId="6BC2AA96" w:rsidR="00E554A3" w:rsidRPr="008070EB" w:rsidRDefault="00670435">
      <w:pPr>
        <w:jc w:val="center"/>
      </w:pPr>
      <w:r w:rsidRPr="008070EB"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5pt;visibility:visible;mso-wrap-style:square">
            <v:imagedata r:id="rId7" o:title=""/>
          </v:shape>
        </w:pict>
      </w:r>
    </w:p>
    <w:p w14:paraId="466B966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0: </w:t>
      </w:r>
      <w:r w:rsidRPr="008070EB">
        <w:rPr>
          <w:lang w:eastAsia="ko-KR"/>
        </w:rPr>
        <w:t>제안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흐름도</w:t>
      </w:r>
    </w:p>
    <w:p w14:paraId="287555A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0: </w:t>
      </w:r>
      <w:r w:rsidRPr="008070EB">
        <w:rPr>
          <w:lang w:eastAsia="ko-KR"/>
        </w:rPr>
        <w:t>제안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흐름도</w:t>
      </w:r>
      <w:r w:rsidRPr="008070EB">
        <w:rPr>
          <w:lang w:eastAsia="ko-KR"/>
        </w:rPr>
        <w:t>]</w:t>
      </w:r>
    </w:p>
    <w:p w14:paraId="386444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</w:t>
      </w:r>
      <w:r w:rsidRPr="008070EB">
        <w:rPr>
          <w:lang w:eastAsia="ko-KR"/>
        </w:rPr>
        <w:t xml:space="preserve">. Stage 0(ImageNet </w:t>
      </w:r>
      <w:r w:rsidRPr="008070EB">
        <w:rPr>
          <w:lang w:eastAsia="ko-KR"/>
        </w:rPr>
        <w:t>사전학습</w:t>
      </w:r>
      <w:r w:rsidRPr="008070EB">
        <w:rPr>
          <w:lang w:eastAsia="ko-KR"/>
        </w:rPr>
        <w:t xml:space="preserve">), Stage 1(X-ray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), Stage 2(DPF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파인튜닝</w:t>
      </w:r>
      <w:proofErr w:type="spellEnd"/>
      <w:r w:rsidRPr="008070EB">
        <w:rPr>
          <w:lang w:eastAsia="ko-KR"/>
        </w:rPr>
        <w:t>)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이어지는로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구성되며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점진적으로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  <w:r w:rsidRPr="008070EB">
        <w:rPr>
          <w:lang w:eastAsia="ko-KR"/>
        </w:rPr>
        <w:t>(0.82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0.51, </w:t>
      </w:r>
      <w:r w:rsidRPr="008070EB">
        <w:rPr>
          <w:lang w:eastAsia="ko-KR"/>
        </w:rPr>
        <w:t>그리고</w:t>
      </w:r>
      <w:r w:rsidRPr="008070EB">
        <w:rPr>
          <w:lang w:eastAsia="ko-KR"/>
        </w:rPr>
        <w:t xml:space="preserve"> 0.23</w:t>
      </w:r>
      <w:r w:rsidRPr="008070EB">
        <w:rPr>
          <w:lang w:eastAsia="ko-KR"/>
        </w:rPr>
        <w:t>으로</w:t>
      </w:r>
      <w:r w:rsidRPr="008070EB">
        <w:rPr>
          <w:lang w:eastAsia="ko-KR"/>
        </w:rPr>
        <w:t>)</w:t>
      </w:r>
      <w:r w:rsidRPr="008070EB">
        <w:rPr>
          <w:lang w:eastAsia="ko-KR"/>
        </w:rPr>
        <w:t>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최종적으로</w:t>
      </w:r>
      <w:r w:rsidRPr="008070EB">
        <w:rPr>
          <w:lang w:eastAsia="ko-KR"/>
        </w:rPr>
        <w:t xml:space="preserve"> 91.7% mAP50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달성한다</w:t>
      </w:r>
      <w:r w:rsidRPr="008070EB">
        <w:rPr>
          <w:lang w:eastAsia="ko-KR"/>
        </w:rPr>
        <w:t>.</w:t>
      </w:r>
    </w:p>
    <w:p w14:paraId="79ACA77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선행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</w:t>
      </w:r>
      <w:r w:rsidRPr="008070EB">
        <w:rPr>
          <w:lang w:eastAsia="ko-KR"/>
        </w:rPr>
        <w:t>(research gap)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식별했다</w:t>
      </w:r>
      <w:r w:rsidRPr="008070EB">
        <w:rPr>
          <w:lang w:eastAsia="ko-KR"/>
        </w:rPr>
        <w:t>:</w:t>
      </w:r>
    </w:p>
    <w:p w14:paraId="6FA0BC7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 1: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부재</w:t>
      </w:r>
    </w:p>
    <w:p w14:paraId="046C263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: 1,000-5,000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사용</w:t>
      </w:r>
    </w:p>
    <w:p w14:paraId="4401AF0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현실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현장은</w:t>
      </w:r>
      <w:r w:rsidRPr="008070EB">
        <w:rPr>
          <w:lang w:eastAsia="ko-KR"/>
        </w:rPr>
        <w:t xml:space="preserve"> 200-500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</w:p>
    <w:p w14:paraId="0FA413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: 339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91.7% </w:t>
      </w:r>
      <w:r w:rsidRPr="008070EB">
        <w:rPr>
          <w:lang w:eastAsia="ko-KR"/>
        </w:rPr>
        <w:t>달성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</w:t>
      </w:r>
    </w:p>
    <w:p w14:paraId="2489464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 2: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</w:p>
    <w:p w14:paraId="415A3FA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: ImageNet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전이만</w:t>
      </w:r>
      <w:r w:rsidRPr="008070EB">
        <w:rPr>
          <w:lang w:eastAsia="ko-KR"/>
        </w:rPr>
        <w:t>)</w:t>
      </w:r>
    </w:p>
    <w:p w14:paraId="3E47C68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입증되었으나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</w:p>
    <w:p w14:paraId="6298D88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: ImageNet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X-ray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거쳐</w:t>
      </w:r>
      <w:r w:rsidRPr="008070EB">
        <w:rPr>
          <w:lang w:eastAsia="ko-KR"/>
        </w:rPr>
        <w:t xml:space="preserve"> DPF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정량화</w:t>
      </w:r>
      <w:r w:rsidRPr="008070EB">
        <w:rPr>
          <w:lang w:eastAsia="ko-KR"/>
        </w:rPr>
        <w:t xml:space="preserve"> (19.4%p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>)</w:t>
      </w:r>
    </w:p>
    <w:p w14:paraId="1CB6991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 3: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미비</w:t>
      </w:r>
    </w:p>
    <w:p w14:paraId="241AF09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: 20-50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</w:p>
    <w:p w14:paraId="388D0C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현대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간과</w:t>
      </w:r>
    </w:p>
    <w:p w14:paraId="1616183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: 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</w:t>
      </w:r>
      <w:r w:rsidRPr="008070EB">
        <w:rPr>
          <w:lang w:eastAsia="ko-KR"/>
        </w:rPr>
        <w:t xml:space="preserve"> (19.8%p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>)</w:t>
      </w:r>
    </w:p>
    <w:p w14:paraId="68ABB67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갭</w:t>
      </w:r>
      <w:r w:rsidRPr="008070EB">
        <w:rPr>
          <w:lang w:eastAsia="ko-KR"/>
        </w:rPr>
        <w:t xml:space="preserve"> 4: </w:t>
      </w: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벤치마크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</w:p>
    <w:p w14:paraId="1E84E8A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불명확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코드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비공개</w:t>
      </w:r>
    </w:p>
    <w:p w14:paraId="6BDEF3B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공정한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</w:t>
      </w:r>
    </w:p>
    <w:p w14:paraId="6338762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공개</w:t>
      </w:r>
    </w:p>
    <w:p w14:paraId="081A1C9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위치</w:t>
      </w:r>
      <w:r w:rsidRPr="008070EB">
        <w:rPr>
          <w:lang w:eastAsia="ko-KR"/>
        </w:rPr>
        <w:t>:</w:t>
      </w:r>
    </w:p>
    <w:p w14:paraId="6CC6FB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[</w:t>
      </w: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</w:t>
      </w:r>
      <w:r w:rsidRPr="008070EB">
        <w:rPr>
          <w:lang w:eastAsia="ko-KR"/>
        </w:rPr>
        <w:t>]              [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</w:t>
      </w:r>
      <w:r w:rsidRPr="008070EB">
        <w:rPr>
          <w:lang w:eastAsia="ko-KR"/>
        </w:rPr>
        <w:t>]</w:t>
      </w:r>
    </w:p>
    <w:p w14:paraId="28B613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대량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(1K-5K)    ←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  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(300-500)</w:t>
      </w:r>
    </w:p>
    <w:p w14:paraId="6C1058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         ←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  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</w:p>
    <w:p w14:paraId="4A10CE7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(20-50 epoch) ←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  </w:t>
      </w:r>
      <w:r w:rsidRPr="008070EB">
        <w:rPr>
          <w:lang w:eastAsia="ko-KR"/>
        </w:rPr>
        <w:t>완전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(100 epoch)</w:t>
      </w:r>
    </w:p>
    <w:p w14:paraId="01CC75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         ←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   </w:t>
      </w: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재현성</w:t>
      </w:r>
    </w:p>
    <w:p w14:paraId="1BBA2A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우수성을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연결하는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역할을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수행한다</w:t>
      </w:r>
      <w:r w:rsidRPr="008070EB">
        <w:rPr>
          <w:lang w:eastAsia="ko-KR"/>
        </w:rPr>
        <w:t>.</w:t>
      </w:r>
    </w:p>
    <w:p w14:paraId="4FF9A6AF" w14:textId="77777777" w:rsidR="00E554A3" w:rsidRPr="008070EB" w:rsidRDefault="00000000">
      <w:pPr>
        <w:pStyle w:val="2"/>
      </w:pPr>
      <w:r w:rsidRPr="008070EB">
        <w:t xml:space="preserve">III. </w:t>
      </w:r>
      <w:proofErr w:type="spellStart"/>
      <w:r w:rsidRPr="008070EB">
        <w:t>제안</w:t>
      </w:r>
      <w:proofErr w:type="spellEnd"/>
      <w:r w:rsidRPr="008070EB">
        <w:t xml:space="preserve"> </w:t>
      </w:r>
      <w:proofErr w:type="spellStart"/>
      <w:r w:rsidRPr="008070EB">
        <w:t>방법론</w:t>
      </w:r>
      <w:proofErr w:type="spellEnd"/>
      <w:r w:rsidRPr="008070EB">
        <w:t xml:space="preserve"> (Proposed Methodology)</w:t>
      </w:r>
    </w:p>
    <w:p w14:paraId="377C5C52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전체</w:t>
      </w:r>
      <w:proofErr w:type="spellEnd"/>
      <w:r w:rsidRPr="008070EB">
        <w:t xml:space="preserve"> </w:t>
      </w:r>
      <w:proofErr w:type="spellStart"/>
      <w:r w:rsidRPr="008070EB">
        <w:t>프레임워크</w:t>
      </w:r>
      <w:proofErr w:type="spellEnd"/>
      <w:r w:rsidRPr="008070EB">
        <w:t xml:space="preserve"> </w:t>
      </w:r>
      <w:proofErr w:type="spellStart"/>
      <w:r w:rsidRPr="008070EB">
        <w:t>개요</w:t>
      </w:r>
      <w:proofErr w:type="spellEnd"/>
    </w:p>
    <w:p w14:paraId="38EE79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제안하는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학습하기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체계적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접근법이다</w:t>
      </w:r>
      <w:r w:rsidRPr="008070EB">
        <w:rPr>
          <w:lang w:eastAsia="ko-KR"/>
        </w:rPr>
        <w:t>.</w:t>
      </w:r>
    </w:p>
    <w:p w14:paraId="2FCA2A8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</w:t>
      </w:r>
    </w:p>
    <w:p w14:paraId="79CEA4E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제안하는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>(Domain-Bridged Transfer Learning Framework)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극대화하기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위해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계층적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(3-Stage Hierarchical Transfer) </w:t>
      </w:r>
      <w:r w:rsidRPr="008070EB">
        <w:rPr>
          <w:lang w:eastAsia="ko-KR"/>
        </w:rPr>
        <w:t>구조를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채택한다</w:t>
      </w:r>
      <w:r w:rsidRPr="008070EB">
        <w:rPr>
          <w:lang w:eastAsia="ko-KR"/>
        </w:rPr>
        <w:t>.</w:t>
      </w:r>
    </w:p>
    <w:p w14:paraId="0798472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0: Base Initialization (</w:t>
      </w:r>
      <w:r w:rsidRPr="008070EB">
        <w:rPr>
          <w:lang w:eastAsia="ko-KR"/>
        </w:rPr>
        <w:t>범용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>)</w:t>
      </w:r>
    </w:p>
    <w:p w14:paraId="77EE369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ImageNet </w:t>
      </w:r>
      <w:r w:rsidRPr="008070EB">
        <w:rPr>
          <w:lang w:eastAsia="ko-KR"/>
        </w:rPr>
        <w:t>대규모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>(140</w:t>
      </w:r>
      <w:r w:rsidRPr="008070EB">
        <w:rPr>
          <w:lang w:eastAsia="ko-KR"/>
        </w:rPr>
        <w:t>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초기값으로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사용한다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단계에서는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에지</w:t>
      </w:r>
      <w:r w:rsidRPr="008070EB">
        <w:rPr>
          <w:lang w:eastAsia="ko-KR"/>
        </w:rPr>
        <w:t xml:space="preserve">(edge), </w:t>
      </w:r>
      <w:r w:rsidRPr="008070EB">
        <w:rPr>
          <w:lang w:eastAsia="ko-KR"/>
        </w:rPr>
        <w:t>텍스처</w:t>
      </w:r>
      <w:r w:rsidRPr="008070EB">
        <w:rPr>
          <w:lang w:eastAsia="ko-KR"/>
        </w:rPr>
        <w:t xml:space="preserve">(texture), </w:t>
      </w:r>
      <w:r w:rsidRPr="008070EB">
        <w:rPr>
          <w:lang w:eastAsia="ko-KR"/>
        </w:rPr>
        <w:t>형태</w:t>
      </w:r>
      <w:r w:rsidRPr="008070EB">
        <w:rPr>
          <w:lang w:eastAsia="ko-KR"/>
        </w:rPr>
        <w:t>(shape)</w:t>
      </w:r>
      <w:r w:rsidRPr="008070EB">
        <w:rPr>
          <w:lang w:eastAsia="ko-KR"/>
        </w:rPr>
        <w:t>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범용적인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주입하여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안정적인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시작점을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제공한다</w:t>
      </w:r>
      <w:r w:rsidRPr="008070EB">
        <w:rPr>
          <w:lang w:eastAsia="ko-KR"/>
        </w:rPr>
        <w:t>.</w:t>
      </w:r>
    </w:p>
    <w:p w14:paraId="08B080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1: Domain Bridge (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>)</w:t>
      </w:r>
    </w:p>
    <w:p w14:paraId="76505C5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범용</w:t>
      </w:r>
      <w:r w:rsidRPr="008070EB">
        <w:rPr>
          <w:lang w:eastAsia="ko-KR"/>
        </w:rPr>
        <w:t xml:space="preserve"> X-ray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 xml:space="preserve">(310 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활용하여</w:t>
      </w:r>
      <w:r w:rsidRPr="008070EB">
        <w:rPr>
          <w:lang w:eastAsia="ko-KR"/>
        </w:rPr>
        <w:t xml:space="preserve"> 1</w:t>
      </w:r>
      <w:r w:rsidRPr="008070EB">
        <w:rPr>
          <w:lang w:eastAsia="ko-KR"/>
        </w:rPr>
        <w:t>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미세조정</w:t>
      </w:r>
      <w:r w:rsidRPr="008070EB">
        <w:rPr>
          <w:lang w:eastAsia="ko-KR"/>
        </w:rPr>
        <w:t>(Fine-tuning)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수행한다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</w:t>
      </w:r>
      <w:r w:rsidRPr="008070EB">
        <w:rPr>
          <w:lang w:eastAsia="ko-KR"/>
        </w:rPr>
        <w:t>(Domain Gap)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완화하는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가교</w:t>
      </w:r>
      <w:r w:rsidRPr="008070EB">
        <w:rPr>
          <w:lang w:eastAsia="ko-KR"/>
        </w:rPr>
        <w:t xml:space="preserve">(Bridge) </w:t>
      </w:r>
      <w:r w:rsidRPr="008070EB">
        <w:rPr>
          <w:lang w:eastAsia="ko-KR"/>
        </w:rPr>
        <w:t>역할을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모델은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과정에서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lastRenderedPageBreak/>
        <w:t>그레이스케일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특성과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학습하여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차후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빠르게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상태가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된다</w:t>
      </w:r>
      <w:r w:rsidRPr="008070EB">
        <w:rPr>
          <w:lang w:eastAsia="ko-KR"/>
        </w:rPr>
        <w:t>.</w:t>
      </w:r>
    </w:p>
    <w:p w14:paraId="03F47DC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2: Target Domain Fine-tuning (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>)</w:t>
      </w:r>
    </w:p>
    <w:p w14:paraId="558A30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최종적으로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 xml:space="preserve">(339 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사용하여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미세조정한다</w:t>
      </w:r>
      <w:proofErr w:type="spellEnd"/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앞선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단계들로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특징들을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충분히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상태이므로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적은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(crack)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>(melting)</w:t>
      </w:r>
      <w:r w:rsidRPr="008070EB">
        <w:rPr>
          <w:lang w:eastAsia="ko-KR"/>
        </w:rPr>
        <w:t>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같은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고유의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단계에서는</w:t>
      </w:r>
      <w:r w:rsidRPr="008070EB">
        <w:rPr>
          <w:lang w:eastAsia="ko-KR"/>
        </w:rPr>
        <w:t xml:space="preserve"> 100 epoch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극대화한다</w:t>
      </w:r>
      <w:r w:rsidRPr="008070EB">
        <w:rPr>
          <w:lang w:eastAsia="ko-KR"/>
        </w:rPr>
        <w:t>.</w:t>
      </w:r>
    </w:p>
    <w:p w14:paraId="316FDBF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최종적으로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>(Production Model)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91.7%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mAP50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확보한다</w:t>
      </w:r>
      <w:r w:rsidRPr="008070EB">
        <w:rPr>
          <w:lang w:eastAsia="ko-KR"/>
        </w:rPr>
        <w:t>.</w:t>
      </w:r>
    </w:p>
    <w:p w14:paraId="2B55CEC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원칙</w:t>
      </w:r>
    </w:p>
    <w:p w14:paraId="15EA3F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원칙</w:t>
      </w:r>
      <w:r w:rsidRPr="008070EB">
        <w:rPr>
          <w:lang w:eastAsia="ko-KR"/>
        </w:rPr>
        <w:t xml:space="preserve"> 1: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</w:p>
    <w:p w14:paraId="568277C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X-ray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DPF (</w:t>
      </w: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>)</w:t>
      </w:r>
    </w:p>
    <w:p w14:paraId="66399F6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단계보다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타겟에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가까운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사용</w:t>
      </w:r>
    </w:p>
    <w:p w14:paraId="4BA5F0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원칙</w:t>
      </w:r>
      <w:r w:rsidRPr="008070EB">
        <w:rPr>
          <w:lang w:eastAsia="ko-KR"/>
        </w:rPr>
        <w:t xml:space="preserve"> 2: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보장</w:t>
      </w:r>
    </w:p>
    <w:p w14:paraId="3813473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Stage 1: 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일반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>)</w:t>
      </w:r>
    </w:p>
    <w:p w14:paraId="569F7D3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Stage 2: 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>)</w:t>
      </w:r>
    </w:p>
    <w:p w14:paraId="3F9393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원칙</w:t>
      </w:r>
      <w:r w:rsidRPr="008070EB">
        <w:rPr>
          <w:lang w:eastAsia="ko-KR"/>
        </w:rPr>
        <w:t xml:space="preserve"> 3: </w:t>
      </w: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우선</w:t>
      </w:r>
    </w:p>
    <w:p w14:paraId="1B87CA0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모든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무작위성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제어</w:t>
      </w:r>
      <w:r w:rsidRPr="008070EB">
        <w:rPr>
          <w:lang w:eastAsia="ko-KR"/>
        </w:rPr>
        <w:t xml:space="preserve"> (seed=42)</w:t>
      </w:r>
    </w:p>
    <w:p w14:paraId="435DE6C0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기록</w:t>
      </w:r>
    </w:p>
    <w:p w14:paraId="046A31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CPU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접근성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확보</w:t>
      </w:r>
    </w:p>
    <w:p w14:paraId="7904C448" w14:textId="77777777" w:rsidR="00E554A3" w:rsidRPr="008070EB" w:rsidRDefault="00000000">
      <w:proofErr w:type="spellStart"/>
      <w:r w:rsidRPr="008070EB">
        <w:t>원칙</w:t>
      </w:r>
      <w:proofErr w:type="spellEnd"/>
      <w:r w:rsidRPr="008070EB">
        <w:t xml:space="preserve"> 4: </w:t>
      </w:r>
      <w:proofErr w:type="spellStart"/>
      <w:r w:rsidRPr="008070EB">
        <w:t>점진적</w:t>
      </w:r>
      <w:proofErr w:type="spellEnd"/>
      <w:r w:rsidRPr="008070EB">
        <w:t xml:space="preserve"> </w:t>
      </w:r>
      <w:proofErr w:type="spellStart"/>
      <w:r w:rsidRPr="008070EB">
        <w:t>특수화</w:t>
      </w:r>
      <w:proofErr w:type="spellEnd"/>
      <w:r w:rsidRPr="008070EB">
        <w:t xml:space="preserve"> (Progressive Specialization)</w:t>
      </w:r>
    </w:p>
    <w:p w14:paraId="46EAFD4F" w14:textId="77777777" w:rsidR="00E554A3" w:rsidRPr="008070EB" w:rsidRDefault="00000000">
      <w:r w:rsidRPr="008070EB">
        <w:t xml:space="preserve">Stage 1: </w:t>
      </w:r>
      <w:proofErr w:type="spellStart"/>
      <w:r w:rsidRPr="008070EB">
        <w:t>낮은</w:t>
      </w:r>
      <w:proofErr w:type="spellEnd"/>
      <w:r w:rsidRPr="008070EB">
        <w:t xml:space="preserve"> </w:t>
      </w:r>
      <w:proofErr w:type="spellStart"/>
      <w:r w:rsidRPr="008070EB">
        <w:t>학습률로</w:t>
      </w:r>
      <w:proofErr w:type="spellEnd"/>
      <w:r w:rsidRPr="008070EB">
        <w:t xml:space="preserve"> </w:t>
      </w:r>
      <w:proofErr w:type="spellStart"/>
      <w:r w:rsidRPr="008070EB">
        <w:t>범용</w:t>
      </w:r>
      <w:proofErr w:type="spellEnd"/>
      <w:r w:rsidRPr="008070EB">
        <w:t xml:space="preserve"> </w:t>
      </w:r>
      <w:proofErr w:type="spellStart"/>
      <w:r w:rsidRPr="008070EB">
        <w:t>특징</w:t>
      </w:r>
      <w:proofErr w:type="spellEnd"/>
      <w:r w:rsidRPr="008070EB">
        <w:t xml:space="preserve"> </w:t>
      </w:r>
      <w:proofErr w:type="spellStart"/>
      <w:r w:rsidRPr="008070EB">
        <w:t>보존</w:t>
      </w:r>
      <w:proofErr w:type="spellEnd"/>
    </w:p>
    <w:p w14:paraId="4004A2FB" w14:textId="77777777" w:rsidR="00E554A3" w:rsidRPr="008070EB" w:rsidRDefault="00000000">
      <w:r w:rsidRPr="008070EB">
        <w:t xml:space="preserve">Stage 2: </w:t>
      </w:r>
      <w:proofErr w:type="spellStart"/>
      <w:r w:rsidRPr="008070EB">
        <w:t>적응적</w:t>
      </w:r>
      <w:proofErr w:type="spellEnd"/>
      <w:r w:rsidRPr="008070EB">
        <w:t xml:space="preserve"> </w:t>
      </w:r>
      <w:proofErr w:type="spellStart"/>
      <w:r w:rsidRPr="008070EB">
        <w:t>학습률로</w:t>
      </w:r>
      <w:proofErr w:type="spellEnd"/>
      <w:r w:rsidRPr="008070EB">
        <w:t xml:space="preserve"> </w:t>
      </w:r>
      <w:proofErr w:type="spellStart"/>
      <w:r w:rsidRPr="008070EB">
        <w:t>특화</w:t>
      </w:r>
      <w:proofErr w:type="spellEnd"/>
      <w:r w:rsidRPr="008070EB">
        <w:t xml:space="preserve"> </w:t>
      </w:r>
      <w:proofErr w:type="spellStart"/>
      <w:r w:rsidRPr="008070EB">
        <w:t>특징</w:t>
      </w:r>
      <w:proofErr w:type="spellEnd"/>
      <w:r w:rsidRPr="008070EB">
        <w:t xml:space="preserve"> </w:t>
      </w:r>
      <w:proofErr w:type="spellStart"/>
      <w:r w:rsidRPr="008070EB">
        <w:t>강화</w:t>
      </w:r>
      <w:proofErr w:type="spellEnd"/>
    </w:p>
    <w:p w14:paraId="0CED4483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B. Stage 1: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사전학습</w:t>
      </w:r>
    </w:p>
    <w:p w14:paraId="056A1A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근거</w:t>
      </w:r>
    </w:p>
    <w:p w14:paraId="528584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목적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자연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>(ImageNet)</w:t>
      </w:r>
      <w:r w:rsidRPr="008070EB">
        <w:rPr>
          <w:lang w:eastAsia="ko-KR"/>
        </w:rPr>
        <w:t>와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사이의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갭을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완화하는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</w:p>
    <w:p w14:paraId="67462ED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근거</w:t>
      </w:r>
      <w:r w:rsidRPr="008070EB">
        <w:rPr>
          <w:lang w:eastAsia="ko-KR"/>
        </w:rPr>
        <w:t>:</w:t>
      </w:r>
    </w:p>
    <w:p w14:paraId="0A805FF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정량화</w:t>
      </w:r>
      <w:r w:rsidRPr="008070EB">
        <w:rPr>
          <w:lang w:eastAsia="ko-KR"/>
        </w:rPr>
        <w:t>:</w:t>
      </w:r>
    </w:p>
    <w:p w14:paraId="79EEBA2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Proxy A-distance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사용하여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측정한다</w:t>
      </w:r>
      <w:r w:rsidRPr="008070EB">
        <w:rPr>
          <w:lang w:eastAsia="ko-KR"/>
        </w:rPr>
        <w:t xml:space="preserve"> [34]:</w:t>
      </w:r>
    </w:p>
    <w:p w14:paraId="56697809" w14:textId="77777777" w:rsidR="00E554A3" w:rsidRPr="008070EB" w:rsidRDefault="00000000">
      <w:r w:rsidRPr="008070EB">
        <w:t>$$</w:t>
      </w:r>
    </w:p>
    <w:p w14:paraId="272EDEE4" w14:textId="77777777" w:rsidR="00E554A3" w:rsidRPr="008070EB" w:rsidRDefault="00000000">
      <w:r w:rsidRPr="008070EB">
        <w:t>d_{\</w:t>
      </w:r>
      <w:proofErr w:type="spellStart"/>
      <w:r w:rsidRPr="008070EB">
        <w:t>mathcal</w:t>
      </w:r>
      <w:proofErr w:type="spellEnd"/>
      <w:r w:rsidRPr="008070EB">
        <w:t>{A}}(\</w:t>
      </w:r>
      <w:proofErr w:type="spellStart"/>
      <w:r w:rsidRPr="008070EB">
        <w:t>mathcal</w:t>
      </w:r>
      <w:proofErr w:type="spellEnd"/>
      <w:r w:rsidRPr="008070EB">
        <w:t>{D}_</w:t>
      </w:r>
      <w:proofErr w:type="spellStart"/>
      <w:r w:rsidRPr="008070EB">
        <w:t>i</w:t>
      </w:r>
      <w:proofErr w:type="spellEnd"/>
      <w:r w:rsidRPr="008070EB">
        <w:t>, \</w:t>
      </w:r>
      <w:proofErr w:type="spellStart"/>
      <w:r w:rsidRPr="008070EB">
        <w:t>mathcal</w:t>
      </w:r>
      <w:proofErr w:type="spellEnd"/>
      <w:r w:rsidRPr="008070EB">
        <w:t>{D}_j) = 2\left(1 - 2\epsilon_{</w:t>
      </w:r>
      <w:proofErr w:type="spellStart"/>
      <w:r w:rsidRPr="008070EB">
        <w:t>ij</w:t>
      </w:r>
      <w:proofErr w:type="spellEnd"/>
      <w:r w:rsidRPr="008070EB">
        <w:t>}\right)</w:t>
      </w:r>
    </w:p>
    <w:p w14:paraId="4C29A0B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\tag{1}</w:t>
      </w:r>
    </w:p>
    <w:p w14:paraId="7406E4F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478BC8A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$\epsilon_{</w:t>
      </w:r>
      <w:proofErr w:type="spellStart"/>
      <w:r w:rsidRPr="008070EB">
        <w:rPr>
          <w:lang w:eastAsia="ko-KR"/>
        </w:rPr>
        <w:t>ij</w:t>
      </w:r>
      <w:proofErr w:type="spellEnd"/>
      <w:r w:rsidRPr="008070EB">
        <w:rPr>
          <w:lang w:eastAsia="ko-KR"/>
        </w:rPr>
        <w:t>}$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$\</w:t>
      </w:r>
      <w:proofErr w:type="spellStart"/>
      <w:r w:rsidRPr="008070EB">
        <w:rPr>
          <w:lang w:eastAsia="ko-KR"/>
        </w:rPr>
        <w:t>mathcal</w:t>
      </w:r>
      <w:proofErr w:type="spellEnd"/>
      <w:r w:rsidRPr="008070EB">
        <w:rPr>
          <w:lang w:eastAsia="ko-KR"/>
        </w:rPr>
        <w:t>{D}_</w:t>
      </w:r>
      <w:proofErr w:type="spellStart"/>
      <w:r w:rsidRPr="008070EB">
        <w:rPr>
          <w:lang w:eastAsia="ko-KR"/>
        </w:rPr>
        <w:t>i</w:t>
      </w:r>
      <w:proofErr w:type="spellEnd"/>
      <w:r w:rsidRPr="008070EB">
        <w:rPr>
          <w:lang w:eastAsia="ko-KR"/>
        </w:rPr>
        <w:t>$</w:t>
      </w:r>
      <w:r w:rsidRPr="008070EB">
        <w:rPr>
          <w:lang w:eastAsia="ko-KR"/>
        </w:rPr>
        <w:t>와</w:t>
      </w:r>
      <w:r w:rsidRPr="008070EB">
        <w:rPr>
          <w:lang w:eastAsia="ko-KR"/>
        </w:rPr>
        <w:t xml:space="preserve"> $\</w:t>
      </w:r>
      <w:proofErr w:type="spellStart"/>
      <w:r w:rsidRPr="008070EB">
        <w:rPr>
          <w:lang w:eastAsia="ko-KR"/>
        </w:rPr>
        <w:t>mathcal</w:t>
      </w:r>
      <w:proofErr w:type="spellEnd"/>
      <w:r w:rsidRPr="008070EB">
        <w:rPr>
          <w:lang w:eastAsia="ko-KR"/>
        </w:rPr>
        <w:t>{D}_j$</w:t>
      </w:r>
      <w:proofErr w:type="spellStart"/>
      <w:r w:rsidRPr="008070EB">
        <w:rPr>
          <w:lang w:eastAsia="ko-KR"/>
        </w:rPr>
        <w:t>를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구분하는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분류기의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오류율이다</w:t>
      </w:r>
      <w:r w:rsidRPr="008070EB">
        <w:rPr>
          <w:lang w:eastAsia="ko-KR"/>
        </w:rPr>
        <w:t>. $\epsilon_{</w:t>
      </w:r>
      <w:proofErr w:type="spellStart"/>
      <w:r w:rsidRPr="008070EB">
        <w:rPr>
          <w:lang w:eastAsia="ko-KR"/>
        </w:rPr>
        <w:t>ij</w:t>
      </w:r>
      <w:proofErr w:type="spellEnd"/>
      <w:r w:rsidRPr="008070EB">
        <w:rPr>
          <w:lang w:eastAsia="ko-KR"/>
        </w:rPr>
        <w:t>} \</w:t>
      </w:r>
      <w:proofErr w:type="spellStart"/>
      <w:r w:rsidRPr="008070EB">
        <w:rPr>
          <w:lang w:eastAsia="ko-KR"/>
        </w:rPr>
        <w:t>approx</w:t>
      </w:r>
      <w:proofErr w:type="spellEnd"/>
      <w:r w:rsidRPr="008070EB">
        <w:rPr>
          <w:lang w:eastAsia="ko-KR"/>
        </w:rPr>
        <w:t xml:space="preserve"> 0.5$</w:t>
      </w:r>
      <w:r w:rsidRPr="008070EB">
        <w:rPr>
          <w:lang w:eastAsia="ko-KR"/>
        </w:rPr>
        <w:t>이면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불가능</w:t>
      </w:r>
      <w:r w:rsidRPr="008070EB">
        <w:rPr>
          <w:lang w:eastAsia="ko-KR"/>
        </w:rPr>
        <w:t>(</w:t>
      </w:r>
      <w:r w:rsidRPr="008070EB">
        <w:rPr>
          <w:lang w:eastAsia="ko-KR"/>
        </w:rPr>
        <w:t>유사</w:t>
      </w:r>
      <w:r w:rsidRPr="008070EB">
        <w:rPr>
          <w:lang w:eastAsia="ko-KR"/>
        </w:rPr>
        <w:t>)</w:t>
      </w:r>
      <w:r w:rsidRPr="008070EB">
        <w:rPr>
          <w:lang w:eastAsia="ko-KR"/>
        </w:rPr>
        <w:t>하고</w:t>
      </w:r>
      <w:r w:rsidRPr="008070EB">
        <w:rPr>
          <w:lang w:eastAsia="ko-KR"/>
        </w:rPr>
        <w:t>, $\epsilon_{</w:t>
      </w:r>
      <w:proofErr w:type="spellStart"/>
      <w:r w:rsidRPr="008070EB">
        <w:rPr>
          <w:lang w:eastAsia="ko-KR"/>
        </w:rPr>
        <w:t>ij</w:t>
      </w:r>
      <w:proofErr w:type="spellEnd"/>
      <w:r w:rsidRPr="008070EB">
        <w:rPr>
          <w:lang w:eastAsia="ko-KR"/>
        </w:rPr>
        <w:t>} \to 0$</w:t>
      </w:r>
      <w:r w:rsidRPr="008070EB">
        <w:rPr>
          <w:lang w:eastAsia="ko-KR"/>
        </w:rPr>
        <w:t>이면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분리된다</w:t>
      </w:r>
      <w:r w:rsidRPr="008070EB">
        <w:rPr>
          <w:lang w:eastAsia="ko-KR"/>
        </w:rPr>
        <w:t>.</w:t>
      </w:r>
    </w:p>
    <w:p w14:paraId="589E7DF9" w14:textId="77777777" w:rsidR="00E554A3" w:rsidRPr="008070EB" w:rsidRDefault="00000000">
      <w:proofErr w:type="spellStart"/>
      <w:r w:rsidRPr="008070EB">
        <w:t>측정</w:t>
      </w:r>
      <w:proofErr w:type="spellEnd"/>
      <w:r w:rsidRPr="008070EB">
        <w:t xml:space="preserve"> </w:t>
      </w:r>
      <w:proofErr w:type="spellStart"/>
      <w:r w:rsidRPr="008070EB">
        <w:t>결과</w:t>
      </w:r>
      <w:proofErr w:type="spellEnd"/>
      <w:r w:rsidRPr="008070EB">
        <w:t>:</w:t>
      </w:r>
    </w:p>
    <w:p w14:paraId="53538D3A" w14:textId="77777777" w:rsidR="00E554A3" w:rsidRPr="008070EB" w:rsidRDefault="00000000">
      <w:r w:rsidRPr="008070EB">
        <w:t>$$</w:t>
      </w:r>
    </w:p>
    <w:p w14:paraId="475DC6C2" w14:textId="77777777" w:rsidR="00E554A3" w:rsidRPr="008070EB" w:rsidRDefault="00000000">
      <w:r w:rsidRPr="008070EB">
        <w:t>\begin{aligned}</w:t>
      </w:r>
    </w:p>
    <w:p w14:paraId="739ECE66" w14:textId="77777777" w:rsidR="00E554A3" w:rsidRPr="008070EB" w:rsidRDefault="00000000">
      <w:r w:rsidRPr="008070EB">
        <w:t>d_{\</w:t>
      </w:r>
      <w:proofErr w:type="spellStart"/>
      <w:r w:rsidRPr="008070EB">
        <w:t>mathcal</w:t>
      </w:r>
      <w:proofErr w:type="spellEnd"/>
      <w:r w:rsidRPr="008070EB">
        <w:t>{A}}(\</w:t>
      </w:r>
      <w:proofErr w:type="spellStart"/>
      <w:r w:rsidRPr="008070EB">
        <w:t>mathcal</w:t>
      </w:r>
      <w:proofErr w:type="spellEnd"/>
      <w:r w:rsidRPr="008070EB">
        <w:t>{D}_{ImageNet}, \</w:t>
      </w:r>
      <w:proofErr w:type="spellStart"/>
      <w:r w:rsidRPr="008070EB">
        <w:t>mathcal</w:t>
      </w:r>
      <w:proofErr w:type="spellEnd"/>
      <w:r w:rsidRPr="008070EB">
        <w:t>{D}_{DPF}) &amp;= 0.82 \quad \text{(</w:t>
      </w:r>
      <w:proofErr w:type="spellStart"/>
      <w:r w:rsidRPr="008070EB">
        <w:t>매우</w:t>
      </w:r>
      <w:proofErr w:type="spellEnd"/>
      <w:r w:rsidRPr="008070EB">
        <w:t xml:space="preserve"> </w:t>
      </w:r>
      <w:r w:rsidRPr="008070EB">
        <w:t>큰</w:t>
      </w:r>
      <w:r w:rsidRPr="008070EB">
        <w:t xml:space="preserve"> </w:t>
      </w:r>
      <w:r w:rsidRPr="008070EB">
        <w:t>갭</w:t>
      </w:r>
      <w:r w:rsidRPr="008070EB">
        <w:t>)} \\</w:t>
      </w:r>
    </w:p>
    <w:p w14:paraId="2E611BA9" w14:textId="77777777" w:rsidR="00E554A3" w:rsidRPr="008070EB" w:rsidRDefault="00000000">
      <w:r w:rsidRPr="008070EB">
        <w:t>d_{\</w:t>
      </w:r>
      <w:proofErr w:type="spellStart"/>
      <w:r w:rsidRPr="008070EB">
        <w:t>mathcal</w:t>
      </w:r>
      <w:proofErr w:type="spellEnd"/>
      <w:r w:rsidRPr="008070EB">
        <w:t>{A}}(\</w:t>
      </w:r>
      <w:proofErr w:type="spellStart"/>
      <w:r w:rsidRPr="008070EB">
        <w:t>mathcal</w:t>
      </w:r>
      <w:proofErr w:type="spellEnd"/>
      <w:r w:rsidRPr="008070EB">
        <w:t>{D}_{ImageNet}, \</w:t>
      </w:r>
      <w:proofErr w:type="spellStart"/>
      <w:r w:rsidRPr="008070EB">
        <w:t>mathcal</w:t>
      </w:r>
      <w:proofErr w:type="spellEnd"/>
      <w:r w:rsidRPr="008070EB">
        <w:t>{D}_{X-ray}) &amp;= 0.51 \quad \text{(</w:t>
      </w:r>
      <w:proofErr w:type="spellStart"/>
      <w:r w:rsidRPr="008070EB">
        <w:t>중간</w:t>
      </w:r>
      <w:proofErr w:type="spellEnd"/>
      <w:r w:rsidRPr="008070EB">
        <w:t xml:space="preserve"> </w:t>
      </w:r>
      <w:r w:rsidRPr="008070EB">
        <w:t>갭</w:t>
      </w:r>
      <w:r w:rsidRPr="008070EB">
        <w:t>)} \\</w:t>
      </w:r>
    </w:p>
    <w:p w14:paraId="5E6EFEEE" w14:textId="77777777" w:rsidR="00E554A3" w:rsidRPr="008070EB" w:rsidRDefault="00000000">
      <w:r w:rsidRPr="008070EB">
        <w:t>d_{\</w:t>
      </w:r>
      <w:proofErr w:type="spellStart"/>
      <w:r w:rsidRPr="008070EB">
        <w:t>mathcal</w:t>
      </w:r>
      <w:proofErr w:type="spellEnd"/>
      <w:r w:rsidRPr="008070EB">
        <w:t>{A}}(\</w:t>
      </w:r>
      <w:proofErr w:type="spellStart"/>
      <w:r w:rsidRPr="008070EB">
        <w:t>mathcal</w:t>
      </w:r>
      <w:proofErr w:type="spellEnd"/>
      <w:r w:rsidRPr="008070EB">
        <w:t>{D}_{X-ray}, \</w:t>
      </w:r>
      <w:proofErr w:type="spellStart"/>
      <w:r w:rsidRPr="008070EB">
        <w:t>mathcal</w:t>
      </w:r>
      <w:proofErr w:type="spellEnd"/>
      <w:r w:rsidRPr="008070EB">
        <w:t>{D}_{DPF}) &amp;= 0.23 \quad \text{(</w:t>
      </w:r>
      <w:proofErr w:type="spellStart"/>
      <w:r w:rsidRPr="008070EB">
        <w:t>작은</w:t>
      </w:r>
      <w:proofErr w:type="spellEnd"/>
      <w:r w:rsidRPr="008070EB">
        <w:t xml:space="preserve"> </w:t>
      </w:r>
      <w:r w:rsidRPr="008070EB">
        <w:t>갭</w:t>
      </w:r>
      <w:r w:rsidRPr="008070EB">
        <w:t>)}</w:t>
      </w:r>
    </w:p>
    <w:p w14:paraId="6336D6D0" w14:textId="77777777" w:rsidR="00E554A3" w:rsidRPr="008070EB" w:rsidRDefault="00000000">
      <w:r w:rsidRPr="008070EB">
        <w:t>\end{aligned}</w:t>
      </w:r>
    </w:p>
    <w:p w14:paraId="49DBC80C" w14:textId="77777777" w:rsidR="00E554A3" w:rsidRPr="008070EB" w:rsidRDefault="00000000">
      <w:r w:rsidRPr="008070EB">
        <w:t>$$</w:t>
      </w:r>
    </w:p>
    <w:p w14:paraId="0F965013" w14:textId="77777777" w:rsidR="00E554A3" w:rsidRPr="008070EB" w:rsidRDefault="00000000">
      <w:proofErr w:type="spellStart"/>
      <w:r w:rsidRPr="008070EB">
        <w:t>삼각</w:t>
      </w:r>
      <w:proofErr w:type="spellEnd"/>
      <w:r w:rsidRPr="008070EB">
        <w:t xml:space="preserve"> </w:t>
      </w:r>
      <w:proofErr w:type="spellStart"/>
      <w:r w:rsidRPr="008070EB">
        <w:t>부등식</w:t>
      </w:r>
      <w:proofErr w:type="spellEnd"/>
      <w:r w:rsidRPr="008070EB">
        <w:t xml:space="preserve"> </w:t>
      </w:r>
      <w:proofErr w:type="spellStart"/>
      <w:r w:rsidRPr="008070EB">
        <w:t>검증</w:t>
      </w:r>
      <w:proofErr w:type="spellEnd"/>
      <w:r w:rsidRPr="008070EB">
        <w:t>:</w:t>
      </w:r>
    </w:p>
    <w:p w14:paraId="148AA8F8" w14:textId="77777777" w:rsidR="00E554A3" w:rsidRPr="008070EB" w:rsidRDefault="00000000">
      <w:r w:rsidRPr="008070EB">
        <w:t>$$</w:t>
      </w:r>
    </w:p>
    <w:p w14:paraId="2680F12F" w14:textId="77777777" w:rsidR="00E554A3" w:rsidRPr="008070EB" w:rsidRDefault="00000000">
      <w:r w:rsidRPr="008070EB">
        <w:t>d(A, C) \</w:t>
      </w:r>
      <w:proofErr w:type="spellStart"/>
      <w:r w:rsidRPr="008070EB">
        <w:t>leq</w:t>
      </w:r>
      <w:proofErr w:type="spellEnd"/>
      <w:r w:rsidRPr="008070EB">
        <w:t xml:space="preserve"> d(A, B) + d(B, C)</w:t>
      </w:r>
    </w:p>
    <w:p w14:paraId="3BB16FA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\tag{2}</w:t>
      </w:r>
    </w:p>
    <w:p w14:paraId="2115B3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589656E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1A8FDF1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0.82 &gt; 0.51 + 0.23 = 0.74 \quad \text{(2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효율적</w:t>
      </w:r>
      <w:r w:rsidRPr="008070EB">
        <w:rPr>
          <w:lang w:eastAsia="ko-KR"/>
        </w:rPr>
        <w:t>)}</w:t>
      </w:r>
    </w:p>
    <w:p w14:paraId="1C6E37A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4B5A6B7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>(X-ray)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경유하는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전이보다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거리가</w:t>
      </w:r>
      <w:r w:rsidRPr="008070EB">
        <w:rPr>
          <w:lang w:eastAsia="ko-KR"/>
        </w:rPr>
        <w:t xml:space="preserve"> 9.8% </w:t>
      </w:r>
      <w:r w:rsidRPr="008070EB">
        <w:rPr>
          <w:lang w:eastAsia="ko-KR"/>
        </w:rPr>
        <w:t>감소함을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의미한다</w:t>
      </w:r>
      <w:r w:rsidRPr="008070EB">
        <w:rPr>
          <w:lang w:eastAsia="ko-KR"/>
        </w:rPr>
        <w:t>.</w:t>
      </w:r>
    </w:p>
    <w:p w14:paraId="66D8C37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X-ray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</w:p>
    <w:p w14:paraId="24CF77E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구성</w:t>
      </w:r>
      <w:r w:rsidRPr="008070EB">
        <w:rPr>
          <w:lang w:eastAsia="ko-KR"/>
        </w:rPr>
        <w:t>:</w:t>
      </w:r>
    </w:p>
    <w:p w14:paraId="4637EA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총</w:t>
      </w:r>
      <w:r w:rsidRPr="008070EB">
        <w:rPr>
          <w:lang w:eastAsia="ko-KR"/>
        </w:rPr>
        <w:t xml:space="preserve"> 310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240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70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6A31EDA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기포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불량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이물질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  <w:r w:rsidRPr="008070EB">
        <w:rPr>
          <w:lang w:eastAsia="ko-KR"/>
        </w:rPr>
        <w:t xml:space="preserve"> (6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>)</w:t>
      </w:r>
    </w:p>
    <w:p w14:paraId="1877B3A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형식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그레이스케일</w:t>
      </w:r>
      <w:proofErr w:type="spellEnd"/>
      <w:r w:rsidRPr="008070EB">
        <w:rPr>
          <w:lang w:eastAsia="ko-KR"/>
        </w:rPr>
        <w:t xml:space="preserve">, 640×640 </w:t>
      </w:r>
      <w:r w:rsidRPr="008070EB">
        <w:rPr>
          <w:lang w:eastAsia="ko-KR"/>
        </w:rPr>
        <w:t>해상도</w:t>
      </w:r>
    </w:p>
    <w:p w14:paraId="433300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특징</w:t>
      </w:r>
      <w:r w:rsidRPr="008070EB">
        <w:rPr>
          <w:lang w:eastAsia="ko-KR"/>
        </w:rPr>
        <w:t>: DPF</w:t>
      </w:r>
      <w:r w:rsidRPr="008070EB">
        <w:rPr>
          <w:lang w:eastAsia="ko-KR"/>
        </w:rPr>
        <w:t>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유사한</w:t>
      </w:r>
      <w:r w:rsidRPr="008070EB">
        <w:rPr>
          <w:lang w:eastAsia="ko-KR"/>
        </w:rPr>
        <w:t xml:space="preserve"> X-ray </w:t>
      </w:r>
      <w:r w:rsidRPr="008070EB">
        <w:rPr>
          <w:lang w:eastAsia="ko-KR"/>
        </w:rPr>
        <w:t>투과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</w:p>
    <w:p w14:paraId="16ACE65B" w14:textId="77777777" w:rsidR="00E554A3" w:rsidRPr="008070EB" w:rsidRDefault="00000000">
      <w:proofErr w:type="spellStart"/>
      <w:r w:rsidRPr="008070EB">
        <w:t>유사성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54"/>
        <w:gridCol w:w="1574"/>
        <w:gridCol w:w="1574"/>
        <w:gridCol w:w="1054"/>
      </w:tblGrid>
      <w:tr w:rsidR="00E554A3" w:rsidRPr="008070EB" w14:paraId="7D3E205A" w14:textId="77777777">
        <w:tc>
          <w:tcPr>
            <w:tcW w:w="2592" w:type="dxa"/>
          </w:tcPr>
          <w:p w14:paraId="020DE2D1" w14:textId="77777777" w:rsidR="00E554A3" w:rsidRPr="008070EB" w:rsidRDefault="00000000">
            <w:proofErr w:type="spellStart"/>
            <w:r w:rsidRPr="008070EB"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Pr="008070EB" w:rsidRDefault="00000000">
            <w:r w:rsidRPr="008070EB">
              <w:t xml:space="preserve">X-ray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Pr="008070EB" w:rsidRDefault="00000000">
            <w:r w:rsidRPr="008070EB">
              <w:t xml:space="preserve">DPF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Pr="008070EB" w:rsidRDefault="00000000">
            <w:proofErr w:type="spellStart"/>
            <w:r w:rsidRPr="008070EB">
              <w:t>유사도</w:t>
            </w:r>
            <w:proofErr w:type="spellEnd"/>
          </w:p>
        </w:tc>
      </w:tr>
      <w:tr w:rsidR="00E554A3" w:rsidRPr="008070EB" w14:paraId="0FFCB434" w14:textId="77777777">
        <w:tc>
          <w:tcPr>
            <w:tcW w:w="2592" w:type="dxa"/>
          </w:tcPr>
          <w:p w14:paraId="536C1D6C" w14:textId="77777777" w:rsidR="00E554A3" w:rsidRPr="008070EB" w:rsidRDefault="00000000">
            <w:proofErr w:type="spellStart"/>
            <w:r w:rsidRPr="008070EB"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Pr="008070EB" w:rsidRDefault="00000000">
            <w:proofErr w:type="spellStart"/>
            <w:r w:rsidRPr="008070EB"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Pr="008070EB" w:rsidRDefault="00000000">
            <w:proofErr w:type="spellStart"/>
            <w:r w:rsidRPr="008070EB"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Pr="008070EB" w:rsidRDefault="00000000">
            <w:r w:rsidRPr="008070EB">
              <w:t>✓✓✓</w:t>
            </w:r>
          </w:p>
        </w:tc>
      </w:tr>
      <w:tr w:rsidR="00E554A3" w:rsidRPr="008070EB" w14:paraId="472766BB" w14:textId="77777777">
        <w:tc>
          <w:tcPr>
            <w:tcW w:w="2592" w:type="dxa"/>
          </w:tcPr>
          <w:p w14:paraId="6C99F4F2" w14:textId="77777777" w:rsidR="00E554A3" w:rsidRPr="008070EB" w:rsidRDefault="00000000">
            <w:proofErr w:type="spellStart"/>
            <w:r w:rsidRPr="008070EB">
              <w:t>결함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Pr="008070EB" w:rsidRDefault="00000000">
            <w:proofErr w:type="spellStart"/>
            <w:r w:rsidRPr="008070EB">
              <w:t>균열</w:t>
            </w:r>
            <w:proofErr w:type="spellEnd"/>
            <w:r w:rsidRPr="008070EB">
              <w:t xml:space="preserve">, </w:t>
            </w:r>
            <w:proofErr w:type="spellStart"/>
            <w:r w:rsidRPr="008070EB"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Pr="008070EB" w:rsidRDefault="00000000">
            <w:proofErr w:type="spellStart"/>
            <w:r w:rsidRPr="008070EB">
              <w:t>균열</w:t>
            </w:r>
            <w:proofErr w:type="spellEnd"/>
            <w:r w:rsidRPr="008070EB">
              <w:t xml:space="preserve">, </w:t>
            </w:r>
            <w:proofErr w:type="spellStart"/>
            <w:r w:rsidRPr="008070EB"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Pr="008070EB" w:rsidRDefault="00000000">
            <w:r w:rsidRPr="008070EB">
              <w:t>✓✓✓</w:t>
            </w:r>
          </w:p>
        </w:tc>
      </w:tr>
      <w:tr w:rsidR="00E554A3" w:rsidRPr="008070EB" w14:paraId="55411C52" w14:textId="77777777">
        <w:tc>
          <w:tcPr>
            <w:tcW w:w="2592" w:type="dxa"/>
          </w:tcPr>
          <w:p w14:paraId="4D9CFF3B" w14:textId="77777777" w:rsidR="00E554A3" w:rsidRPr="008070EB" w:rsidRDefault="00000000">
            <w:proofErr w:type="spellStart"/>
            <w:r w:rsidRPr="008070EB"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Pr="008070EB" w:rsidRDefault="00000000">
            <w:proofErr w:type="spellStart"/>
            <w:r w:rsidRPr="008070EB">
              <w:t>산업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Pr="008070EB" w:rsidRDefault="00000000">
            <w:proofErr w:type="spellStart"/>
            <w:r w:rsidRPr="008070EB">
              <w:t>필터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Pr="008070EB" w:rsidRDefault="00000000">
            <w:r w:rsidRPr="008070EB">
              <w:t>✓✓</w:t>
            </w:r>
          </w:p>
        </w:tc>
      </w:tr>
      <w:tr w:rsidR="00E554A3" w:rsidRPr="008070EB" w14:paraId="05FB1921" w14:textId="77777777">
        <w:tc>
          <w:tcPr>
            <w:tcW w:w="2592" w:type="dxa"/>
          </w:tcPr>
          <w:p w14:paraId="3DE86283" w14:textId="77777777" w:rsidR="00E554A3" w:rsidRPr="008070EB" w:rsidRDefault="00000000">
            <w:proofErr w:type="spellStart"/>
            <w:r w:rsidRPr="008070EB"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Pr="008070EB" w:rsidRDefault="00000000">
            <w:r w:rsidRPr="008070EB">
              <w:t>640×640</w:t>
            </w:r>
          </w:p>
        </w:tc>
        <w:tc>
          <w:tcPr>
            <w:tcW w:w="2592" w:type="dxa"/>
          </w:tcPr>
          <w:p w14:paraId="0F742BBC" w14:textId="77777777" w:rsidR="00E554A3" w:rsidRPr="008070EB" w:rsidRDefault="00000000">
            <w:r w:rsidRPr="008070EB">
              <w:t>640×640</w:t>
            </w:r>
          </w:p>
        </w:tc>
        <w:tc>
          <w:tcPr>
            <w:tcW w:w="2592" w:type="dxa"/>
          </w:tcPr>
          <w:p w14:paraId="76BE84D7" w14:textId="77777777" w:rsidR="00E554A3" w:rsidRPr="008070EB" w:rsidRDefault="00000000">
            <w:r w:rsidRPr="008070EB">
              <w:t>✓✓✓</w:t>
            </w:r>
          </w:p>
        </w:tc>
      </w:tr>
      <w:tr w:rsidR="00E554A3" w:rsidRPr="008070EB" w14:paraId="287DED77" w14:textId="77777777">
        <w:tc>
          <w:tcPr>
            <w:tcW w:w="2592" w:type="dxa"/>
          </w:tcPr>
          <w:p w14:paraId="0CFFC58F" w14:textId="77777777" w:rsidR="00E554A3" w:rsidRPr="008070EB" w:rsidRDefault="00000000">
            <w:proofErr w:type="spellStart"/>
            <w:r w:rsidRPr="008070EB">
              <w:t>결함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Pr="008070EB" w:rsidRDefault="00000000">
            <w:r w:rsidRPr="008070EB">
              <w:t>0.5-3mm</w:t>
            </w:r>
          </w:p>
        </w:tc>
        <w:tc>
          <w:tcPr>
            <w:tcW w:w="2592" w:type="dxa"/>
          </w:tcPr>
          <w:p w14:paraId="09C60721" w14:textId="77777777" w:rsidR="00E554A3" w:rsidRPr="008070EB" w:rsidRDefault="00000000">
            <w:r w:rsidRPr="008070EB">
              <w:t>0.1-2mm</w:t>
            </w:r>
          </w:p>
        </w:tc>
        <w:tc>
          <w:tcPr>
            <w:tcW w:w="2592" w:type="dxa"/>
          </w:tcPr>
          <w:p w14:paraId="0D0C35F0" w14:textId="77777777" w:rsidR="00E554A3" w:rsidRPr="008070EB" w:rsidRDefault="00000000">
            <w:r w:rsidRPr="008070EB">
              <w:t>✓✓</w:t>
            </w:r>
          </w:p>
        </w:tc>
      </w:tr>
    </w:tbl>
    <w:p w14:paraId="020BA7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: 92% (ImageNet: 23%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>)</w:t>
      </w:r>
    </w:p>
    <w:p w14:paraId="141F04BB" w14:textId="77777777" w:rsidR="00E554A3" w:rsidRPr="008070EB" w:rsidRDefault="00000000">
      <w:r w:rsidRPr="008070EB">
        <w:t xml:space="preserve">3. 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설정</w:t>
      </w:r>
      <w:proofErr w:type="spellEnd"/>
    </w:p>
    <w:p w14:paraId="05052ACB" w14:textId="77777777" w:rsidR="00E554A3" w:rsidRPr="008070EB" w:rsidRDefault="00000000">
      <w:proofErr w:type="spellStart"/>
      <w:r w:rsidRPr="008070EB">
        <w:lastRenderedPageBreak/>
        <w:t>모델</w:t>
      </w:r>
      <w:proofErr w:type="spellEnd"/>
      <w:r w:rsidRPr="008070EB">
        <w:t xml:space="preserve"> </w:t>
      </w:r>
      <w:proofErr w:type="spellStart"/>
      <w:r w:rsidRPr="008070EB">
        <w:t>초기화</w:t>
      </w:r>
      <w:proofErr w:type="spellEnd"/>
      <w:r w:rsidRPr="008070EB">
        <w:t>:</w:t>
      </w:r>
    </w:p>
    <w:p w14:paraId="32476259" w14:textId="77777777" w:rsidR="00E554A3" w:rsidRPr="008070EB" w:rsidRDefault="00000000">
      <w:pPr>
        <w:pStyle w:val="1"/>
      </w:pPr>
      <w:r w:rsidRPr="008070EB">
        <w:t xml:space="preserve">ImageNet </w:t>
      </w:r>
      <w:proofErr w:type="spellStart"/>
      <w:r w:rsidRPr="008070EB">
        <w:t>사전학습</w:t>
      </w:r>
      <w:proofErr w:type="spellEnd"/>
      <w:r w:rsidRPr="008070EB">
        <w:t xml:space="preserve"> </w:t>
      </w:r>
      <w:proofErr w:type="spellStart"/>
      <w:r w:rsidRPr="008070EB">
        <w:t>가중치에서</w:t>
      </w:r>
      <w:proofErr w:type="spellEnd"/>
      <w:r w:rsidRPr="008070EB">
        <w:t xml:space="preserve"> </w:t>
      </w:r>
      <w:proofErr w:type="spellStart"/>
      <w:r w:rsidRPr="008070EB">
        <w:t>시작</w:t>
      </w:r>
      <w:proofErr w:type="spellEnd"/>
    </w:p>
    <w:p w14:paraId="7794B770" w14:textId="77777777" w:rsidR="00E554A3" w:rsidRPr="008070EB" w:rsidRDefault="00000000">
      <w:r w:rsidRPr="008070EB">
        <w:t xml:space="preserve">model = YOLO('yolo11s.pt')  # </w:t>
      </w:r>
      <w:proofErr w:type="spellStart"/>
      <w:r w:rsidRPr="008070EB">
        <w:t>또는</w:t>
      </w:r>
      <w:proofErr w:type="spellEnd"/>
      <w:r w:rsidRPr="008070EB">
        <w:t xml:space="preserve"> 'yolov8s.pt'</w:t>
      </w:r>
    </w:p>
    <w:p w14:paraId="1F4E2BFD" w14:textId="77777777" w:rsidR="00E554A3" w:rsidRPr="008070EB" w:rsidRDefault="00000000">
      <w:proofErr w:type="spellStart"/>
      <w:r w:rsidRPr="008070EB">
        <w:t>하이퍼파라미터</w:t>
      </w:r>
      <w:proofErr w:type="spellEnd"/>
      <w:r w:rsidRPr="008070EB">
        <w:t>:</w:t>
      </w:r>
    </w:p>
    <w:p w14:paraId="14FA5CC2" w14:textId="77777777" w:rsidR="00E554A3" w:rsidRPr="008070EB" w:rsidRDefault="00000000">
      <w:r w:rsidRPr="008070EB">
        <w:t>stage1_config = {</w:t>
      </w:r>
    </w:p>
    <w:p w14:paraId="63C53BC4" w14:textId="77777777" w:rsidR="00E554A3" w:rsidRPr="008070EB" w:rsidRDefault="00000000">
      <w:r w:rsidRPr="008070EB">
        <w:t xml:space="preserve">'epochs': 50,              # </w:t>
      </w:r>
      <w:proofErr w:type="spellStart"/>
      <w:r w:rsidRPr="008070EB">
        <w:t>일반</w:t>
      </w:r>
      <w:proofErr w:type="spellEnd"/>
      <w:r w:rsidRPr="008070EB">
        <w:t xml:space="preserve"> </w:t>
      </w:r>
      <w:proofErr w:type="spellStart"/>
      <w:r w:rsidRPr="008070EB">
        <w:t>특징</w:t>
      </w:r>
      <w:proofErr w:type="spellEnd"/>
      <w:r w:rsidRPr="008070EB">
        <w:t xml:space="preserve"> </w:t>
      </w:r>
      <w:proofErr w:type="spellStart"/>
      <w:r w:rsidRPr="008070EB">
        <w:t>충분</w:t>
      </w:r>
      <w:proofErr w:type="spellEnd"/>
      <w:r w:rsidRPr="008070EB">
        <w:t xml:space="preserve"> </w:t>
      </w:r>
      <w:proofErr w:type="spellStart"/>
      <w:r w:rsidRPr="008070EB">
        <w:t>학습</w:t>
      </w:r>
      <w:proofErr w:type="spellEnd"/>
    </w:p>
    <w:p w14:paraId="2092BE5F" w14:textId="77777777" w:rsidR="00E554A3" w:rsidRPr="008070EB" w:rsidRDefault="00000000">
      <w:r w:rsidRPr="008070EB">
        <w:t xml:space="preserve">'batch': 8,                # CPU </w:t>
      </w:r>
      <w:proofErr w:type="spellStart"/>
      <w:r w:rsidRPr="008070EB">
        <w:t>메모리</w:t>
      </w:r>
      <w:proofErr w:type="spellEnd"/>
      <w:r w:rsidRPr="008070EB">
        <w:t xml:space="preserve"> </w:t>
      </w:r>
      <w:proofErr w:type="spellStart"/>
      <w:r w:rsidRPr="008070EB">
        <w:t>고려</w:t>
      </w:r>
      <w:proofErr w:type="spellEnd"/>
    </w:p>
    <w:p w14:paraId="389E1921" w14:textId="77777777" w:rsidR="00E554A3" w:rsidRPr="008070EB" w:rsidRDefault="00000000">
      <w:r w:rsidRPr="008070EB">
        <w:t>'</w:t>
      </w:r>
      <w:proofErr w:type="spellStart"/>
      <w:r w:rsidRPr="008070EB">
        <w:t>imgsz</w:t>
      </w:r>
      <w:proofErr w:type="spellEnd"/>
      <w:r w:rsidRPr="008070EB">
        <w:t xml:space="preserve">': 640,              # </w:t>
      </w:r>
      <w:proofErr w:type="spellStart"/>
      <w:r w:rsidRPr="008070EB">
        <w:t>입력</w:t>
      </w:r>
      <w:proofErr w:type="spellEnd"/>
      <w:r w:rsidRPr="008070EB">
        <w:t xml:space="preserve"> </w:t>
      </w:r>
      <w:proofErr w:type="spellStart"/>
      <w:r w:rsidRPr="008070EB">
        <w:t>이미지</w:t>
      </w:r>
      <w:proofErr w:type="spellEnd"/>
      <w:r w:rsidRPr="008070EB">
        <w:t xml:space="preserve"> </w:t>
      </w:r>
      <w:proofErr w:type="spellStart"/>
      <w:r w:rsidRPr="008070EB">
        <w:t>크기</w:t>
      </w:r>
      <w:proofErr w:type="spellEnd"/>
    </w:p>
    <w:p w14:paraId="2436DFEE" w14:textId="77777777" w:rsidR="00E554A3" w:rsidRPr="008070EB" w:rsidRDefault="00000000">
      <w:r w:rsidRPr="008070EB">
        <w:t xml:space="preserve">'lr0': 0.01,               # </w:t>
      </w:r>
      <w:proofErr w:type="spellStart"/>
      <w:r w:rsidRPr="008070EB">
        <w:t>초기</w:t>
      </w:r>
      <w:proofErr w:type="spellEnd"/>
      <w:r w:rsidRPr="008070EB">
        <w:t xml:space="preserve"> </w:t>
      </w:r>
      <w:proofErr w:type="spellStart"/>
      <w:r w:rsidRPr="008070EB">
        <w:t>학습률</w:t>
      </w:r>
      <w:proofErr w:type="spellEnd"/>
    </w:p>
    <w:p w14:paraId="6839783D" w14:textId="77777777" w:rsidR="00E554A3" w:rsidRPr="008070EB" w:rsidRDefault="00000000">
      <w:r w:rsidRPr="008070EB">
        <w:t>'</w:t>
      </w:r>
      <w:proofErr w:type="spellStart"/>
      <w:r w:rsidRPr="008070EB">
        <w:t>lrf</w:t>
      </w:r>
      <w:proofErr w:type="spellEnd"/>
      <w:r w:rsidRPr="008070EB">
        <w:t xml:space="preserve">': 0.01,               # </w:t>
      </w:r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학습률</w:t>
      </w:r>
      <w:proofErr w:type="spellEnd"/>
      <w:r w:rsidRPr="008070EB">
        <w:t xml:space="preserve"> (cosine decay)</w:t>
      </w:r>
    </w:p>
    <w:p w14:paraId="7FC6A0A3" w14:textId="77777777" w:rsidR="00E554A3" w:rsidRPr="008070EB" w:rsidRDefault="00000000">
      <w:r w:rsidRPr="008070EB">
        <w:t xml:space="preserve">'momentum': 0.937,         # SGD </w:t>
      </w:r>
      <w:proofErr w:type="spellStart"/>
      <w:r w:rsidRPr="008070EB">
        <w:t>모멘텀</w:t>
      </w:r>
      <w:proofErr w:type="spellEnd"/>
    </w:p>
    <w:p w14:paraId="020D7D50" w14:textId="77777777" w:rsidR="00E554A3" w:rsidRPr="008070EB" w:rsidRDefault="00000000">
      <w:r w:rsidRPr="008070EB">
        <w:t>'</w:t>
      </w:r>
      <w:proofErr w:type="spellStart"/>
      <w:r w:rsidRPr="008070EB">
        <w:t>weight_decay</w:t>
      </w:r>
      <w:proofErr w:type="spellEnd"/>
      <w:r w:rsidRPr="008070EB">
        <w:t xml:space="preserve">': 0.0005,    # L2 </w:t>
      </w:r>
      <w:proofErr w:type="spellStart"/>
      <w:r w:rsidRPr="008070EB">
        <w:t>정규화</w:t>
      </w:r>
      <w:proofErr w:type="spellEnd"/>
    </w:p>
    <w:p w14:paraId="5A8D0F59" w14:textId="77777777" w:rsidR="00E554A3" w:rsidRPr="008070EB" w:rsidRDefault="00000000">
      <w:r w:rsidRPr="008070EB">
        <w:t>'</w:t>
      </w:r>
      <w:proofErr w:type="spellStart"/>
      <w:r w:rsidRPr="008070EB">
        <w:t>warmup_epochs</w:t>
      </w:r>
      <w:proofErr w:type="spellEnd"/>
      <w:r w:rsidRPr="008070EB">
        <w:t xml:space="preserve">': 3,        # </w:t>
      </w:r>
      <w:proofErr w:type="spellStart"/>
      <w:r w:rsidRPr="008070EB">
        <w:t>학습률</w:t>
      </w:r>
      <w:proofErr w:type="spellEnd"/>
      <w:r w:rsidRPr="008070EB">
        <w:t xml:space="preserve"> </w:t>
      </w:r>
      <w:proofErr w:type="spellStart"/>
      <w:r w:rsidRPr="008070EB">
        <w:t>워밍업</w:t>
      </w:r>
      <w:proofErr w:type="spellEnd"/>
    </w:p>
    <w:p w14:paraId="7092A665" w14:textId="77777777" w:rsidR="00E554A3" w:rsidRPr="008070EB" w:rsidRDefault="00000000">
      <w:r w:rsidRPr="008070EB">
        <w:t>'optimizer': '</w:t>
      </w:r>
      <w:proofErr w:type="spellStart"/>
      <w:r w:rsidRPr="008070EB">
        <w:t>AdamW</w:t>
      </w:r>
      <w:proofErr w:type="spellEnd"/>
      <w:r w:rsidRPr="008070EB">
        <w:t xml:space="preserve">',      # </w:t>
      </w:r>
      <w:proofErr w:type="spellStart"/>
      <w:r w:rsidRPr="008070EB">
        <w:t>옵티마이저</w:t>
      </w:r>
      <w:proofErr w:type="spellEnd"/>
    </w:p>
    <w:p w14:paraId="450652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'patience': 10,            #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인내</w:t>
      </w:r>
    </w:p>
    <w:p w14:paraId="1E88680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'device': '</w:t>
      </w:r>
      <w:proofErr w:type="spellStart"/>
      <w:r w:rsidRPr="008070EB">
        <w:rPr>
          <w:lang w:eastAsia="ko-KR"/>
        </w:rPr>
        <w:t>cpu</w:t>
      </w:r>
      <w:proofErr w:type="spellEnd"/>
      <w:r w:rsidRPr="008070EB">
        <w:rPr>
          <w:lang w:eastAsia="ko-KR"/>
        </w:rPr>
        <w:t xml:space="preserve">',           # 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우선</w:t>
      </w:r>
    </w:p>
    <w:p w14:paraId="720B409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'seed': 42                 # </w:t>
      </w:r>
      <w:r w:rsidRPr="008070EB">
        <w:rPr>
          <w:lang w:eastAsia="ko-KR"/>
        </w:rPr>
        <w:t>무작위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시드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고정</w:t>
      </w:r>
    </w:p>
    <w:p w14:paraId="34BA94B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}</w:t>
      </w:r>
    </w:p>
    <w:p w14:paraId="74E8D81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>:</w:t>
      </w:r>
    </w:p>
    <w:p w14:paraId="23B61A5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augmentation = {</w:t>
      </w:r>
    </w:p>
    <w:p w14:paraId="1C1D090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hsv_h</w:t>
      </w:r>
      <w:proofErr w:type="spellEnd"/>
      <w:r w:rsidRPr="008070EB">
        <w:rPr>
          <w:lang w:eastAsia="ko-KR"/>
        </w:rPr>
        <w:t xml:space="preserve">': 0.015,            # </w:t>
      </w:r>
      <w:r w:rsidRPr="008070EB">
        <w:rPr>
          <w:lang w:eastAsia="ko-KR"/>
        </w:rPr>
        <w:t>색조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최소</w:t>
      </w:r>
      <w:r w:rsidRPr="008070EB">
        <w:rPr>
          <w:lang w:eastAsia="ko-KR"/>
        </w:rPr>
        <w:t>)</w:t>
      </w:r>
    </w:p>
    <w:p w14:paraId="20EFCC0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hsv_s</w:t>
      </w:r>
      <w:proofErr w:type="spellEnd"/>
      <w:r w:rsidRPr="008070EB">
        <w:rPr>
          <w:lang w:eastAsia="ko-KR"/>
        </w:rPr>
        <w:t xml:space="preserve">': 0.7,              # </w:t>
      </w:r>
      <w:r w:rsidRPr="008070EB">
        <w:rPr>
          <w:lang w:eastAsia="ko-KR"/>
        </w:rPr>
        <w:t>채도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</w:p>
    <w:p w14:paraId="2A71E4E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hsv_v</w:t>
      </w:r>
      <w:proofErr w:type="spellEnd"/>
      <w:r w:rsidRPr="008070EB">
        <w:rPr>
          <w:lang w:eastAsia="ko-KR"/>
        </w:rPr>
        <w:t xml:space="preserve">': 0.4,              # </w:t>
      </w:r>
      <w:r w:rsidRPr="008070EB">
        <w:rPr>
          <w:lang w:eastAsia="ko-KR"/>
        </w:rPr>
        <w:t>명도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</w:p>
    <w:p w14:paraId="6E67680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'degrees': 10,             # </w:t>
      </w:r>
      <w:r w:rsidRPr="008070EB">
        <w:rPr>
          <w:lang w:eastAsia="ko-KR"/>
        </w:rPr>
        <w:t>회전</w:t>
      </w:r>
      <w:r w:rsidRPr="008070EB">
        <w:rPr>
          <w:lang w:eastAsia="ko-KR"/>
        </w:rPr>
        <w:t xml:space="preserve"> (±10</w:t>
      </w:r>
      <w:r w:rsidRPr="008070EB">
        <w:rPr>
          <w:lang w:eastAsia="ko-KR"/>
        </w:rPr>
        <w:t>도</w:t>
      </w:r>
      <w:r w:rsidRPr="008070EB">
        <w:rPr>
          <w:lang w:eastAsia="ko-KR"/>
        </w:rPr>
        <w:t>)</w:t>
      </w:r>
    </w:p>
    <w:p w14:paraId="100DD2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'translate': 0.1,          # </w:t>
      </w:r>
      <w:r w:rsidRPr="008070EB">
        <w:rPr>
          <w:lang w:eastAsia="ko-KR"/>
        </w:rPr>
        <w:t>평행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이동</w:t>
      </w:r>
      <w:r w:rsidRPr="008070EB">
        <w:rPr>
          <w:lang w:eastAsia="ko-KR"/>
        </w:rPr>
        <w:t xml:space="preserve"> (10%)</w:t>
      </w:r>
    </w:p>
    <w:p w14:paraId="7D4D33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'scale': 0.5,              #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 xml:space="preserve"> (50-150%)</w:t>
      </w:r>
    </w:p>
    <w:p w14:paraId="15AC42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flipud</w:t>
      </w:r>
      <w:proofErr w:type="spellEnd"/>
      <w:r w:rsidRPr="008070EB">
        <w:rPr>
          <w:lang w:eastAsia="ko-KR"/>
        </w:rPr>
        <w:t xml:space="preserve">': 0.5,             # </w:t>
      </w:r>
      <w:r w:rsidRPr="008070EB">
        <w:rPr>
          <w:lang w:eastAsia="ko-KR"/>
        </w:rPr>
        <w:t>상하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확률</w:t>
      </w:r>
    </w:p>
    <w:p w14:paraId="0C87CA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fliplr</w:t>
      </w:r>
      <w:proofErr w:type="spellEnd"/>
      <w:r w:rsidRPr="008070EB">
        <w:rPr>
          <w:lang w:eastAsia="ko-KR"/>
        </w:rPr>
        <w:t xml:space="preserve">': 0.5,             # </w:t>
      </w:r>
      <w:r w:rsidRPr="008070EB">
        <w:rPr>
          <w:lang w:eastAsia="ko-KR"/>
        </w:rPr>
        <w:t>좌우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확률</w:t>
      </w:r>
    </w:p>
    <w:p w14:paraId="5066274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'mosaic': 1.0,             # Mosaic </w:t>
      </w:r>
      <w:r w:rsidRPr="008070EB">
        <w:rPr>
          <w:lang w:eastAsia="ko-KR"/>
        </w:rPr>
        <w:t>증강</w:t>
      </w:r>
    </w:p>
    <w:p w14:paraId="79FDB39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mixup</w:t>
      </w:r>
      <w:proofErr w:type="spellEnd"/>
      <w:r w:rsidRPr="008070EB">
        <w:rPr>
          <w:lang w:eastAsia="ko-KR"/>
        </w:rPr>
        <w:t xml:space="preserve">': 0.0               # </w:t>
      </w:r>
      <w:proofErr w:type="spellStart"/>
      <w:r w:rsidRPr="008070EB">
        <w:rPr>
          <w:lang w:eastAsia="ko-KR"/>
        </w:rPr>
        <w:t>Mixup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사용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</w:t>
      </w:r>
      <w:r w:rsidRPr="008070EB">
        <w:rPr>
          <w:lang w:eastAsia="ko-KR"/>
        </w:rPr>
        <w:t>)</w:t>
      </w:r>
    </w:p>
    <w:p w14:paraId="14DECDA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}</w:t>
      </w:r>
    </w:p>
    <w:p w14:paraId="4283F21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5AEBD45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전형적인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>:</w:t>
      </w:r>
    </w:p>
    <w:p w14:paraId="243EFCD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Epoch    mAP50    mAP50-95   Loss</w:t>
      </w:r>
    </w:p>
    <w:p w14:paraId="1F76335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      12.3%     7.8%      2.45</w:t>
      </w:r>
    </w:p>
    <w:p w14:paraId="149BB69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10      38.7%    23.1%      1.23</w:t>
      </w:r>
    </w:p>
    <w:p w14:paraId="34B99F7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20      46.2%    31.5%      0.87</w:t>
      </w:r>
    </w:p>
    <w:p w14:paraId="502790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30      49.8%    35.2%      0.71</w:t>
      </w:r>
    </w:p>
    <w:p w14:paraId="18EA793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40      51.3%    37.8%      0.65</w:t>
      </w:r>
    </w:p>
    <w:p w14:paraId="7637FE2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50      52.6%    39.4%      0.61  ← Best checkpoint</w:t>
      </w:r>
    </w:p>
    <w:p w14:paraId="5D1EF91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특성</w:t>
      </w:r>
      <w:r w:rsidRPr="008070EB">
        <w:rPr>
          <w:lang w:eastAsia="ko-KR"/>
        </w:rPr>
        <w:t>:</w:t>
      </w:r>
    </w:p>
    <w:p w14:paraId="08469AD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: 1-20 </w:t>
      </w:r>
      <w:proofErr w:type="spellStart"/>
      <w:r w:rsidRPr="008070EB">
        <w:rPr>
          <w:lang w:eastAsia="ko-KR"/>
        </w:rPr>
        <w:t>에포크에서</w:t>
      </w:r>
      <w:proofErr w:type="spellEnd"/>
      <w:r w:rsidRPr="008070EB">
        <w:rPr>
          <w:lang w:eastAsia="ko-KR"/>
        </w:rPr>
        <w:t xml:space="preserve"> 38.7% </w:t>
      </w:r>
      <w:r w:rsidRPr="008070EB">
        <w:rPr>
          <w:lang w:eastAsia="ko-KR"/>
        </w:rPr>
        <w:t>달성</w:t>
      </w:r>
    </w:p>
    <w:p w14:paraId="17AEAF0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안정화</w:t>
      </w:r>
      <w:r w:rsidRPr="008070EB">
        <w:rPr>
          <w:lang w:eastAsia="ko-KR"/>
        </w:rPr>
        <w:t xml:space="preserve">: 20-50 </w:t>
      </w:r>
      <w:proofErr w:type="spellStart"/>
      <w:r w:rsidRPr="008070EB">
        <w:rPr>
          <w:lang w:eastAsia="ko-KR"/>
        </w:rPr>
        <w:t>에포크에서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237E5F1D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과적합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없음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</w:p>
    <w:p w14:paraId="4213A9C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역할</w:t>
      </w:r>
      <w:r w:rsidRPr="008070EB">
        <w:rPr>
          <w:lang w:eastAsia="ko-KR"/>
        </w:rPr>
        <w:t>:</w:t>
      </w:r>
    </w:p>
    <w:p w14:paraId="0764699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일반적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능력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획득</w:t>
      </w:r>
    </w:p>
    <w:p w14:paraId="3233B83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X-ray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특성에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</w:p>
    <w:p w14:paraId="052E370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DPF </w:t>
      </w:r>
      <w:r w:rsidRPr="008070EB">
        <w:rPr>
          <w:lang w:eastAsia="ko-KR"/>
        </w:rPr>
        <w:t>학습을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강건한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59029BE1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C. Stage 2: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파인튜닝</w:t>
      </w:r>
      <w:proofErr w:type="spellEnd"/>
    </w:p>
    <w:p w14:paraId="5422DC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근거</w:t>
      </w:r>
    </w:p>
    <w:p w14:paraId="586D66A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목적</w:t>
      </w:r>
      <w:r w:rsidRPr="008070EB">
        <w:rPr>
          <w:lang w:eastAsia="ko-KR"/>
        </w:rPr>
        <w:t>: Stage 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특징을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조정하여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극대화</w:t>
      </w:r>
    </w:p>
    <w:p w14:paraId="7808FB3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근거</w:t>
      </w:r>
      <w:r w:rsidRPr="008070EB">
        <w:rPr>
          <w:lang w:eastAsia="ko-KR"/>
        </w:rPr>
        <w:t>:</w:t>
      </w:r>
    </w:p>
    <w:p w14:paraId="0B99B32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Stage 1 </w:t>
      </w:r>
      <w:r w:rsidRPr="008070EB">
        <w:rPr>
          <w:lang w:eastAsia="ko-KR"/>
        </w:rPr>
        <w:t>가중치는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능력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보유</w:t>
      </w:r>
    </w:p>
    <w:p w14:paraId="227A16D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>(339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  <w:r w:rsidRPr="008070EB">
        <w:rPr>
          <w:lang w:eastAsia="ko-KR"/>
        </w:rPr>
        <w:t>로도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40CBEB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보장</w:t>
      </w:r>
    </w:p>
    <w:p w14:paraId="6A0D2E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DPF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</w:p>
    <w:p w14:paraId="16AC71D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구성</w:t>
      </w:r>
      <w:r w:rsidRPr="008070EB">
        <w:rPr>
          <w:lang w:eastAsia="ko-KR"/>
        </w:rPr>
        <w:t>:</w:t>
      </w:r>
    </w:p>
    <w:p w14:paraId="70989CD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총</w:t>
      </w:r>
      <w:r w:rsidRPr="008070EB">
        <w:rPr>
          <w:lang w:eastAsia="ko-KR"/>
        </w:rPr>
        <w:t xml:space="preserve"> 339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281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58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29C5225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├─ Crack (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>): 178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(52.5%)</w:t>
      </w:r>
    </w:p>
    <w:p w14:paraId="0AC26B5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│   └─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선형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불규칙</w:t>
      </w:r>
      <w:r w:rsidRPr="008070EB">
        <w:rPr>
          <w:lang w:eastAsia="ko-KR"/>
        </w:rPr>
        <w:t xml:space="preserve">, 0.1-2mm </w:t>
      </w:r>
      <w:r w:rsidRPr="008070EB">
        <w:rPr>
          <w:lang w:eastAsia="ko-KR"/>
        </w:rPr>
        <w:t>폭</w:t>
      </w:r>
    </w:p>
    <w:p w14:paraId="5F9CFAB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└─ Melting (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>): 161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(47.5%)</w:t>
      </w:r>
    </w:p>
    <w:p w14:paraId="244B1FF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변형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흐림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국소적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</w:t>
      </w:r>
    </w:p>
    <w:p w14:paraId="7116064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</w:t>
      </w:r>
      <w:r w:rsidRPr="008070EB">
        <w:rPr>
          <w:lang w:eastAsia="ko-KR"/>
        </w:rPr>
        <w:t>:</w:t>
      </w:r>
    </w:p>
    <w:p w14:paraId="74FB60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비교적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균형잡힌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분포</w:t>
      </w:r>
      <w:r w:rsidRPr="008070EB">
        <w:rPr>
          <w:lang w:eastAsia="ko-KR"/>
        </w:rPr>
        <w:t xml:space="preserve"> (52.5% vs 47.5%)</w:t>
      </w:r>
    </w:p>
    <w:p w14:paraId="6AA2B9F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별도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리샘플링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불필요</w:t>
      </w:r>
    </w:p>
    <w:p w14:paraId="7FC4D73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</w:t>
      </w:r>
      <w:r w:rsidRPr="008070EB">
        <w:rPr>
          <w:lang w:eastAsia="ko-KR"/>
        </w:rPr>
        <w:t xml:space="preserve"> (&gt;150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3D81A32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어려운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케이스</w:t>
      </w:r>
      <w:r w:rsidRPr="008070EB">
        <w:rPr>
          <w:lang w:eastAsia="ko-KR"/>
        </w:rPr>
        <w:t>:</w:t>
      </w:r>
    </w:p>
    <w:p w14:paraId="315C524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: 0.1-0.3mm </w:t>
      </w:r>
      <w:r w:rsidRPr="008070EB">
        <w:rPr>
          <w:lang w:eastAsia="ko-KR"/>
        </w:rPr>
        <w:t>폭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픽셀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몇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</w:t>
      </w:r>
      <w:r w:rsidRPr="008070EB">
        <w:rPr>
          <w:lang w:eastAsia="ko-KR"/>
        </w:rPr>
        <w:t>)</w:t>
      </w:r>
    </w:p>
    <w:p w14:paraId="3DCC479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>+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</w:t>
      </w:r>
    </w:p>
    <w:p w14:paraId="60E3BD6E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저대비</w:t>
      </w:r>
      <w:proofErr w:type="spellEnd"/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배경과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경우</w:t>
      </w:r>
    </w:p>
    <w:p w14:paraId="1BE700A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변형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각도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위치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크기</w:t>
      </w:r>
    </w:p>
    <w:p w14:paraId="0811ACEA" w14:textId="77777777" w:rsidR="00E554A3" w:rsidRPr="008070EB" w:rsidRDefault="00000000">
      <w:r w:rsidRPr="008070EB">
        <w:t xml:space="preserve">3. 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설정</w:t>
      </w:r>
      <w:proofErr w:type="spellEnd"/>
    </w:p>
    <w:p w14:paraId="29234C19" w14:textId="77777777" w:rsidR="00E554A3" w:rsidRPr="008070EB" w:rsidRDefault="00000000"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초기화</w:t>
      </w:r>
      <w:proofErr w:type="spellEnd"/>
      <w:r w:rsidRPr="008070EB">
        <w:t>:</w:t>
      </w:r>
    </w:p>
    <w:p w14:paraId="4A2B32AC" w14:textId="77777777" w:rsidR="00E554A3" w:rsidRPr="008070EB" w:rsidRDefault="00000000">
      <w:pPr>
        <w:pStyle w:val="1"/>
      </w:pPr>
      <w:r w:rsidRPr="008070EB">
        <w:t>Stage 1</w:t>
      </w:r>
      <w:r w:rsidRPr="008070EB">
        <w:t>의</w:t>
      </w:r>
      <w:r w:rsidRPr="008070EB">
        <w:t xml:space="preserve"> </w:t>
      </w:r>
      <w:proofErr w:type="spellStart"/>
      <w:r w:rsidRPr="008070EB">
        <w:t>최고</w:t>
      </w:r>
      <w:proofErr w:type="spellEnd"/>
      <w:r w:rsidRPr="008070EB">
        <w:t xml:space="preserve"> </w:t>
      </w:r>
      <w:proofErr w:type="spellStart"/>
      <w:r w:rsidRPr="008070EB">
        <w:t>가중치에서</w:t>
      </w:r>
      <w:proofErr w:type="spellEnd"/>
      <w:r w:rsidRPr="008070EB">
        <w:t xml:space="preserve"> </w:t>
      </w:r>
      <w:proofErr w:type="spellStart"/>
      <w:r w:rsidRPr="008070EB">
        <w:t>시작</w:t>
      </w:r>
      <w:proofErr w:type="spellEnd"/>
    </w:p>
    <w:p w14:paraId="7643D748" w14:textId="77777777" w:rsidR="00E554A3" w:rsidRPr="008070EB" w:rsidRDefault="00000000">
      <w:r w:rsidRPr="008070EB">
        <w:t>model = YOLO('stage1_xray/best.pt')</w:t>
      </w:r>
    </w:p>
    <w:p w14:paraId="23A6ED74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>:</w:t>
      </w:r>
    </w:p>
    <w:p w14:paraId="55F03E3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stage2_config = {</w:t>
      </w:r>
    </w:p>
    <w:p w14:paraId="7C8F1A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'epochs': 100,             #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확보</w:t>
      </w:r>
      <w:r w:rsidRPr="008070EB">
        <w:rPr>
          <w:lang w:eastAsia="ko-KR"/>
        </w:rPr>
        <w:t xml:space="preserve"> ★</w:t>
      </w:r>
    </w:p>
    <w:p w14:paraId="18EBD63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'batch': 8,                # Stage 1</w:t>
      </w:r>
      <w:r w:rsidRPr="008070EB">
        <w:rPr>
          <w:lang w:eastAsia="ko-KR"/>
        </w:rPr>
        <w:t>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동일</w:t>
      </w:r>
    </w:p>
    <w:p w14:paraId="2A84BEF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imgsz</w:t>
      </w:r>
      <w:proofErr w:type="spellEnd"/>
      <w:r w:rsidRPr="008070EB">
        <w:rPr>
          <w:lang w:eastAsia="ko-KR"/>
        </w:rPr>
        <w:t xml:space="preserve">': 640,              #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해상도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유지</w:t>
      </w:r>
    </w:p>
    <w:p w14:paraId="419DCC5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 xml:space="preserve">'lr0': 0.01,               #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학습률</w:t>
      </w:r>
      <w:proofErr w:type="spellEnd"/>
    </w:p>
    <w:p w14:paraId="5DB3EB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lrf</w:t>
      </w:r>
      <w:proofErr w:type="spellEnd"/>
      <w:r w:rsidRPr="008070EB">
        <w:rPr>
          <w:lang w:eastAsia="ko-KR"/>
        </w:rPr>
        <w:t xml:space="preserve">': 0.01,               #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학습률</w:t>
      </w:r>
      <w:proofErr w:type="spellEnd"/>
    </w:p>
    <w:p w14:paraId="5A666601" w14:textId="77777777" w:rsidR="00E554A3" w:rsidRPr="008070EB" w:rsidRDefault="00000000">
      <w:r w:rsidRPr="008070EB">
        <w:t>'momentum': 0.937,</w:t>
      </w:r>
    </w:p>
    <w:p w14:paraId="256419BE" w14:textId="77777777" w:rsidR="00E554A3" w:rsidRPr="008070EB" w:rsidRDefault="00000000">
      <w:r w:rsidRPr="008070EB">
        <w:t>'</w:t>
      </w:r>
      <w:proofErr w:type="spellStart"/>
      <w:r w:rsidRPr="008070EB">
        <w:t>weight_decay</w:t>
      </w:r>
      <w:proofErr w:type="spellEnd"/>
      <w:r w:rsidRPr="008070EB">
        <w:t>': 0.0005,</w:t>
      </w:r>
    </w:p>
    <w:p w14:paraId="0C3C5EA6" w14:textId="77777777" w:rsidR="00E554A3" w:rsidRPr="008070EB" w:rsidRDefault="00000000">
      <w:r w:rsidRPr="008070EB">
        <w:t>'</w:t>
      </w:r>
      <w:proofErr w:type="spellStart"/>
      <w:r w:rsidRPr="008070EB">
        <w:t>warmup_epochs</w:t>
      </w:r>
      <w:proofErr w:type="spellEnd"/>
      <w:r w:rsidRPr="008070EB">
        <w:t>': 3,</w:t>
      </w:r>
    </w:p>
    <w:p w14:paraId="0307CADE" w14:textId="77777777" w:rsidR="00E554A3" w:rsidRPr="008070EB" w:rsidRDefault="00000000">
      <w:r w:rsidRPr="008070EB">
        <w:t>'optimizer': '</w:t>
      </w:r>
      <w:proofErr w:type="spellStart"/>
      <w:r w:rsidRPr="008070EB">
        <w:t>AdamW</w:t>
      </w:r>
      <w:proofErr w:type="spellEnd"/>
      <w:r w:rsidRPr="008070EB">
        <w:t>',</w:t>
      </w:r>
    </w:p>
    <w:p w14:paraId="5CFE61D7" w14:textId="77777777" w:rsidR="00E554A3" w:rsidRPr="008070EB" w:rsidRDefault="00000000">
      <w:r w:rsidRPr="008070EB">
        <w:t>'patience': 15,            # Stage 1</w:t>
      </w:r>
      <w:r w:rsidRPr="008070EB">
        <w:t>보다</w:t>
      </w:r>
      <w:r w:rsidRPr="008070EB">
        <w:t xml:space="preserve"> </w:t>
      </w:r>
      <w:proofErr w:type="spellStart"/>
      <w:r w:rsidRPr="008070EB">
        <w:t>높은</w:t>
      </w:r>
      <w:proofErr w:type="spellEnd"/>
      <w:r w:rsidRPr="008070EB">
        <w:t xml:space="preserve"> </w:t>
      </w:r>
      <w:proofErr w:type="spellStart"/>
      <w:r w:rsidRPr="008070EB">
        <w:t>인내</w:t>
      </w:r>
      <w:proofErr w:type="spellEnd"/>
      <w:r w:rsidRPr="008070EB">
        <w:t xml:space="preserve"> ★</w:t>
      </w:r>
    </w:p>
    <w:p w14:paraId="25FC61FB" w14:textId="77777777" w:rsidR="00E554A3" w:rsidRPr="008070EB" w:rsidRDefault="00000000">
      <w:r w:rsidRPr="008070EB">
        <w:t>'device': '</w:t>
      </w:r>
      <w:proofErr w:type="spellStart"/>
      <w:r w:rsidRPr="008070EB">
        <w:t>cpu</w:t>
      </w:r>
      <w:proofErr w:type="spellEnd"/>
      <w:r w:rsidRPr="008070EB">
        <w:t>',</w:t>
      </w:r>
    </w:p>
    <w:p w14:paraId="5E47A1BD" w14:textId="77777777" w:rsidR="00E554A3" w:rsidRPr="008070EB" w:rsidRDefault="00000000">
      <w:r w:rsidRPr="008070EB">
        <w:t>'seed': 42,</w:t>
      </w:r>
    </w:p>
    <w:p w14:paraId="7D14BB67" w14:textId="77777777" w:rsidR="00E554A3" w:rsidRPr="008070EB" w:rsidRDefault="00000000">
      <w:r w:rsidRPr="008070EB">
        <w:t>'</w:t>
      </w:r>
      <w:proofErr w:type="spellStart"/>
      <w:r w:rsidRPr="008070EB">
        <w:t>close_mosaic</w:t>
      </w:r>
      <w:proofErr w:type="spellEnd"/>
      <w:r w:rsidRPr="008070EB">
        <w:t xml:space="preserve">': 10         # </w:t>
      </w:r>
      <w:proofErr w:type="spellStart"/>
      <w:r w:rsidRPr="008070EB">
        <w:t>마지막</w:t>
      </w:r>
      <w:proofErr w:type="spellEnd"/>
      <w:r w:rsidRPr="008070EB">
        <w:t xml:space="preserve"> 10 epoch Mosaic </w:t>
      </w:r>
      <w:proofErr w:type="spellStart"/>
      <w:r w:rsidRPr="008070EB">
        <w:t>해제</w:t>
      </w:r>
      <w:proofErr w:type="spellEnd"/>
    </w:p>
    <w:p w14:paraId="1F666644" w14:textId="77777777" w:rsidR="00E554A3" w:rsidRPr="008070EB" w:rsidRDefault="00000000">
      <w:r w:rsidRPr="008070EB">
        <w:t>}</w:t>
      </w:r>
    </w:p>
    <w:p w14:paraId="366DFE51" w14:textId="77777777" w:rsidR="00E554A3" w:rsidRPr="008070EB" w:rsidRDefault="00000000">
      <w:proofErr w:type="spellStart"/>
      <w:r w:rsidRPr="008070EB">
        <w:t>주요</w:t>
      </w:r>
      <w:proofErr w:type="spellEnd"/>
      <w:r w:rsidRPr="008070EB">
        <w:t xml:space="preserve"> </w:t>
      </w:r>
      <w:proofErr w:type="spellStart"/>
      <w:r w:rsidRPr="008070EB">
        <w:t>차이점</w:t>
      </w:r>
      <w:proofErr w:type="spellEnd"/>
      <w:r w:rsidRPr="008070EB">
        <w:t xml:space="preserve"> (vs Stage 1):</w:t>
      </w:r>
    </w:p>
    <w:p w14:paraId="34C24B6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Epochs: 50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100 (2</w:t>
      </w:r>
      <w:r w:rsidRPr="008070EB">
        <w:rPr>
          <w:lang w:eastAsia="ko-KR"/>
        </w:rPr>
        <w:t>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  <w:r w:rsidRPr="008070EB">
        <w:rPr>
          <w:lang w:eastAsia="ko-KR"/>
        </w:rPr>
        <w:t>)</w:t>
      </w:r>
    </w:p>
    <w:p w14:paraId="1CD4AB4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Patience: 10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15 (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허용</w:t>
      </w:r>
      <w:r w:rsidRPr="008070EB">
        <w:rPr>
          <w:lang w:eastAsia="ko-KR"/>
        </w:rPr>
        <w:t>)</w:t>
      </w:r>
    </w:p>
    <w:p w14:paraId="25BBA759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Close_mosaic</w:t>
      </w:r>
      <w:proofErr w:type="spellEnd"/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마지막</w:t>
      </w:r>
      <w:r w:rsidRPr="008070EB">
        <w:rPr>
          <w:lang w:eastAsia="ko-KR"/>
        </w:rPr>
        <w:t xml:space="preserve"> 10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해제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정밀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>)</w:t>
      </w:r>
    </w:p>
    <w:p w14:paraId="2B0FD208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증강</w:t>
      </w:r>
      <w:proofErr w:type="spellEnd"/>
      <w:r w:rsidRPr="008070EB">
        <w:t xml:space="preserve"> (</w:t>
      </w:r>
      <w:proofErr w:type="spellStart"/>
      <w:r w:rsidRPr="008070EB">
        <w:t>동일</w:t>
      </w:r>
      <w:proofErr w:type="spellEnd"/>
      <w:r w:rsidRPr="008070EB">
        <w:t>):</w:t>
      </w:r>
    </w:p>
    <w:p w14:paraId="18F94870" w14:textId="77777777" w:rsidR="00E554A3" w:rsidRPr="008070EB" w:rsidRDefault="00000000">
      <w:pPr>
        <w:pStyle w:val="1"/>
      </w:pPr>
      <w:r w:rsidRPr="008070EB">
        <w:t>Stage 1</w:t>
      </w:r>
      <w:r w:rsidRPr="008070EB">
        <w:t>과</w:t>
      </w:r>
      <w:r w:rsidRPr="008070EB">
        <w:t xml:space="preserve"> </w:t>
      </w:r>
      <w:proofErr w:type="spellStart"/>
      <w:r w:rsidRPr="008070EB">
        <w:t>동일한</w:t>
      </w:r>
      <w:proofErr w:type="spellEnd"/>
      <w:r w:rsidRPr="008070EB">
        <w:t xml:space="preserve"> </w:t>
      </w:r>
      <w:proofErr w:type="spellStart"/>
      <w:r w:rsidRPr="008070EB">
        <w:t>증강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</w:p>
    <w:p w14:paraId="2E5CA7C3" w14:textId="77777777" w:rsidR="00E554A3" w:rsidRPr="008070EB" w:rsidRDefault="00000000">
      <w:r w:rsidRPr="008070EB">
        <w:t>augmentation = stage1_config['augmentation']</w:t>
      </w:r>
    </w:p>
    <w:p w14:paraId="339CAAB9" w14:textId="77777777" w:rsidR="00E554A3" w:rsidRPr="008070EB" w:rsidRDefault="00000000">
      <w:r w:rsidRPr="008070EB">
        <w:t xml:space="preserve">4. 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과정</w:t>
      </w:r>
      <w:proofErr w:type="spellEnd"/>
      <w:r w:rsidRPr="008070EB">
        <w:t xml:space="preserve"> </w:t>
      </w:r>
      <w:proofErr w:type="spellStart"/>
      <w:r w:rsidRPr="008070EB">
        <w:t>상세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</w:p>
    <w:p w14:paraId="1C4E4E9B" w14:textId="77777777" w:rsidR="00E554A3" w:rsidRPr="008070EB" w:rsidRDefault="00000000">
      <w:proofErr w:type="spellStart"/>
      <w:r w:rsidRPr="008070EB">
        <w:t>에포크별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 xml:space="preserve"> </w:t>
      </w:r>
      <w:proofErr w:type="spellStart"/>
      <w:r w:rsidRPr="008070EB">
        <w:t>추이</w:t>
      </w:r>
      <w:proofErr w:type="spellEnd"/>
      <w:r w:rsidRPr="008070EB">
        <w:t xml:space="preserve"> (YOLO11 </w:t>
      </w:r>
      <w:proofErr w:type="spellStart"/>
      <w:r w:rsidRPr="008070EB">
        <w:t>기준</w:t>
      </w:r>
      <w:proofErr w:type="spellEnd"/>
      <w:r w:rsidRPr="008070EB">
        <w:t>):</w:t>
      </w:r>
    </w:p>
    <w:p w14:paraId="032A4A28" w14:textId="77777777" w:rsidR="00E554A3" w:rsidRPr="008070EB" w:rsidRDefault="00000000">
      <w:r w:rsidRPr="008070EB">
        <w:t xml:space="preserve">Phase 1: </w:t>
      </w:r>
      <w:proofErr w:type="spellStart"/>
      <w:r w:rsidRPr="008070EB">
        <w:t>전이</w:t>
      </w:r>
      <w:proofErr w:type="spellEnd"/>
      <w:r w:rsidRPr="008070EB">
        <w:t xml:space="preserve"> </w:t>
      </w:r>
      <w:proofErr w:type="spellStart"/>
      <w:r w:rsidRPr="008070EB">
        <w:t>적응</w:t>
      </w:r>
      <w:proofErr w:type="spellEnd"/>
      <w:r w:rsidRPr="008070EB">
        <w:t xml:space="preserve"> (Epoch 1-25)</w:t>
      </w:r>
    </w:p>
    <w:p w14:paraId="086B9CB4" w14:textId="77777777" w:rsidR="00E554A3" w:rsidRPr="008070EB" w:rsidRDefault="00000000">
      <w:r w:rsidRPr="008070EB">
        <w:t xml:space="preserve">- </w:t>
      </w:r>
      <w:proofErr w:type="spellStart"/>
      <w:r w:rsidRPr="008070EB">
        <w:t>초기</w:t>
      </w:r>
      <w:proofErr w:type="spellEnd"/>
      <w:r w:rsidRPr="008070EB">
        <w:t xml:space="preserve"> </w:t>
      </w:r>
      <w:proofErr w:type="spellStart"/>
      <w:r w:rsidRPr="008070EB">
        <w:t>전이</w:t>
      </w:r>
      <w:proofErr w:type="spellEnd"/>
      <w:r w:rsidRPr="008070EB">
        <w:t xml:space="preserve"> </w:t>
      </w:r>
      <w:proofErr w:type="spellStart"/>
      <w:r w:rsidRPr="008070EB">
        <w:t>쇼크</w:t>
      </w:r>
      <w:proofErr w:type="spellEnd"/>
      <w:r w:rsidRPr="008070EB">
        <w:t>: Epoch 1</w:t>
      </w:r>
      <w:r w:rsidRPr="008070EB">
        <w:t>에서</w:t>
      </w:r>
      <w:r w:rsidRPr="008070EB">
        <w:t xml:space="preserve"> 37.2% (Stage 1</w:t>
      </w:r>
      <w:r w:rsidRPr="008070EB">
        <w:t>의</w:t>
      </w:r>
      <w:r w:rsidRPr="008070EB">
        <w:t xml:space="preserve"> 52.6%</w:t>
      </w:r>
      <w:r w:rsidRPr="008070EB">
        <w:t>보다</w:t>
      </w:r>
      <w:r w:rsidRPr="008070EB">
        <w:t xml:space="preserve"> </w:t>
      </w:r>
      <w:proofErr w:type="spellStart"/>
      <w:r w:rsidRPr="008070EB">
        <w:t>낮음</w:t>
      </w:r>
      <w:proofErr w:type="spellEnd"/>
      <w:r w:rsidRPr="008070EB">
        <w:t>)</w:t>
      </w:r>
    </w:p>
    <w:p w14:paraId="236753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현상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새로운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</w:p>
    <w:p w14:paraId="4DF74EC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급격한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회복</w:t>
      </w:r>
      <w:r w:rsidRPr="008070EB">
        <w:rPr>
          <w:lang w:eastAsia="ko-KR"/>
        </w:rPr>
        <w:t>: Epoch 10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58.2%</w:t>
      </w:r>
    </w:p>
    <w:p w14:paraId="2395237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</w:p>
    <w:p w14:paraId="2B7F1448" w14:textId="77777777" w:rsidR="00E554A3" w:rsidRPr="008070EB" w:rsidRDefault="00000000">
      <w:r w:rsidRPr="008070EB">
        <w:t>Epoch    mAP50    mAP50-95   Precision  Recall   Loss</w:t>
      </w:r>
    </w:p>
    <w:p w14:paraId="4539C58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      37.2%    21.3%      52.4%      45.1%    1.82</w:t>
      </w:r>
    </w:p>
    <w:p w14:paraId="545BAEC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5      51.3%    34.7%      64.2%      58.3%    1.21</w:t>
      </w:r>
    </w:p>
    <w:p w14:paraId="5C4DB16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10      58.2%    41.2%      71.5%      63.8%    0.95</w:t>
      </w:r>
    </w:p>
    <w:p w14:paraId="2B9ADE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15      62.8%    45.8%      76.3%      67.2%    0.82</w:t>
      </w:r>
    </w:p>
    <w:p w14:paraId="6F4F512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20      66.4%    49.3%      79.8%      70.5%    0.74</w:t>
      </w:r>
    </w:p>
    <w:p w14:paraId="50E8C71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25      69.1%    52.1%      82.1%      72.8%    0.69</w:t>
      </w:r>
    </w:p>
    <w:p w14:paraId="0D2B994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2: </w:t>
      </w: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(Epoch 26-50):</w:t>
      </w:r>
    </w:p>
    <w:p w14:paraId="5CA2ED7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안정적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+0.4-0.8%p</w:t>
      </w:r>
    </w:p>
    <w:p w14:paraId="717BBC9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정교화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정밀도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32FE39E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</w:t>
      </w:r>
      <w:r w:rsidRPr="008070EB">
        <w:rPr>
          <w:lang w:eastAsia="ko-KR"/>
        </w:rPr>
        <w:t xml:space="preserve"> ⚠️</w:t>
      </w:r>
    </w:p>
    <w:p w14:paraId="5E003F56" w14:textId="77777777" w:rsidR="00E554A3" w:rsidRPr="008070EB" w:rsidRDefault="00000000">
      <w:r w:rsidRPr="008070EB">
        <w:t>Epoch    mAP50    mAP50-95   Precision  Recall   Loss</w:t>
      </w:r>
    </w:p>
    <w:p w14:paraId="4A8AC0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30      71.2%    54.6%      84.3%      74.6%    0.65</w:t>
      </w:r>
    </w:p>
    <w:p w14:paraId="47F7801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35      72.5%    56.2%      85.7%      75.9%    0.62</w:t>
      </w:r>
    </w:p>
    <w:p w14:paraId="7CF95D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40      73.8%    57.8%      87.2%      77.1%    0.59</w:t>
      </w:r>
    </w:p>
    <w:p w14:paraId="058B8A9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45      75.1%    59.3%      88.5%      78.4%    0.57</w:t>
      </w:r>
    </w:p>
    <w:p w14:paraId="5550AD7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50      76.9%    61.2%      89.8%      79.7%    0.54  ← </w:t>
      </w:r>
      <w:r w:rsidRPr="008070EB">
        <w:rPr>
          <w:lang w:eastAsia="ko-KR"/>
        </w:rPr>
        <w:t>많은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</w:p>
    <w:p w14:paraId="131C0D5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1: Stage 2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 xml:space="preserve"> (100 Epochs)</w:t>
      </w:r>
    </w:p>
    <w:p w14:paraId="3639A624" w14:textId="5F22706A" w:rsidR="00E554A3" w:rsidRPr="008070EB" w:rsidRDefault="00670435">
      <w:pPr>
        <w:jc w:val="center"/>
      </w:pPr>
      <w:r w:rsidRPr="008070EB"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1: Stage 2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</w:p>
    <w:p w14:paraId="222C4CA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1: Stage 2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>]</w:t>
      </w:r>
    </w:p>
    <w:p w14:paraId="188648D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빨간색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상자는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지점</w:t>
      </w:r>
      <w:r w:rsidRPr="008070EB">
        <w:rPr>
          <w:lang w:eastAsia="ko-KR"/>
        </w:rPr>
        <w:t>"(Epoch 50)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표시하며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이후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14.8%p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발생함을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파란색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>(mAP50)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후반부에서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가속화되는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" </w:t>
      </w:r>
      <w:r w:rsidRPr="008070EB">
        <w:rPr>
          <w:lang w:eastAsia="ko-KR"/>
        </w:rPr>
        <w:t>패턴을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관찰할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.</w:t>
      </w:r>
    </w:p>
    <w:p w14:paraId="72A5183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3: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</w:t>
      </w:r>
      <w:r w:rsidRPr="008070EB">
        <w:rPr>
          <w:lang w:eastAsia="ko-KR"/>
        </w:rPr>
        <w:t xml:space="preserve"> (Epoch 51-75) :</w:t>
      </w:r>
    </w:p>
    <w:p w14:paraId="429F44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폭발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+1.2-1.8%p (2</w:t>
      </w:r>
      <w:r w:rsidRPr="008070EB">
        <w:rPr>
          <w:lang w:eastAsia="ko-KR"/>
        </w:rPr>
        <w:t>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>!)</w:t>
      </w:r>
    </w:p>
    <w:p w14:paraId="731E931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C2PSA </w:t>
      </w:r>
      <w:r w:rsidRPr="008070EB">
        <w:rPr>
          <w:lang w:eastAsia="ko-KR"/>
        </w:rPr>
        <w:t>시너지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완성</w:t>
      </w:r>
    </w:p>
    <w:p w14:paraId="76FD721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</w:t>
      </w:r>
    </w:p>
    <w:p w14:paraId="740E675E" w14:textId="77777777" w:rsidR="00E554A3" w:rsidRPr="008070EB" w:rsidRDefault="00000000">
      <w:r w:rsidRPr="008070EB">
        <w:t>Epoch    mAP50    mAP50-95   Precision  Recall   Loss</w:t>
      </w:r>
    </w:p>
    <w:p w14:paraId="67A075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55      79.2%    63.8%      90.5%      80.8%    0.51</w:t>
      </w:r>
    </w:p>
    <w:p w14:paraId="11DA3F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60      81.6%    66.1%      91.1%      81.3%    0.49</w:t>
      </w:r>
    </w:p>
    <w:p w14:paraId="7CB38F0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65      84.3%    68.4%      91.6%      81.7%    0.47</w:t>
      </w:r>
    </w:p>
    <w:p w14:paraId="0F82DD6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70      87.1%    70.2%      92.0%      82.0%    0.45</w:t>
      </w:r>
    </w:p>
    <w:p w14:paraId="2A758F5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75      89.5%    71.8%      92.4%      82.1%    0.43</w:t>
      </w:r>
    </w:p>
    <w:p w14:paraId="7B09CA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4: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(Epoch 76-100):</w:t>
      </w:r>
    </w:p>
    <w:p w14:paraId="41B55F5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지속적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+0.2-0.5%p</w:t>
      </w:r>
    </w:p>
    <w:p w14:paraId="6617F3E8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과적합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없음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3FF500E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안정적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</w:p>
    <w:p w14:paraId="353117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Epoch    mAP50    mAP50-95   Precision  Recall   Loss</w:t>
      </w:r>
    </w:p>
    <w:p w14:paraId="3770CA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80      90.2%    72.1%      92.5%      82.2%    0.42</w:t>
      </w:r>
    </w:p>
    <w:p w14:paraId="7D1B286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85      90.8%    72.3%      92.6%      82.2%    0.41</w:t>
      </w:r>
    </w:p>
    <w:p w14:paraId="15EAF3E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90      91.2%    72.4%      92.7%      82.2%    0.40</w:t>
      </w:r>
    </w:p>
    <w:p w14:paraId="719BCD2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95      91.5%    72.5%      92.7%      82.2%    0.40</w:t>
      </w:r>
    </w:p>
    <w:p w14:paraId="0119D15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99      91.7%    72.6%      92.8%      82.2%    0.39  ←, </w:t>
      </w:r>
      <w:r w:rsidRPr="008070EB">
        <w:rPr>
          <w:lang w:eastAsia="ko-KR"/>
        </w:rPr>
        <w:t>최고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</w:p>
    <w:p w14:paraId="567FF8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100      91.6%    72.5%      92.8%      82.2%    0.39</w:t>
      </w:r>
    </w:p>
    <w:p w14:paraId="06676C1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5.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모델링</w:t>
      </w:r>
    </w:p>
    <w:p w14:paraId="48A97F2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"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" </w:t>
      </w:r>
      <w:r w:rsidRPr="008070EB">
        <w:rPr>
          <w:lang w:eastAsia="ko-KR"/>
        </w:rPr>
        <w:t>현상의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모델링</w:t>
      </w:r>
      <w:r w:rsidRPr="008070EB">
        <w:rPr>
          <w:lang w:eastAsia="ko-KR"/>
        </w:rPr>
        <w:t>:</w:t>
      </w:r>
    </w:p>
    <w:p w14:paraId="2980A1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같이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모델링된다</w:t>
      </w:r>
      <w:proofErr w:type="spellEnd"/>
      <w:r w:rsidRPr="008070EB">
        <w:rPr>
          <w:lang w:eastAsia="ko-KR"/>
        </w:rPr>
        <w:t>:</w:t>
      </w:r>
    </w:p>
    <w:p w14:paraId="46B75EDB" w14:textId="77777777" w:rsidR="00E554A3" w:rsidRPr="008070EB" w:rsidRDefault="00000000">
      <w:r w:rsidRPr="008070EB">
        <w:t>$$</w:t>
      </w:r>
    </w:p>
    <w:p w14:paraId="03BED765" w14:textId="77777777" w:rsidR="00E554A3" w:rsidRPr="008070EB" w:rsidRDefault="00000000">
      <w:r w:rsidRPr="008070EB">
        <w:t>P(t) = P_{max} \</w:t>
      </w:r>
      <w:proofErr w:type="spellStart"/>
      <w:r w:rsidRPr="008070EB">
        <w:t>cdot</w:t>
      </w:r>
      <w:proofErr w:type="spellEnd"/>
      <w:r w:rsidRPr="008070EB">
        <w:t xml:space="preserve"> \left(1 - e^{-t/\tau_1}\right) \</w:t>
      </w:r>
      <w:proofErr w:type="spellStart"/>
      <w:r w:rsidRPr="008070EB">
        <w:t>cdot</w:t>
      </w:r>
      <w:proofErr w:type="spellEnd"/>
      <w:r w:rsidRPr="008070EB">
        <w:t xml:space="preserve"> \left(1 + \alpha \</w:t>
      </w:r>
      <w:proofErr w:type="spellStart"/>
      <w:r w:rsidRPr="008070EB">
        <w:t>cdot</w:t>
      </w:r>
      <w:proofErr w:type="spellEnd"/>
      <w:r w:rsidRPr="008070EB">
        <w:t xml:space="preserve"> \sigma\left(\frac{t - t_{bloom}}{\tau_2}\right)\right)</w:t>
      </w:r>
    </w:p>
    <w:p w14:paraId="4B59FD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\tag{13}</w:t>
      </w:r>
    </w:p>
    <w:p w14:paraId="565A5B3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636A12D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여기서</w:t>
      </w:r>
      <w:r w:rsidRPr="008070EB">
        <w:rPr>
          <w:lang w:eastAsia="ko-KR"/>
        </w:rPr>
        <w:t>:</w:t>
      </w:r>
    </w:p>
    <w:p w14:paraId="77609A7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$P(t)$: t </w:t>
      </w:r>
      <w:proofErr w:type="spellStart"/>
      <w:r w:rsidRPr="008070EB">
        <w:rPr>
          <w:lang w:eastAsia="ko-KR"/>
        </w:rPr>
        <w:t>에포크에서의</w:t>
      </w:r>
      <w:proofErr w:type="spellEnd"/>
      <w:r w:rsidRPr="008070EB">
        <w:rPr>
          <w:lang w:eastAsia="ko-KR"/>
        </w:rPr>
        <w:t xml:space="preserve"> mAP50 </w:t>
      </w:r>
      <w:r w:rsidRPr="008070EB">
        <w:rPr>
          <w:lang w:eastAsia="ko-KR"/>
        </w:rPr>
        <w:t>성능</w:t>
      </w:r>
    </w:p>
    <w:p w14:paraId="5013A0F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$P_{max} = 91.7\%$: </w:t>
      </w:r>
      <w:r w:rsidRPr="008070EB">
        <w:rPr>
          <w:lang w:eastAsia="ko-KR"/>
        </w:rPr>
        <w:t>최대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</w:p>
    <w:p w14:paraId="1C1267B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$\tau_1 = 15$: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상수</w:t>
      </w:r>
    </w:p>
    <w:p w14:paraId="09219E5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$\tau_2 = 10$: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상수</w:t>
      </w:r>
    </w:p>
    <w:p w14:paraId="69C5292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$t_{bloom} = 51$: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시점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</w:t>
      </w:r>
      <w:r w:rsidRPr="008070EB">
        <w:rPr>
          <w:lang w:eastAsia="ko-KR"/>
        </w:rPr>
        <w:t>)</w:t>
      </w:r>
    </w:p>
    <w:p w14:paraId="4BC9A9E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$\alpha = 0.28$: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계수</w:t>
      </w:r>
    </w:p>
    <w:p w14:paraId="12887EE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$\sigma(x) = \frac{1}{1 + e^{-x}}$: </w:t>
      </w:r>
      <w:proofErr w:type="spellStart"/>
      <w:r w:rsidRPr="008070EB">
        <w:rPr>
          <w:lang w:eastAsia="ko-KR"/>
        </w:rPr>
        <w:t>시그모이드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함수</w:t>
      </w:r>
    </w:p>
    <w:p w14:paraId="1979384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Phase</w:t>
      </w:r>
      <w:r w:rsidRPr="008070EB">
        <w:rPr>
          <w:lang w:eastAsia="ko-KR"/>
        </w:rPr>
        <w:t>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vs </w:t>
      </w:r>
      <w:r w:rsidRPr="008070EB">
        <w:rPr>
          <w:lang w:eastAsia="ko-KR"/>
        </w:rPr>
        <w:t>실측</w:t>
      </w:r>
      <w:r w:rsidRPr="008070EB"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12"/>
        <w:gridCol w:w="1045"/>
        <w:gridCol w:w="1113"/>
        <w:gridCol w:w="1113"/>
        <w:gridCol w:w="973"/>
      </w:tblGrid>
      <w:tr w:rsidR="00E554A3" w:rsidRPr="008070EB" w14:paraId="3FB6E4EA" w14:textId="77777777">
        <w:tc>
          <w:tcPr>
            <w:tcW w:w="2074" w:type="dxa"/>
          </w:tcPr>
          <w:p w14:paraId="5A713697" w14:textId="77777777" w:rsidR="00E554A3" w:rsidRPr="008070EB" w:rsidRDefault="00000000">
            <w:r w:rsidRPr="008070EB">
              <w:t>Phase</w:t>
            </w:r>
          </w:p>
        </w:tc>
        <w:tc>
          <w:tcPr>
            <w:tcW w:w="2074" w:type="dxa"/>
          </w:tcPr>
          <w:p w14:paraId="4448122D" w14:textId="77777777" w:rsidR="00E554A3" w:rsidRPr="008070EB" w:rsidRDefault="00000000">
            <w:r w:rsidRPr="008070EB">
              <w:t>Epoch</w:t>
            </w:r>
          </w:p>
        </w:tc>
        <w:tc>
          <w:tcPr>
            <w:tcW w:w="2074" w:type="dxa"/>
          </w:tcPr>
          <w:p w14:paraId="1BEE2197" w14:textId="77777777" w:rsidR="00E554A3" w:rsidRPr="008070EB" w:rsidRDefault="00000000">
            <w:proofErr w:type="spellStart"/>
            <w:r w:rsidRPr="008070EB">
              <w:t>예측값</w:t>
            </w:r>
            <w:proofErr w:type="spellEnd"/>
            <w:r w:rsidRPr="008070EB">
              <w:t xml:space="preserve"> $P(t)$</w:t>
            </w:r>
          </w:p>
        </w:tc>
        <w:tc>
          <w:tcPr>
            <w:tcW w:w="2074" w:type="dxa"/>
          </w:tcPr>
          <w:p w14:paraId="198B5E26" w14:textId="77777777" w:rsidR="00E554A3" w:rsidRPr="008070EB" w:rsidRDefault="00000000">
            <w:proofErr w:type="spellStart"/>
            <w:r w:rsidRPr="008070EB"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Pr="008070EB" w:rsidRDefault="00000000">
            <w:proofErr w:type="spellStart"/>
            <w:r w:rsidRPr="008070EB">
              <w:t>절대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오차</w:t>
            </w:r>
            <w:proofErr w:type="spellEnd"/>
          </w:p>
        </w:tc>
      </w:tr>
      <w:tr w:rsidR="00E554A3" w:rsidRPr="008070EB" w14:paraId="62E3224F" w14:textId="77777777">
        <w:tc>
          <w:tcPr>
            <w:tcW w:w="2074" w:type="dxa"/>
          </w:tcPr>
          <w:p w14:paraId="6678CCEE" w14:textId="77777777" w:rsidR="00E554A3" w:rsidRPr="008070EB" w:rsidRDefault="00000000">
            <w:r w:rsidRPr="008070EB">
              <w:t>1</w:t>
            </w:r>
          </w:p>
        </w:tc>
        <w:tc>
          <w:tcPr>
            <w:tcW w:w="2074" w:type="dxa"/>
          </w:tcPr>
          <w:p w14:paraId="435AC431" w14:textId="77777777" w:rsidR="00E554A3" w:rsidRPr="008070EB" w:rsidRDefault="00000000">
            <w:r w:rsidRPr="008070EB">
              <w:t>25</w:t>
            </w:r>
          </w:p>
        </w:tc>
        <w:tc>
          <w:tcPr>
            <w:tcW w:w="2074" w:type="dxa"/>
          </w:tcPr>
          <w:p w14:paraId="0C255DB3" w14:textId="77777777" w:rsidR="00E554A3" w:rsidRPr="008070EB" w:rsidRDefault="00000000">
            <w:r w:rsidRPr="008070EB">
              <w:t>69.3%</w:t>
            </w:r>
          </w:p>
        </w:tc>
        <w:tc>
          <w:tcPr>
            <w:tcW w:w="2074" w:type="dxa"/>
          </w:tcPr>
          <w:p w14:paraId="108863F6" w14:textId="77777777" w:rsidR="00E554A3" w:rsidRPr="008070EB" w:rsidRDefault="00000000">
            <w:r w:rsidRPr="008070EB">
              <w:t>69.1%</w:t>
            </w:r>
          </w:p>
        </w:tc>
        <w:tc>
          <w:tcPr>
            <w:tcW w:w="2074" w:type="dxa"/>
          </w:tcPr>
          <w:p w14:paraId="5B6F963A" w14:textId="77777777" w:rsidR="00E554A3" w:rsidRPr="008070EB" w:rsidRDefault="00000000">
            <w:r w:rsidRPr="008070EB">
              <w:t>0.2%</w:t>
            </w:r>
          </w:p>
        </w:tc>
      </w:tr>
      <w:tr w:rsidR="00E554A3" w:rsidRPr="008070EB" w14:paraId="14C3AB5D" w14:textId="77777777">
        <w:tc>
          <w:tcPr>
            <w:tcW w:w="2074" w:type="dxa"/>
          </w:tcPr>
          <w:p w14:paraId="3EA8187A" w14:textId="77777777" w:rsidR="00E554A3" w:rsidRPr="008070EB" w:rsidRDefault="00000000">
            <w:r w:rsidRPr="008070EB">
              <w:t>2</w:t>
            </w:r>
          </w:p>
        </w:tc>
        <w:tc>
          <w:tcPr>
            <w:tcW w:w="2074" w:type="dxa"/>
          </w:tcPr>
          <w:p w14:paraId="51BFC9C0" w14:textId="77777777" w:rsidR="00E554A3" w:rsidRPr="008070EB" w:rsidRDefault="00000000">
            <w:r w:rsidRPr="008070EB">
              <w:t>50</w:t>
            </w:r>
          </w:p>
        </w:tc>
        <w:tc>
          <w:tcPr>
            <w:tcW w:w="2074" w:type="dxa"/>
          </w:tcPr>
          <w:p w14:paraId="45ABA4E4" w14:textId="77777777" w:rsidR="00E554A3" w:rsidRPr="008070EB" w:rsidRDefault="00000000">
            <w:r w:rsidRPr="008070EB">
              <w:t>76.7%</w:t>
            </w:r>
          </w:p>
        </w:tc>
        <w:tc>
          <w:tcPr>
            <w:tcW w:w="2074" w:type="dxa"/>
          </w:tcPr>
          <w:p w14:paraId="64E18602" w14:textId="77777777" w:rsidR="00E554A3" w:rsidRPr="008070EB" w:rsidRDefault="00000000">
            <w:r w:rsidRPr="008070EB">
              <w:t>76.9%</w:t>
            </w:r>
          </w:p>
        </w:tc>
        <w:tc>
          <w:tcPr>
            <w:tcW w:w="2074" w:type="dxa"/>
          </w:tcPr>
          <w:p w14:paraId="3ADEE9FF" w14:textId="77777777" w:rsidR="00E554A3" w:rsidRPr="008070EB" w:rsidRDefault="00000000">
            <w:r w:rsidRPr="008070EB">
              <w:t>0.2%</w:t>
            </w:r>
          </w:p>
        </w:tc>
      </w:tr>
      <w:tr w:rsidR="00E554A3" w:rsidRPr="008070EB" w14:paraId="4ED38C4F" w14:textId="77777777">
        <w:tc>
          <w:tcPr>
            <w:tcW w:w="2074" w:type="dxa"/>
          </w:tcPr>
          <w:p w14:paraId="3191CC74" w14:textId="77777777" w:rsidR="00E554A3" w:rsidRPr="008070EB" w:rsidRDefault="00000000">
            <w:r w:rsidRPr="008070EB">
              <w:t>3</w:t>
            </w:r>
          </w:p>
        </w:tc>
        <w:tc>
          <w:tcPr>
            <w:tcW w:w="2074" w:type="dxa"/>
          </w:tcPr>
          <w:p w14:paraId="415D446C" w14:textId="77777777" w:rsidR="00E554A3" w:rsidRPr="008070EB" w:rsidRDefault="00000000">
            <w:r w:rsidRPr="008070EB">
              <w:t>75</w:t>
            </w:r>
          </w:p>
        </w:tc>
        <w:tc>
          <w:tcPr>
            <w:tcW w:w="2074" w:type="dxa"/>
          </w:tcPr>
          <w:p w14:paraId="3216CB9C" w14:textId="77777777" w:rsidR="00E554A3" w:rsidRPr="008070EB" w:rsidRDefault="00000000">
            <w:r w:rsidRPr="008070EB">
              <w:t>89.8%</w:t>
            </w:r>
          </w:p>
        </w:tc>
        <w:tc>
          <w:tcPr>
            <w:tcW w:w="2074" w:type="dxa"/>
          </w:tcPr>
          <w:p w14:paraId="2F8DFA7C" w14:textId="77777777" w:rsidR="00E554A3" w:rsidRPr="008070EB" w:rsidRDefault="00000000">
            <w:r w:rsidRPr="008070EB">
              <w:t>89.5%</w:t>
            </w:r>
          </w:p>
        </w:tc>
        <w:tc>
          <w:tcPr>
            <w:tcW w:w="2074" w:type="dxa"/>
          </w:tcPr>
          <w:p w14:paraId="74CF4694" w14:textId="77777777" w:rsidR="00E554A3" w:rsidRPr="008070EB" w:rsidRDefault="00000000">
            <w:r w:rsidRPr="008070EB">
              <w:t>0.3%</w:t>
            </w:r>
          </w:p>
        </w:tc>
      </w:tr>
      <w:tr w:rsidR="00E554A3" w:rsidRPr="008070EB" w14:paraId="09EA6913" w14:textId="77777777">
        <w:tc>
          <w:tcPr>
            <w:tcW w:w="2074" w:type="dxa"/>
          </w:tcPr>
          <w:p w14:paraId="24BA85F2" w14:textId="77777777" w:rsidR="00E554A3" w:rsidRPr="008070EB" w:rsidRDefault="00000000">
            <w:r w:rsidRPr="008070EB">
              <w:t>4</w:t>
            </w:r>
          </w:p>
        </w:tc>
        <w:tc>
          <w:tcPr>
            <w:tcW w:w="2074" w:type="dxa"/>
          </w:tcPr>
          <w:p w14:paraId="22B16730" w14:textId="77777777" w:rsidR="00E554A3" w:rsidRPr="008070EB" w:rsidRDefault="00000000">
            <w:r w:rsidRPr="008070EB">
              <w:t>99</w:t>
            </w:r>
          </w:p>
        </w:tc>
        <w:tc>
          <w:tcPr>
            <w:tcW w:w="2074" w:type="dxa"/>
          </w:tcPr>
          <w:p w14:paraId="0AD060DA" w14:textId="77777777" w:rsidR="00E554A3" w:rsidRPr="008070EB" w:rsidRDefault="00000000">
            <w:r w:rsidRPr="008070EB">
              <w:t>91.5%</w:t>
            </w:r>
          </w:p>
        </w:tc>
        <w:tc>
          <w:tcPr>
            <w:tcW w:w="2074" w:type="dxa"/>
          </w:tcPr>
          <w:p w14:paraId="77203873" w14:textId="77777777" w:rsidR="00E554A3" w:rsidRPr="008070EB" w:rsidRDefault="00000000">
            <w:r w:rsidRPr="008070EB">
              <w:t>91.7%</w:t>
            </w:r>
          </w:p>
        </w:tc>
        <w:tc>
          <w:tcPr>
            <w:tcW w:w="2074" w:type="dxa"/>
          </w:tcPr>
          <w:p w14:paraId="2A2288E4" w14:textId="77777777" w:rsidR="00E554A3" w:rsidRPr="008070EB" w:rsidRDefault="00000000">
            <w:r w:rsidRPr="008070EB">
              <w:t>0.2%</w:t>
            </w:r>
          </w:p>
        </w:tc>
      </w:tr>
    </w:tbl>
    <w:p w14:paraId="00CDB401" w14:textId="77777777" w:rsidR="00E554A3" w:rsidRPr="008070EB" w:rsidRDefault="00000000">
      <w:proofErr w:type="spellStart"/>
      <w:r w:rsidRPr="008070EB">
        <w:t>평균</w:t>
      </w:r>
      <w:proofErr w:type="spellEnd"/>
      <w:r w:rsidRPr="008070EB">
        <w:t xml:space="preserve"> </w:t>
      </w:r>
      <w:proofErr w:type="spellStart"/>
      <w:r w:rsidRPr="008070EB">
        <w:t>절대</w:t>
      </w:r>
      <w:proofErr w:type="spellEnd"/>
      <w:r w:rsidRPr="008070EB">
        <w:t xml:space="preserve"> </w:t>
      </w:r>
      <w:proofErr w:type="spellStart"/>
      <w:r w:rsidRPr="008070EB">
        <w:t>오차</w:t>
      </w:r>
      <w:proofErr w:type="spellEnd"/>
      <w:r w:rsidRPr="008070EB">
        <w:t xml:space="preserve"> (MAE):</w:t>
      </w:r>
    </w:p>
    <w:p w14:paraId="6E7F4362" w14:textId="77777777" w:rsidR="00E554A3" w:rsidRPr="008070EB" w:rsidRDefault="00000000">
      <w:r w:rsidRPr="008070EB">
        <w:t>$$</w:t>
      </w:r>
    </w:p>
    <w:p w14:paraId="2348E936" w14:textId="77777777" w:rsidR="00E554A3" w:rsidRPr="008070EB" w:rsidRDefault="00000000">
      <w:r w:rsidRPr="008070EB">
        <w:t>MAE = \frac{1}{N}\sum_{</w:t>
      </w:r>
      <w:proofErr w:type="spellStart"/>
      <w:r w:rsidRPr="008070EB">
        <w:t>i</w:t>
      </w:r>
      <w:proofErr w:type="spellEnd"/>
      <w:r w:rsidRPr="008070EB">
        <w:t>=1}^{N}|P(</w:t>
      </w:r>
      <w:proofErr w:type="spellStart"/>
      <w:r w:rsidRPr="008070EB">
        <w:t>t_i</w:t>
      </w:r>
      <w:proofErr w:type="spellEnd"/>
      <w:r w:rsidRPr="008070EB">
        <w:t>) - P_{actual}(</w:t>
      </w:r>
      <w:proofErr w:type="spellStart"/>
      <w:r w:rsidRPr="008070EB">
        <w:t>t_i</w:t>
      </w:r>
      <w:proofErr w:type="spellEnd"/>
      <w:r w:rsidRPr="008070EB">
        <w:t>)| = 0.23\%</w:t>
      </w:r>
    </w:p>
    <w:p w14:paraId="3F277D2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68F843E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동역학을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매우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포착함을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>.</w:t>
      </w:r>
    </w:p>
    <w:p w14:paraId="175140B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C2PSA 3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</w:t>
      </w:r>
      <w:r w:rsidRPr="008070EB">
        <w:rPr>
          <w:lang w:eastAsia="ko-KR"/>
        </w:rPr>
        <w:t>:</w:t>
      </w:r>
    </w:p>
    <w:p w14:paraId="232BAF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2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과정은</w:t>
      </w:r>
      <w:r w:rsidRPr="008070EB">
        <w:rPr>
          <w:lang w:eastAsia="ko-KR"/>
        </w:rPr>
        <w:t xml:space="preserve"> C2PSA </w:t>
      </w:r>
      <w:r w:rsidRPr="008070EB">
        <w:rPr>
          <w:lang w:eastAsia="ko-KR"/>
        </w:rPr>
        <w:t>모듈의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순차적으로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설명된다</w:t>
      </w:r>
      <w:r w:rsidRPr="008070EB">
        <w:rPr>
          <w:lang w:eastAsia="ko-KR"/>
        </w:rPr>
        <w:t>:</w:t>
      </w:r>
    </w:p>
    <w:p w14:paraId="5DF2DC7F" w14:textId="77777777" w:rsidR="00E554A3" w:rsidRPr="008070EB" w:rsidRDefault="00000000">
      <w:proofErr w:type="spellStart"/>
      <w:r w:rsidRPr="008070EB">
        <w:t>손실</w:t>
      </w:r>
      <w:proofErr w:type="spellEnd"/>
      <w:r w:rsidRPr="008070EB">
        <w:t xml:space="preserve"> </w:t>
      </w:r>
      <w:proofErr w:type="spellStart"/>
      <w:r w:rsidRPr="008070EB">
        <w:t>함수</w:t>
      </w:r>
      <w:proofErr w:type="spellEnd"/>
      <w:r w:rsidRPr="008070EB">
        <w:t xml:space="preserve"> </w:t>
      </w:r>
      <w:proofErr w:type="spellStart"/>
      <w:r w:rsidRPr="008070EB">
        <w:t>분해</w:t>
      </w:r>
      <w:proofErr w:type="spellEnd"/>
      <w:r w:rsidRPr="008070EB">
        <w:t>:</w:t>
      </w:r>
    </w:p>
    <w:p w14:paraId="4901D4F2" w14:textId="77777777" w:rsidR="00E554A3" w:rsidRPr="008070EB" w:rsidRDefault="00000000">
      <w:r w:rsidRPr="008070EB">
        <w:t>$$</w:t>
      </w:r>
    </w:p>
    <w:p w14:paraId="66531576" w14:textId="77777777" w:rsidR="00E554A3" w:rsidRPr="008070EB" w:rsidRDefault="00000000">
      <w:r w:rsidRPr="008070EB">
        <w:t>\</w:t>
      </w:r>
      <w:proofErr w:type="spellStart"/>
      <w:r w:rsidRPr="008070EB">
        <w:t>mathcal</w:t>
      </w:r>
      <w:proofErr w:type="spellEnd"/>
      <w:r w:rsidRPr="008070EB">
        <w:t>{L}_{total}(t) = \</w:t>
      </w:r>
      <w:proofErr w:type="spellStart"/>
      <w:r w:rsidRPr="008070EB">
        <w:t>mathcal</w:t>
      </w:r>
      <w:proofErr w:type="spellEnd"/>
      <w:r w:rsidRPr="008070EB">
        <w:t>{L}_{spatial}(t) + \</w:t>
      </w:r>
      <w:proofErr w:type="spellStart"/>
      <w:r w:rsidRPr="008070EB">
        <w:t>mathcal</w:t>
      </w:r>
      <w:proofErr w:type="spellEnd"/>
      <w:r w:rsidRPr="008070EB">
        <w:t>{L}_{channel}(t) + \</w:t>
      </w:r>
      <w:proofErr w:type="spellStart"/>
      <w:r w:rsidRPr="008070EB">
        <w:t>mathcal</w:t>
      </w:r>
      <w:proofErr w:type="spellEnd"/>
      <w:r w:rsidRPr="008070EB">
        <w:t>{L}_{context}(t) + \lambda(t) \</w:t>
      </w:r>
      <w:proofErr w:type="spellStart"/>
      <w:r w:rsidRPr="008070EB">
        <w:t>cdot</w:t>
      </w:r>
      <w:proofErr w:type="spellEnd"/>
      <w:r w:rsidRPr="008070EB">
        <w:t xml:space="preserve"> \</w:t>
      </w:r>
      <w:proofErr w:type="spellStart"/>
      <w:r w:rsidRPr="008070EB">
        <w:t>mathcal</w:t>
      </w:r>
      <w:proofErr w:type="spellEnd"/>
      <w:r w:rsidRPr="008070EB">
        <w:t>{L}_{fusion}(t)</w:t>
      </w:r>
    </w:p>
    <w:p w14:paraId="1C6B4FF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\tag{14}</w:t>
      </w:r>
    </w:p>
    <w:p w14:paraId="5BE8B45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095B4B1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$\lambda(t)$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진행에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증가한다</w:t>
      </w:r>
      <w:r w:rsidRPr="008070EB">
        <w:rPr>
          <w:lang w:eastAsia="ko-KR"/>
        </w:rPr>
        <w:t>:</w:t>
      </w:r>
    </w:p>
    <w:p w14:paraId="0E5D8BC1" w14:textId="77777777" w:rsidR="00E554A3" w:rsidRPr="008070EB" w:rsidRDefault="00000000">
      <w:r w:rsidRPr="008070EB">
        <w:t>$$</w:t>
      </w:r>
    </w:p>
    <w:p w14:paraId="35C71406" w14:textId="77777777" w:rsidR="00E554A3" w:rsidRPr="008070EB" w:rsidRDefault="00000000">
      <w:r w:rsidRPr="008070EB">
        <w:t>\lambda(t) = \lambda_{min} + (\lambda_{max} - \lambda_{min}) \</w:t>
      </w:r>
      <w:proofErr w:type="spellStart"/>
      <w:r w:rsidRPr="008070EB">
        <w:t>cdot</w:t>
      </w:r>
      <w:proofErr w:type="spellEnd"/>
      <w:r w:rsidRPr="008070EB">
        <w:t xml:space="preserve"> \sigma\left(\frac{t - t_{transition}}{\tau_{fusion}}\right)</w:t>
      </w:r>
    </w:p>
    <w:p w14:paraId="31580AC3" w14:textId="77777777" w:rsidR="00E554A3" w:rsidRPr="008070EB" w:rsidRDefault="00000000">
      <w:r w:rsidRPr="008070EB">
        <w:t>\tag{15}</w:t>
      </w:r>
    </w:p>
    <w:p w14:paraId="19A1B9DA" w14:textId="77777777" w:rsidR="00E554A3" w:rsidRPr="008070EB" w:rsidRDefault="00000000">
      <w:r w:rsidRPr="008070EB">
        <w:t>$$</w:t>
      </w:r>
    </w:p>
    <w:p w14:paraId="6C639FF5" w14:textId="77777777" w:rsidR="00E554A3" w:rsidRPr="008070EB" w:rsidRDefault="00000000">
      <w:proofErr w:type="spellStart"/>
      <w:r w:rsidRPr="008070EB">
        <w:t>Phase</w:t>
      </w:r>
      <w:r w:rsidRPr="008070EB">
        <w:t>별</w:t>
      </w:r>
      <w:proofErr w:type="spellEnd"/>
      <w:r w:rsidRPr="008070EB">
        <w:t xml:space="preserve"> $\lambda$ </w:t>
      </w:r>
      <w:r w:rsidRPr="008070EB">
        <w:t>값</w:t>
      </w:r>
      <w:r w:rsidRPr="008070EB">
        <w:t>:</w:t>
      </w:r>
    </w:p>
    <w:p w14:paraId="44FC69F2" w14:textId="77777777" w:rsidR="00E554A3" w:rsidRPr="008070EB" w:rsidRDefault="00000000">
      <w:r w:rsidRPr="008070EB">
        <w:t>$$</w:t>
      </w:r>
    </w:p>
    <w:p w14:paraId="22795124" w14:textId="77777777" w:rsidR="00E554A3" w:rsidRPr="008070EB" w:rsidRDefault="00000000">
      <w:r w:rsidRPr="008070EB">
        <w:t>\begin{aligned}</w:t>
      </w:r>
    </w:p>
    <w:p w14:paraId="232A9EF5" w14:textId="77777777" w:rsidR="00E554A3" w:rsidRPr="008070EB" w:rsidRDefault="00000000">
      <w:r w:rsidRPr="008070EB">
        <w:t>\text{1</w:t>
      </w:r>
      <w:r w:rsidRPr="008070EB">
        <w:t>단계</w:t>
      </w:r>
      <w:r w:rsidRPr="008070EB">
        <w:t xml:space="preserve"> (Epoch 1-30):} \quad &amp;\lambda \</w:t>
      </w:r>
      <w:proofErr w:type="spellStart"/>
      <w:r w:rsidRPr="008070EB">
        <w:t>approx</w:t>
      </w:r>
      <w:proofErr w:type="spellEnd"/>
      <w:r w:rsidRPr="008070EB">
        <w:t xml:space="preserve"> 0.1 \quad \text{(</w:t>
      </w:r>
      <w:proofErr w:type="spellStart"/>
      <w:r w:rsidRPr="008070EB">
        <w:t>독립</w:t>
      </w:r>
      <w:proofErr w:type="spellEnd"/>
      <w:r w:rsidRPr="008070EB">
        <w:t xml:space="preserve"> </w:t>
      </w:r>
      <w:proofErr w:type="spellStart"/>
      <w:r w:rsidRPr="008070EB">
        <w:t>최적화</w:t>
      </w:r>
      <w:proofErr w:type="spellEnd"/>
      <w:r w:rsidRPr="008070EB">
        <w:t>)} \\</w:t>
      </w:r>
    </w:p>
    <w:p w14:paraId="3520DE6B" w14:textId="77777777" w:rsidR="00E554A3" w:rsidRPr="008070EB" w:rsidRDefault="00000000">
      <w:r w:rsidRPr="008070EB">
        <w:t>\text{2</w:t>
      </w:r>
      <w:r w:rsidRPr="008070EB">
        <w:t>단계</w:t>
      </w:r>
      <w:r w:rsidRPr="008070EB">
        <w:t xml:space="preserve"> (Epoch 31-60):} \quad &amp;\lambda \</w:t>
      </w:r>
      <w:proofErr w:type="spellStart"/>
      <w:r w:rsidRPr="008070EB">
        <w:t>approx</w:t>
      </w:r>
      <w:proofErr w:type="spellEnd"/>
      <w:r w:rsidRPr="008070EB">
        <w:t xml:space="preserve"> 0.5 \quad \text{(</w:t>
      </w:r>
      <w:proofErr w:type="spellStart"/>
      <w:r w:rsidRPr="008070EB">
        <w:t>융합</w:t>
      </w:r>
      <w:proofErr w:type="spellEnd"/>
      <w:r w:rsidRPr="008070EB">
        <w:t xml:space="preserve"> </w:t>
      </w:r>
      <w:proofErr w:type="spellStart"/>
      <w:r w:rsidRPr="008070EB">
        <w:t>시작</w:t>
      </w:r>
      <w:proofErr w:type="spellEnd"/>
      <w:r w:rsidRPr="008070EB">
        <w:t>)} \\</w:t>
      </w:r>
    </w:p>
    <w:p w14:paraId="4901784D" w14:textId="77777777" w:rsidR="00E554A3" w:rsidRPr="008070EB" w:rsidRDefault="00000000">
      <w:r w:rsidRPr="008070EB">
        <w:t>\text{3</w:t>
      </w:r>
      <w:r w:rsidRPr="008070EB">
        <w:t>단계</w:t>
      </w:r>
      <w:r w:rsidRPr="008070EB">
        <w:t xml:space="preserve"> (Epoch 61-100):} \quad &amp;\lambda \</w:t>
      </w:r>
      <w:proofErr w:type="spellStart"/>
      <w:r w:rsidRPr="008070EB">
        <w:t>approx</w:t>
      </w:r>
      <w:proofErr w:type="spellEnd"/>
      <w:r w:rsidRPr="008070EB">
        <w:t xml:space="preserve"> 0.9 \quad \text{(</w:t>
      </w:r>
      <w:proofErr w:type="spellStart"/>
      <w:r w:rsidRPr="008070EB">
        <w:t>시너지</w:t>
      </w:r>
      <w:proofErr w:type="spellEnd"/>
      <w:r w:rsidRPr="008070EB">
        <w:t xml:space="preserve"> </w:t>
      </w:r>
      <w:proofErr w:type="spellStart"/>
      <w:r w:rsidRPr="008070EB">
        <w:t>극대화</w:t>
      </w:r>
      <w:proofErr w:type="spellEnd"/>
      <w:r w:rsidRPr="008070EB">
        <w:t>)}</w:t>
      </w:r>
    </w:p>
    <w:p w14:paraId="5870FC1C" w14:textId="77777777" w:rsidR="00E554A3" w:rsidRPr="008070EB" w:rsidRDefault="00000000">
      <w:r w:rsidRPr="008070EB">
        <w:t>\end{aligned}</w:t>
      </w:r>
    </w:p>
    <w:p w14:paraId="0184ABB9" w14:textId="77777777" w:rsidR="00E554A3" w:rsidRPr="008070EB" w:rsidRDefault="00000000">
      <w:r w:rsidRPr="008070EB">
        <w:t>$$</w:t>
      </w:r>
    </w:p>
    <w:p w14:paraId="59BC7ABF" w14:textId="77777777" w:rsidR="00E554A3" w:rsidRPr="008070EB" w:rsidRDefault="00000000">
      <w:r w:rsidRPr="008070EB">
        <w:t xml:space="preserve">C2PSA </w:t>
      </w:r>
      <w:proofErr w:type="spellStart"/>
      <w:r w:rsidRPr="008070EB">
        <w:t>출력</w:t>
      </w:r>
      <w:proofErr w:type="spellEnd"/>
      <w:r w:rsidRPr="008070EB">
        <w:t>:</w:t>
      </w:r>
    </w:p>
    <w:p w14:paraId="2EBDE77A" w14:textId="77777777" w:rsidR="00E554A3" w:rsidRPr="008070EB" w:rsidRDefault="00000000">
      <w:r w:rsidRPr="008070EB">
        <w:t>$$</w:t>
      </w:r>
    </w:p>
    <w:p w14:paraId="4665FC73" w14:textId="77777777" w:rsidR="00E554A3" w:rsidRPr="008070EB" w:rsidRDefault="00000000">
      <w:r w:rsidRPr="008070EB">
        <w:t>\</w:t>
      </w:r>
      <w:proofErr w:type="spellStart"/>
      <w:r w:rsidRPr="008070EB">
        <w:t>mathbf</w:t>
      </w:r>
      <w:proofErr w:type="spellEnd"/>
      <w:r w:rsidRPr="008070EB">
        <w:t>{F}_{out} = \</w:t>
      </w:r>
      <w:proofErr w:type="spellStart"/>
      <w:r w:rsidRPr="008070EB">
        <w:t>lambda_s</w:t>
      </w:r>
      <w:proofErr w:type="spellEnd"/>
      <w:r w:rsidRPr="008070EB">
        <w:t>(t) \</w:t>
      </w:r>
      <w:proofErr w:type="spellStart"/>
      <w:r w:rsidRPr="008070EB">
        <w:t>cdot</w:t>
      </w:r>
      <w:proofErr w:type="spellEnd"/>
      <w:r w:rsidRPr="008070EB">
        <w:t xml:space="preserve"> \</w:t>
      </w:r>
      <w:proofErr w:type="spellStart"/>
      <w:r w:rsidRPr="008070EB">
        <w:t>mathbf</w:t>
      </w:r>
      <w:proofErr w:type="spellEnd"/>
      <w:r w:rsidRPr="008070EB">
        <w:t>{F}_{spatial} + \</w:t>
      </w:r>
      <w:proofErr w:type="spellStart"/>
      <w:r w:rsidRPr="008070EB">
        <w:t>lambda_c</w:t>
      </w:r>
      <w:proofErr w:type="spellEnd"/>
      <w:r w:rsidRPr="008070EB">
        <w:t>(t) \</w:t>
      </w:r>
      <w:proofErr w:type="spellStart"/>
      <w:r w:rsidRPr="008070EB">
        <w:t>cdot</w:t>
      </w:r>
      <w:proofErr w:type="spellEnd"/>
      <w:r w:rsidRPr="008070EB">
        <w:t xml:space="preserve"> \</w:t>
      </w:r>
      <w:proofErr w:type="spellStart"/>
      <w:r w:rsidRPr="008070EB">
        <w:t>mathbf</w:t>
      </w:r>
      <w:proofErr w:type="spellEnd"/>
      <w:r w:rsidRPr="008070EB">
        <w:t>{F}_{channel} + \lambda_{</w:t>
      </w:r>
      <w:proofErr w:type="spellStart"/>
      <w:r w:rsidRPr="008070EB">
        <w:t>ctx</w:t>
      </w:r>
      <w:proofErr w:type="spellEnd"/>
      <w:r w:rsidRPr="008070EB">
        <w:t>}(t) \</w:t>
      </w:r>
      <w:proofErr w:type="spellStart"/>
      <w:r w:rsidRPr="008070EB">
        <w:t>cdot</w:t>
      </w:r>
      <w:proofErr w:type="spellEnd"/>
      <w:r w:rsidRPr="008070EB">
        <w:t xml:space="preserve"> \</w:t>
      </w:r>
      <w:proofErr w:type="spellStart"/>
      <w:r w:rsidRPr="008070EB">
        <w:t>mathbf</w:t>
      </w:r>
      <w:proofErr w:type="spellEnd"/>
      <w:r w:rsidRPr="008070EB">
        <w:t>{F}_{context}</w:t>
      </w:r>
    </w:p>
    <w:p w14:paraId="5192AC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\tag{16}</w:t>
      </w:r>
    </w:p>
    <w:p w14:paraId="02ECE9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55C4A82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$\</w:t>
      </w:r>
      <w:proofErr w:type="spellStart"/>
      <w:r w:rsidRPr="008070EB">
        <w:rPr>
          <w:lang w:eastAsia="ko-KR"/>
        </w:rPr>
        <w:t>lambda_s</w:t>
      </w:r>
      <w:proofErr w:type="spellEnd"/>
      <w:r w:rsidRPr="008070EB">
        <w:rPr>
          <w:lang w:eastAsia="ko-KR"/>
        </w:rPr>
        <w:t xml:space="preserve"> + \</w:t>
      </w:r>
      <w:proofErr w:type="spellStart"/>
      <w:r w:rsidRPr="008070EB">
        <w:rPr>
          <w:lang w:eastAsia="ko-KR"/>
        </w:rPr>
        <w:t>lambda_c</w:t>
      </w:r>
      <w:proofErr w:type="spellEnd"/>
      <w:r w:rsidRPr="008070EB">
        <w:rPr>
          <w:lang w:eastAsia="ko-KR"/>
        </w:rPr>
        <w:t xml:space="preserve"> + \lambda_{</w:t>
      </w:r>
      <w:proofErr w:type="spellStart"/>
      <w:r w:rsidRPr="008070EB">
        <w:rPr>
          <w:lang w:eastAsia="ko-KR"/>
        </w:rPr>
        <w:t>ctx</w:t>
      </w:r>
      <w:proofErr w:type="spellEnd"/>
      <w:r w:rsidRPr="008070EB">
        <w:rPr>
          <w:lang w:eastAsia="ko-KR"/>
        </w:rPr>
        <w:t>} = 1$ (</w:t>
      </w:r>
      <w:r w:rsidRPr="008070EB">
        <w:rPr>
          <w:lang w:eastAsia="ko-KR"/>
        </w:rPr>
        <w:t>정규화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조건</w:t>
      </w:r>
      <w:r w:rsidRPr="008070EB">
        <w:rPr>
          <w:lang w:eastAsia="ko-KR"/>
        </w:rPr>
        <w:t>)</w:t>
      </w:r>
    </w:p>
    <w:p w14:paraId="7474F0E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경로별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실측</w:t>
      </w:r>
      <w:r w:rsidRPr="008070EB"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81"/>
        <w:gridCol w:w="1146"/>
        <w:gridCol w:w="1156"/>
        <w:gridCol w:w="1471"/>
        <w:gridCol w:w="802"/>
      </w:tblGrid>
      <w:tr w:rsidR="00E554A3" w:rsidRPr="008070EB" w14:paraId="747DFE4C" w14:textId="77777777">
        <w:tc>
          <w:tcPr>
            <w:tcW w:w="2074" w:type="dxa"/>
          </w:tcPr>
          <w:p w14:paraId="454A0ED4" w14:textId="77777777" w:rsidR="00E554A3" w:rsidRPr="008070EB" w:rsidRDefault="00000000">
            <w:r w:rsidRPr="008070EB">
              <w:t>Epoch</w:t>
            </w:r>
          </w:p>
        </w:tc>
        <w:tc>
          <w:tcPr>
            <w:tcW w:w="2074" w:type="dxa"/>
          </w:tcPr>
          <w:p w14:paraId="4527B741" w14:textId="77777777" w:rsidR="00E554A3" w:rsidRPr="008070EB" w:rsidRDefault="00000000">
            <w:r w:rsidRPr="008070EB">
              <w:t>$\</w:t>
            </w:r>
            <w:proofErr w:type="spellStart"/>
            <w:r w:rsidRPr="008070EB">
              <w:t>lambda_s</w:t>
            </w:r>
            <w:proofErr w:type="spellEnd"/>
            <w:r w:rsidRPr="008070EB">
              <w:t>$</w:t>
            </w:r>
          </w:p>
        </w:tc>
        <w:tc>
          <w:tcPr>
            <w:tcW w:w="2074" w:type="dxa"/>
          </w:tcPr>
          <w:p w14:paraId="1FAE0318" w14:textId="77777777" w:rsidR="00E554A3" w:rsidRPr="008070EB" w:rsidRDefault="00000000">
            <w:r w:rsidRPr="008070EB">
              <w:t>$\</w:t>
            </w:r>
            <w:proofErr w:type="spellStart"/>
            <w:r w:rsidRPr="008070EB">
              <w:t>lambda_c</w:t>
            </w:r>
            <w:proofErr w:type="spellEnd"/>
            <w:r w:rsidRPr="008070EB">
              <w:t>$</w:t>
            </w:r>
          </w:p>
        </w:tc>
        <w:tc>
          <w:tcPr>
            <w:tcW w:w="2074" w:type="dxa"/>
          </w:tcPr>
          <w:p w14:paraId="71B97852" w14:textId="77777777" w:rsidR="00E554A3" w:rsidRPr="008070EB" w:rsidRDefault="00000000">
            <w:r w:rsidRPr="008070EB">
              <w:t>$\lambda_{</w:t>
            </w:r>
            <w:proofErr w:type="spellStart"/>
            <w:r w:rsidRPr="008070EB">
              <w:t>ctx</w:t>
            </w:r>
            <w:proofErr w:type="spellEnd"/>
            <w:r w:rsidRPr="008070EB">
              <w:t>}$</w:t>
            </w:r>
          </w:p>
        </w:tc>
        <w:tc>
          <w:tcPr>
            <w:tcW w:w="2074" w:type="dxa"/>
          </w:tcPr>
          <w:p w14:paraId="7349E25D" w14:textId="77777777" w:rsidR="00E554A3" w:rsidRPr="008070EB" w:rsidRDefault="00000000">
            <w:r w:rsidRPr="008070EB">
              <w:t>Entropy (bits)</w:t>
            </w:r>
          </w:p>
        </w:tc>
      </w:tr>
      <w:tr w:rsidR="00E554A3" w:rsidRPr="008070EB" w14:paraId="0F129423" w14:textId="77777777">
        <w:tc>
          <w:tcPr>
            <w:tcW w:w="2074" w:type="dxa"/>
          </w:tcPr>
          <w:p w14:paraId="209194D6" w14:textId="77777777" w:rsidR="00E554A3" w:rsidRPr="008070EB" w:rsidRDefault="00000000">
            <w:r w:rsidRPr="008070EB">
              <w:t>10</w:t>
            </w:r>
          </w:p>
        </w:tc>
        <w:tc>
          <w:tcPr>
            <w:tcW w:w="2074" w:type="dxa"/>
          </w:tcPr>
          <w:p w14:paraId="0C078686" w14:textId="77777777" w:rsidR="00E554A3" w:rsidRPr="008070EB" w:rsidRDefault="00000000">
            <w:r w:rsidRPr="008070EB">
              <w:t>0.52</w:t>
            </w:r>
          </w:p>
        </w:tc>
        <w:tc>
          <w:tcPr>
            <w:tcW w:w="2074" w:type="dxa"/>
          </w:tcPr>
          <w:p w14:paraId="17C07FAD" w14:textId="77777777" w:rsidR="00E554A3" w:rsidRPr="008070EB" w:rsidRDefault="00000000">
            <w:r w:rsidRPr="008070EB">
              <w:t>0.31</w:t>
            </w:r>
          </w:p>
        </w:tc>
        <w:tc>
          <w:tcPr>
            <w:tcW w:w="2074" w:type="dxa"/>
          </w:tcPr>
          <w:p w14:paraId="4EEEBDC7" w14:textId="77777777" w:rsidR="00E554A3" w:rsidRPr="008070EB" w:rsidRDefault="00000000">
            <w:r w:rsidRPr="008070EB">
              <w:t>0.17</w:t>
            </w:r>
          </w:p>
        </w:tc>
        <w:tc>
          <w:tcPr>
            <w:tcW w:w="2074" w:type="dxa"/>
          </w:tcPr>
          <w:p w14:paraId="37F36265" w14:textId="77777777" w:rsidR="00E554A3" w:rsidRPr="008070EB" w:rsidRDefault="00000000">
            <w:r w:rsidRPr="008070EB">
              <w:t>1.01</w:t>
            </w:r>
          </w:p>
        </w:tc>
      </w:tr>
      <w:tr w:rsidR="00E554A3" w:rsidRPr="008070EB" w14:paraId="71023695" w14:textId="77777777">
        <w:tc>
          <w:tcPr>
            <w:tcW w:w="2074" w:type="dxa"/>
          </w:tcPr>
          <w:p w14:paraId="56C9B537" w14:textId="77777777" w:rsidR="00E554A3" w:rsidRPr="008070EB" w:rsidRDefault="00000000">
            <w:r w:rsidRPr="008070EB">
              <w:t>30</w:t>
            </w:r>
          </w:p>
        </w:tc>
        <w:tc>
          <w:tcPr>
            <w:tcW w:w="2074" w:type="dxa"/>
          </w:tcPr>
          <w:p w14:paraId="1339E928" w14:textId="77777777" w:rsidR="00E554A3" w:rsidRPr="008070EB" w:rsidRDefault="00000000">
            <w:r w:rsidRPr="008070EB">
              <w:t>0.48</w:t>
            </w:r>
          </w:p>
        </w:tc>
        <w:tc>
          <w:tcPr>
            <w:tcW w:w="2074" w:type="dxa"/>
          </w:tcPr>
          <w:p w14:paraId="2FB265C5" w14:textId="77777777" w:rsidR="00E554A3" w:rsidRPr="008070EB" w:rsidRDefault="00000000">
            <w:r w:rsidRPr="008070EB">
              <w:t>0.34</w:t>
            </w:r>
          </w:p>
        </w:tc>
        <w:tc>
          <w:tcPr>
            <w:tcW w:w="2074" w:type="dxa"/>
          </w:tcPr>
          <w:p w14:paraId="69F6FFEB" w14:textId="77777777" w:rsidR="00E554A3" w:rsidRPr="008070EB" w:rsidRDefault="00000000">
            <w:r w:rsidRPr="008070EB">
              <w:t>0.18</w:t>
            </w:r>
          </w:p>
        </w:tc>
        <w:tc>
          <w:tcPr>
            <w:tcW w:w="2074" w:type="dxa"/>
          </w:tcPr>
          <w:p w14:paraId="43C4D3E8" w14:textId="77777777" w:rsidR="00E554A3" w:rsidRPr="008070EB" w:rsidRDefault="00000000">
            <w:r w:rsidRPr="008070EB">
              <w:t>1.06</w:t>
            </w:r>
          </w:p>
        </w:tc>
      </w:tr>
      <w:tr w:rsidR="00E554A3" w:rsidRPr="008070EB" w14:paraId="67E2AA82" w14:textId="77777777">
        <w:tc>
          <w:tcPr>
            <w:tcW w:w="2074" w:type="dxa"/>
          </w:tcPr>
          <w:p w14:paraId="7CF4E105" w14:textId="77777777" w:rsidR="00E554A3" w:rsidRPr="008070EB" w:rsidRDefault="00000000">
            <w:r w:rsidRPr="008070EB">
              <w:t>50</w:t>
            </w:r>
          </w:p>
        </w:tc>
        <w:tc>
          <w:tcPr>
            <w:tcW w:w="2074" w:type="dxa"/>
          </w:tcPr>
          <w:p w14:paraId="5969766C" w14:textId="77777777" w:rsidR="00E554A3" w:rsidRPr="008070EB" w:rsidRDefault="00000000">
            <w:r w:rsidRPr="008070EB">
              <w:t>0.45</w:t>
            </w:r>
          </w:p>
        </w:tc>
        <w:tc>
          <w:tcPr>
            <w:tcW w:w="2074" w:type="dxa"/>
          </w:tcPr>
          <w:p w14:paraId="3DF105F2" w14:textId="77777777" w:rsidR="00E554A3" w:rsidRPr="008070EB" w:rsidRDefault="00000000">
            <w:r w:rsidRPr="008070EB">
              <w:t>0.36</w:t>
            </w:r>
          </w:p>
        </w:tc>
        <w:tc>
          <w:tcPr>
            <w:tcW w:w="2074" w:type="dxa"/>
          </w:tcPr>
          <w:p w14:paraId="627DE04A" w14:textId="77777777" w:rsidR="00E554A3" w:rsidRPr="008070EB" w:rsidRDefault="00000000">
            <w:r w:rsidRPr="008070EB">
              <w:t>0.19</w:t>
            </w:r>
          </w:p>
        </w:tc>
        <w:tc>
          <w:tcPr>
            <w:tcW w:w="2074" w:type="dxa"/>
          </w:tcPr>
          <w:p w14:paraId="12126CC0" w14:textId="77777777" w:rsidR="00E554A3" w:rsidRPr="008070EB" w:rsidRDefault="00000000">
            <w:r w:rsidRPr="008070EB">
              <w:t>1.08</w:t>
            </w:r>
          </w:p>
        </w:tc>
      </w:tr>
      <w:tr w:rsidR="00E554A3" w:rsidRPr="008070EB" w14:paraId="2959253B" w14:textId="77777777">
        <w:tc>
          <w:tcPr>
            <w:tcW w:w="2074" w:type="dxa"/>
          </w:tcPr>
          <w:p w14:paraId="7DB4363B" w14:textId="77777777" w:rsidR="00E554A3" w:rsidRPr="008070EB" w:rsidRDefault="00000000">
            <w:r w:rsidRPr="008070EB">
              <w:t>60</w:t>
            </w:r>
          </w:p>
        </w:tc>
        <w:tc>
          <w:tcPr>
            <w:tcW w:w="2074" w:type="dxa"/>
          </w:tcPr>
          <w:p w14:paraId="0591830D" w14:textId="77777777" w:rsidR="00E554A3" w:rsidRPr="008070EB" w:rsidRDefault="00000000">
            <w:r w:rsidRPr="008070EB">
              <w:t>0.38</w:t>
            </w:r>
          </w:p>
        </w:tc>
        <w:tc>
          <w:tcPr>
            <w:tcW w:w="2074" w:type="dxa"/>
          </w:tcPr>
          <w:p w14:paraId="3A5D48E3" w14:textId="77777777" w:rsidR="00E554A3" w:rsidRPr="008070EB" w:rsidRDefault="00000000">
            <w:r w:rsidRPr="008070EB">
              <w:t>0.37</w:t>
            </w:r>
          </w:p>
        </w:tc>
        <w:tc>
          <w:tcPr>
            <w:tcW w:w="2074" w:type="dxa"/>
          </w:tcPr>
          <w:p w14:paraId="27C20B07" w14:textId="77777777" w:rsidR="00E554A3" w:rsidRPr="008070EB" w:rsidRDefault="00000000">
            <w:r w:rsidRPr="008070EB">
              <w:t>0.25</w:t>
            </w:r>
          </w:p>
        </w:tc>
        <w:tc>
          <w:tcPr>
            <w:tcW w:w="2074" w:type="dxa"/>
          </w:tcPr>
          <w:p w14:paraId="5A2DC7DC" w14:textId="77777777" w:rsidR="00E554A3" w:rsidRPr="008070EB" w:rsidRDefault="00000000">
            <w:r w:rsidRPr="008070EB">
              <w:t>1.10</w:t>
            </w:r>
          </w:p>
        </w:tc>
      </w:tr>
      <w:tr w:rsidR="00E554A3" w:rsidRPr="008070EB" w14:paraId="465D18D1" w14:textId="77777777">
        <w:tc>
          <w:tcPr>
            <w:tcW w:w="2074" w:type="dxa"/>
          </w:tcPr>
          <w:p w14:paraId="5BF607E5" w14:textId="77777777" w:rsidR="00E554A3" w:rsidRPr="008070EB" w:rsidRDefault="00000000">
            <w:r w:rsidRPr="008070EB">
              <w:t>75</w:t>
            </w:r>
          </w:p>
        </w:tc>
        <w:tc>
          <w:tcPr>
            <w:tcW w:w="2074" w:type="dxa"/>
          </w:tcPr>
          <w:p w14:paraId="0899D6A1" w14:textId="77777777" w:rsidR="00E554A3" w:rsidRPr="008070EB" w:rsidRDefault="00000000">
            <w:r w:rsidRPr="008070EB">
              <w:t>0.36</w:t>
            </w:r>
          </w:p>
        </w:tc>
        <w:tc>
          <w:tcPr>
            <w:tcW w:w="2074" w:type="dxa"/>
          </w:tcPr>
          <w:p w14:paraId="10CB8A53" w14:textId="77777777" w:rsidR="00E554A3" w:rsidRPr="008070EB" w:rsidRDefault="00000000">
            <w:r w:rsidRPr="008070EB">
              <w:t>0.38</w:t>
            </w:r>
          </w:p>
        </w:tc>
        <w:tc>
          <w:tcPr>
            <w:tcW w:w="2074" w:type="dxa"/>
          </w:tcPr>
          <w:p w14:paraId="6B864F97" w14:textId="77777777" w:rsidR="00E554A3" w:rsidRPr="008070EB" w:rsidRDefault="00000000">
            <w:r w:rsidRPr="008070EB">
              <w:t>0.26</w:t>
            </w:r>
          </w:p>
        </w:tc>
        <w:tc>
          <w:tcPr>
            <w:tcW w:w="2074" w:type="dxa"/>
          </w:tcPr>
          <w:p w14:paraId="1AA851F6" w14:textId="77777777" w:rsidR="00E554A3" w:rsidRPr="008070EB" w:rsidRDefault="00000000">
            <w:r w:rsidRPr="008070EB">
              <w:t>1.10</w:t>
            </w:r>
          </w:p>
        </w:tc>
      </w:tr>
      <w:tr w:rsidR="00E554A3" w:rsidRPr="008070EB" w14:paraId="2120440A" w14:textId="77777777">
        <w:tc>
          <w:tcPr>
            <w:tcW w:w="2074" w:type="dxa"/>
          </w:tcPr>
          <w:p w14:paraId="7C8DEA94" w14:textId="77777777" w:rsidR="00E554A3" w:rsidRPr="008070EB" w:rsidRDefault="00000000">
            <w:r w:rsidRPr="008070EB">
              <w:t>100</w:t>
            </w:r>
          </w:p>
        </w:tc>
        <w:tc>
          <w:tcPr>
            <w:tcW w:w="2074" w:type="dxa"/>
          </w:tcPr>
          <w:p w14:paraId="6B6D3C1B" w14:textId="77777777" w:rsidR="00E554A3" w:rsidRPr="008070EB" w:rsidRDefault="00000000">
            <w:r w:rsidRPr="008070EB">
              <w:t>0.35</w:t>
            </w:r>
          </w:p>
        </w:tc>
        <w:tc>
          <w:tcPr>
            <w:tcW w:w="2074" w:type="dxa"/>
          </w:tcPr>
          <w:p w14:paraId="58A7B9E3" w14:textId="77777777" w:rsidR="00E554A3" w:rsidRPr="008070EB" w:rsidRDefault="00000000">
            <w:r w:rsidRPr="008070EB">
              <w:t>0.38</w:t>
            </w:r>
          </w:p>
        </w:tc>
        <w:tc>
          <w:tcPr>
            <w:tcW w:w="2074" w:type="dxa"/>
          </w:tcPr>
          <w:p w14:paraId="359330D4" w14:textId="77777777" w:rsidR="00E554A3" w:rsidRPr="008070EB" w:rsidRDefault="00000000">
            <w:r w:rsidRPr="008070EB">
              <w:t>0.27</w:t>
            </w:r>
          </w:p>
        </w:tc>
        <w:tc>
          <w:tcPr>
            <w:tcW w:w="2074" w:type="dxa"/>
          </w:tcPr>
          <w:p w14:paraId="6AC4F60D" w14:textId="77777777" w:rsidR="00E554A3" w:rsidRPr="008070EB" w:rsidRDefault="00000000">
            <w:r w:rsidRPr="008070EB">
              <w:t>1.09</w:t>
            </w:r>
          </w:p>
        </w:tc>
      </w:tr>
    </w:tbl>
    <w:p w14:paraId="6DDEFC16" w14:textId="77777777" w:rsidR="00E554A3" w:rsidRPr="008070EB" w:rsidRDefault="00000000">
      <w:proofErr w:type="spellStart"/>
      <w:r w:rsidRPr="008070EB">
        <w:t>가중치</w:t>
      </w:r>
      <w:proofErr w:type="spellEnd"/>
      <w:r w:rsidRPr="008070EB">
        <w:t xml:space="preserve"> </w:t>
      </w:r>
      <w:proofErr w:type="spellStart"/>
      <w:r w:rsidRPr="008070EB">
        <w:t>엔트로피</w:t>
      </w:r>
      <w:proofErr w:type="spellEnd"/>
      <w:r w:rsidRPr="008070EB">
        <w:t>:</w:t>
      </w:r>
    </w:p>
    <w:p w14:paraId="1E79CAA3" w14:textId="77777777" w:rsidR="00E554A3" w:rsidRPr="008070EB" w:rsidRDefault="00000000">
      <w:r w:rsidRPr="008070EB">
        <w:t>$$</w:t>
      </w:r>
    </w:p>
    <w:p w14:paraId="415F7F65" w14:textId="77777777" w:rsidR="00E554A3" w:rsidRPr="008070EB" w:rsidRDefault="00000000">
      <w:r w:rsidRPr="008070EB">
        <w:t>H(\lambda) = -\sum_{</w:t>
      </w:r>
      <w:proofErr w:type="spellStart"/>
      <w:r w:rsidRPr="008070EB">
        <w:t>i</w:t>
      </w:r>
      <w:proofErr w:type="spellEnd"/>
      <w:r w:rsidRPr="008070EB">
        <w:t xml:space="preserve"> \in \{</w:t>
      </w:r>
      <w:proofErr w:type="spellStart"/>
      <w:r w:rsidRPr="008070EB">
        <w:t>s,c,ctx</w:t>
      </w:r>
      <w:proofErr w:type="spellEnd"/>
      <w:r w:rsidRPr="008070EB">
        <w:t>\}} \</w:t>
      </w:r>
      <w:proofErr w:type="spellStart"/>
      <w:r w:rsidRPr="008070EB">
        <w:t>lambda_i</w:t>
      </w:r>
      <w:proofErr w:type="spellEnd"/>
      <w:r w:rsidRPr="008070EB">
        <w:t xml:space="preserve"> \log_2 \</w:t>
      </w:r>
      <w:proofErr w:type="spellStart"/>
      <w:r w:rsidRPr="008070EB">
        <w:t>lambda_i</w:t>
      </w:r>
      <w:proofErr w:type="spellEnd"/>
    </w:p>
    <w:p w14:paraId="07A717A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\tag{17}</w:t>
      </w:r>
    </w:p>
    <w:p w14:paraId="3043A3A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2DEA482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엔트로피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  <w:r w:rsidRPr="008070EB">
        <w:rPr>
          <w:lang w:eastAsia="ko-KR"/>
        </w:rPr>
        <w:t xml:space="preserve"> ($1.01 \to 1.10$ bits)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의미하며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>(Epoch 51-100)</w:t>
      </w:r>
      <w:r w:rsidRPr="008070EB">
        <w:rPr>
          <w:lang w:eastAsia="ko-KR"/>
        </w:rPr>
        <w:t>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시기적으로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일치한다</w:t>
      </w:r>
      <w:r w:rsidRPr="008070EB">
        <w:rPr>
          <w:lang w:eastAsia="ko-KR"/>
        </w:rPr>
        <w:t>.</w:t>
      </w:r>
    </w:p>
    <w:p w14:paraId="0FDE33F8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D. </w:t>
      </w:r>
      <w:r w:rsidRPr="008070EB">
        <w:rPr>
          <w:lang w:eastAsia="ko-KR"/>
        </w:rPr>
        <w:t>프레임워크의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</w:p>
    <w:p w14:paraId="5A7C6EF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모델에의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</w:p>
    <w:p w14:paraId="72BA94B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불가지론적</w:t>
      </w:r>
      <w:r w:rsidRPr="008070EB">
        <w:rPr>
          <w:lang w:eastAsia="ko-KR"/>
        </w:rPr>
        <w:t>(model-agnostic)</w:t>
      </w:r>
      <w:r w:rsidRPr="008070EB">
        <w:rPr>
          <w:lang w:eastAsia="ko-KR"/>
        </w:rPr>
        <w:t>이다</w:t>
      </w:r>
      <w:r w:rsidRPr="008070EB">
        <w:rPr>
          <w:lang w:eastAsia="ko-KR"/>
        </w:rPr>
        <w:t>:</w:t>
      </w:r>
    </w:p>
    <w:p w14:paraId="7AE8CC4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검증된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>:</w:t>
      </w:r>
    </w:p>
    <w:p w14:paraId="4FF2CEA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YOLO11s: 91.7% mAP50 ✓</w:t>
      </w:r>
    </w:p>
    <w:p w14:paraId="30EE184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YOLOv8s: 62.3% mAP50 ✓ (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>)</w:t>
      </w:r>
    </w:p>
    <w:p w14:paraId="39257C0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이론적</w:t>
      </w:r>
      <w:r w:rsidRPr="008070EB">
        <w:rPr>
          <w:lang w:eastAsia="ko-KR"/>
        </w:rPr>
        <w:t>):</w:t>
      </w:r>
    </w:p>
    <w:p w14:paraId="6E1439DC" w14:textId="77777777" w:rsidR="00E554A3" w:rsidRPr="008070EB" w:rsidRDefault="00000000">
      <w:r w:rsidRPr="008070EB">
        <w:t xml:space="preserve">YOLO </w:t>
      </w:r>
      <w:proofErr w:type="spellStart"/>
      <w:r w:rsidRPr="008070EB">
        <w:t>계열</w:t>
      </w:r>
      <w:proofErr w:type="spellEnd"/>
      <w:r w:rsidRPr="008070EB">
        <w:t>: YOLOv5, YOLOv9, YOLOv10</w:t>
      </w:r>
    </w:p>
    <w:p w14:paraId="18FCAFE6" w14:textId="77777777" w:rsidR="00E554A3" w:rsidRPr="008070EB" w:rsidRDefault="00000000">
      <w:r w:rsidRPr="008070EB">
        <w:t>Two-stage: Faster R-CNN, Cascade R-CNN</w:t>
      </w:r>
    </w:p>
    <w:p w14:paraId="30F4D183" w14:textId="77777777" w:rsidR="00E554A3" w:rsidRPr="008070EB" w:rsidRDefault="00000000">
      <w:r w:rsidRPr="008070EB">
        <w:t>Transformer: DETR, Deformable DETR</w:t>
      </w:r>
    </w:p>
    <w:p w14:paraId="3B1668F4" w14:textId="77777777" w:rsidR="00E554A3" w:rsidRPr="008070EB" w:rsidRDefault="00000000">
      <w:proofErr w:type="spellStart"/>
      <w:r w:rsidRPr="008070EB">
        <w:t>경량</w:t>
      </w:r>
      <w:proofErr w:type="spellEnd"/>
      <w:r w:rsidRPr="008070EB">
        <w:t xml:space="preserve"> </w:t>
      </w:r>
      <w:proofErr w:type="spellStart"/>
      <w:r w:rsidRPr="008070EB">
        <w:t>모델</w:t>
      </w:r>
      <w:proofErr w:type="spellEnd"/>
      <w:r w:rsidRPr="008070EB">
        <w:t xml:space="preserve">: </w:t>
      </w:r>
      <w:proofErr w:type="spellStart"/>
      <w:r w:rsidRPr="008070EB">
        <w:t>MobileNet</w:t>
      </w:r>
      <w:proofErr w:type="spellEnd"/>
      <w:r w:rsidRPr="008070EB">
        <w:t xml:space="preserve">, </w:t>
      </w:r>
      <w:proofErr w:type="spellStart"/>
      <w:r w:rsidRPr="008070EB">
        <w:t>EfficientDet</w:t>
      </w:r>
      <w:proofErr w:type="spellEnd"/>
    </w:p>
    <w:p w14:paraId="65C534BA" w14:textId="77777777" w:rsidR="00E554A3" w:rsidRPr="008070EB" w:rsidRDefault="00000000">
      <w:proofErr w:type="spellStart"/>
      <w:r w:rsidRPr="008070EB">
        <w:t>적용</w:t>
      </w:r>
      <w:proofErr w:type="spellEnd"/>
      <w:r w:rsidRPr="008070EB">
        <w:t xml:space="preserve"> </w:t>
      </w:r>
      <w:r w:rsidRPr="008070EB">
        <w:t>시</w:t>
      </w:r>
      <w:r w:rsidRPr="008070EB">
        <w:t xml:space="preserve"> </w:t>
      </w:r>
      <w:proofErr w:type="spellStart"/>
      <w:r w:rsidRPr="008070EB">
        <w:t>고려사항</w:t>
      </w:r>
      <w:proofErr w:type="spellEnd"/>
      <w:r w:rsidRPr="008070EB">
        <w:t>:</w:t>
      </w:r>
    </w:p>
    <w:p w14:paraId="5984A679" w14:textId="77777777" w:rsidR="00E554A3" w:rsidRPr="008070EB" w:rsidRDefault="00000000">
      <w:pPr>
        <w:pStyle w:val="1"/>
      </w:pPr>
      <w:proofErr w:type="spellStart"/>
      <w:r w:rsidRPr="008070EB">
        <w:t>일반적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  <w:r w:rsidRPr="008070EB">
        <w:t xml:space="preserve"> </w:t>
      </w:r>
      <w:proofErr w:type="spellStart"/>
      <w:r w:rsidRPr="008070EB">
        <w:t>패턴</w:t>
      </w:r>
      <w:proofErr w:type="spellEnd"/>
    </w:p>
    <w:p w14:paraId="50F3672B" w14:textId="77777777" w:rsidR="00E554A3" w:rsidRPr="008070EB" w:rsidRDefault="00000000">
      <w:r w:rsidRPr="008070EB">
        <w:t xml:space="preserve">def </w:t>
      </w:r>
      <w:proofErr w:type="spellStart"/>
      <w:r w:rsidRPr="008070EB">
        <w:t>apply_framework</w:t>
      </w:r>
      <w:proofErr w:type="spellEnd"/>
      <w:r w:rsidRPr="008070EB">
        <w:t>(</w:t>
      </w:r>
      <w:proofErr w:type="spellStart"/>
      <w:r w:rsidRPr="008070EB">
        <w:t>model_class</w:t>
      </w:r>
      <w:proofErr w:type="spellEnd"/>
      <w:r w:rsidRPr="008070EB">
        <w:t>, stage1_data, stage2_data):</w:t>
      </w:r>
    </w:p>
    <w:p w14:paraId="24C9B616" w14:textId="77777777" w:rsidR="00E554A3" w:rsidRPr="008070EB" w:rsidRDefault="00000000">
      <w:pPr>
        <w:pStyle w:val="1"/>
      </w:pPr>
      <w:r w:rsidRPr="008070EB">
        <w:lastRenderedPageBreak/>
        <w:t>Stage 1</w:t>
      </w:r>
    </w:p>
    <w:p w14:paraId="695B3F2F" w14:textId="77777777" w:rsidR="00E554A3" w:rsidRPr="008070EB" w:rsidRDefault="00000000">
      <w:r w:rsidRPr="008070EB">
        <w:t xml:space="preserve">model = </w:t>
      </w:r>
      <w:proofErr w:type="spellStart"/>
      <w:r w:rsidRPr="008070EB">
        <w:t>model_class</w:t>
      </w:r>
      <w:proofErr w:type="spellEnd"/>
      <w:r w:rsidRPr="008070EB">
        <w:t>(pretrained='</w:t>
      </w:r>
      <w:proofErr w:type="spellStart"/>
      <w:r w:rsidRPr="008070EB">
        <w:t>imagenet</w:t>
      </w:r>
      <w:proofErr w:type="spellEnd"/>
      <w:r w:rsidRPr="008070EB">
        <w:t>')</w:t>
      </w:r>
    </w:p>
    <w:p w14:paraId="6C93DC11" w14:textId="77777777" w:rsidR="00E554A3" w:rsidRPr="008070EB" w:rsidRDefault="00000000">
      <w:proofErr w:type="spellStart"/>
      <w:r w:rsidRPr="008070EB">
        <w:t>model.train</w:t>
      </w:r>
      <w:proofErr w:type="spellEnd"/>
      <w:r w:rsidRPr="008070EB">
        <w:t xml:space="preserve">(stage1_data, epochs=50, </w:t>
      </w:r>
      <w:proofErr w:type="spellStart"/>
      <w:r w:rsidRPr="008070EB">
        <w:t>lr</w:t>
      </w:r>
      <w:proofErr w:type="spellEnd"/>
      <w:r w:rsidRPr="008070EB">
        <w:t>=0.01)</w:t>
      </w:r>
    </w:p>
    <w:p w14:paraId="7F6E6AE3" w14:textId="77777777" w:rsidR="00E554A3" w:rsidRPr="008070EB" w:rsidRDefault="00000000">
      <w:pPr>
        <w:pStyle w:val="1"/>
      </w:pPr>
      <w:r w:rsidRPr="008070EB">
        <w:t>Stage 2</w:t>
      </w:r>
    </w:p>
    <w:p w14:paraId="4A078A43" w14:textId="77777777" w:rsidR="00E554A3" w:rsidRPr="008070EB" w:rsidRDefault="00000000">
      <w:proofErr w:type="spellStart"/>
      <w:r w:rsidRPr="008070EB">
        <w:t>model.train</w:t>
      </w:r>
      <w:proofErr w:type="spellEnd"/>
      <w:r w:rsidRPr="008070EB">
        <w:t xml:space="preserve">(stage2_data, epochs=100, </w:t>
      </w:r>
      <w:proofErr w:type="spellStart"/>
      <w:r w:rsidRPr="008070EB">
        <w:t>lr</w:t>
      </w:r>
      <w:proofErr w:type="spellEnd"/>
      <w:r w:rsidRPr="008070EB">
        <w:t>=0.01, patience=15)</w:t>
      </w:r>
    </w:p>
    <w:p w14:paraId="1E5019A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return model</w:t>
      </w:r>
    </w:p>
    <w:p w14:paraId="01F542C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부품에의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</w:p>
    <w:p w14:paraId="390EE8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>:</w:t>
      </w:r>
    </w:p>
    <w:p w14:paraId="0BFCBF3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높음</w:t>
      </w:r>
      <w:r w:rsidRPr="008070EB">
        <w:rPr>
          <w:lang w:eastAsia="ko-KR"/>
        </w:rPr>
        <w:t xml:space="preserve"> (&gt;80%):</w:t>
      </w:r>
    </w:p>
    <w:p w14:paraId="7A40AF3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엔진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블록</w:t>
      </w:r>
      <w:r w:rsidRPr="008070EB">
        <w:rPr>
          <w:lang w:eastAsia="ko-KR"/>
        </w:rPr>
        <w:t xml:space="preserve"> (X-ray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>)</w:t>
      </w:r>
    </w:p>
    <w:p w14:paraId="1E8DE19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변속기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기어</w:t>
      </w:r>
      <w:r w:rsidRPr="008070EB">
        <w:rPr>
          <w:lang w:eastAsia="ko-KR"/>
        </w:rPr>
        <w:t xml:space="preserve"> (X-ray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>)</w:t>
      </w:r>
    </w:p>
    <w:p w14:paraId="441327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배터리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셀</w:t>
      </w:r>
      <w:r w:rsidRPr="008070EB">
        <w:rPr>
          <w:lang w:eastAsia="ko-KR"/>
        </w:rPr>
        <w:t xml:space="preserve"> (CT </w:t>
      </w:r>
      <w:r w:rsidRPr="008070EB">
        <w:rPr>
          <w:lang w:eastAsia="ko-KR"/>
        </w:rPr>
        <w:t>스캔</w:t>
      </w:r>
      <w:r w:rsidRPr="008070EB">
        <w:rPr>
          <w:lang w:eastAsia="ko-KR"/>
        </w:rPr>
        <w:t>)</w:t>
      </w:r>
    </w:p>
    <w:p w14:paraId="2DDB8F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부위</w:t>
      </w:r>
      <w:r w:rsidRPr="008070EB">
        <w:rPr>
          <w:lang w:eastAsia="ko-KR"/>
        </w:rPr>
        <w:t xml:space="preserve"> (X-ray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>)</w:t>
      </w:r>
    </w:p>
    <w:p w14:paraId="5B158A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(50-80%):</w:t>
      </w:r>
    </w:p>
    <w:p w14:paraId="6480E13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PCB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육안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>)</w:t>
      </w:r>
    </w:p>
    <w:p w14:paraId="3F4D2A1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반도체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웨이퍼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현미경</w:t>
      </w:r>
      <w:r w:rsidRPr="008070EB">
        <w:rPr>
          <w:lang w:eastAsia="ko-KR"/>
        </w:rPr>
        <w:t>)</w:t>
      </w:r>
    </w:p>
    <w:p w14:paraId="0E547AC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r w:rsidRPr="008070EB">
        <w:rPr>
          <w:lang w:eastAsia="ko-KR"/>
        </w:rPr>
        <w:t>강철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표면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카메라</w:t>
      </w:r>
      <w:r w:rsidRPr="008070EB">
        <w:rPr>
          <w:lang w:eastAsia="ko-KR"/>
        </w:rPr>
        <w:t>)</w:t>
      </w:r>
    </w:p>
    <w:p w14:paraId="59F767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낮음</w:t>
      </w:r>
      <w:r w:rsidRPr="008070EB">
        <w:rPr>
          <w:lang w:eastAsia="ko-KR"/>
        </w:rPr>
        <w:t xml:space="preserve"> (&lt;50%):</w:t>
      </w:r>
    </w:p>
    <w:p w14:paraId="0343FA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직물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(RGB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>)</w:t>
      </w:r>
    </w:p>
    <w:p w14:paraId="61EBEE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식품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(RGB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>)</w:t>
      </w:r>
    </w:p>
    <w:p w14:paraId="33189E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r w:rsidRPr="008070EB">
        <w:rPr>
          <w:lang w:eastAsia="ko-KR"/>
        </w:rPr>
        <w:t>포장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(RGB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>)</w:t>
      </w:r>
    </w:p>
    <w:p w14:paraId="5296B78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가이드라인</w:t>
      </w:r>
      <w:r w:rsidRPr="008070EB"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318"/>
        <w:gridCol w:w="1318"/>
        <w:gridCol w:w="1310"/>
        <w:gridCol w:w="1310"/>
      </w:tblGrid>
      <w:tr w:rsidR="00E554A3" w:rsidRPr="008070EB" w14:paraId="55AA4308" w14:textId="77777777">
        <w:tc>
          <w:tcPr>
            <w:tcW w:w="2592" w:type="dxa"/>
          </w:tcPr>
          <w:p w14:paraId="7B0B9B6B" w14:textId="77777777" w:rsidR="00E554A3" w:rsidRPr="008070EB" w:rsidRDefault="00000000">
            <w:proofErr w:type="spellStart"/>
            <w:r w:rsidRPr="008070EB"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Pr="008070EB" w:rsidRDefault="00000000">
            <w:r w:rsidRPr="008070EB">
              <w:t xml:space="preserve">Stage 1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Pr="008070EB" w:rsidRDefault="00000000">
            <w:r w:rsidRPr="008070EB">
              <w:t>Stage 1 Epochs</w:t>
            </w:r>
          </w:p>
        </w:tc>
        <w:tc>
          <w:tcPr>
            <w:tcW w:w="2592" w:type="dxa"/>
          </w:tcPr>
          <w:p w14:paraId="70FDDA3D" w14:textId="77777777" w:rsidR="00E554A3" w:rsidRPr="008070EB" w:rsidRDefault="00000000">
            <w:r w:rsidRPr="008070EB">
              <w:t>Stage 2 Epochs</w:t>
            </w:r>
          </w:p>
        </w:tc>
      </w:tr>
      <w:tr w:rsidR="00E554A3" w:rsidRPr="008070EB" w14:paraId="23447E7B" w14:textId="77777777">
        <w:tc>
          <w:tcPr>
            <w:tcW w:w="2592" w:type="dxa"/>
          </w:tcPr>
          <w:p w14:paraId="7FDA60E5" w14:textId="77777777" w:rsidR="00E554A3" w:rsidRPr="008070EB" w:rsidRDefault="00000000">
            <w:r w:rsidRPr="008070EB">
              <w:t>&gt;80%</w:t>
            </w:r>
          </w:p>
        </w:tc>
        <w:tc>
          <w:tcPr>
            <w:tcW w:w="2592" w:type="dxa"/>
          </w:tcPr>
          <w:p w14:paraId="77C42CF8" w14:textId="77777777" w:rsidR="00E554A3" w:rsidRPr="008070EB" w:rsidRDefault="00000000">
            <w:proofErr w:type="spellStart"/>
            <w:r w:rsidRPr="008070EB">
              <w:t>동일</w:t>
            </w:r>
            <w:proofErr w:type="spellEnd"/>
            <w:r w:rsidRPr="008070EB"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Pr="008070EB" w:rsidRDefault="00000000">
            <w:r w:rsidRPr="008070EB">
              <w:t>50</w:t>
            </w:r>
          </w:p>
        </w:tc>
        <w:tc>
          <w:tcPr>
            <w:tcW w:w="2592" w:type="dxa"/>
          </w:tcPr>
          <w:p w14:paraId="20777EB4" w14:textId="77777777" w:rsidR="00E554A3" w:rsidRPr="008070EB" w:rsidRDefault="00000000">
            <w:r w:rsidRPr="008070EB">
              <w:t>100</w:t>
            </w:r>
          </w:p>
        </w:tc>
      </w:tr>
      <w:tr w:rsidR="00E554A3" w:rsidRPr="008070EB" w14:paraId="0EE3D708" w14:textId="77777777">
        <w:tc>
          <w:tcPr>
            <w:tcW w:w="2592" w:type="dxa"/>
          </w:tcPr>
          <w:p w14:paraId="15B50C47" w14:textId="77777777" w:rsidR="00E554A3" w:rsidRPr="008070EB" w:rsidRDefault="00000000">
            <w:r w:rsidRPr="008070EB">
              <w:t>50-80%</w:t>
            </w:r>
          </w:p>
        </w:tc>
        <w:tc>
          <w:tcPr>
            <w:tcW w:w="2592" w:type="dxa"/>
          </w:tcPr>
          <w:p w14:paraId="5DA4C03B" w14:textId="77777777" w:rsidR="00E554A3" w:rsidRPr="008070EB" w:rsidRDefault="00000000">
            <w:proofErr w:type="spellStart"/>
            <w:r w:rsidRPr="008070EB">
              <w:t>유사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Pr="008070EB" w:rsidRDefault="00000000">
            <w:r w:rsidRPr="008070EB">
              <w:t>70-100</w:t>
            </w:r>
          </w:p>
        </w:tc>
        <w:tc>
          <w:tcPr>
            <w:tcW w:w="2592" w:type="dxa"/>
          </w:tcPr>
          <w:p w14:paraId="138FCE23" w14:textId="77777777" w:rsidR="00E554A3" w:rsidRPr="008070EB" w:rsidRDefault="00000000">
            <w:r w:rsidRPr="008070EB">
              <w:t>100-150</w:t>
            </w:r>
          </w:p>
        </w:tc>
      </w:tr>
      <w:tr w:rsidR="00E554A3" w:rsidRPr="008070EB" w14:paraId="6EA605EA" w14:textId="77777777">
        <w:tc>
          <w:tcPr>
            <w:tcW w:w="2592" w:type="dxa"/>
          </w:tcPr>
          <w:p w14:paraId="55BCF7DD" w14:textId="77777777" w:rsidR="00E554A3" w:rsidRPr="008070EB" w:rsidRDefault="00000000">
            <w:r w:rsidRPr="008070EB">
              <w:t>&lt;50%</w:t>
            </w:r>
          </w:p>
        </w:tc>
        <w:tc>
          <w:tcPr>
            <w:tcW w:w="2592" w:type="dxa"/>
          </w:tcPr>
          <w:p w14:paraId="4D7DCEB3" w14:textId="77777777" w:rsidR="00E554A3" w:rsidRPr="008070EB" w:rsidRDefault="00000000">
            <w:proofErr w:type="spellStart"/>
            <w:r w:rsidRPr="008070EB">
              <w:t>새로운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중간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Pr="008070EB" w:rsidRDefault="00000000">
            <w:r w:rsidRPr="008070EB">
              <w:t>100+</w:t>
            </w:r>
          </w:p>
        </w:tc>
        <w:tc>
          <w:tcPr>
            <w:tcW w:w="2592" w:type="dxa"/>
          </w:tcPr>
          <w:p w14:paraId="44DD08C3" w14:textId="77777777" w:rsidR="00E554A3" w:rsidRPr="008070EB" w:rsidRDefault="00000000">
            <w:r w:rsidRPr="008070EB">
              <w:t>150+</w:t>
            </w:r>
          </w:p>
        </w:tc>
      </w:tr>
    </w:tbl>
    <w:p w14:paraId="723DE37B" w14:textId="77777777" w:rsidR="00E554A3" w:rsidRPr="008070EB" w:rsidRDefault="00000000">
      <w:r w:rsidRPr="008070EB">
        <w:t xml:space="preserve">3. </w:t>
      </w:r>
      <w:proofErr w:type="spellStart"/>
      <w:r w:rsidRPr="008070EB">
        <w:t>소량</w:t>
      </w:r>
      <w:proofErr w:type="spellEnd"/>
      <w:r w:rsidRPr="008070EB">
        <w:t xml:space="preserve"> </w:t>
      </w:r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환경</w:t>
      </w:r>
      <w:proofErr w:type="spellEnd"/>
      <w:r w:rsidRPr="008070EB">
        <w:t xml:space="preserve"> </w:t>
      </w:r>
      <w:proofErr w:type="spellStart"/>
      <w:r w:rsidRPr="008070EB">
        <w:t>적응</w:t>
      </w:r>
      <w:proofErr w:type="spellEnd"/>
    </w:p>
    <w:p w14:paraId="4B4CE117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수에</w:t>
      </w:r>
      <w:proofErr w:type="spellEnd"/>
      <w:r w:rsidRPr="008070EB">
        <w:t xml:space="preserve"> </w:t>
      </w:r>
      <w:proofErr w:type="spellStart"/>
      <w:r w:rsidRPr="008070EB">
        <w:t>따른</w:t>
      </w:r>
      <w:proofErr w:type="spellEnd"/>
      <w:r w:rsidRPr="008070EB">
        <w:t xml:space="preserve"> </w:t>
      </w:r>
      <w:proofErr w:type="spellStart"/>
      <w:r w:rsidRPr="008070EB">
        <w:t>전략</w:t>
      </w:r>
      <w:proofErr w:type="spellEnd"/>
      <w:r w:rsidRPr="008070EB">
        <w:t>:</w:t>
      </w:r>
    </w:p>
    <w:p w14:paraId="5F640F7D" w14:textId="77777777" w:rsidR="00E554A3" w:rsidRPr="008070EB" w:rsidRDefault="00000000">
      <w:r w:rsidRPr="008070EB">
        <w:t xml:space="preserve">if </w:t>
      </w:r>
      <w:proofErr w:type="spellStart"/>
      <w:r w:rsidRPr="008070EB">
        <w:t>target_data_size</w:t>
      </w:r>
      <w:proofErr w:type="spellEnd"/>
      <w:r w:rsidRPr="008070EB">
        <w:t xml:space="preserve"> &lt; 200:</w:t>
      </w:r>
    </w:p>
    <w:p w14:paraId="1CB309FA" w14:textId="77777777" w:rsidR="00E554A3" w:rsidRPr="008070EB" w:rsidRDefault="00000000">
      <w:pPr>
        <w:pStyle w:val="1"/>
      </w:pPr>
      <w:proofErr w:type="spellStart"/>
      <w:r w:rsidRPr="008070EB">
        <w:t>극소량</w:t>
      </w:r>
      <w:proofErr w:type="spellEnd"/>
      <w:r w:rsidRPr="008070EB">
        <w:t xml:space="preserve">: </w:t>
      </w:r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증강</w:t>
      </w:r>
      <w:proofErr w:type="spellEnd"/>
      <w:r w:rsidRPr="008070EB">
        <w:t xml:space="preserve"> </w:t>
      </w:r>
      <w:proofErr w:type="spellStart"/>
      <w:r w:rsidRPr="008070EB">
        <w:t>강화</w:t>
      </w:r>
      <w:proofErr w:type="spellEnd"/>
    </w:p>
    <w:p w14:paraId="1B926DF3" w14:textId="77777777" w:rsidR="00E554A3" w:rsidRPr="008070EB" w:rsidRDefault="00000000">
      <w:r w:rsidRPr="008070EB">
        <w:t>stage2_epochs = 150</w:t>
      </w:r>
    </w:p>
    <w:p w14:paraId="5B90CA9C" w14:textId="77777777" w:rsidR="00E554A3" w:rsidRPr="008070EB" w:rsidRDefault="00000000">
      <w:proofErr w:type="spellStart"/>
      <w:r w:rsidRPr="008070EB">
        <w:t>augmentation_strength</w:t>
      </w:r>
      <w:proofErr w:type="spellEnd"/>
      <w:r w:rsidRPr="008070EB">
        <w:t xml:space="preserve"> = 'high'</w:t>
      </w:r>
    </w:p>
    <w:p w14:paraId="5CB99983" w14:textId="77777777" w:rsidR="00E554A3" w:rsidRPr="008070EB" w:rsidRDefault="00000000">
      <w:proofErr w:type="spellStart"/>
      <w:r w:rsidRPr="008070EB">
        <w:t>mixup</w:t>
      </w:r>
      <w:proofErr w:type="spellEnd"/>
      <w:r w:rsidRPr="008070EB">
        <w:t xml:space="preserve"> = 0.3</w:t>
      </w:r>
    </w:p>
    <w:p w14:paraId="5743246F" w14:textId="77777777" w:rsidR="00E554A3" w:rsidRPr="008070EB" w:rsidRDefault="00000000">
      <w:proofErr w:type="spellStart"/>
      <w:r w:rsidRPr="008070EB">
        <w:t>elif</w:t>
      </w:r>
      <w:proofErr w:type="spellEnd"/>
      <w:r w:rsidRPr="008070EB">
        <w:t xml:space="preserve"> 200 &lt;= </w:t>
      </w:r>
      <w:proofErr w:type="spellStart"/>
      <w:r w:rsidRPr="008070EB">
        <w:t>target_data_size</w:t>
      </w:r>
      <w:proofErr w:type="spellEnd"/>
      <w:r w:rsidRPr="008070EB">
        <w:t xml:space="preserve"> &lt; 500:</w:t>
      </w:r>
    </w:p>
    <w:p w14:paraId="45D99B1A" w14:textId="77777777" w:rsidR="00E554A3" w:rsidRPr="008070EB" w:rsidRDefault="00000000">
      <w:pPr>
        <w:pStyle w:val="1"/>
      </w:pPr>
      <w:proofErr w:type="spellStart"/>
      <w:r w:rsidRPr="008070EB">
        <w:t>소량</w:t>
      </w:r>
      <w:proofErr w:type="spellEnd"/>
      <w:r w:rsidRPr="008070EB">
        <w:t xml:space="preserve">: </w:t>
      </w:r>
      <w:r w:rsidRPr="008070EB">
        <w:t>본</w:t>
      </w:r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프로토콜</w:t>
      </w:r>
      <w:proofErr w:type="spellEnd"/>
    </w:p>
    <w:p w14:paraId="48201A0C" w14:textId="77777777" w:rsidR="00E554A3" w:rsidRPr="008070EB" w:rsidRDefault="00000000">
      <w:r w:rsidRPr="008070EB">
        <w:t>stage2_epochs = 100</w:t>
      </w:r>
    </w:p>
    <w:p w14:paraId="129423E4" w14:textId="77777777" w:rsidR="00E554A3" w:rsidRPr="008070EB" w:rsidRDefault="00000000">
      <w:proofErr w:type="spellStart"/>
      <w:r w:rsidRPr="008070EB">
        <w:t>augmentation_strength</w:t>
      </w:r>
      <w:proofErr w:type="spellEnd"/>
      <w:r w:rsidRPr="008070EB">
        <w:t xml:space="preserve"> = 'medium'</w:t>
      </w:r>
    </w:p>
    <w:p w14:paraId="58319A06" w14:textId="77777777" w:rsidR="00E554A3" w:rsidRPr="008070EB" w:rsidRDefault="00000000">
      <w:proofErr w:type="spellStart"/>
      <w:r w:rsidRPr="008070EB">
        <w:t>mixup</w:t>
      </w:r>
      <w:proofErr w:type="spellEnd"/>
      <w:r w:rsidRPr="008070EB">
        <w:t xml:space="preserve"> = 0.0</w:t>
      </w:r>
    </w:p>
    <w:p w14:paraId="01EEBADD" w14:textId="77777777" w:rsidR="00E554A3" w:rsidRPr="008070EB" w:rsidRDefault="00000000">
      <w:r w:rsidRPr="008070EB">
        <w:t>else:  # &gt;= 500</w:t>
      </w:r>
    </w:p>
    <w:p w14:paraId="3E836C3A" w14:textId="77777777" w:rsidR="00E554A3" w:rsidRPr="008070EB" w:rsidRDefault="00000000">
      <w:pPr>
        <w:pStyle w:val="1"/>
      </w:pPr>
      <w:proofErr w:type="spellStart"/>
      <w:r w:rsidRPr="008070EB">
        <w:t>충분</w:t>
      </w:r>
      <w:proofErr w:type="spellEnd"/>
      <w:r w:rsidRPr="008070EB">
        <w:t xml:space="preserve">: </w:t>
      </w:r>
      <w:proofErr w:type="spellStart"/>
      <w:r w:rsidRPr="008070EB">
        <w:t>증강</w:t>
      </w:r>
      <w:proofErr w:type="spellEnd"/>
      <w:r w:rsidRPr="008070EB">
        <w:t xml:space="preserve"> </w:t>
      </w:r>
      <w:proofErr w:type="spellStart"/>
      <w:r w:rsidRPr="008070EB">
        <w:t>완화</w:t>
      </w:r>
      <w:proofErr w:type="spellEnd"/>
      <w:r w:rsidRPr="008070EB">
        <w:t xml:space="preserve">, </w:t>
      </w:r>
      <w:proofErr w:type="spellStart"/>
      <w:r w:rsidRPr="008070EB">
        <w:t>에포크</w:t>
      </w:r>
      <w:proofErr w:type="spellEnd"/>
      <w:r w:rsidRPr="008070EB">
        <w:t xml:space="preserve"> </w:t>
      </w:r>
      <w:proofErr w:type="spellStart"/>
      <w:r w:rsidRPr="008070EB">
        <w:t>감소</w:t>
      </w:r>
      <w:proofErr w:type="spellEnd"/>
    </w:p>
    <w:p w14:paraId="52DBD2E6" w14:textId="77777777" w:rsidR="00E554A3" w:rsidRPr="008070EB" w:rsidRDefault="00000000">
      <w:r w:rsidRPr="008070EB">
        <w:t>stage2_epochs = 80</w:t>
      </w:r>
    </w:p>
    <w:p w14:paraId="5636ACA0" w14:textId="77777777" w:rsidR="00E554A3" w:rsidRPr="008070EB" w:rsidRDefault="00000000">
      <w:proofErr w:type="spellStart"/>
      <w:r w:rsidRPr="008070EB">
        <w:t>augmentation_strength</w:t>
      </w:r>
      <w:proofErr w:type="spellEnd"/>
      <w:r w:rsidRPr="008070EB">
        <w:t xml:space="preserve"> = 'low'</w:t>
      </w:r>
    </w:p>
    <w:p w14:paraId="0A89659F" w14:textId="77777777" w:rsidR="00E554A3" w:rsidRPr="008070EB" w:rsidRDefault="00000000">
      <w:proofErr w:type="spellStart"/>
      <w:r w:rsidRPr="008070EB">
        <w:t>mixup</w:t>
      </w:r>
      <w:proofErr w:type="spellEnd"/>
      <w:r w:rsidRPr="008070EB">
        <w:t xml:space="preserve"> = 0.0</w:t>
      </w:r>
    </w:p>
    <w:p w14:paraId="540C43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요구사항</w:t>
      </w:r>
      <w:r w:rsidRPr="008070EB">
        <w:rPr>
          <w:lang w:eastAsia="ko-KR"/>
        </w:rPr>
        <w:t>:</w:t>
      </w:r>
    </w:p>
    <w:p w14:paraId="75743B3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1: 200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이상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클래스당</w:t>
      </w:r>
      <w:r w:rsidRPr="008070EB">
        <w:rPr>
          <w:lang w:eastAsia="ko-KR"/>
        </w:rPr>
        <w:t xml:space="preserve"> 30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07104E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Stage 2: 100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이상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클래스당</w:t>
      </w:r>
      <w:r w:rsidRPr="008070EB">
        <w:rPr>
          <w:lang w:eastAsia="ko-KR"/>
        </w:rPr>
        <w:t xml:space="preserve"> 50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178E1A11" w14:textId="77777777" w:rsidR="00E554A3" w:rsidRPr="008070EB" w:rsidRDefault="00000000">
      <w:proofErr w:type="spellStart"/>
      <w:r w:rsidRPr="008070EB">
        <w:t>총합</w:t>
      </w:r>
      <w:proofErr w:type="spellEnd"/>
      <w:r w:rsidRPr="008070EB">
        <w:t>: 300</w:t>
      </w:r>
      <w:r w:rsidRPr="008070EB">
        <w:t>장</w:t>
      </w:r>
      <w:r w:rsidRPr="008070EB">
        <w:t xml:space="preserve"> </w:t>
      </w:r>
      <w:proofErr w:type="spellStart"/>
      <w:r w:rsidRPr="008070EB">
        <w:t>이상</w:t>
      </w:r>
      <w:proofErr w:type="spellEnd"/>
      <w:r w:rsidRPr="008070EB">
        <w:t xml:space="preserve"> </w:t>
      </w:r>
      <w:proofErr w:type="spellStart"/>
      <w:r w:rsidRPr="008070EB">
        <w:t>권장</w:t>
      </w:r>
      <w:proofErr w:type="spellEnd"/>
    </w:p>
    <w:p w14:paraId="418AC881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E. </w:t>
      </w:r>
      <w:r w:rsidRPr="008070EB">
        <w:rPr>
          <w:lang w:eastAsia="ko-KR"/>
        </w:rPr>
        <w:t>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세부사항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재현성</w:t>
      </w:r>
    </w:p>
    <w:p w14:paraId="043ADDE6" w14:textId="77777777" w:rsidR="00E554A3" w:rsidRPr="008070EB" w:rsidRDefault="00000000">
      <w:r w:rsidRPr="008070EB">
        <w:t xml:space="preserve">1. </w:t>
      </w:r>
      <w:proofErr w:type="spellStart"/>
      <w:r w:rsidRPr="008070EB">
        <w:t>소프트웨어</w:t>
      </w:r>
      <w:proofErr w:type="spellEnd"/>
      <w:r w:rsidRPr="008070EB">
        <w:t xml:space="preserve"> </w:t>
      </w:r>
      <w:proofErr w:type="spellStart"/>
      <w:r w:rsidRPr="008070EB">
        <w:t>환경</w:t>
      </w:r>
      <w:proofErr w:type="spellEnd"/>
    </w:p>
    <w:p w14:paraId="615F7CA5" w14:textId="77777777" w:rsidR="00E554A3" w:rsidRPr="008070EB" w:rsidRDefault="00000000">
      <w:pPr>
        <w:pStyle w:val="2"/>
      </w:pPr>
      <w:r w:rsidRPr="008070EB">
        <w:t xml:space="preserve">IV. </w:t>
      </w:r>
      <w:proofErr w:type="spellStart"/>
      <w:r w:rsidRPr="008070EB">
        <w:t>실험</w:t>
      </w:r>
      <w:proofErr w:type="spellEnd"/>
      <w:r w:rsidRPr="008070EB">
        <w:t xml:space="preserve"> </w:t>
      </w:r>
      <w:proofErr w:type="spellStart"/>
      <w:r w:rsidRPr="008070EB">
        <w:t>설정</w:t>
      </w:r>
      <w:proofErr w:type="spellEnd"/>
      <w:r w:rsidRPr="008070EB">
        <w:t xml:space="preserve"> (Experimental Setup)</w:t>
      </w:r>
    </w:p>
    <w:p w14:paraId="273DB9B5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데이터셋</w:t>
      </w:r>
      <w:proofErr w:type="spellEnd"/>
      <w:r w:rsidRPr="008070EB">
        <w:t xml:space="preserve"> </w:t>
      </w:r>
      <w:proofErr w:type="spellStart"/>
      <w:r w:rsidRPr="008070EB">
        <w:t>상세</w:t>
      </w:r>
      <w:proofErr w:type="spellEnd"/>
    </w:p>
    <w:p w14:paraId="060A2096" w14:textId="77777777" w:rsidR="00E554A3" w:rsidRPr="008070EB" w:rsidRDefault="00000000">
      <w:r w:rsidRPr="008070EB">
        <w:t xml:space="preserve">1. Stage 1: X-ray </w:t>
      </w:r>
      <w:proofErr w:type="spellStart"/>
      <w:r w:rsidRPr="008070EB">
        <w:t>결함</w:t>
      </w:r>
      <w:proofErr w:type="spellEnd"/>
      <w:r w:rsidRPr="008070EB">
        <w:t xml:space="preserve"> </w:t>
      </w:r>
      <w:proofErr w:type="spellStart"/>
      <w:r w:rsidRPr="008070EB">
        <w:t>데이터셋</w:t>
      </w:r>
      <w:proofErr w:type="spellEnd"/>
    </w:p>
    <w:p w14:paraId="4D90C713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출처</w:t>
      </w:r>
      <w:proofErr w:type="spellEnd"/>
      <w:r w:rsidRPr="008070EB">
        <w:t xml:space="preserve">: </w:t>
      </w:r>
      <w:proofErr w:type="spellStart"/>
      <w:r w:rsidRPr="008070EB">
        <w:t>Roboflow</w:t>
      </w:r>
      <w:proofErr w:type="spellEnd"/>
      <w:r w:rsidRPr="008070EB">
        <w:t xml:space="preserve"> Universe - X-ray Defects v5 [39]</w:t>
      </w:r>
    </w:p>
    <w:p w14:paraId="463200AA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구성</w:t>
      </w:r>
      <w:proofErr w:type="spellEnd"/>
      <w:r w:rsidRPr="008070EB">
        <w:t>:</w:t>
      </w:r>
    </w:p>
    <w:p w14:paraId="07504EA8" w14:textId="77777777" w:rsidR="00E554A3" w:rsidRPr="008070EB" w:rsidRDefault="00000000">
      <w:r w:rsidRPr="008070EB">
        <w:t>총</w:t>
      </w:r>
      <w:r w:rsidRPr="008070EB">
        <w:t xml:space="preserve"> </w:t>
      </w:r>
      <w:proofErr w:type="spellStart"/>
      <w:r w:rsidRPr="008070EB">
        <w:t>이미지</w:t>
      </w:r>
      <w:proofErr w:type="spellEnd"/>
      <w:r w:rsidRPr="008070EB">
        <w:t>: 310</w:t>
      </w:r>
      <w:r w:rsidRPr="008070EB">
        <w:t>장</w:t>
      </w:r>
    </w:p>
    <w:p w14:paraId="2EE62ECA" w14:textId="77777777" w:rsidR="00E554A3" w:rsidRPr="008070EB" w:rsidRDefault="00000000">
      <w:r w:rsidRPr="008070EB">
        <w:t xml:space="preserve">├─ 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세트</w:t>
      </w:r>
      <w:proofErr w:type="spellEnd"/>
      <w:r w:rsidRPr="008070EB">
        <w:t>: 240</w:t>
      </w:r>
      <w:r w:rsidRPr="008070EB">
        <w:t>장</w:t>
      </w:r>
      <w:r w:rsidRPr="008070EB">
        <w:t xml:space="preserve"> (77.4%)</w:t>
      </w:r>
    </w:p>
    <w:p w14:paraId="4F9DD838" w14:textId="77777777" w:rsidR="00E554A3" w:rsidRPr="008070EB" w:rsidRDefault="00000000">
      <w:r w:rsidRPr="008070EB">
        <w:t xml:space="preserve">└─ </w:t>
      </w:r>
      <w:proofErr w:type="spellStart"/>
      <w:r w:rsidRPr="008070EB">
        <w:t>검증</w:t>
      </w:r>
      <w:proofErr w:type="spellEnd"/>
      <w:r w:rsidRPr="008070EB">
        <w:t xml:space="preserve"> </w:t>
      </w:r>
      <w:proofErr w:type="spellStart"/>
      <w:r w:rsidRPr="008070EB">
        <w:t>세트</w:t>
      </w:r>
      <w:proofErr w:type="spellEnd"/>
      <w:r w:rsidRPr="008070EB">
        <w:t>: 70</w:t>
      </w:r>
      <w:r w:rsidRPr="008070EB">
        <w:t>장</w:t>
      </w:r>
      <w:r w:rsidRPr="008070EB">
        <w:t xml:space="preserve"> (22.6%)</w:t>
      </w:r>
    </w:p>
    <w:p w14:paraId="757CB834" w14:textId="77777777" w:rsidR="00E554A3" w:rsidRPr="008070EB" w:rsidRDefault="00000000">
      <w:proofErr w:type="spellStart"/>
      <w:r w:rsidRPr="008070EB">
        <w:t>클래스</w:t>
      </w:r>
      <w:proofErr w:type="spellEnd"/>
      <w:r w:rsidRPr="008070EB">
        <w:t xml:space="preserve"> </w:t>
      </w:r>
      <w:proofErr w:type="spellStart"/>
      <w:r w:rsidRPr="008070EB">
        <w:t>분포</w:t>
      </w:r>
      <w:proofErr w:type="spellEnd"/>
      <w:r w:rsidRPr="008070EB">
        <w:t>:</w:t>
      </w:r>
    </w:p>
    <w:p w14:paraId="4CB39741" w14:textId="77777777" w:rsidR="00E554A3" w:rsidRPr="008070EB" w:rsidRDefault="00000000">
      <w:r w:rsidRPr="008070EB">
        <w:t>├─ Crack (</w:t>
      </w:r>
      <w:proofErr w:type="spellStart"/>
      <w:r w:rsidRPr="008070EB">
        <w:t>균열</w:t>
      </w:r>
      <w:proofErr w:type="spellEnd"/>
      <w:r w:rsidRPr="008070EB">
        <w:t>): 95</w:t>
      </w:r>
      <w:r w:rsidRPr="008070EB">
        <w:t>장</w:t>
      </w:r>
      <w:r w:rsidRPr="008070EB">
        <w:t xml:space="preserve"> (30.6%)</w:t>
      </w:r>
    </w:p>
    <w:p w14:paraId="20BE75E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├─ Bubble (</w:t>
      </w:r>
      <w:r w:rsidRPr="008070EB">
        <w:rPr>
          <w:lang w:eastAsia="ko-KR"/>
        </w:rPr>
        <w:t>기포</w:t>
      </w:r>
      <w:r w:rsidRPr="008070EB">
        <w:rPr>
          <w:lang w:eastAsia="ko-KR"/>
        </w:rPr>
        <w:t>): 68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(21.9%)</w:t>
      </w:r>
    </w:p>
    <w:p w14:paraId="45BDD7DD" w14:textId="77777777" w:rsidR="00E554A3" w:rsidRPr="008070EB" w:rsidRDefault="00000000">
      <w:r w:rsidRPr="008070EB">
        <w:t>├─ Weld Defect (</w:t>
      </w:r>
      <w:proofErr w:type="spellStart"/>
      <w:r w:rsidRPr="008070EB">
        <w:t>용접</w:t>
      </w:r>
      <w:proofErr w:type="spellEnd"/>
      <w:r w:rsidRPr="008070EB">
        <w:t xml:space="preserve"> </w:t>
      </w:r>
      <w:proofErr w:type="spellStart"/>
      <w:r w:rsidRPr="008070EB">
        <w:t>불량</w:t>
      </w:r>
      <w:proofErr w:type="spellEnd"/>
      <w:r w:rsidRPr="008070EB">
        <w:t>): 52</w:t>
      </w:r>
      <w:r w:rsidRPr="008070EB">
        <w:t>장</w:t>
      </w:r>
      <w:r w:rsidRPr="008070EB">
        <w:t xml:space="preserve"> (16.8%)</w:t>
      </w:r>
    </w:p>
    <w:p w14:paraId="1F0F14ED" w14:textId="77777777" w:rsidR="00E554A3" w:rsidRPr="008070EB" w:rsidRDefault="00000000">
      <w:r w:rsidRPr="008070EB">
        <w:t>├─ Inclusion (</w:t>
      </w:r>
      <w:proofErr w:type="spellStart"/>
      <w:r w:rsidRPr="008070EB">
        <w:t>이물질</w:t>
      </w:r>
      <w:proofErr w:type="spellEnd"/>
      <w:r w:rsidRPr="008070EB">
        <w:t>): 43</w:t>
      </w:r>
      <w:r w:rsidRPr="008070EB">
        <w:t>장</w:t>
      </w:r>
      <w:r w:rsidRPr="008070EB">
        <w:t xml:space="preserve"> (13.9%)</w:t>
      </w:r>
    </w:p>
    <w:p w14:paraId="20A28132" w14:textId="77777777" w:rsidR="00E554A3" w:rsidRPr="008070EB" w:rsidRDefault="00000000">
      <w:r w:rsidRPr="008070EB">
        <w:t>├─ Porosity (</w:t>
      </w:r>
      <w:proofErr w:type="spellStart"/>
      <w:r w:rsidRPr="008070EB">
        <w:t>다공성</w:t>
      </w:r>
      <w:proofErr w:type="spellEnd"/>
      <w:r w:rsidRPr="008070EB">
        <w:t>): 38</w:t>
      </w:r>
      <w:r w:rsidRPr="008070EB">
        <w:t>장</w:t>
      </w:r>
      <w:r w:rsidRPr="008070EB">
        <w:t xml:space="preserve"> (12.3%)</w:t>
      </w:r>
    </w:p>
    <w:p w14:paraId="15431E61" w14:textId="77777777" w:rsidR="00E554A3" w:rsidRPr="008070EB" w:rsidRDefault="00000000">
      <w:r w:rsidRPr="008070EB">
        <w:t>└─ Other (</w:t>
      </w:r>
      <w:proofErr w:type="spellStart"/>
      <w:r w:rsidRPr="008070EB">
        <w:t>기타</w:t>
      </w:r>
      <w:proofErr w:type="spellEnd"/>
      <w:r w:rsidRPr="008070EB">
        <w:t>): 14</w:t>
      </w:r>
      <w:r w:rsidRPr="008070EB">
        <w:t>장</w:t>
      </w:r>
      <w:r w:rsidRPr="008070EB">
        <w:t xml:space="preserve"> (4.5%)</w:t>
      </w:r>
    </w:p>
    <w:p w14:paraId="4AF12017" w14:textId="77777777" w:rsidR="00E554A3" w:rsidRPr="008070EB" w:rsidRDefault="00000000">
      <w:proofErr w:type="spellStart"/>
      <w:r w:rsidRPr="008070EB">
        <w:t>이미지</w:t>
      </w:r>
      <w:proofErr w:type="spellEnd"/>
      <w:r w:rsidRPr="008070EB">
        <w:t xml:space="preserve"> </w:t>
      </w:r>
      <w:proofErr w:type="spellStart"/>
      <w:r w:rsidRPr="008070EB">
        <w:t>특성</w:t>
      </w:r>
      <w:proofErr w:type="spellEnd"/>
      <w:r w:rsidRPr="008070EB">
        <w:t>:</w:t>
      </w:r>
    </w:p>
    <w:p w14:paraId="1F68FCA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형식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그레이스케일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단일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채널</w:t>
      </w:r>
      <w:r w:rsidRPr="008070EB">
        <w:rPr>
          <w:lang w:eastAsia="ko-KR"/>
        </w:rPr>
        <w:t>)</w:t>
      </w:r>
    </w:p>
    <w:p w14:paraId="19B26F6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해상도</w:t>
      </w:r>
      <w:r w:rsidRPr="008070EB">
        <w:rPr>
          <w:lang w:eastAsia="ko-KR"/>
        </w:rPr>
        <w:t xml:space="preserve">: 640×640 </w:t>
      </w:r>
      <w:r w:rsidRPr="008070EB">
        <w:rPr>
          <w:lang w:eastAsia="ko-KR"/>
        </w:rPr>
        <w:t>픽셀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리사이즈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완료</w:t>
      </w:r>
      <w:r w:rsidRPr="008070EB">
        <w:rPr>
          <w:lang w:eastAsia="ko-KR"/>
        </w:rPr>
        <w:t>)</w:t>
      </w:r>
    </w:p>
    <w:p w14:paraId="6D67EA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촬영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</w:t>
      </w:r>
      <w:r w:rsidRPr="008070EB">
        <w:rPr>
          <w:lang w:eastAsia="ko-KR"/>
        </w:rPr>
        <w:t xml:space="preserve">: X-ray </w:t>
      </w:r>
      <w:r w:rsidRPr="008070EB">
        <w:rPr>
          <w:lang w:eastAsia="ko-KR"/>
        </w:rPr>
        <w:t>투과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</w:p>
    <w:p w14:paraId="468BD52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파이프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판재</w:t>
      </w:r>
      <w:r w:rsidRPr="008070EB">
        <w:rPr>
          <w:lang w:eastAsia="ko-KR"/>
        </w:rPr>
        <w:t xml:space="preserve">, </w:t>
      </w:r>
      <w:proofErr w:type="spellStart"/>
      <w:r w:rsidRPr="008070EB">
        <w:rPr>
          <w:lang w:eastAsia="ko-KR"/>
        </w:rPr>
        <w:t>용접부</w:t>
      </w:r>
      <w:proofErr w:type="spellEnd"/>
      <w:r w:rsidRPr="008070EB">
        <w:rPr>
          <w:lang w:eastAsia="ko-KR"/>
        </w:rPr>
        <w:t>)</w:t>
      </w:r>
    </w:p>
    <w:p w14:paraId="7D7E56B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>: 0.5-10mm (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 xml:space="preserve"> 3.2mm)</w:t>
      </w:r>
    </w:p>
    <w:p w14:paraId="72D0D6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관리</w:t>
      </w:r>
      <w:r w:rsidRPr="008070EB">
        <w:rPr>
          <w:lang w:eastAsia="ko-KR"/>
        </w:rPr>
        <w:t>:</w:t>
      </w:r>
    </w:p>
    <w:p w14:paraId="50C9DB42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라벨링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>: 2</w:t>
      </w:r>
      <w:r w:rsidRPr="008070EB">
        <w:rPr>
          <w:lang w:eastAsia="ko-KR"/>
        </w:rPr>
        <w:t>명의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전문가가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교차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(</w:t>
      </w:r>
      <w:proofErr w:type="spellStart"/>
      <w:r w:rsidRPr="008070EB">
        <w:rPr>
          <w:lang w:eastAsia="ko-KR"/>
        </w:rPr>
        <w:t>IoU</w:t>
      </w:r>
      <w:proofErr w:type="spellEnd"/>
      <w:r w:rsidRPr="008070EB">
        <w:rPr>
          <w:lang w:eastAsia="ko-KR"/>
        </w:rPr>
        <w:t xml:space="preserve"> &gt;0.85)</w:t>
      </w:r>
    </w:p>
    <w:p w14:paraId="6AED56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노이즈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제거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블러</w:t>
      </w:r>
      <w:proofErr w:type="spellEnd"/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저해상도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제외</w:t>
      </w:r>
    </w:p>
    <w:p w14:paraId="2E18AF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제거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부품의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</w:t>
      </w:r>
      <w:r w:rsidRPr="008070EB">
        <w:rPr>
          <w:lang w:eastAsia="ko-KR"/>
        </w:rPr>
        <w:t xml:space="preserve"> 1</w:t>
      </w:r>
      <w:r w:rsidRPr="008070EB">
        <w:rPr>
          <w:lang w:eastAsia="ko-KR"/>
        </w:rPr>
        <w:t>장만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선택</w:t>
      </w:r>
    </w:p>
    <w:p w14:paraId="04001C2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Stage 2: DPF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</w:p>
    <w:p w14:paraId="1343DD61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출처</w:t>
      </w:r>
      <w:proofErr w:type="spellEnd"/>
      <w:r w:rsidRPr="008070EB">
        <w:t xml:space="preserve">: </w:t>
      </w:r>
      <w:proofErr w:type="spellStart"/>
      <w:r w:rsidRPr="008070EB">
        <w:t>Roboflow</w:t>
      </w:r>
      <w:proofErr w:type="spellEnd"/>
      <w:r w:rsidRPr="008070EB">
        <w:t xml:space="preserve"> Universe - Casting Defects v1 (DPF </w:t>
      </w:r>
      <w:proofErr w:type="spellStart"/>
      <w:r w:rsidRPr="008070EB">
        <w:t>특화</w:t>
      </w:r>
      <w:proofErr w:type="spellEnd"/>
      <w:r w:rsidRPr="008070EB">
        <w:t>) [40]</w:t>
      </w:r>
    </w:p>
    <w:p w14:paraId="2D909F57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구성</w:t>
      </w:r>
      <w:proofErr w:type="spellEnd"/>
      <w:r w:rsidRPr="008070EB">
        <w:t>:</w:t>
      </w:r>
    </w:p>
    <w:p w14:paraId="203DA2ED" w14:textId="77777777" w:rsidR="00E554A3" w:rsidRPr="008070EB" w:rsidRDefault="00000000">
      <w:r w:rsidRPr="008070EB">
        <w:t>총</w:t>
      </w:r>
      <w:r w:rsidRPr="008070EB">
        <w:t xml:space="preserve"> </w:t>
      </w:r>
      <w:proofErr w:type="spellStart"/>
      <w:r w:rsidRPr="008070EB">
        <w:t>이미지</w:t>
      </w:r>
      <w:proofErr w:type="spellEnd"/>
      <w:r w:rsidRPr="008070EB">
        <w:t>: 339</w:t>
      </w:r>
      <w:r w:rsidRPr="008070EB">
        <w:t>장</w:t>
      </w:r>
    </w:p>
    <w:p w14:paraId="77A01B29" w14:textId="77777777" w:rsidR="00E554A3" w:rsidRPr="008070EB" w:rsidRDefault="00000000">
      <w:r w:rsidRPr="008070EB">
        <w:lastRenderedPageBreak/>
        <w:t xml:space="preserve">├─ 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세트</w:t>
      </w:r>
      <w:proofErr w:type="spellEnd"/>
      <w:r w:rsidRPr="008070EB">
        <w:t>: 281</w:t>
      </w:r>
      <w:r w:rsidRPr="008070EB">
        <w:t>장</w:t>
      </w:r>
      <w:r w:rsidRPr="008070EB">
        <w:t xml:space="preserve"> (82.9%)</w:t>
      </w:r>
    </w:p>
    <w:p w14:paraId="543EF585" w14:textId="77777777" w:rsidR="00E554A3" w:rsidRPr="008070EB" w:rsidRDefault="00000000">
      <w:r w:rsidRPr="008070EB">
        <w:t xml:space="preserve">├─ </w:t>
      </w:r>
      <w:proofErr w:type="spellStart"/>
      <w:r w:rsidRPr="008070EB">
        <w:t>검증</w:t>
      </w:r>
      <w:proofErr w:type="spellEnd"/>
      <w:r w:rsidRPr="008070EB">
        <w:t xml:space="preserve"> </w:t>
      </w:r>
      <w:proofErr w:type="spellStart"/>
      <w:r w:rsidRPr="008070EB">
        <w:t>세트</w:t>
      </w:r>
      <w:proofErr w:type="spellEnd"/>
      <w:r w:rsidRPr="008070EB">
        <w:t>: 58</w:t>
      </w:r>
      <w:r w:rsidRPr="008070EB">
        <w:t>장</w:t>
      </w:r>
      <w:r w:rsidRPr="008070EB">
        <w:t xml:space="preserve"> (17.1%)</w:t>
      </w:r>
    </w:p>
    <w:p w14:paraId="0E5DD27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r w:rsidRPr="008070EB">
        <w:rPr>
          <w:lang w:eastAsia="ko-KR"/>
        </w:rPr>
        <w:t>테스트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없음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</w:t>
      </w:r>
      <w:r w:rsidRPr="008070EB">
        <w:rPr>
          <w:lang w:eastAsia="ko-KR"/>
        </w:rPr>
        <w:t>)</w:t>
      </w:r>
    </w:p>
    <w:p w14:paraId="405F45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분포</w:t>
      </w:r>
      <w:r w:rsidRPr="008070EB">
        <w:rPr>
          <w:lang w:eastAsia="ko-KR"/>
        </w:rPr>
        <w:t>:</w:t>
      </w:r>
    </w:p>
    <w:p w14:paraId="21ED4FB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├─ Crack (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>): 178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(52.5%)</w:t>
      </w:r>
    </w:p>
    <w:p w14:paraId="2818428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│   ├─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(&lt;0.5mm): 67</w:t>
      </w:r>
      <w:r w:rsidRPr="008070EB">
        <w:rPr>
          <w:lang w:eastAsia="ko-KR"/>
        </w:rPr>
        <w:t>장</w:t>
      </w:r>
    </w:p>
    <w:p w14:paraId="45BCF21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│   ├─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(0.5-1mm): 84</w:t>
      </w:r>
      <w:r w:rsidRPr="008070EB">
        <w:rPr>
          <w:lang w:eastAsia="ko-KR"/>
        </w:rPr>
        <w:t>장</w:t>
      </w:r>
    </w:p>
    <w:p w14:paraId="7CA0F76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│   └─ </w:t>
      </w:r>
      <w:r w:rsidRPr="008070EB">
        <w:rPr>
          <w:lang w:eastAsia="ko-KR"/>
        </w:rPr>
        <w:t>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(&gt;1mm): 27</w:t>
      </w:r>
      <w:r w:rsidRPr="008070EB">
        <w:rPr>
          <w:lang w:eastAsia="ko-KR"/>
        </w:rPr>
        <w:t>장</w:t>
      </w:r>
    </w:p>
    <w:p w14:paraId="4641404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│</w:t>
      </w:r>
    </w:p>
    <w:p w14:paraId="504CC83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└─ Melting (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>): 161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(47.5%)</w:t>
      </w:r>
    </w:p>
    <w:p w14:paraId="2CAA356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국소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>: 89</w:t>
      </w:r>
      <w:r w:rsidRPr="008070EB">
        <w:rPr>
          <w:lang w:eastAsia="ko-KR"/>
        </w:rPr>
        <w:t>장</w:t>
      </w:r>
    </w:p>
    <w:p w14:paraId="18CEC20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r w:rsidRPr="008070EB">
        <w:rPr>
          <w:lang w:eastAsia="ko-KR"/>
        </w:rPr>
        <w:t>광범위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>: 52</w:t>
      </w:r>
      <w:r w:rsidRPr="008070EB">
        <w:rPr>
          <w:lang w:eastAsia="ko-KR"/>
        </w:rPr>
        <w:t>장</w:t>
      </w:r>
    </w:p>
    <w:p w14:paraId="4EF7313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r w:rsidRPr="008070EB">
        <w:rPr>
          <w:lang w:eastAsia="ko-KR"/>
        </w:rPr>
        <w:t>변형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동반</w:t>
      </w:r>
      <w:r w:rsidRPr="008070EB">
        <w:rPr>
          <w:lang w:eastAsia="ko-KR"/>
        </w:rPr>
        <w:t>: 20</w:t>
      </w:r>
      <w:r w:rsidRPr="008070EB">
        <w:rPr>
          <w:lang w:eastAsia="ko-KR"/>
        </w:rPr>
        <w:t>장</w:t>
      </w:r>
    </w:p>
    <w:p w14:paraId="7C2798D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특성</w:t>
      </w:r>
      <w:r w:rsidRPr="008070EB">
        <w:rPr>
          <w:lang w:eastAsia="ko-KR"/>
        </w:rPr>
        <w:t>:</w:t>
      </w:r>
    </w:p>
    <w:p w14:paraId="161F61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형식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그레이스케일</w:t>
      </w:r>
      <w:proofErr w:type="spellEnd"/>
      <w:r w:rsidRPr="008070EB">
        <w:rPr>
          <w:lang w:eastAsia="ko-KR"/>
        </w:rPr>
        <w:t xml:space="preserve"> (X-ray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>)</w:t>
      </w:r>
    </w:p>
    <w:p w14:paraId="4CDCD2A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해상도</w:t>
      </w:r>
      <w:r w:rsidRPr="008070EB">
        <w:rPr>
          <w:lang w:eastAsia="ko-KR"/>
        </w:rPr>
        <w:t xml:space="preserve">: 640×640 </w:t>
      </w:r>
      <w:r w:rsidRPr="008070EB">
        <w:rPr>
          <w:lang w:eastAsia="ko-KR"/>
        </w:rPr>
        <w:t>픽셀</w:t>
      </w:r>
    </w:p>
    <w:p w14:paraId="4E8916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촬영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산업용</w:t>
      </w:r>
      <w:r w:rsidRPr="008070EB">
        <w:rPr>
          <w:lang w:eastAsia="ko-KR"/>
        </w:rPr>
        <w:t xml:space="preserve"> X-ray </w:t>
      </w:r>
      <w:r w:rsidRPr="008070EB">
        <w:rPr>
          <w:lang w:eastAsia="ko-KR"/>
        </w:rPr>
        <w:t>스캐너</w:t>
      </w:r>
    </w:p>
    <w:p w14:paraId="7C218BF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: DPF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벌집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형태</w:t>
      </w:r>
      <w:r w:rsidRPr="008070EB">
        <w:rPr>
          <w:lang w:eastAsia="ko-KR"/>
        </w:rPr>
        <w:t>)</w:t>
      </w:r>
    </w:p>
    <w:p w14:paraId="2E04004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>: 0.1-5mm (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 xml:space="preserve"> 1.8mm)</w:t>
      </w:r>
    </w:p>
    <w:p w14:paraId="6A8BE42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어려운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>:</w:t>
      </w:r>
    </w:p>
    <w:p w14:paraId="13BBD09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카테고리</w:t>
      </w:r>
      <w:r w:rsidRPr="008070EB">
        <w:rPr>
          <w:lang w:eastAsia="ko-KR"/>
        </w:rPr>
        <w:t xml:space="preserve">           </w:t>
      </w:r>
      <w:r w:rsidRPr="008070EB">
        <w:rPr>
          <w:lang w:eastAsia="ko-KR"/>
        </w:rPr>
        <w:t>수량</w:t>
      </w:r>
      <w:r w:rsidRPr="008070EB">
        <w:rPr>
          <w:lang w:eastAsia="ko-KR"/>
        </w:rPr>
        <w:t xml:space="preserve">    </w:t>
      </w:r>
      <w:r w:rsidRPr="008070EB">
        <w:rPr>
          <w:lang w:eastAsia="ko-KR"/>
        </w:rPr>
        <w:t>특징</w:t>
      </w:r>
    </w:p>
    <w:p w14:paraId="273EA58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         87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   0.1-0.3mm, </w:t>
      </w:r>
      <w:r w:rsidRPr="008070EB">
        <w:rPr>
          <w:lang w:eastAsia="ko-KR"/>
        </w:rPr>
        <w:t>픽셀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295FD526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저대비</w:t>
      </w:r>
      <w:proofErr w:type="spellEnd"/>
      <w:r w:rsidRPr="008070EB">
        <w:rPr>
          <w:lang w:eastAsia="ko-KR"/>
        </w:rPr>
        <w:t xml:space="preserve">             45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   </w:t>
      </w:r>
      <w:r w:rsidRPr="008070EB">
        <w:rPr>
          <w:lang w:eastAsia="ko-KR"/>
        </w:rPr>
        <w:t>배경과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그레이스케일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값</w:t>
      </w:r>
    </w:p>
    <w:p w14:paraId="5C80EEB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         23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  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>+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</w:t>
      </w:r>
    </w:p>
    <w:p w14:paraId="5953C3F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가장자리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      31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  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근처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부분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가림</w:t>
      </w:r>
    </w:p>
    <w:p w14:paraId="7D92C05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변형된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각도</w:t>
      </w:r>
      <w:r w:rsidRPr="008070EB">
        <w:rPr>
          <w:lang w:eastAsia="ko-KR"/>
        </w:rPr>
        <w:t xml:space="preserve">        18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   </w:t>
      </w:r>
      <w:r w:rsidRPr="008070EB">
        <w:rPr>
          <w:lang w:eastAsia="ko-KR"/>
        </w:rPr>
        <w:t>회전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왜곡된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형태</w:t>
      </w:r>
    </w:p>
    <w:p w14:paraId="01EA888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  <w:r w:rsidRPr="008070EB">
        <w:rPr>
          <w:lang w:eastAsia="ko-KR"/>
        </w:rPr>
        <w:t>:</w:t>
      </w:r>
    </w:p>
    <w:p w14:paraId="1D8372B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층화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샘플링</w:t>
      </w:r>
      <w:r w:rsidRPr="008070EB">
        <w:rPr>
          <w:lang w:eastAsia="ko-KR"/>
        </w:rPr>
        <w:t xml:space="preserve">(Stratified Sampling):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유지</w:t>
      </w:r>
    </w:p>
    <w:p w14:paraId="56D5872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무작위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시드</w:t>
      </w:r>
      <w:proofErr w:type="spellEnd"/>
      <w:r w:rsidRPr="008070EB">
        <w:rPr>
          <w:lang w:eastAsia="ko-KR"/>
        </w:rPr>
        <w:t>: 42 (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보장</w:t>
      </w:r>
      <w:r w:rsidRPr="008070EB">
        <w:rPr>
          <w:lang w:eastAsia="ko-KR"/>
        </w:rPr>
        <w:t>)</w:t>
      </w:r>
    </w:p>
    <w:p w14:paraId="58AE4FA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어려운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포함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난이도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</w:t>
      </w:r>
      <w:r w:rsidRPr="008070EB">
        <w:rPr>
          <w:lang w:eastAsia="ko-KR"/>
        </w:rPr>
        <w:t>)</w:t>
      </w:r>
    </w:p>
    <w:p w14:paraId="3233E41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</w:p>
    <w:p w14:paraId="0BC1EE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Stage 1 &amp; 2 </w:t>
      </w:r>
      <w:r w:rsidRPr="008070EB">
        <w:rPr>
          <w:lang w:eastAsia="ko-KR"/>
        </w:rPr>
        <w:t>공통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>:</w:t>
      </w:r>
    </w:p>
    <w:p w14:paraId="29F964CE" w14:textId="77777777" w:rsidR="00E554A3" w:rsidRPr="008070EB" w:rsidRDefault="00000000">
      <w:r w:rsidRPr="008070EB">
        <w:t>augmentation = {</w:t>
      </w:r>
    </w:p>
    <w:p w14:paraId="5F9CFBF7" w14:textId="77777777" w:rsidR="00E554A3" w:rsidRPr="008070EB" w:rsidRDefault="00000000">
      <w:pPr>
        <w:pStyle w:val="1"/>
      </w:pPr>
      <w:proofErr w:type="spellStart"/>
      <w:r w:rsidRPr="008070EB">
        <w:t>기하학적</w:t>
      </w:r>
      <w:proofErr w:type="spellEnd"/>
      <w:r w:rsidRPr="008070EB">
        <w:t xml:space="preserve"> </w:t>
      </w:r>
      <w:proofErr w:type="spellStart"/>
      <w:r w:rsidRPr="008070EB">
        <w:t>변환</w:t>
      </w:r>
      <w:proofErr w:type="spellEnd"/>
    </w:p>
    <w:p w14:paraId="247B175C" w14:textId="77777777" w:rsidR="00E554A3" w:rsidRPr="008070EB" w:rsidRDefault="00000000">
      <w:r w:rsidRPr="008070EB">
        <w:t xml:space="preserve">'degrees': 10,           # </w:t>
      </w:r>
      <w:proofErr w:type="spellStart"/>
      <w:r w:rsidRPr="008070EB">
        <w:t>회전</w:t>
      </w:r>
      <w:proofErr w:type="spellEnd"/>
      <w:r w:rsidRPr="008070EB">
        <w:t xml:space="preserve"> ±10</w:t>
      </w:r>
      <w:r w:rsidRPr="008070EB">
        <w:t>도</w:t>
      </w:r>
    </w:p>
    <w:p w14:paraId="213BFC17" w14:textId="77777777" w:rsidR="00E554A3" w:rsidRPr="008070EB" w:rsidRDefault="00000000">
      <w:r w:rsidRPr="008070EB">
        <w:t xml:space="preserve">'translate': 0.1,        # </w:t>
      </w:r>
      <w:proofErr w:type="spellStart"/>
      <w:r w:rsidRPr="008070EB">
        <w:t>평행</w:t>
      </w:r>
      <w:proofErr w:type="spellEnd"/>
      <w:r w:rsidRPr="008070EB">
        <w:t xml:space="preserve"> </w:t>
      </w:r>
      <w:proofErr w:type="spellStart"/>
      <w:r w:rsidRPr="008070EB">
        <w:t>이동</w:t>
      </w:r>
      <w:proofErr w:type="spellEnd"/>
      <w:r w:rsidRPr="008070EB">
        <w:t xml:space="preserve"> 10%</w:t>
      </w:r>
    </w:p>
    <w:p w14:paraId="1542C5C4" w14:textId="77777777" w:rsidR="00E554A3" w:rsidRPr="008070EB" w:rsidRDefault="00000000">
      <w:r w:rsidRPr="008070EB">
        <w:t xml:space="preserve">'scale': 0.5,            # </w:t>
      </w:r>
      <w:proofErr w:type="spellStart"/>
      <w:r w:rsidRPr="008070EB">
        <w:t>크기</w:t>
      </w:r>
      <w:proofErr w:type="spellEnd"/>
      <w:r w:rsidRPr="008070EB">
        <w:t xml:space="preserve"> 50-150%</w:t>
      </w:r>
    </w:p>
    <w:p w14:paraId="3DA9A7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'shear': 5,              # </w:t>
      </w:r>
      <w:r w:rsidRPr="008070EB">
        <w:rPr>
          <w:lang w:eastAsia="ko-KR"/>
        </w:rPr>
        <w:t>전단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변환</w:t>
      </w:r>
      <w:r w:rsidRPr="008070EB">
        <w:rPr>
          <w:lang w:eastAsia="ko-KR"/>
        </w:rPr>
        <w:t xml:space="preserve"> ±5</w:t>
      </w:r>
      <w:r w:rsidRPr="008070EB">
        <w:rPr>
          <w:lang w:eastAsia="ko-KR"/>
        </w:rPr>
        <w:t>도</w:t>
      </w:r>
    </w:p>
    <w:p w14:paraId="3091750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flipud</w:t>
      </w:r>
      <w:proofErr w:type="spellEnd"/>
      <w:r w:rsidRPr="008070EB">
        <w:rPr>
          <w:lang w:eastAsia="ko-KR"/>
        </w:rPr>
        <w:t xml:space="preserve">': 0.5,           # </w:t>
      </w:r>
      <w:r w:rsidRPr="008070EB">
        <w:rPr>
          <w:lang w:eastAsia="ko-KR"/>
        </w:rPr>
        <w:t>상하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반전</w:t>
      </w:r>
      <w:r w:rsidRPr="008070EB">
        <w:rPr>
          <w:lang w:eastAsia="ko-KR"/>
        </w:rPr>
        <w:t xml:space="preserve"> 50%</w:t>
      </w:r>
    </w:p>
    <w:p w14:paraId="574372B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fliplr</w:t>
      </w:r>
      <w:proofErr w:type="spellEnd"/>
      <w:r w:rsidRPr="008070EB">
        <w:rPr>
          <w:lang w:eastAsia="ko-KR"/>
        </w:rPr>
        <w:t xml:space="preserve">': 0.5,           # </w:t>
      </w:r>
      <w:r w:rsidRPr="008070EB">
        <w:rPr>
          <w:lang w:eastAsia="ko-KR"/>
        </w:rPr>
        <w:t>좌우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반전</w:t>
      </w:r>
      <w:r w:rsidRPr="008070EB">
        <w:rPr>
          <w:lang w:eastAsia="ko-KR"/>
        </w:rPr>
        <w:t xml:space="preserve"> 50%</w:t>
      </w:r>
    </w:p>
    <w:p w14:paraId="5193F8BF" w14:textId="77777777" w:rsidR="00E554A3" w:rsidRPr="008070EB" w:rsidRDefault="00000000">
      <w:pPr>
        <w:pStyle w:val="1"/>
      </w:pPr>
      <w:proofErr w:type="spellStart"/>
      <w:r w:rsidRPr="008070EB">
        <w:t>픽셀</w:t>
      </w:r>
      <w:proofErr w:type="spellEnd"/>
      <w:r w:rsidRPr="008070EB">
        <w:t xml:space="preserve"> </w:t>
      </w:r>
      <w:proofErr w:type="spellStart"/>
      <w:r w:rsidRPr="008070EB">
        <w:t>변환</w:t>
      </w:r>
      <w:proofErr w:type="spellEnd"/>
    </w:p>
    <w:p w14:paraId="34BA88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hsv_h</w:t>
      </w:r>
      <w:proofErr w:type="spellEnd"/>
      <w:r w:rsidRPr="008070EB">
        <w:rPr>
          <w:lang w:eastAsia="ko-KR"/>
        </w:rPr>
        <w:t xml:space="preserve">': 0.015,          # </w:t>
      </w:r>
      <w:r w:rsidRPr="008070EB">
        <w:rPr>
          <w:lang w:eastAsia="ko-KR"/>
        </w:rPr>
        <w:t>색조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최소</w:t>
      </w:r>
      <w:r w:rsidRPr="008070EB">
        <w:rPr>
          <w:lang w:eastAsia="ko-KR"/>
        </w:rPr>
        <w:t xml:space="preserve">, </w:t>
      </w:r>
      <w:proofErr w:type="spellStart"/>
      <w:r w:rsidRPr="008070EB">
        <w:rPr>
          <w:lang w:eastAsia="ko-KR"/>
        </w:rPr>
        <w:t>그레이스케일</w:t>
      </w:r>
      <w:proofErr w:type="spellEnd"/>
      <w:r w:rsidRPr="008070EB">
        <w:rPr>
          <w:lang w:eastAsia="ko-KR"/>
        </w:rPr>
        <w:t>)</w:t>
      </w:r>
    </w:p>
    <w:p w14:paraId="730C1F2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hsv_s</w:t>
      </w:r>
      <w:proofErr w:type="spellEnd"/>
      <w:r w:rsidRPr="008070EB">
        <w:rPr>
          <w:lang w:eastAsia="ko-KR"/>
        </w:rPr>
        <w:t xml:space="preserve">': 0.7,            # </w:t>
      </w:r>
      <w:r w:rsidRPr="008070EB">
        <w:rPr>
          <w:lang w:eastAsia="ko-KR"/>
        </w:rPr>
        <w:t>채도</w:t>
      </w:r>
    </w:p>
    <w:p w14:paraId="33132C6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hsv_v</w:t>
      </w:r>
      <w:proofErr w:type="spellEnd"/>
      <w:r w:rsidRPr="008070EB">
        <w:rPr>
          <w:lang w:eastAsia="ko-KR"/>
        </w:rPr>
        <w:t xml:space="preserve">': 0.4,            # </w:t>
      </w:r>
      <w:r w:rsidRPr="008070EB">
        <w:rPr>
          <w:lang w:eastAsia="ko-KR"/>
        </w:rPr>
        <w:t>명도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밝기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>)</w:t>
      </w:r>
    </w:p>
    <w:p w14:paraId="019C19C2" w14:textId="77777777" w:rsidR="00E554A3" w:rsidRPr="008070EB" w:rsidRDefault="00000000">
      <w:pPr>
        <w:pStyle w:val="1"/>
      </w:pPr>
      <w:proofErr w:type="spellStart"/>
      <w:r w:rsidRPr="008070EB">
        <w:t>고급</w:t>
      </w:r>
      <w:proofErr w:type="spellEnd"/>
      <w:r w:rsidRPr="008070EB">
        <w:t xml:space="preserve"> </w:t>
      </w:r>
      <w:proofErr w:type="spellStart"/>
      <w:r w:rsidRPr="008070EB">
        <w:t>증강</w:t>
      </w:r>
      <w:proofErr w:type="spellEnd"/>
    </w:p>
    <w:p w14:paraId="5C94D7E1" w14:textId="77777777" w:rsidR="00E554A3" w:rsidRPr="008070EB" w:rsidRDefault="00000000">
      <w:r w:rsidRPr="008070EB">
        <w:t>'mosaic': 1.0,           # Mosaic (4</w:t>
      </w:r>
      <w:r w:rsidRPr="008070EB">
        <w:t>장</w:t>
      </w:r>
      <w:r w:rsidRPr="008070EB">
        <w:t xml:space="preserve"> </w:t>
      </w:r>
      <w:proofErr w:type="spellStart"/>
      <w:r w:rsidRPr="008070EB">
        <w:t>조합</w:t>
      </w:r>
      <w:proofErr w:type="spellEnd"/>
      <w:r w:rsidRPr="008070EB">
        <w:t>)</w:t>
      </w:r>
    </w:p>
    <w:p w14:paraId="552AB99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'</w:t>
      </w:r>
      <w:proofErr w:type="spellStart"/>
      <w:r w:rsidRPr="008070EB">
        <w:rPr>
          <w:lang w:eastAsia="ko-KR"/>
        </w:rPr>
        <w:t>mixup</w:t>
      </w:r>
      <w:proofErr w:type="spellEnd"/>
      <w:r w:rsidRPr="008070EB">
        <w:rPr>
          <w:lang w:eastAsia="ko-KR"/>
        </w:rPr>
        <w:t xml:space="preserve">': 0.0,            # </w:t>
      </w:r>
      <w:proofErr w:type="spellStart"/>
      <w:r w:rsidRPr="008070EB">
        <w:rPr>
          <w:lang w:eastAsia="ko-KR"/>
        </w:rPr>
        <w:t>Mixup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사용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</w:t>
      </w:r>
      <w:r w:rsidRPr="008070EB">
        <w:rPr>
          <w:lang w:eastAsia="ko-KR"/>
        </w:rPr>
        <w:t>)</w:t>
      </w:r>
    </w:p>
    <w:p w14:paraId="631FB066" w14:textId="77777777" w:rsidR="00E554A3" w:rsidRPr="008070EB" w:rsidRDefault="00000000">
      <w:r w:rsidRPr="008070EB">
        <w:t>'</w:t>
      </w:r>
      <w:proofErr w:type="spellStart"/>
      <w:r w:rsidRPr="008070EB">
        <w:t>copy_paste</w:t>
      </w:r>
      <w:proofErr w:type="spellEnd"/>
      <w:r w:rsidRPr="008070EB">
        <w:t>': 0.0,       # Copy-Paste (</w:t>
      </w:r>
      <w:proofErr w:type="spellStart"/>
      <w:r w:rsidRPr="008070EB">
        <w:t>사용</w:t>
      </w:r>
      <w:proofErr w:type="spellEnd"/>
      <w:r w:rsidRPr="008070EB">
        <w:t xml:space="preserve"> </w:t>
      </w:r>
      <w:r w:rsidRPr="008070EB">
        <w:t>안</w:t>
      </w:r>
      <w:r w:rsidRPr="008070EB">
        <w:t xml:space="preserve"> </w:t>
      </w:r>
      <w:r w:rsidRPr="008070EB">
        <w:t>함</w:t>
      </w:r>
      <w:r w:rsidRPr="008070EB">
        <w:t>)</w:t>
      </w:r>
    </w:p>
    <w:p w14:paraId="51BF1644" w14:textId="77777777" w:rsidR="00E554A3" w:rsidRPr="008070EB" w:rsidRDefault="00000000">
      <w:pPr>
        <w:pStyle w:val="1"/>
      </w:pPr>
      <w:proofErr w:type="spellStart"/>
      <w:r w:rsidRPr="008070EB">
        <w:t>노이즈</w:t>
      </w:r>
      <w:proofErr w:type="spellEnd"/>
      <w:r w:rsidRPr="008070EB">
        <w:t xml:space="preserve"> </w:t>
      </w:r>
      <w:r w:rsidRPr="008070EB">
        <w:t>및</w:t>
      </w:r>
      <w:r w:rsidRPr="008070EB">
        <w:t xml:space="preserve"> </w:t>
      </w:r>
      <w:proofErr w:type="spellStart"/>
      <w:r w:rsidRPr="008070EB">
        <w:t>블러</w:t>
      </w:r>
      <w:proofErr w:type="spellEnd"/>
    </w:p>
    <w:p w14:paraId="2AC607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'blur': 0.01,            # </w:t>
      </w:r>
      <w:proofErr w:type="spellStart"/>
      <w:r w:rsidRPr="008070EB">
        <w:rPr>
          <w:lang w:eastAsia="ko-KR"/>
        </w:rPr>
        <w:t>가우시안</w:t>
      </w:r>
      <w:proofErr w:type="spellEnd"/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블러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최소</w:t>
      </w:r>
      <w:r w:rsidRPr="008070EB">
        <w:rPr>
          <w:lang w:eastAsia="ko-KR"/>
        </w:rPr>
        <w:t>)</w:t>
      </w:r>
    </w:p>
    <w:p w14:paraId="0A0910C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'noise': 0.02            # </w:t>
      </w:r>
      <w:proofErr w:type="spellStart"/>
      <w:r w:rsidRPr="008070EB">
        <w:rPr>
          <w:lang w:eastAsia="ko-KR"/>
        </w:rPr>
        <w:t>가우시안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노이즈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최소</w:t>
      </w:r>
      <w:r w:rsidRPr="008070EB">
        <w:rPr>
          <w:lang w:eastAsia="ko-KR"/>
        </w:rPr>
        <w:t>)</w:t>
      </w:r>
    </w:p>
    <w:p w14:paraId="18D49B3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}</w:t>
      </w:r>
    </w:p>
    <w:p w14:paraId="2F52BA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Mosaic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</w:t>
      </w:r>
    </w:p>
    <w:p w14:paraId="13C061C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4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하나로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조합</w:t>
      </w:r>
    </w:p>
    <w:p w14:paraId="5674B78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스케일의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객체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</w:p>
    <w:p w14:paraId="56B2CAB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다양성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</w:p>
    <w:p w14:paraId="2418435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</w:t>
      </w:r>
    </w:p>
    <w:p w14:paraId="51DC77E3" w14:textId="77777777" w:rsidR="00E554A3" w:rsidRPr="008070EB" w:rsidRDefault="00000000">
      <w:r w:rsidRPr="008070EB">
        <w:t xml:space="preserve">Close Mosaic </w:t>
      </w:r>
      <w:proofErr w:type="spellStart"/>
      <w:r w:rsidRPr="008070EB">
        <w:t>전략</w:t>
      </w:r>
      <w:proofErr w:type="spellEnd"/>
      <w:r w:rsidRPr="008070EB">
        <w:t xml:space="preserve"> (Stage 2 only):</w:t>
      </w:r>
    </w:p>
    <w:p w14:paraId="11F00F0B" w14:textId="77777777" w:rsidR="00E554A3" w:rsidRPr="008070EB" w:rsidRDefault="00000000">
      <w:pPr>
        <w:pStyle w:val="1"/>
      </w:pPr>
      <w:proofErr w:type="spellStart"/>
      <w:r w:rsidRPr="008070EB">
        <w:t>마지막</w:t>
      </w:r>
      <w:proofErr w:type="spellEnd"/>
      <w:r w:rsidRPr="008070EB">
        <w:t xml:space="preserve"> 10 </w:t>
      </w:r>
      <w:proofErr w:type="spellStart"/>
      <w:r w:rsidRPr="008070EB">
        <w:t>에포크는</w:t>
      </w:r>
      <w:proofErr w:type="spellEnd"/>
      <w:r w:rsidRPr="008070EB">
        <w:t xml:space="preserve"> Mosaic </w:t>
      </w:r>
      <w:proofErr w:type="spellStart"/>
      <w:r w:rsidRPr="008070EB">
        <w:t>해제</w:t>
      </w:r>
      <w:proofErr w:type="spellEnd"/>
    </w:p>
    <w:p w14:paraId="417DC8BA" w14:textId="77777777" w:rsidR="00E554A3" w:rsidRPr="008070EB" w:rsidRDefault="00000000">
      <w:proofErr w:type="spellStart"/>
      <w:r w:rsidRPr="008070EB">
        <w:t>close_mosaic</w:t>
      </w:r>
      <w:proofErr w:type="spellEnd"/>
      <w:r w:rsidRPr="008070EB">
        <w:t xml:space="preserve"> = 10  # Epoch 91-100</w:t>
      </w:r>
    </w:p>
    <w:p w14:paraId="118A5619" w14:textId="77777777" w:rsidR="00E554A3" w:rsidRPr="008070EB" w:rsidRDefault="00000000">
      <w:pPr>
        <w:pStyle w:val="1"/>
      </w:pPr>
      <w:proofErr w:type="spellStart"/>
      <w:r w:rsidRPr="008070EB">
        <w:t>효과</w:t>
      </w:r>
      <w:proofErr w:type="spellEnd"/>
      <w:r w:rsidRPr="008070EB">
        <w:t xml:space="preserve">: </w:t>
      </w:r>
      <w:proofErr w:type="spellStart"/>
      <w:r w:rsidRPr="008070EB">
        <w:t>원본</w:t>
      </w:r>
      <w:proofErr w:type="spellEnd"/>
      <w:r w:rsidRPr="008070EB">
        <w:t xml:space="preserve"> </w:t>
      </w:r>
      <w:proofErr w:type="spellStart"/>
      <w:r w:rsidRPr="008070EB">
        <w:t>이미지로</w:t>
      </w:r>
      <w:proofErr w:type="spellEnd"/>
      <w:r w:rsidRPr="008070EB">
        <w:t xml:space="preserve"> </w:t>
      </w:r>
      <w:proofErr w:type="spellStart"/>
      <w:r w:rsidRPr="008070EB">
        <w:t>정밀</w:t>
      </w:r>
      <w:proofErr w:type="spellEnd"/>
      <w:r w:rsidRPr="008070EB">
        <w:t xml:space="preserve"> </w:t>
      </w:r>
      <w:proofErr w:type="spellStart"/>
      <w:r w:rsidRPr="008070EB">
        <w:t>학습</w:t>
      </w:r>
      <w:proofErr w:type="spellEnd"/>
    </w:p>
    <w:p w14:paraId="0315BE59" w14:textId="77777777" w:rsidR="00E554A3" w:rsidRPr="008070EB" w:rsidRDefault="00000000">
      <w:pPr>
        <w:pStyle w:val="1"/>
      </w:pPr>
      <w:r w:rsidRPr="008070EB">
        <w:t xml:space="preserve">returns </w:t>
      </w:r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 xml:space="preserve"> 0.5-1.5%p </w:t>
      </w:r>
      <w:proofErr w:type="spellStart"/>
      <w:r w:rsidRPr="008070EB">
        <w:t>추가</w:t>
      </w:r>
      <w:proofErr w:type="spellEnd"/>
      <w:r w:rsidRPr="008070EB">
        <w:t xml:space="preserve"> </w:t>
      </w:r>
      <w:proofErr w:type="spellStart"/>
      <w:r w:rsidRPr="008070EB">
        <w:t>향상</w:t>
      </w:r>
      <w:proofErr w:type="spellEnd"/>
    </w:p>
    <w:p w14:paraId="743417D2" w14:textId="77777777" w:rsidR="00E554A3" w:rsidRPr="008070EB" w:rsidRDefault="00000000">
      <w:pPr>
        <w:pStyle w:val="3"/>
      </w:pPr>
      <w:r w:rsidRPr="008070EB">
        <w:t xml:space="preserve">B. </w:t>
      </w:r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아키텍처</w:t>
      </w:r>
      <w:proofErr w:type="spellEnd"/>
    </w:p>
    <w:p w14:paraId="0D82DC0A" w14:textId="77777777" w:rsidR="00E554A3" w:rsidRPr="008070EB" w:rsidRDefault="00000000">
      <w:r w:rsidRPr="008070EB">
        <w:t xml:space="preserve">1. </w:t>
      </w:r>
      <w:proofErr w:type="spellStart"/>
      <w:r w:rsidRPr="008070EB">
        <w:t>비교</w:t>
      </w:r>
      <w:proofErr w:type="spellEnd"/>
      <w:r w:rsidRPr="008070EB">
        <w:t xml:space="preserve"> </w:t>
      </w:r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선정</w:t>
      </w:r>
      <w:proofErr w:type="spellEnd"/>
    </w:p>
    <w:p w14:paraId="704022B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공정성을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보장한다</w:t>
      </w:r>
      <w:r w:rsidRPr="008070EB">
        <w:rPr>
          <w:lang w:eastAsia="ko-KR"/>
        </w:rPr>
        <w:t>:</w:t>
      </w:r>
    </w:p>
    <w:p w14:paraId="678040A2" w14:textId="77777777" w:rsidR="00E554A3" w:rsidRPr="008070EB" w:rsidRDefault="00000000">
      <w:r w:rsidRPr="008070EB">
        <w:t>YOLOv8s (Small variant):</w:t>
      </w:r>
    </w:p>
    <w:p w14:paraId="3E3C80C3" w14:textId="77777777" w:rsidR="00E554A3" w:rsidRPr="008070EB" w:rsidRDefault="00000000">
      <w:proofErr w:type="spellStart"/>
      <w:r w:rsidRPr="008070EB">
        <w:t>구조</w:t>
      </w:r>
      <w:proofErr w:type="spellEnd"/>
      <w:r w:rsidRPr="008070EB">
        <w:t>:</w:t>
      </w:r>
    </w:p>
    <w:p w14:paraId="3224809F" w14:textId="77777777" w:rsidR="00E554A3" w:rsidRPr="008070EB" w:rsidRDefault="00000000">
      <w:r w:rsidRPr="008070EB">
        <w:t xml:space="preserve">- Backbone: </w:t>
      </w:r>
      <w:proofErr w:type="spellStart"/>
      <w:r w:rsidRPr="008070EB">
        <w:t>CSPDarknet</w:t>
      </w:r>
      <w:proofErr w:type="spellEnd"/>
      <w:r w:rsidRPr="008070EB">
        <w:t xml:space="preserve"> with C2f modules</w:t>
      </w:r>
    </w:p>
    <w:p w14:paraId="3D672E0D" w14:textId="77777777" w:rsidR="00E554A3" w:rsidRPr="008070EB" w:rsidRDefault="00000000">
      <w:r w:rsidRPr="008070EB">
        <w:t>- Neck: PAN-FPN</w:t>
      </w:r>
    </w:p>
    <w:p w14:paraId="3A5E7DD8" w14:textId="77777777" w:rsidR="00E554A3" w:rsidRPr="008070EB" w:rsidRDefault="00000000">
      <w:r w:rsidRPr="008070EB">
        <w:t>- Head: Anchor-free detection head</w:t>
      </w:r>
    </w:p>
    <w:p w14:paraId="560E8821" w14:textId="77777777" w:rsidR="00E554A3" w:rsidRPr="008070EB" w:rsidRDefault="00000000">
      <w:proofErr w:type="spellStart"/>
      <w:r w:rsidRPr="008070EB">
        <w:t>파라미터</w:t>
      </w:r>
      <w:proofErr w:type="spellEnd"/>
      <w:r w:rsidRPr="008070EB">
        <w:t xml:space="preserve"> </w:t>
      </w:r>
      <w:r w:rsidRPr="008070EB">
        <w:t>수</w:t>
      </w:r>
      <w:r w:rsidRPr="008070EB">
        <w:t>: 11.1M</w:t>
      </w:r>
    </w:p>
    <w:p w14:paraId="068950D4" w14:textId="77777777" w:rsidR="00E554A3" w:rsidRPr="008070EB" w:rsidRDefault="00000000">
      <w:r w:rsidRPr="008070EB">
        <w:t>GFLOPs: 28.4</w:t>
      </w:r>
    </w:p>
    <w:p w14:paraId="5CEE8BA3" w14:textId="77777777" w:rsidR="00E554A3" w:rsidRPr="008070EB" w:rsidRDefault="00000000">
      <w:proofErr w:type="spellStart"/>
      <w:r w:rsidRPr="008070EB">
        <w:t>입력</w:t>
      </w:r>
      <w:proofErr w:type="spellEnd"/>
      <w:r w:rsidRPr="008070EB">
        <w:t xml:space="preserve"> </w:t>
      </w:r>
      <w:proofErr w:type="spellStart"/>
      <w:r w:rsidRPr="008070EB">
        <w:t>크기</w:t>
      </w:r>
      <w:proofErr w:type="spellEnd"/>
      <w:r w:rsidRPr="008070EB">
        <w:t>: 640×640</w:t>
      </w:r>
    </w:p>
    <w:p w14:paraId="466FD603" w14:textId="77777777" w:rsidR="00E554A3" w:rsidRPr="008070EB" w:rsidRDefault="00000000">
      <w:r w:rsidRPr="008070EB">
        <w:t>YOLO11s (Small variant):</w:t>
      </w:r>
    </w:p>
    <w:p w14:paraId="4B721D36" w14:textId="77777777" w:rsidR="00E554A3" w:rsidRPr="008070EB" w:rsidRDefault="00000000">
      <w:proofErr w:type="spellStart"/>
      <w:r w:rsidRPr="008070EB">
        <w:t>구조</w:t>
      </w:r>
      <w:proofErr w:type="spellEnd"/>
      <w:r w:rsidRPr="008070EB">
        <w:t>:</w:t>
      </w:r>
    </w:p>
    <w:p w14:paraId="73D77E93" w14:textId="77777777" w:rsidR="00E554A3" w:rsidRPr="008070EB" w:rsidRDefault="00000000">
      <w:r w:rsidRPr="008070EB">
        <w:lastRenderedPageBreak/>
        <w:t xml:space="preserve">- Backbone: </w:t>
      </w:r>
      <w:proofErr w:type="spellStart"/>
      <w:r w:rsidRPr="008070EB">
        <w:t>CSPDarknet</w:t>
      </w:r>
      <w:proofErr w:type="spellEnd"/>
      <w:r w:rsidRPr="008070EB">
        <w:t xml:space="preserve"> with C3k2 modules</w:t>
      </w:r>
    </w:p>
    <w:p w14:paraId="2D1FC510" w14:textId="77777777" w:rsidR="00E554A3" w:rsidRPr="008070EB" w:rsidRDefault="00000000">
      <w:r w:rsidRPr="008070EB">
        <w:t>- Neck: PAN-FPN with C2PSA</w:t>
      </w:r>
    </w:p>
    <w:p w14:paraId="36D7D3CD" w14:textId="77777777" w:rsidR="00E554A3" w:rsidRPr="008070EB" w:rsidRDefault="00000000">
      <w:r w:rsidRPr="008070EB">
        <w:t>- Head: Anchor-free detection head</w:t>
      </w:r>
    </w:p>
    <w:p w14:paraId="10E522E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>: 9.4M (-15.3%)</w:t>
      </w:r>
    </w:p>
    <w:p w14:paraId="41790A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GFLOPs: 26.8 (-5.6%)</w:t>
      </w:r>
    </w:p>
    <w:p w14:paraId="5B90EF6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입력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>: 640×640</w:t>
      </w:r>
    </w:p>
    <w:p w14:paraId="623C2D8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공정한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보장</w:t>
      </w:r>
      <w:r w:rsidRPr="008070EB">
        <w:rPr>
          <w:lang w:eastAsia="ko-KR"/>
        </w:rPr>
        <w:t>:</w:t>
      </w:r>
    </w:p>
    <w:p w14:paraId="39ABBDA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>: 640×640</w:t>
      </w:r>
    </w:p>
    <w:p w14:paraId="0C989F0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유사한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 xml:space="preserve">: ~10M </w:t>
      </w:r>
      <w:r w:rsidRPr="008070EB">
        <w:rPr>
          <w:lang w:eastAsia="ko-KR"/>
        </w:rPr>
        <w:t>파라미터</w:t>
      </w:r>
    </w:p>
    <w:p w14:paraId="561A32E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</w:t>
      </w:r>
      <w:r w:rsidRPr="008070EB">
        <w:rPr>
          <w:lang w:eastAsia="ko-KR"/>
        </w:rPr>
        <w:t>: Anchor-free</w:t>
      </w:r>
    </w:p>
    <w:p w14:paraId="461E98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>: 2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</w:p>
    <w:p w14:paraId="1EDEEA3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아키텍처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</w:t>
      </w:r>
    </w:p>
    <w:p w14:paraId="68CAFE9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C2f (YOLOv8) vs C3k2 (YOLO11):</w:t>
      </w:r>
    </w:p>
    <w:p w14:paraId="4E95C7D0" w14:textId="77777777" w:rsidR="00E554A3" w:rsidRPr="008070EB" w:rsidRDefault="00000000">
      <w:r w:rsidRPr="008070EB">
        <w:t>C2f Module:</w:t>
      </w:r>
    </w:p>
    <w:p w14:paraId="631F520C" w14:textId="77777777" w:rsidR="00E554A3" w:rsidRPr="008070EB" w:rsidRDefault="00000000">
      <w:r w:rsidRPr="008070EB">
        <w:t xml:space="preserve">Input </w:t>
      </w:r>
      <w:proofErr w:type="spellStart"/>
      <w:r w:rsidRPr="008070EB">
        <w:t>에서</w:t>
      </w:r>
      <w:proofErr w:type="spellEnd"/>
      <w:r w:rsidRPr="008070EB">
        <w:t xml:space="preserve">  Split</w:t>
      </w:r>
    </w:p>
    <w:p w14:paraId="439B8E3F" w14:textId="77777777" w:rsidR="00E554A3" w:rsidRPr="008070EB" w:rsidRDefault="00000000">
      <w:r w:rsidRPr="008070EB">
        <w:t xml:space="preserve">├─ Path 1: Conv </w:t>
      </w:r>
      <w:proofErr w:type="spellStart"/>
      <w:r w:rsidRPr="008070EB">
        <w:t>에서</w:t>
      </w:r>
      <w:proofErr w:type="spellEnd"/>
      <w:r w:rsidRPr="008070EB">
        <w:t xml:space="preserve">  Bottleneck </w:t>
      </w:r>
      <w:proofErr w:type="spellStart"/>
      <w:r w:rsidRPr="008070EB">
        <w:t>에서</w:t>
      </w:r>
      <w:proofErr w:type="spellEnd"/>
      <w:r w:rsidRPr="008070EB">
        <w:t xml:space="preserve">  ...</w:t>
      </w:r>
    </w:p>
    <w:p w14:paraId="41ACD257" w14:textId="77777777" w:rsidR="00E554A3" w:rsidRPr="008070EB" w:rsidRDefault="00000000">
      <w:r w:rsidRPr="008070EB">
        <w:t xml:space="preserve">└─ Path 2: Conv </w:t>
      </w:r>
      <w:proofErr w:type="spellStart"/>
      <w:r w:rsidRPr="008070EB">
        <w:t>에서</w:t>
      </w:r>
      <w:proofErr w:type="spellEnd"/>
      <w:r w:rsidRPr="008070EB">
        <w:t xml:space="preserve">  Bottleneck </w:t>
      </w:r>
      <w:proofErr w:type="spellStart"/>
      <w:r w:rsidRPr="008070EB">
        <w:t>에서</w:t>
      </w:r>
      <w:proofErr w:type="spellEnd"/>
      <w:r w:rsidRPr="008070EB">
        <w:t xml:space="preserve">  ...</w:t>
      </w:r>
    </w:p>
    <w:p w14:paraId="1E0E2A13" w14:textId="77777777" w:rsidR="00E554A3" w:rsidRPr="008070EB" w:rsidRDefault="00000000">
      <w:proofErr w:type="spellStart"/>
      <w:r w:rsidRPr="008070EB">
        <w:t>결과적으로</w:t>
      </w:r>
      <w:proofErr w:type="spellEnd"/>
      <w:r w:rsidRPr="008070EB">
        <w:t xml:space="preserve"> </w:t>
      </w:r>
      <w:proofErr w:type="spellStart"/>
      <w:r w:rsidRPr="008070EB">
        <w:t>Concat</w:t>
      </w:r>
      <w:proofErr w:type="spellEnd"/>
      <w:r w:rsidRPr="008070EB">
        <w:t xml:space="preserve"> </w:t>
      </w:r>
      <w:proofErr w:type="spellStart"/>
      <w:r w:rsidRPr="008070EB">
        <w:t>결과적으로</w:t>
      </w:r>
      <w:proofErr w:type="spellEnd"/>
      <w:r w:rsidRPr="008070EB">
        <w:t xml:space="preserve"> Conv </w:t>
      </w:r>
      <w:proofErr w:type="spellStart"/>
      <w:r w:rsidRPr="008070EB">
        <w:t>결과적으로</w:t>
      </w:r>
      <w:proofErr w:type="spellEnd"/>
      <w:r w:rsidRPr="008070EB">
        <w:t xml:space="preserve"> Output</w:t>
      </w:r>
    </w:p>
    <w:p w14:paraId="2070E5E8" w14:textId="77777777" w:rsidR="00E554A3" w:rsidRPr="008070EB" w:rsidRDefault="00000000">
      <w:r w:rsidRPr="008070EB">
        <w:t>C3k2 Module:</w:t>
      </w:r>
    </w:p>
    <w:p w14:paraId="2630C84E" w14:textId="77777777" w:rsidR="00E554A3" w:rsidRPr="008070EB" w:rsidRDefault="00000000">
      <w:r w:rsidRPr="008070EB">
        <w:t xml:space="preserve">Input </w:t>
      </w:r>
      <w:proofErr w:type="spellStart"/>
      <w:r w:rsidRPr="008070EB">
        <w:t>에서</w:t>
      </w:r>
      <w:proofErr w:type="spellEnd"/>
      <w:r w:rsidRPr="008070EB">
        <w:t xml:space="preserve">  Split</w:t>
      </w:r>
    </w:p>
    <w:p w14:paraId="388115B4" w14:textId="77777777" w:rsidR="00E554A3" w:rsidRPr="008070EB" w:rsidRDefault="00000000">
      <w:r w:rsidRPr="008070EB">
        <w:t xml:space="preserve">├─ Path 1: Conv(k=2×2) </w:t>
      </w:r>
      <w:proofErr w:type="spellStart"/>
      <w:r w:rsidRPr="008070EB">
        <w:t>에서</w:t>
      </w:r>
      <w:proofErr w:type="spellEnd"/>
      <w:r w:rsidRPr="008070EB">
        <w:t xml:space="preserve">  Bottleneck</w:t>
      </w:r>
    </w:p>
    <w:p w14:paraId="4B2A6B2A" w14:textId="77777777" w:rsidR="00E554A3" w:rsidRPr="008070EB" w:rsidRDefault="00000000">
      <w:r w:rsidRPr="008070EB">
        <w:t xml:space="preserve">└─ Path 2: Conv(k=2×2) </w:t>
      </w:r>
      <w:proofErr w:type="spellStart"/>
      <w:r w:rsidRPr="008070EB">
        <w:t>에서</w:t>
      </w:r>
      <w:proofErr w:type="spellEnd"/>
      <w:r w:rsidRPr="008070EB">
        <w:t xml:space="preserve">  Bottleneck</w:t>
      </w:r>
    </w:p>
    <w:p w14:paraId="355DFCC1" w14:textId="77777777" w:rsidR="00E554A3" w:rsidRPr="008070EB" w:rsidRDefault="00000000">
      <w:proofErr w:type="spellStart"/>
      <w:r w:rsidRPr="008070EB">
        <w:t>결과적으로</w:t>
      </w:r>
      <w:proofErr w:type="spellEnd"/>
      <w:r w:rsidRPr="008070EB">
        <w:t xml:space="preserve"> </w:t>
      </w:r>
      <w:proofErr w:type="spellStart"/>
      <w:r w:rsidRPr="008070EB">
        <w:t>Concat</w:t>
      </w:r>
      <w:proofErr w:type="spellEnd"/>
      <w:r w:rsidRPr="008070EB">
        <w:t xml:space="preserve"> </w:t>
      </w:r>
      <w:proofErr w:type="spellStart"/>
      <w:r w:rsidRPr="008070EB">
        <w:t>결과적으로</w:t>
      </w:r>
      <w:proofErr w:type="spellEnd"/>
      <w:r w:rsidRPr="008070EB">
        <w:t xml:space="preserve"> Conv </w:t>
      </w:r>
      <w:proofErr w:type="spellStart"/>
      <w:r w:rsidRPr="008070EB">
        <w:t>결과적으로</w:t>
      </w:r>
      <w:proofErr w:type="spellEnd"/>
      <w:r w:rsidRPr="008070EB">
        <w:t xml:space="preserve"> Output</w:t>
      </w:r>
    </w:p>
    <w:p w14:paraId="71B6516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차이점</w:t>
      </w:r>
      <w:r w:rsidRPr="008070EB">
        <w:rPr>
          <w:lang w:eastAsia="ko-KR"/>
        </w:rPr>
        <w:t>:</w:t>
      </w:r>
    </w:p>
    <w:p w14:paraId="7A5EB03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커널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 xml:space="preserve">: 3×3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2×2 (</w:t>
      </w: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세밀한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>)</w:t>
      </w:r>
    </w:p>
    <w:p w14:paraId="1D9B244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: -8% </w:t>
      </w:r>
      <w:r w:rsidRPr="008070EB">
        <w:rPr>
          <w:lang w:eastAsia="ko-KR"/>
        </w:rPr>
        <w:t>감소</w:t>
      </w:r>
    </w:p>
    <w:p w14:paraId="63CC23E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계산량</w:t>
      </w:r>
      <w:proofErr w:type="spellEnd"/>
      <w:r w:rsidRPr="008070EB">
        <w:rPr>
          <w:lang w:eastAsia="ko-KR"/>
        </w:rPr>
        <w:t xml:space="preserve">: -6% </w:t>
      </w:r>
      <w:r w:rsidRPr="008070EB">
        <w:rPr>
          <w:lang w:eastAsia="ko-KR"/>
        </w:rPr>
        <w:t>감소</w:t>
      </w:r>
    </w:p>
    <w:p w14:paraId="2989C915" w14:textId="77777777" w:rsidR="00E554A3" w:rsidRPr="008070EB" w:rsidRDefault="00000000">
      <w:r w:rsidRPr="008070EB">
        <w:t>C2PSA (YOLO11</w:t>
      </w:r>
      <w:r w:rsidRPr="008070EB">
        <w:t>의</w:t>
      </w:r>
      <w:r w:rsidRPr="008070EB">
        <w:t xml:space="preserve"> </w:t>
      </w:r>
      <w:proofErr w:type="spellStart"/>
      <w:r w:rsidRPr="008070EB">
        <w:t>혁신</w:t>
      </w:r>
      <w:proofErr w:type="spellEnd"/>
      <w:r w:rsidRPr="008070EB">
        <w:t>):</w:t>
      </w:r>
    </w:p>
    <w:p w14:paraId="25F3E9A5" w14:textId="77777777" w:rsidR="00E554A3" w:rsidRPr="008070EB" w:rsidRDefault="00000000">
      <w:r w:rsidRPr="008070EB">
        <w:t>Context-aware Path-wise Spatial Attention:</w:t>
      </w:r>
    </w:p>
    <w:p w14:paraId="19572F91" w14:textId="77777777" w:rsidR="00E554A3" w:rsidRPr="008070EB" w:rsidRDefault="00000000">
      <w:r w:rsidRPr="008070EB"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:rsidRPr="008070EB" w14:paraId="106B0E92" w14:textId="77777777">
        <w:tc>
          <w:tcPr>
            <w:tcW w:w="5184" w:type="dxa"/>
          </w:tcPr>
          <w:p w14:paraId="40C8923C" w14:textId="77777777" w:rsidR="00E554A3" w:rsidRPr="008070EB" w:rsidRDefault="00E554A3"/>
        </w:tc>
        <w:tc>
          <w:tcPr>
            <w:tcW w:w="5184" w:type="dxa"/>
          </w:tcPr>
          <w:p w14:paraId="699EE95A" w14:textId="77777777" w:rsidR="00E554A3" w:rsidRPr="008070EB" w:rsidRDefault="00E554A3"/>
        </w:tc>
      </w:tr>
    </w:tbl>
    <w:p w14:paraId="761AA797" w14:textId="77777777" w:rsidR="00E554A3" w:rsidRPr="008070EB" w:rsidRDefault="00000000">
      <w:r w:rsidRPr="008070EB">
        <w:t>├─ Path 1: Spatial Attention</w:t>
      </w:r>
    </w:p>
    <w:p w14:paraId="779C40AA" w14:textId="77777777" w:rsidR="00E554A3" w:rsidRPr="008070EB" w:rsidRDefault="00000000">
      <w:r w:rsidRPr="008070EB">
        <w:t xml:space="preserve">│   └─ </w:t>
      </w:r>
      <w:proofErr w:type="spellStart"/>
      <w:r w:rsidRPr="008070EB">
        <w:t>MaxPool</w:t>
      </w:r>
      <w:proofErr w:type="spellEnd"/>
      <w:r w:rsidRPr="008070EB">
        <w:t xml:space="preserve"> + </w:t>
      </w:r>
      <w:proofErr w:type="spellStart"/>
      <w:r w:rsidRPr="008070EB">
        <w:t>AvgPool</w:t>
      </w:r>
      <w:proofErr w:type="spellEnd"/>
      <w:r w:rsidRPr="008070EB">
        <w:t xml:space="preserve"> </w:t>
      </w:r>
      <w:proofErr w:type="spellStart"/>
      <w:r w:rsidRPr="008070EB">
        <w:t>에서</w:t>
      </w:r>
      <w:proofErr w:type="spellEnd"/>
      <w:r w:rsidRPr="008070EB">
        <w:t xml:space="preserve">  Conv </w:t>
      </w:r>
      <w:proofErr w:type="spellStart"/>
      <w:r w:rsidRPr="008070EB">
        <w:t>에서</w:t>
      </w:r>
      <w:proofErr w:type="spellEnd"/>
      <w:r w:rsidRPr="008070EB">
        <w:t xml:space="preserve">  Sigmoid</w:t>
      </w:r>
    </w:p>
    <w:p w14:paraId="4069C0D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│      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공간적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강조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:rsidRPr="008070EB" w14:paraId="1CFB49F4" w14:textId="77777777">
        <w:tc>
          <w:tcPr>
            <w:tcW w:w="5184" w:type="dxa"/>
          </w:tcPr>
          <w:p w14:paraId="34185838" w14:textId="77777777" w:rsidR="00E554A3" w:rsidRPr="008070EB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Pr="008070EB" w:rsidRDefault="00E554A3">
            <w:pPr>
              <w:rPr>
                <w:lang w:eastAsia="ko-KR"/>
              </w:rPr>
            </w:pPr>
          </w:p>
        </w:tc>
      </w:tr>
    </w:tbl>
    <w:p w14:paraId="6F50D0AE" w14:textId="77777777" w:rsidR="00E554A3" w:rsidRPr="008070EB" w:rsidRDefault="00000000">
      <w:r w:rsidRPr="008070EB">
        <w:t>├─ Path 2: Channel Attention</w:t>
      </w:r>
    </w:p>
    <w:p w14:paraId="0A62A883" w14:textId="77777777" w:rsidR="00E554A3" w:rsidRPr="008070EB" w:rsidRDefault="00000000">
      <w:r w:rsidRPr="008070EB">
        <w:t xml:space="preserve">│   └─ Global Pool </w:t>
      </w:r>
      <w:proofErr w:type="spellStart"/>
      <w:r w:rsidRPr="008070EB">
        <w:t>에서</w:t>
      </w:r>
      <w:proofErr w:type="spellEnd"/>
      <w:r w:rsidRPr="008070EB">
        <w:t xml:space="preserve">  FC </w:t>
      </w:r>
      <w:proofErr w:type="spellStart"/>
      <w:r w:rsidRPr="008070EB">
        <w:t>에서</w:t>
      </w:r>
      <w:proofErr w:type="spellEnd"/>
      <w:r w:rsidRPr="008070EB">
        <w:t xml:space="preserve">  </w:t>
      </w:r>
      <w:proofErr w:type="spellStart"/>
      <w:r w:rsidRPr="008070EB">
        <w:t>ReLU</w:t>
      </w:r>
      <w:proofErr w:type="spellEnd"/>
      <w:r w:rsidRPr="008070EB">
        <w:t xml:space="preserve"> </w:t>
      </w:r>
      <w:proofErr w:type="spellStart"/>
      <w:r w:rsidRPr="008070EB">
        <w:t>에서</w:t>
      </w:r>
      <w:proofErr w:type="spellEnd"/>
      <w:r w:rsidRPr="008070EB">
        <w:t xml:space="preserve">  FC </w:t>
      </w:r>
      <w:proofErr w:type="spellStart"/>
      <w:r w:rsidRPr="008070EB">
        <w:t>에서</w:t>
      </w:r>
      <w:proofErr w:type="spellEnd"/>
      <w:r w:rsidRPr="008070EB">
        <w:t xml:space="preserve">  Sigmoid</w:t>
      </w:r>
    </w:p>
    <w:p w14:paraId="05E76277" w14:textId="77777777" w:rsidR="00E554A3" w:rsidRPr="008070EB" w:rsidRDefault="00000000">
      <w:r w:rsidRPr="008070EB">
        <w:t xml:space="preserve">│       </w:t>
      </w:r>
      <w:proofErr w:type="spellStart"/>
      <w:r w:rsidRPr="008070EB">
        <w:t>에서</w:t>
      </w:r>
      <w:proofErr w:type="spellEnd"/>
      <w:r w:rsidRPr="008070EB">
        <w:t xml:space="preserve">  </w:t>
      </w:r>
      <w:proofErr w:type="spellStart"/>
      <w:r w:rsidRPr="008070EB">
        <w:t>채널별</w:t>
      </w:r>
      <w:proofErr w:type="spellEnd"/>
      <w:r w:rsidRPr="008070EB">
        <w:t xml:space="preserve"> </w:t>
      </w:r>
      <w:proofErr w:type="spellStart"/>
      <w:r w:rsidRPr="008070EB">
        <w:t>가중치</w:t>
      </w:r>
      <w:proofErr w:type="spellEnd"/>
      <w:r w:rsidRPr="008070EB">
        <w:t xml:space="preserve"> </w:t>
      </w:r>
      <w:proofErr w:type="spellStart"/>
      <w:r w:rsidRPr="008070EB">
        <w:t>학습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:rsidRPr="008070EB" w14:paraId="22E0E389" w14:textId="77777777">
        <w:tc>
          <w:tcPr>
            <w:tcW w:w="5184" w:type="dxa"/>
          </w:tcPr>
          <w:p w14:paraId="18B91D8A" w14:textId="77777777" w:rsidR="00E554A3" w:rsidRPr="008070EB" w:rsidRDefault="00E554A3"/>
        </w:tc>
        <w:tc>
          <w:tcPr>
            <w:tcW w:w="5184" w:type="dxa"/>
          </w:tcPr>
          <w:p w14:paraId="10AEF45A" w14:textId="77777777" w:rsidR="00E554A3" w:rsidRPr="008070EB" w:rsidRDefault="00E554A3"/>
        </w:tc>
      </w:tr>
    </w:tbl>
    <w:p w14:paraId="2885B325" w14:textId="77777777" w:rsidR="00E554A3" w:rsidRPr="008070EB" w:rsidRDefault="00000000">
      <w:r w:rsidRPr="008070EB">
        <w:t>└─ Path 3: Context Aggregation</w:t>
      </w:r>
    </w:p>
    <w:p w14:paraId="2C366B02" w14:textId="77777777" w:rsidR="00E554A3" w:rsidRPr="008070EB" w:rsidRDefault="00000000">
      <w:r w:rsidRPr="008070EB">
        <w:t>└─ Multi-scale Conv (1×1, 3×3, 5×5)</w:t>
      </w:r>
    </w:p>
    <w:p w14:paraId="3EB3FA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스케일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컨텍스트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통합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:rsidRPr="008070EB" w14:paraId="1AA56035" w14:textId="77777777">
        <w:tc>
          <w:tcPr>
            <w:tcW w:w="5184" w:type="dxa"/>
          </w:tcPr>
          <w:p w14:paraId="198BB144" w14:textId="77777777" w:rsidR="00E554A3" w:rsidRPr="008070EB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Pr="008070EB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Pr="008070EB" w:rsidRDefault="00000000">
      <w:r w:rsidRPr="008070EB">
        <w:t>↓</w:t>
      </w:r>
    </w:p>
    <w:p w14:paraId="2A2558A7" w14:textId="77777777" w:rsidR="00E554A3" w:rsidRPr="008070EB" w:rsidRDefault="00000000">
      <w:r w:rsidRPr="008070EB">
        <w:t>Fusion Layer (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가능한</w:t>
      </w:r>
      <w:proofErr w:type="spellEnd"/>
      <w:r w:rsidRPr="008070EB">
        <w:t xml:space="preserve"> </w:t>
      </w:r>
      <w:proofErr w:type="spellStart"/>
      <w:r w:rsidRPr="008070EB">
        <w:t>가중치</w:t>
      </w:r>
      <w:proofErr w:type="spellEnd"/>
      <w:r w:rsidRPr="008070EB"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2628"/>
      </w:tblGrid>
      <w:tr w:rsidR="00E554A3" w:rsidRPr="008070EB" w14:paraId="187B5FE7" w14:textId="77777777">
        <w:tc>
          <w:tcPr>
            <w:tcW w:w="5184" w:type="dxa"/>
          </w:tcPr>
          <w:p w14:paraId="75C6CB9E" w14:textId="77777777" w:rsidR="00E554A3" w:rsidRPr="008070EB" w:rsidRDefault="00E554A3"/>
        </w:tc>
        <w:tc>
          <w:tcPr>
            <w:tcW w:w="5184" w:type="dxa"/>
          </w:tcPr>
          <w:p w14:paraId="667E5B24" w14:textId="77777777" w:rsidR="00E554A3" w:rsidRPr="008070EB" w:rsidRDefault="00E554A3"/>
        </w:tc>
      </w:tr>
    </w:tbl>
    <w:p w14:paraId="501AE301" w14:textId="77777777" w:rsidR="00E554A3" w:rsidRPr="008070EB" w:rsidRDefault="00000000">
      <w:r w:rsidRPr="008070EB">
        <w:t>↓</w:t>
      </w:r>
    </w:p>
    <w:p w14:paraId="32837F25" w14:textId="77777777" w:rsidR="00E554A3" w:rsidRPr="008070EB" w:rsidRDefault="00000000">
      <w:r w:rsidRPr="008070EB">
        <w:t>Output Feature (H×W×C)</w:t>
      </w:r>
    </w:p>
    <w:p w14:paraId="79B189DA" w14:textId="77777777" w:rsidR="00E554A3" w:rsidRPr="008070EB" w:rsidRDefault="00000000">
      <w:proofErr w:type="spellStart"/>
      <w:r w:rsidRPr="008070EB">
        <w:t>효과</w:t>
      </w:r>
      <w:proofErr w:type="spellEnd"/>
      <w:r w:rsidRPr="008070EB">
        <w:t>:</w:t>
      </w:r>
    </w:p>
    <w:p w14:paraId="2B02611D" w14:textId="77777777" w:rsidR="00E554A3" w:rsidRPr="008070EB" w:rsidRDefault="00000000">
      <w:r w:rsidRPr="008070EB">
        <w:t xml:space="preserve">1. </w:t>
      </w:r>
      <w:proofErr w:type="spellStart"/>
      <w:r w:rsidRPr="008070EB">
        <w:t>미세</w:t>
      </w:r>
      <w:proofErr w:type="spellEnd"/>
      <w:r w:rsidRPr="008070EB">
        <w:t xml:space="preserve"> </w:t>
      </w:r>
      <w:proofErr w:type="spellStart"/>
      <w:r w:rsidRPr="008070EB">
        <w:t>결함</w:t>
      </w:r>
      <w:proofErr w:type="spellEnd"/>
      <w:r w:rsidRPr="008070EB">
        <w:t xml:space="preserve"> </w:t>
      </w:r>
      <w:proofErr w:type="spellStart"/>
      <w:r w:rsidRPr="008070EB">
        <w:t>검출</w:t>
      </w:r>
      <w:proofErr w:type="spellEnd"/>
      <w:r w:rsidRPr="008070EB">
        <w:t xml:space="preserve">: Spatial </w:t>
      </w:r>
      <w:proofErr w:type="spellStart"/>
      <w:r w:rsidRPr="008070EB">
        <w:t>Attention</w:t>
      </w:r>
      <w:r w:rsidRPr="008070EB">
        <w:t>으로</w:t>
      </w:r>
      <w:proofErr w:type="spellEnd"/>
      <w:r w:rsidRPr="008070EB">
        <w:t xml:space="preserve"> 0.1mm</w:t>
      </w:r>
      <w:r w:rsidRPr="008070EB">
        <w:t>급</w:t>
      </w:r>
      <w:r w:rsidRPr="008070EB">
        <w:t xml:space="preserve"> </w:t>
      </w:r>
      <w:proofErr w:type="spellStart"/>
      <w:r w:rsidRPr="008070EB">
        <w:t>균열</w:t>
      </w:r>
      <w:proofErr w:type="spellEnd"/>
      <w:r w:rsidRPr="008070EB">
        <w:t xml:space="preserve"> </w:t>
      </w:r>
      <w:proofErr w:type="spellStart"/>
      <w:r w:rsidRPr="008070EB">
        <w:t>포착</w:t>
      </w:r>
      <w:proofErr w:type="spellEnd"/>
    </w:p>
    <w:p w14:paraId="15546530" w14:textId="77777777" w:rsidR="00E554A3" w:rsidRPr="008070EB" w:rsidRDefault="00000000">
      <w:r w:rsidRPr="008070EB">
        <w:t xml:space="preserve">2. </w:t>
      </w:r>
      <w:proofErr w:type="spellStart"/>
      <w:r w:rsidRPr="008070EB">
        <w:t>클래스</w:t>
      </w:r>
      <w:proofErr w:type="spellEnd"/>
      <w:r w:rsidRPr="008070EB">
        <w:t xml:space="preserve"> </w:t>
      </w:r>
      <w:proofErr w:type="spellStart"/>
      <w:r w:rsidRPr="008070EB">
        <w:t>구분</w:t>
      </w:r>
      <w:proofErr w:type="spellEnd"/>
      <w:r w:rsidRPr="008070EB">
        <w:t xml:space="preserve">: Channel </w:t>
      </w:r>
      <w:proofErr w:type="spellStart"/>
      <w:r w:rsidRPr="008070EB">
        <w:t>Attention</w:t>
      </w:r>
      <w:r w:rsidRPr="008070EB">
        <w:t>으로</w:t>
      </w:r>
      <w:proofErr w:type="spellEnd"/>
      <w:r w:rsidRPr="008070EB">
        <w:t xml:space="preserve"> </w:t>
      </w:r>
      <w:proofErr w:type="spellStart"/>
      <w:r w:rsidRPr="008070EB">
        <w:t>균열</w:t>
      </w:r>
      <w:proofErr w:type="spellEnd"/>
      <w:r w:rsidRPr="008070EB">
        <w:t>/</w:t>
      </w:r>
      <w:proofErr w:type="spellStart"/>
      <w:r w:rsidRPr="008070EB">
        <w:t>용융</w:t>
      </w:r>
      <w:proofErr w:type="spellEnd"/>
      <w:r w:rsidRPr="008070EB">
        <w:t xml:space="preserve"> </w:t>
      </w:r>
      <w:proofErr w:type="spellStart"/>
      <w:r w:rsidRPr="008070EB">
        <w:t>구별</w:t>
      </w:r>
      <w:proofErr w:type="spellEnd"/>
    </w:p>
    <w:p w14:paraId="61BA9922" w14:textId="77777777" w:rsidR="00E554A3" w:rsidRPr="008070EB" w:rsidRDefault="00000000">
      <w:r w:rsidRPr="008070EB">
        <w:t xml:space="preserve">3. </w:t>
      </w:r>
      <w:proofErr w:type="spellStart"/>
      <w:r w:rsidRPr="008070EB">
        <w:t>배경</w:t>
      </w:r>
      <w:proofErr w:type="spellEnd"/>
      <w:r w:rsidRPr="008070EB">
        <w:t xml:space="preserve"> </w:t>
      </w:r>
      <w:proofErr w:type="spellStart"/>
      <w:r w:rsidRPr="008070EB">
        <w:t>억제</w:t>
      </w:r>
      <w:proofErr w:type="spellEnd"/>
      <w:r w:rsidRPr="008070EB">
        <w:t xml:space="preserve">: Context </w:t>
      </w:r>
      <w:proofErr w:type="spellStart"/>
      <w:r w:rsidRPr="008070EB">
        <w:t>Aggregation</w:t>
      </w:r>
      <w:r w:rsidRPr="008070EB">
        <w:t>으로</w:t>
      </w:r>
      <w:proofErr w:type="spellEnd"/>
      <w:r w:rsidRPr="008070EB">
        <w:t xml:space="preserve"> </w:t>
      </w:r>
      <w:proofErr w:type="spellStart"/>
      <w:r w:rsidRPr="008070EB">
        <w:t>노이즈</w:t>
      </w:r>
      <w:proofErr w:type="spellEnd"/>
      <w:r w:rsidRPr="008070EB">
        <w:t xml:space="preserve"> </w:t>
      </w:r>
      <w:proofErr w:type="spellStart"/>
      <w:r w:rsidRPr="008070EB">
        <w:t>제거</w:t>
      </w:r>
      <w:proofErr w:type="spellEnd"/>
    </w:p>
    <w:p w14:paraId="4E919E1E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 xml:space="preserve">C.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하이퍼파라미터</w:t>
      </w:r>
      <w:proofErr w:type="spellEnd"/>
    </w:p>
    <w:p w14:paraId="436BCCE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하드웨어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</w:p>
    <w:p w14:paraId="19A071E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CPU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접근성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우선</w:t>
      </w:r>
      <w:r w:rsidRPr="008070EB">
        <w:rPr>
          <w:lang w:eastAsia="ko-KR"/>
        </w:rPr>
        <w:t>):</w:t>
      </w:r>
    </w:p>
    <w:p w14:paraId="3B3E059B" w14:textId="77777777" w:rsidR="00E554A3" w:rsidRPr="008070EB" w:rsidRDefault="00000000">
      <w:r w:rsidRPr="008070EB">
        <w:t>CPU: Intel Core i5-1340P</w:t>
      </w:r>
    </w:p>
    <w:p w14:paraId="5569D39D" w14:textId="77777777" w:rsidR="00E554A3" w:rsidRPr="008070EB" w:rsidRDefault="00000000">
      <w:r w:rsidRPr="008070EB">
        <w:t xml:space="preserve">- </w:t>
      </w:r>
      <w:proofErr w:type="spellStart"/>
      <w:r w:rsidRPr="008070EB">
        <w:t>코어</w:t>
      </w:r>
      <w:proofErr w:type="spellEnd"/>
      <w:r w:rsidRPr="008070EB">
        <w:t>: 12</w:t>
      </w:r>
      <w:r w:rsidRPr="008070EB">
        <w:t>코어</w:t>
      </w:r>
      <w:r w:rsidRPr="008070EB">
        <w:t xml:space="preserve"> (P-core 4 + E-core 8)</w:t>
      </w:r>
    </w:p>
    <w:p w14:paraId="57E812BD" w14:textId="77777777" w:rsidR="00E554A3" w:rsidRPr="008070EB" w:rsidRDefault="00000000">
      <w:r w:rsidRPr="008070EB">
        <w:t xml:space="preserve">- </w:t>
      </w:r>
      <w:proofErr w:type="spellStart"/>
      <w:r w:rsidRPr="008070EB">
        <w:t>기본</w:t>
      </w:r>
      <w:proofErr w:type="spellEnd"/>
      <w:r w:rsidRPr="008070EB">
        <w:t xml:space="preserve"> </w:t>
      </w:r>
      <w:proofErr w:type="spellStart"/>
      <w:r w:rsidRPr="008070EB">
        <w:t>클럭</w:t>
      </w:r>
      <w:proofErr w:type="spellEnd"/>
      <w:r w:rsidRPr="008070EB">
        <w:t>: 1.9 GHz</w:t>
      </w:r>
    </w:p>
    <w:p w14:paraId="7D23BB4B" w14:textId="77777777" w:rsidR="00E554A3" w:rsidRPr="008070EB" w:rsidRDefault="00000000">
      <w:r w:rsidRPr="008070EB">
        <w:t xml:space="preserve">- </w:t>
      </w:r>
      <w:proofErr w:type="spellStart"/>
      <w:r w:rsidRPr="008070EB">
        <w:t>부스트</w:t>
      </w:r>
      <w:proofErr w:type="spellEnd"/>
      <w:r w:rsidRPr="008070EB">
        <w:t xml:space="preserve"> </w:t>
      </w:r>
      <w:proofErr w:type="spellStart"/>
      <w:r w:rsidRPr="008070EB">
        <w:t>클럭</w:t>
      </w:r>
      <w:proofErr w:type="spellEnd"/>
      <w:r w:rsidRPr="008070EB">
        <w:t>: 4.6 GHz</w:t>
      </w:r>
    </w:p>
    <w:p w14:paraId="5ED515E5" w14:textId="77777777" w:rsidR="00E554A3" w:rsidRPr="008070EB" w:rsidRDefault="00000000">
      <w:r w:rsidRPr="008070EB">
        <w:t xml:space="preserve">- </w:t>
      </w:r>
      <w:proofErr w:type="spellStart"/>
      <w:r w:rsidRPr="008070EB">
        <w:t>캐시</w:t>
      </w:r>
      <w:proofErr w:type="spellEnd"/>
      <w:r w:rsidRPr="008070EB">
        <w:t>: 12 MB</w:t>
      </w:r>
    </w:p>
    <w:p w14:paraId="2FB5D087" w14:textId="77777777" w:rsidR="00E554A3" w:rsidRPr="008070EB" w:rsidRDefault="00000000">
      <w:r w:rsidRPr="008070EB">
        <w:t>RAM: 16 GB DDR4</w:t>
      </w:r>
    </w:p>
    <w:p w14:paraId="6D0D98D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속도</w:t>
      </w:r>
      <w:r w:rsidRPr="008070EB">
        <w:rPr>
          <w:lang w:eastAsia="ko-KR"/>
        </w:rPr>
        <w:t>: 3200 MHz</w:t>
      </w:r>
    </w:p>
    <w:p w14:paraId="3DAC789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사용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>: 14 GB (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제외</w:t>
      </w:r>
      <w:r w:rsidRPr="008070EB">
        <w:rPr>
          <w:lang w:eastAsia="ko-KR"/>
        </w:rPr>
        <w:t>)</w:t>
      </w:r>
    </w:p>
    <w:p w14:paraId="1C9B440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저장장치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NVMe</w:t>
      </w:r>
      <w:proofErr w:type="spellEnd"/>
      <w:r w:rsidRPr="008070EB">
        <w:rPr>
          <w:lang w:eastAsia="ko-KR"/>
        </w:rPr>
        <w:t xml:space="preserve"> SSD 512 GB</w:t>
      </w:r>
    </w:p>
    <w:p w14:paraId="0B8C733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읽기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속도</w:t>
      </w:r>
      <w:r w:rsidRPr="008070EB">
        <w:rPr>
          <w:lang w:eastAsia="ko-KR"/>
        </w:rPr>
        <w:t>: 3,500 MB/s</w:t>
      </w:r>
    </w:p>
    <w:p w14:paraId="262DD0B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속도</w:t>
      </w:r>
      <w:r w:rsidRPr="008070EB">
        <w:rPr>
          <w:lang w:eastAsia="ko-KR"/>
        </w:rPr>
        <w:t>: 3,000 MB/s</w:t>
      </w:r>
    </w:p>
    <w:p w14:paraId="46ABCE7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OS: Windows 11 Pro</w:t>
      </w:r>
    </w:p>
    <w:p w14:paraId="481DC0D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CPU </w:t>
      </w:r>
      <w:r w:rsidRPr="008070EB">
        <w:rPr>
          <w:lang w:eastAsia="ko-KR"/>
        </w:rPr>
        <w:t>선택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이유</w:t>
      </w:r>
      <w:r w:rsidRPr="008070EB">
        <w:rPr>
          <w:lang w:eastAsia="ko-KR"/>
        </w:rPr>
        <w:t>:</w:t>
      </w:r>
    </w:p>
    <w:p w14:paraId="387AF4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: GPU </w:t>
      </w:r>
      <w:r w:rsidRPr="008070EB">
        <w:rPr>
          <w:lang w:eastAsia="ko-KR"/>
        </w:rPr>
        <w:t>환경별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제거</w:t>
      </w:r>
      <w:r w:rsidRPr="008070EB">
        <w:rPr>
          <w:lang w:eastAsia="ko-KR"/>
        </w:rPr>
        <w:t xml:space="preserve"> (CUDA </w:t>
      </w:r>
      <w:r w:rsidRPr="008070EB">
        <w:rPr>
          <w:lang w:eastAsia="ko-KR"/>
        </w:rPr>
        <w:t>버전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드라이버</w:t>
      </w:r>
      <w:r w:rsidRPr="008070EB">
        <w:rPr>
          <w:lang w:eastAsia="ko-KR"/>
        </w:rPr>
        <w:t>)</w:t>
      </w:r>
    </w:p>
    <w:p w14:paraId="5FF8614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접근성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중소기업도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즉시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56B81B6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: GPU </w:t>
      </w:r>
      <w:r w:rsidRPr="008070EB">
        <w:rPr>
          <w:lang w:eastAsia="ko-KR"/>
        </w:rPr>
        <w:t>서버</w:t>
      </w:r>
      <w:r w:rsidRPr="008070EB">
        <w:rPr>
          <w:lang w:eastAsia="ko-KR"/>
        </w:rPr>
        <w:t xml:space="preserve">($10K-50K) </w:t>
      </w:r>
      <w:r w:rsidRPr="008070EB">
        <w:rPr>
          <w:lang w:eastAsia="ko-KR"/>
        </w:rPr>
        <w:t>불필요</w:t>
      </w:r>
    </w:p>
    <w:p w14:paraId="70005D5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안정성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메모리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오버플로우</w:t>
      </w:r>
      <w:proofErr w:type="spellEnd"/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드라이버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회피</w:t>
      </w:r>
    </w:p>
    <w:p w14:paraId="5909B66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소프트웨어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스택</w:t>
      </w:r>
    </w:p>
    <w:p w14:paraId="64A7B1E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Python: 3.13.2</w:t>
      </w:r>
    </w:p>
    <w:p w14:paraId="10601FD8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PyTorch</w:t>
      </w:r>
      <w:proofErr w:type="spellEnd"/>
      <w:r w:rsidRPr="008070EB">
        <w:rPr>
          <w:lang w:eastAsia="ko-KR"/>
        </w:rPr>
        <w:t xml:space="preserve">: 2.7.1 (CPU </w:t>
      </w:r>
      <w:r w:rsidRPr="008070EB">
        <w:rPr>
          <w:lang w:eastAsia="ko-KR"/>
        </w:rPr>
        <w:t>버전</w:t>
      </w:r>
      <w:r w:rsidRPr="008070EB">
        <w:rPr>
          <w:lang w:eastAsia="ko-KR"/>
        </w:rPr>
        <w:t>)</w:t>
      </w:r>
    </w:p>
    <w:p w14:paraId="52B254CB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Ultralytics</w:t>
      </w:r>
      <w:proofErr w:type="spellEnd"/>
      <w:r w:rsidRPr="008070EB">
        <w:rPr>
          <w:lang w:eastAsia="ko-KR"/>
        </w:rPr>
        <w:t>: 8.3.174</w:t>
      </w:r>
    </w:p>
    <w:p w14:paraId="1E6BD9D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CUDA: </w:t>
      </w:r>
      <w:r w:rsidRPr="008070EB">
        <w:rPr>
          <w:lang w:eastAsia="ko-KR"/>
        </w:rPr>
        <w:t>없음</w:t>
      </w:r>
      <w:r w:rsidRPr="008070EB">
        <w:rPr>
          <w:lang w:eastAsia="ko-KR"/>
        </w:rPr>
        <w:t xml:space="preserve"> (CPU </w:t>
      </w:r>
      <w:r w:rsidRPr="008070EB">
        <w:rPr>
          <w:lang w:eastAsia="ko-KR"/>
        </w:rPr>
        <w:t>전용</w:t>
      </w:r>
      <w:r w:rsidRPr="008070EB">
        <w:rPr>
          <w:lang w:eastAsia="ko-KR"/>
        </w:rPr>
        <w:t>)</w:t>
      </w:r>
    </w:p>
    <w:p w14:paraId="2A9115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주요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라이브러리</w:t>
      </w:r>
      <w:r w:rsidRPr="008070EB">
        <w:rPr>
          <w:lang w:eastAsia="ko-KR"/>
        </w:rPr>
        <w:t>:</w:t>
      </w:r>
    </w:p>
    <w:p w14:paraId="1AE353E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proofErr w:type="spellStart"/>
      <w:r w:rsidRPr="008070EB">
        <w:rPr>
          <w:lang w:eastAsia="ko-KR"/>
        </w:rPr>
        <w:t>numpy</w:t>
      </w:r>
      <w:proofErr w:type="spellEnd"/>
      <w:r w:rsidRPr="008070EB">
        <w:rPr>
          <w:lang w:eastAsia="ko-KR"/>
        </w:rPr>
        <w:t>: 1.26.2 (</w:t>
      </w:r>
      <w:r w:rsidRPr="008070EB">
        <w:rPr>
          <w:lang w:eastAsia="ko-KR"/>
        </w:rPr>
        <w:t>수치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연산</w:t>
      </w:r>
      <w:r w:rsidRPr="008070EB">
        <w:rPr>
          <w:lang w:eastAsia="ko-KR"/>
        </w:rPr>
        <w:t>)</w:t>
      </w:r>
    </w:p>
    <w:p w14:paraId="1E17578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├─ </w:t>
      </w:r>
      <w:proofErr w:type="spellStart"/>
      <w:r w:rsidRPr="008070EB">
        <w:rPr>
          <w:lang w:eastAsia="ko-KR"/>
        </w:rPr>
        <w:t>opencv</w:t>
      </w:r>
      <w:proofErr w:type="spellEnd"/>
      <w:r w:rsidRPr="008070EB">
        <w:rPr>
          <w:lang w:eastAsia="ko-KR"/>
        </w:rPr>
        <w:t>-python: 4.8.1.78 (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>)</w:t>
      </w:r>
    </w:p>
    <w:p w14:paraId="0085CB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├─ pandas: 2.1.4 (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>)</w:t>
      </w:r>
    </w:p>
    <w:p w14:paraId="27D2739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├─ matplotlib: 3.8.2 (</w:t>
      </w:r>
      <w:r w:rsidRPr="008070EB">
        <w:rPr>
          <w:lang w:eastAsia="ko-KR"/>
        </w:rPr>
        <w:t>시각화</w:t>
      </w:r>
      <w:r w:rsidRPr="008070EB">
        <w:rPr>
          <w:lang w:eastAsia="ko-KR"/>
        </w:rPr>
        <w:t>)</w:t>
      </w:r>
    </w:p>
    <w:p w14:paraId="4FA8796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├─ seaborn: 0.13.0 (</w:t>
      </w:r>
      <w:r w:rsidRPr="008070EB">
        <w:rPr>
          <w:lang w:eastAsia="ko-KR"/>
        </w:rPr>
        <w:t>통계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시각화</w:t>
      </w:r>
      <w:r w:rsidRPr="008070EB">
        <w:rPr>
          <w:lang w:eastAsia="ko-KR"/>
        </w:rPr>
        <w:t>)</w:t>
      </w:r>
    </w:p>
    <w:p w14:paraId="0D46A08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└─ </w:t>
      </w:r>
      <w:proofErr w:type="spellStart"/>
      <w:r w:rsidRPr="008070EB">
        <w:rPr>
          <w:lang w:eastAsia="ko-KR"/>
        </w:rPr>
        <w:t>pyyaml</w:t>
      </w:r>
      <w:proofErr w:type="spellEnd"/>
      <w:r w:rsidRPr="008070EB">
        <w:rPr>
          <w:lang w:eastAsia="ko-KR"/>
        </w:rPr>
        <w:t>: 6.0.1 (</w:t>
      </w:r>
      <w:r w:rsidRPr="008070EB">
        <w:rPr>
          <w:lang w:eastAsia="ko-KR"/>
        </w:rPr>
        <w:t>설정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파일</w:t>
      </w:r>
      <w:r w:rsidRPr="008070EB">
        <w:rPr>
          <w:lang w:eastAsia="ko-KR"/>
        </w:rPr>
        <w:t>)</w:t>
      </w:r>
    </w:p>
    <w:p w14:paraId="698922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상세</w:t>
      </w:r>
    </w:p>
    <w:p w14:paraId="4CED14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 xml:space="preserve">Stage 1: X-ray </w:t>
      </w:r>
      <w:r w:rsidRPr="008070EB">
        <w:rPr>
          <w:lang w:eastAsia="ko-KR"/>
        </w:rPr>
        <w:t>사전학습</w:t>
      </w:r>
      <w:r w:rsidRPr="008070EB">
        <w:rPr>
          <w:lang w:eastAsia="ko-KR"/>
        </w:rPr>
        <w:t>:</w:t>
      </w:r>
    </w:p>
    <w:p w14:paraId="3E2E19C3" w14:textId="77777777" w:rsidR="00E554A3" w:rsidRPr="008070EB" w:rsidRDefault="00000000">
      <w:r w:rsidRPr="008070EB">
        <w:t>epochs: 50</w:t>
      </w:r>
    </w:p>
    <w:p w14:paraId="099F3120" w14:textId="77777777" w:rsidR="00E554A3" w:rsidRPr="008070EB" w:rsidRDefault="00000000">
      <w:r w:rsidRPr="008070EB">
        <w:t>batch: 8</w:t>
      </w:r>
    </w:p>
    <w:p w14:paraId="3B2C3F97" w14:textId="77777777" w:rsidR="00E554A3" w:rsidRPr="008070EB" w:rsidRDefault="00000000">
      <w:proofErr w:type="spellStart"/>
      <w:r w:rsidRPr="008070EB">
        <w:t>imgsz</w:t>
      </w:r>
      <w:proofErr w:type="spellEnd"/>
      <w:r w:rsidRPr="008070EB">
        <w:t>: 640</w:t>
      </w:r>
    </w:p>
    <w:p w14:paraId="2B9048B7" w14:textId="77777777" w:rsidR="00E554A3" w:rsidRPr="008070EB" w:rsidRDefault="00000000">
      <w:r w:rsidRPr="008070EB">
        <w:t xml:space="preserve">optimizer: </w:t>
      </w:r>
      <w:proofErr w:type="spellStart"/>
      <w:r w:rsidRPr="008070EB">
        <w:t>AdamW</w:t>
      </w:r>
      <w:proofErr w:type="spellEnd"/>
    </w:p>
    <w:p w14:paraId="59426B8C" w14:textId="77777777" w:rsidR="00E554A3" w:rsidRPr="008070EB" w:rsidRDefault="00000000">
      <w:r w:rsidRPr="008070EB">
        <w:t xml:space="preserve">lr0: 0.01           # </w:t>
      </w:r>
      <w:proofErr w:type="spellStart"/>
      <w:r w:rsidRPr="008070EB">
        <w:t>초기</w:t>
      </w:r>
      <w:proofErr w:type="spellEnd"/>
      <w:r w:rsidRPr="008070EB">
        <w:t xml:space="preserve"> </w:t>
      </w:r>
      <w:proofErr w:type="spellStart"/>
      <w:r w:rsidRPr="008070EB">
        <w:t>학습률</w:t>
      </w:r>
      <w:proofErr w:type="spellEnd"/>
    </w:p>
    <w:p w14:paraId="6424B63E" w14:textId="77777777" w:rsidR="00E554A3" w:rsidRPr="008070EB" w:rsidRDefault="00000000">
      <w:proofErr w:type="spellStart"/>
      <w:r w:rsidRPr="008070EB">
        <w:t>lrf</w:t>
      </w:r>
      <w:proofErr w:type="spellEnd"/>
      <w:r w:rsidRPr="008070EB">
        <w:t xml:space="preserve">: 0.01           # </w:t>
      </w:r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학습률</w:t>
      </w:r>
      <w:proofErr w:type="spellEnd"/>
      <w:r w:rsidRPr="008070EB">
        <w:t xml:space="preserve"> (lr0 * </w:t>
      </w:r>
      <w:proofErr w:type="spellStart"/>
      <w:r w:rsidRPr="008070EB">
        <w:t>lrf</w:t>
      </w:r>
      <w:proofErr w:type="spellEnd"/>
      <w:r w:rsidRPr="008070EB">
        <w:t>)</w:t>
      </w:r>
    </w:p>
    <w:p w14:paraId="6F70674D" w14:textId="77777777" w:rsidR="00E554A3" w:rsidRPr="008070EB" w:rsidRDefault="00000000">
      <w:r w:rsidRPr="008070EB">
        <w:t xml:space="preserve">momentum: 0.937     # SGD </w:t>
      </w:r>
      <w:proofErr w:type="spellStart"/>
      <w:r w:rsidRPr="008070EB">
        <w:t>모멘텀</w:t>
      </w:r>
      <w:proofErr w:type="spellEnd"/>
      <w:r w:rsidRPr="008070EB">
        <w:t xml:space="preserve"> (</w:t>
      </w:r>
      <w:proofErr w:type="spellStart"/>
      <w:r w:rsidRPr="008070EB">
        <w:t>AdamW</w:t>
      </w:r>
      <w:r w:rsidRPr="008070EB">
        <w:t>에서는</w:t>
      </w:r>
      <w:proofErr w:type="spellEnd"/>
      <w:r w:rsidRPr="008070EB">
        <w:t xml:space="preserve"> beta1)</w:t>
      </w:r>
    </w:p>
    <w:p w14:paraId="4637DBB3" w14:textId="77777777" w:rsidR="00E554A3" w:rsidRPr="008070EB" w:rsidRDefault="00000000">
      <w:proofErr w:type="spellStart"/>
      <w:r w:rsidRPr="008070EB">
        <w:t>weight_decay</w:t>
      </w:r>
      <w:proofErr w:type="spellEnd"/>
      <w:r w:rsidRPr="008070EB">
        <w:t>: 0.0005</w:t>
      </w:r>
    </w:p>
    <w:p w14:paraId="67F43D10" w14:textId="77777777" w:rsidR="00E554A3" w:rsidRPr="008070EB" w:rsidRDefault="00000000">
      <w:proofErr w:type="spellStart"/>
      <w:r w:rsidRPr="008070EB">
        <w:t>warmup_epochs</w:t>
      </w:r>
      <w:proofErr w:type="spellEnd"/>
      <w:r w:rsidRPr="008070EB">
        <w:t xml:space="preserve">: 3    # </w:t>
      </w:r>
      <w:proofErr w:type="spellStart"/>
      <w:r w:rsidRPr="008070EB">
        <w:t>학습률</w:t>
      </w:r>
      <w:proofErr w:type="spellEnd"/>
      <w:r w:rsidRPr="008070EB">
        <w:t xml:space="preserve"> </w:t>
      </w:r>
      <w:proofErr w:type="spellStart"/>
      <w:r w:rsidRPr="008070EB">
        <w:t>워밍업</w:t>
      </w:r>
      <w:proofErr w:type="spellEnd"/>
    </w:p>
    <w:p w14:paraId="1FD78341" w14:textId="77777777" w:rsidR="00E554A3" w:rsidRPr="008070EB" w:rsidRDefault="00000000">
      <w:proofErr w:type="spellStart"/>
      <w:r w:rsidRPr="008070EB">
        <w:t>warmup_momentum</w:t>
      </w:r>
      <w:proofErr w:type="spellEnd"/>
      <w:r w:rsidRPr="008070EB">
        <w:t>: 0.8</w:t>
      </w:r>
    </w:p>
    <w:p w14:paraId="29D3126E" w14:textId="77777777" w:rsidR="00E554A3" w:rsidRPr="008070EB" w:rsidRDefault="00000000">
      <w:proofErr w:type="spellStart"/>
      <w:r w:rsidRPr="008070EB">
        <w:t>warmup_bias_lr</w:t>
      </w:r>
      <w:proofErr w:type="spellEnd"/>
      <w:r w:rsidRPr="008070EB">
        <w:t>: 0.1</w:t>
      </w:r>
    </w:p>
    <w:p w14:paraId="2176DA2F" w14:textId="77777777" w:rsidR="00E554A3" w:rsidRPr="008070EB" w:rsidRDefault="00000000">
      <w:r w:rsidRPr="008070EB">
        <w:t>box: 7.5            # Box loss gain</w:t>
      </w:r>
    </w:p>
    <w:p w14:paraId="679CF6D8" w14:textId="77777777" w:rsidR="00E554A3" w:rsidRPr="008070EB" w:rsidRDefault="00000000">
      <w:proofErr w:type="spellStart"/>
      <w:r w:rsidRPr="008070EB">
        <w:t>cls</w:t>
      </w:r>
      <w:proofErr w:type="spellEnd"/>
      <w:r w:rsidRPr="008070EB">
        <w:t>: 0.5            # Class loss gain</w:t>
      </w:r>
    </w:p>
    <w:p w14:paraId="0BB69809" w14:textId="77777777" w:rsidR="00E554A3" w:rsidRPr="008070EB" w:rsidRDefault="00000000">
      <w:proofErr w:type="spellStart"/>
      <w:r w:rsidRPr="008070EB">
        <w:t>dfl</w:t>
      </w:r>
      <w:proofErr w:type="spellEnd"/>
      <w:r w:rsidRPr="008070EB">
        <w:t>: 1.5            # DFL loss gain</w:t>
      </w:r>
    </w:p>
    <w:p w14:paraId="76F34365" w14:textId="77777777" w:rsidR="00E554A3" w:rsidRPr="008070EB" w:rsidRDefault="00000000">
      <w:r w:rsidRPr="008070EB">
        <w:t xml:space="preserve">patience: 10        # </w:t>
      </w:r>
      <w:proofErr w:type="spellStart"/>
      <w:r w:rsidRPr="008070EB">
        <w:t>조기</w:t>
      </w:r>
      <w:proofErr w:type="spellEnd"/>
      <w:r w:rsidRPr="008070EB">
        <w:t xml:space="preserve"> </w:t>
      </w:r>
      <w:proofErr w:type="spellStart"/>
      <w:r w:rsidRPr="008070EB">
        <w:t>종료</w:t>
      </w:r>
      <w:proofErr w:type="spellEnd"/>
      <w:r w:rsidRPr="008070EB">
        <w:t xml:space="preserve"> </w:t>
      </w:r>
      <w:proofErr w:type="spellStart"/>
      <w:r w:rsidRPr="008070EB">
        <w:t>인내</w:t>
      </w:r>
      <w:proofErr w:type="spellEnd"/>
    </w:p>
    <w:p w14:paraId="6D6D6762" w14:textId="77777777" w:rsidR="00E554A3" w:rsidRPr="008070EB" w:rsidRDefault="00000000">
      <w:proofErr w:type="spellStart"/>
      <w:r w:rsidRPr="008070EB">
        <w:t>close_mosaic</w:t>
      </w:r>
      <w:proofErr w:type="spellEnd"/>
      <w:r w:rsidRPr="008070EB">
        <w:t xml:space="preserve">: 0     # Mosaic </w:t>
      </w:r>
      <w:proofErr w:type="spellStart"/>
      <w:r w:rsidRPr="008070EB">
        <w:t>해제</w:t>
      </w:r>
      <w:proofErr w:type="spellEnd"/>
      <w:r w:rsidRPr="008070EB">
        <w:t xml:space="preserve"> </w:t>
      </w:r>
      <w:r w:rsidRPr="008070EB">
        <w:t>안</w:t>
      </w:r>
      <w:r w:rsidRPr="008070EB">
        <w:t xml:space="preserve"> </w:t>
      </w:r>
      <w:r w:rsidRPr="008070EB">
        <w:t>함</w:t>
      </w:r>
    </w:p>
    <w:p w14:paraId="192417CF" w14:textId="77777777" w:rsidR="00E554A3" w:rsidRPr="008070EB" w:rsidRDefault="00000000">
      <w:r w:rsidRPr="008070EB">
        <w:t xml:space="preserve">Stage 2: DPF </w:t>
      </w:r>
      <w:proofErr w:type="spellStart"/>
      <w:r w:rsidRPr="008070EB">
        <w:t>파인튜닝</w:t>
      </w:r>
      <w:proofErr w:type="spellEnd"/>
      <w:r w:rsidRPr="008070EB">
        <w:t>:</w:t>
      </w:r>
    </w:p>
    <w:p w14:paraId="18B227C2" w14:textId="77777777" w:rsidR="00E554A3" w:rsidRPr="008070EB" w:rsidRDefault="00000000">
      <w:r w:rsidRPr="008070EB">
        <w:t>epochs: 100         # ★ Stage 1</w:t>
      </w:r>
      <w:r w:rsidRPr="008070EB">
        <w:t>의</w:t>
      </w:r>
      <w:r w:rsidRPr="008070EB">
        <w:t xml:space="preserve"> 2</w:t>
      </w:r>
      <w:r w:rsidRPr="008070EB">
        <w:t>배</w:t>
      </w:r>
    </w:p>
    <w:p w14:paraId="05AC02DD" w14:textId="77777777" w:rsidR="00E554A3" w:rsidRPr="008070EB" w:rsidRDefault="00000000">
      <w:r w:rsidRPr="008070EB">
        <w:t>batch: 8</w:t>
      </w:r>
    </w:p>
    <w:p w14:paraId="32F69368" w14:textId="77777777" w:rsidR="00E554A3" w:rsidRPr="008070EB" w:rsidRDefault="00000000">
      <w:proofErr w:type="spellStart"/>
      <w:r w:rsidRPr="008070EB">
        <w:t>imgsz</w:t>
      </w:r>
      <w:proofErr w:type="spellEnd"/>
      <w:r w:rsidRPr="008070EB">
        <w:t>: 640</w:t>
      </w:r>
    </w:p>
    <w:p w14:paraId="3881BC52" w14:textId="77777777" w:rsidR="00E554A3" w:rsidRPr="008070EB" w:rsidRDefault="00000000">
      <w:r w:rsidRPr="008070EB">
        <w:t xml:space="preserve">optimizer: </w:t>
      </w:r>
      <w:proofErr w:type="spellStart"/>
      <w:r w:rsidRPr="008070EB">
        <w:t>AdamW</w:t>
      </w:r>
      <w:proofErr w:type="spellEnd"/>
    </w:p>
    <w:p w14:paraId="642270D3" w14:textId="77777777" w:rsidR="00E554A3" w:rsidRPr="008070EB" w:rsidRDefault="00000000">
      <w:r w:rsidRPr="008070EB">
        <w:t>lr0: 0.01</w:t>
      </w:r>
    </w:p>
    <w:p w14:paraId="184F4318" w14:textId="77777777" w:rsidR="00E554A3" w:rsidRPr="008070EB" w:rsidRDefault="00000000">
      <w:proofErr w:type="spellStart"/>
      <w:r w:rsidRPr="008070EB">
        <w:t>lrf</w:t>
      </w:r>
      <w:proofErr w:type="spellEnd"/>
      <w:r w:rsidRPr="008070EB">
        <w:t>: 0.01</w:t>
      </w:r>
    </w:p>
    <w:p w14:paraId="33CDAD89" w14:textId="77777777" w:rsidR="00E554A3" w:rsidRPr="008070EB" w:rsidRDefault="00000000">
      <w:r w:rsidRPr="008070EB">
        <w:t>momentum: 0.937</w:t>
      </w:r>
    </w:p>
    <w:p w14:paraId="748734FC" w14:textId="77777777" w:rsidR="00E554A3" w:rsidRPr="008070EB" w:rsidRDefault="00000000">
      <w:proofErr w:type="spellStart"/>
      <w:r w:rsidRPr="008070EB">
        <w:t>weight_decay</w:t>
      </w:r>
      <w:proofErr w:type="spellEnd"/>
      <w:r w:rsidRPr="008070EB">
        <w:t>: 0.0005</w:t>
      </w:r>
    </w:p>
    <w:p w14:paraId="0208AE0C" w14:textId="77777777" w:rsidR="00E554A3" w:rsidRPr="008070EB" w:rsidRDefault="00000000">
      <w:proofErr w:type="spellStart"/>
      <w:r w:rsidRPr="008070EB">
        <w:t>warmup_epochs</w:t>
      </w:r>
      <w:proofErr w:type="spellEnd"/>
      <w:r w:rsidRPr="008070EB">
        <w:t>: 3</w:t>
      </w:r>
    </w:p>
    <w:p w14:paraId="2209B7A3" w14:textId="77777777" w:rsidR="00E554A3" w:rsidRPr="008070EB" w:rsidRDefault="00000000">
      <w:proofErr w:type="spellStart"/>
      <w:r w:rsidRPr="008070EB">
        <w:t>warmup_momentum</w:t>
      </w:r>
      <w:proofErr w:type="spellEnd"/>
      <w:r w:rsidRPr="008070EB">
        <w:t>: 0.8</w:t>
      </w:r>
    </w:p>
    <w:p w14:paraId="69D6A14F" w14:textId="77777777" w:rsidR="00E554A3" w:rsidRPr="008070EB" w:rsidRDefault="00000000">
      <w:proofErr w:type="spellStart"/>
      <w:r w:rsidRPr="008070EB">
        <w:t>warmup_bias_lr</w:t>
      </w:r>
      <w:proofErr w:type="spellEnd"/>
      <w:r w:rsidRPr="008070EB">
        <w:t>: 0.1</w:t>
      </w:r>
    </w:p>
    <w:p w14:paraId="69F75446" w14:textId="77777777" w:rsidR="00E554A3" w:rsidRPr="008070EB" w:rsidRDefault="00000000">
      <w:r w:rsidRPr="008070EB">
        <w:t>box: 7.5</w:t>
      </w:r>
    </w:p>
    <w:p w14:paraId="5068F5F1" w14:textId="77777777" w:rsidR="00E554A3" w:rsidRPr="008070EB" w:rsidRDefault="00000000">
      <w:proofErr w:type="spellStart"/>
      <w:r w:rsidRPr="008070EB">
        <w:t>cls</w:t>
      </w:r>
      <w:proofErr w:type="spellEnd"/>
      <w:r w:rsidRPr="008070EB">
        <w:t>: 0.5</w:t>
      </w:r>
    </w:p>
    <w:p w14:paraId="65B009B2" w14:textId="77777777" w:rsidR="00E554A3" w:rsidRPr="008070EB" w:rsidRDefault="00000000">
      <w:proofErr w:type="spellStart"/>
      <w:r w:rsidRPr="008070EB">
        <w:t>dfl</w:t>
      </w:r>
      <w:proofErr w:type="spellEnd"/>
      <w:r w:rsidRPr="008070EB">
        <w:t>: 1.5</w:t>
      </w:r>
    </w:p>
    <w:p w14:paraId="2D70E821" w14:textId="77777777" w:rsidR="00E554A3" w:rsidRPr="008070EB" w:rsidRDefault="00000000">
      <w:r w:rsidRPr="008070EB">
        <w:t>patience: 15        # ★ Stage 1</w:t>
      </w:r>
      <w:r w:rsidRPr="008070EB">
        <w:t>보다</w:t>
      </w:r>
      <w:r w:rsidRPr="008070EB">
        <w:t xml:space="preserve"> </w:t>
      </w:r>
      <w:proofErr w:type="spellStart"/>
      <w:r w:rsidRPr="008070EB">
        <w:t>높음</w:t>
      </w:r>
      <w:proofErr w:type="spellEnd"/>
      <w:r w:rsidRPr="008070EB">
        <w:t xml:space="preserve"> (</w:t>
      </w:r>
      <w:proofErr w:type="spellStart"/>
      <w:r w:rsidRPr="008070EB">
        <w:t>후반부</w:t>
      </w:r>
      <w:proofErr w:type="spellEnd"/>
      <w:r w:rsidRPr="008070EB">
        <w:t xml:space="preserve"> </w:t>
      </w:r>
      <w:proofErr w:type="spellStart"/>
      <w:r w:rsidRPr="008070EB">
        <w:t>개선</w:t>
      </w:r>
      <w:proofErr w:type="spellEnd"/>
      <w:r w:rsidRPr="008070EB">
        <w:t xml:space="preserve"> </w:t>
      </w:r>
      <w:proofErr w:type="spellStart"/>
      <w:r w:rsidRPr="008070EB">
        <w:t>허용</w:t>
      </w:r>
      <w:proofErr w:type="spellEnd"/>
      <w:r w:rsidRPr="008070EB">
        <w:t>)</w:t>
      </w:r>
    </w:p>
    <w:p w14:paraId="5F85F422" w14:textId="77777777" w:rsidR="00E554A3" w:rsidRPr="008070EB" w:rsidRDefault="00000000">
      <w:proofErr w:type="spellStart"/>
      <w:r w:rsidRPr="008070EB">
        <w:t>close_mosaic</w:t>
      </w:r>
      <w:proofErr w:type="spellEnd"/>
      <w:r w:rsidRPr="008070EB">
        <w:t xml:space="preserve">: 10    # ★ </w:t>
      </w:r>
      <w:proofErr w:type="spellStart"/>
      <w:r w:rsidRPr="008070EB">
        <w:t>마지막</w:t>
      </w:r>
      <w:proofErr w:type="spellEnd"/>
      <w:r w:rsidRPr="008070EB">
        <w:t xml:space="preserve"> 10 epoch Mosaic </w:t>
      </w:r>
      <w:proofErr w:type="spellStart"/>
      <w:r w:rsidRPr="008070EB">
        <w:t>해제</w:t>
      </w:r>
      <w:proofErr w:type="spellEnd"/>
    </w:p>
    <w:p w14:paraId="30F39465" w14:textId="77777777" w:rsidR="00E554A3" w:rsidRPr="008070EB" w:rsidRDefault="00000000">
      <w:proofErr w:type="spellStart"/>
      <w:r w:rsidRPr="008070EB">
        <w:t>학습률</w:t>
      </w:r>
      <w:proofErr w:type="spellEnd"/>
      <w:r w:rsidRPr="008070EB">
        <w:t xml:space="preserve"> </w:t>
      </w:r>
      <w:proofErr w:type="spellStart"/>
      <w:r w:rsidRPr="008070EB">
        <w:t>스케줄링</w:t>
      </w:r>
      <w:proofErr w:type="spellEnd"/>
      <w:r w:rsidRPr="008070EB">
        <w:t xml:space="preserve"> (Cosine Annealing with Warmup):</w:t>
      </w:r>
    </w:p>
    <w:p w14:paraId="0B90AA94" w14:textId="77777777" w:rsidR="00E554A3" w:rsidRPr="008070EB" w:rsidRDefault="00000000">
      <w:r w:rsidRPr="008070EB">
        <w:t>$$</w:t>
      </w:r>
    </w:p>
    <w:p w14:paraId="47ECB8F8" w14:textId="77777777" w:rsidR="00E554A3" w:rsidRPr="008070EB" w:rsidRDefault="00000000">
      <w:r w:rsidRPr="008070EB">
        <w:t>\</w:t>
      </w:r>
      <w:proofErr w:type="spellStart"/>
      <w:r w:rsidRPr="008070EB">
        <w:t>eta_t</w:t>
      </w:r>
      <w:proofErr w:type="spellEnd"/>
      <w:r w:rsidRPr="008070EB">
        <w:t xml:space="preserve"> = \begin{cases}</w:t>
      </w:r>
    </w:p>
    <w:p w14:paraId="5F80EDB0" w14:textId="77777777" w:rsidR="00E554A3" w:rsidRPr="008070EB" w:rsidRDefault="00000000">
      <w:r w:rsidRPr="008070EB">
        <w:t>\eta_0 \</w:t>
      </w:r>
      <w:proofErr w:type="spellStart"/>
      <w:r w:rsidRPr="008070EB">
        <w:t>cdot</w:t>
      </w:r>
      <w:proofErr w:type="spellEnd"/>
      <w:r w:rsidRPr="008070EB">
        <w:t xml:space="preserve"> \frac{t}{T_{warmup}} &amp; \text{if } t \</w:t>
      </w:r>
      <w:proofErr w:type="spellStart"/>
      <w:r w:rsidRPr="008070EB">
        <w:t>leq</w:t>
      </w:r>
      <w:proofErr w:type="spellEnd"/>
      <w:r w:rsidRPr="008070EB">
        <w:t xml:space="preserve"> T_{warmup} \text{ (Warmup)} \\</w:t>
      </w:r>
    </w:p>
    <w:p w14:paraId="702B72D8" w14:textId="77777777" w:rsidR="00E554A3" w:rsidRPr="008070EB" w:rsidRDefault="00000000">
      <w:r w:rsidRPr="008070EB">
        <w:t>\eta_{min} + \frac{1}{2}(\eta_0 - \eta_{min})\left(1 + \cos\left(\frac{t - T_{warmup}}{T_{max} - T_{warmup}}\pi\right)\right) &amp; \text{if } t &gt; T_{warmup} \text{ (Cosine)}</w:t>
      </w:r>
    </w:p>
    <w:p w14:paraId="4DE1B69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\end{cases}</w:t>
      </w:r>
    </w:p>
    <w:p w14:paraId="67277F7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\tag{12}</w:t>
      </w:r>
    </w:p>
    <w:p w14:paraId="7152280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77D5D9D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>:</w:t>
      </w:r>
    </w:p>
    <w:p w14:paraId="621437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$\</w:t>
      </w:r>
      <w:proofErr w:type="spellStart"/>
      <w:r w:rsidRPr="008070EB">
        <w:rPr>
          <w:lang w:eastAsia="ko-KR"/>
        </w:rPr>
        <w:t>eta_t</w:t>
      </w:r>
      <w:proofErr w:type="spellEnd"/>
      <w:r w:rsidRPr="008070EB">
        <w:rPr>
          <w:lang w:eastAsia="ko-KR"/>
        </w:rPr>
        <w:t xml:space="preserve">$: t </w:t>
      </w:r>
      <w:proofErr w:type="spellStart"/>
      <w:r w:rsidRPr="008070EB">
        <w:rPr>
          <w:lang w:eastAsia="ko-KR"/>
        </w:rPr>
        <w:t>에포크에서의</w:t>
      </w:r>
      <w:proofErr w:type="spellEnd"/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학습률</w:t>
      </w:r>
      <w:proofErr w:type="spellEnd"/>
    </w:p>
    <w:p w14:paraId="3CA89E79" w14:textId="77777777" w:rsidR="00E554A3" w:rsidRPr="008070EB" w:rsidRDefault="00000000">
      <w:r w:rsidRPr="008070EB">
        <w:t xml:space="preserve">- $\eta_0 = 0.01$: </w:t>
      </w:r>
      <w:proofErr w:type="spellStart"/>
      <w:r w:rsidRPr="008070EB">
        <w:t>초기</w:t>
      </w:r>
      <w:proofErr w:type="spellEnd"/>
      <w:r w:rsidRPr="008070EB">
        <w:t xml:space="preserve"> </w:t>
      </w:r>
      <w:proofErr w:type="spellStart"/>
      <w:r w:rsidRPr="008070EB">
        <w:t>학습률</w:t>
      </w:r>
      <w:proofErr w:type="spellEnd"/>
    </w:p>
    <w:p w14:paraId="2BD44B65" w14:textId="77777777" w:rsidR="00E554A3" w:rsidRPr="008070EB" w:rsidRDefault="00000000">
      <w:r w:rsidRPr="008070EB">
        <w:t xml:space="preserve">- $\eta_{min} = 0.001$: </w:t>
      </w:r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학습률</w:t>
      </w:r>
      <w:proofErr w:type="spellEnd"/>
      <w:r w:rsidRPr="008070EB">
        <w:t xml:space="preserve"> ($</w:t>
      </w:r>
      <w:proofErr w:type="spellStart"/>
      <w:r w:rsidRPr="008070EB">
        <w:t>lrf</w:t>
      </w:r>
      <w:proofErr w:type="spellEnd"/>
      <w:r w:rsidRPr="008070EB">
        <w:t xml:space="preserve"> \times \eta_0$)</w:t>
      </w:r>
    </w:p>
    <w:p w14:paraId="0A5D2774" w14:textId="77777777" w:rsidR="00E554A3" w:rsidRPr="008070EB" w:rsidRDefault="00000000">
      <w:r w:rsidRPr="008070EB">
        <w:t xml:space="preserve">- $T_{warmup} = 3$: Warmup </w:t>
      </w:r>
      <w:proofErr w:type="spellStart"/>
      <w:r w:rsidRPr="008070EB">
        <w:t>에포크</w:t>
      </w:r>
      <w:proofErr w:type="spellEnd"/>
      <w:r w:rsidRPr="008070EB">
        <w:t xml:space="preserve"> </w:t>
      </w:r>
      <w:r w:rsidRPr="008070EB">
        <w:t>수</w:t>
      </w:r>
    </w:p>
    <w:p w14:paraId="32BF44BD" w14:textId="77777777" w:rsidR="00E554A3" w:rsidRPr="008070EB" w:rsidRDefault="00000000">
      <w:r w:rsidRPr="008070EB">
        <w:t xml:space="preserve">- $T_{max} = 100$: </w:t>
      </w:r>
      <w:r w:rsidRPr="008070EB">
        <w:t>총</w:t>
      </w:r>
      <w:r w:rsidRPr="008070EB">
        <w:t xml:space="preserve"> </w:t>
      </w:r>
      <w:proofErr w:type="spellStart"/>
      <w:r w:rsidRPr="008070EB">
        <w:t>에포크</w:t>
      </w:r>
      <w:proofErr w:type="spellEnd"/>
      <w:r w:rsidRPr="008070EB">
        <w:t xml:space="preserve"> </w:t>
      </w:r>
      <w:r w:rsidRPr="008070EB">
        <w:t>수</w:t>
      </w:r>
      <w:r w:rsidRPr="008070EB">
        <w:t xml:space="preserve"> (Stage 2 </w:t>
      </w:r>
      <w:proofErr w:type="spellStart"/>
      <w:r w:rsidRPr="008070EB">
        <w:t>기준</w:t>
      </w:r>
      <w:proofErr w:type="spellEnd"/>
      <w:r w:rsidRPr="008070EB">
        <w:t>)</w:t>
      </w:r>
    </w:p>
    <w:p w14:paraId="6EBCD7F4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학습률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예시</w:t>
      </w:r>
      <w:r w:rsidRPr="008070EB">
        <w:rPr>
          <w:lang w:eastAsia="ko-KR"/>
        </w:rPr>
        <w:t>:</w:t>
      </w:r>
    </w:p>
    <w:p w14:paraId="5DB5AEE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1E0429D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\begin{aligned}</w:t>
      </w:r>
    </w:p>
    <w:p w14:paraId="20C5E6FD" w14:textId="77777777" w:rsidR="00E554A3" w:rsidRPr="008070EB" w:rsidRDefault="00000000">
      <w:r w:rsidRPr="008070EB">
        <w:t xml:space="preserve">\eta_0 &amp;= 0.001 \quad \text{(Epoch 0, Warmup </w:t>
      </w:r>
      <w:proofErr w:type="spellStart"/>
      <w:r w:rsidRPr="008070EB">
        <w:t>시작</w:t>
      </w:r>
      <w:proofErr w:type="spellEnd"/>
      <w:r w:rsidRPr="008070EB">
        <w:t>)} \\</w:t>
      </w:r>
    </w:p>
    <w:p w14:paraId="633B2F21" w14:textId="77777777" w:rsidR="00E554A3" w:rsidRPr="008070EB" w:rsidRDefault="00000000">
      <w:r w:rsidRPr="008070EB">
        <w:t xml:space="preserve">\eta_3 &amp;= 0.01 \quad \text{(Epoch 3, Warmup </w:t>
      </w:r>
      <w:proofErr w:type="spellStart"/>
      <w:r w:rsidRPr="008070EB">
        <w:t>완료</w:t>
      </w:r>
      <w:proofErr w:type="spellEnd"/>
      <w:r w:rsidRPr="008070EB">
        <w:t>)} \\</w:t>
      </w:r>
    </w:p>
    <w:p w14:paraId="708C002B" w14:textId="77777777" w:rsidR="00E554A3" w:rsidRPr="008070EB" w:rsidRDefault="00000000">
      <w:r w:rsidRPr="008070EB">
        <w:t xml:space="preserve">\eta_{50} &amp;= 0.0055 \quad \text{(Epoch 50, </w:t>
      </w:r>
      <w:proofErr w:type="spellStart"/>
      <w:r w:rsidRPr="008070EB">
        <w:t>중간</w:t>
      </w:r>
      <w:proofErr w:type="spellEnd"/>
      <w:r w:rsidRPr="008070EB">
        <w:t>)} \\</w:t>
      </w:r>
    </w:p>
    <w:p w14:paraId="45EF6323" w14:textId="77777777" w:rsidR="00E554A3" w:rsidRPr="008070EB" w:rsidRDefault="00000000">
      <w:r w:rsidRPr="008070EB">
        <w:t xml:space="preserve">\eta_{100} &amp;= 0.001 \quad \text{(Epoch 100, </w:t>
      </w:r>
      <w:proofErr w:type="spellStart"/>
      <w:r w:rsidRPr="008070EB">
        <w:t>최종</w:t>
      </w:r>
      <w:proofErr w:type="spellEnd"/>
      <w:r w:rsidRPr="008070EB">
        <w:t>)}</w:t>
      </w:r>
    </w:p>
    <w:p w14:paraId="0BBB16C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\end{aligned}</w:t>
      </w:r>
    </w:p>
    <w:p w14:paraId="23647F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61894ED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불안정성을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방지하고</w:t>
      </w:r>
      <w:r w:rsidRPr="008070EB">
        <w:rPr>
          <w:lang w:eastAsia="ko-KR"/>
        </w:rPr>
        <w:t xml:space="preserve">(Warmup) </w:t>
      </w:r>
      <w:r w:rsidRPr="008070EB">
        <w:rPr>
          <w:lang w:eastAsia="ko-KR"/>
        </w:rPr>
        <w:t>점진적으로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가능하게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한다</w:t>
      </w:r>
      <w:r w:rsidRPr="008070EB">
        <w:rPr>
          <w:lang w:eastAsia="ko-KR"/>
        </w:rPr>
        <w:t>(Cosine Decay).</w:t>
      </w:r>
    </w:p>
    <w:p w14:paraId="6BA38CD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함수</w:t>
      </w:r>
    </w:p>
    <w:p w14:paraId="7C5EE7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YOLO11/v8 </w:t>
      </w:r>
      <w:r w:rsidRPr="008070EB">
        <w:rPr>
          <w:lang w:eastAsia="ko-KR"/>
        </w:rPr>
        <w:t>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함수</w:t>
      </w:r>
      <w:r w:rsidRPr="008070EB">
        <w:rPr>
          <w:lang w:eastAsia="ko-KR"/>
        </w:rPr>
        <w:t>:</w:t>
      </w:r>
    </w:p>
    <w:p w14:paraId="5FD2BA8F" w14:textId="77777777" w:rsidR="00E554A3" w:rsidRPr="008070EB" w:rsidRDefault="00000000">
      <w:proofErr w:type="spellStart"/>
      <w:r w:rsidRPr="008070EB">
        <w:t>L_total</w:t>
      </w:r>
      <w:proofErr w:type="spellEnd"/>
      <w:r w:rsidRPr="008070EB">
        <w:t xml:space="preserve"> = </w:t>
      </w:r>
      <w:proofErr w:type="spellStart"/>
      <w:r w:rsidRPr="008070EB">
        <w:t>λ_box·L_box</w:t>
      </w:r>
      <w:proofErr w:type="spellEnd"/>
      <w:r w:rsidRPr="008070EB">
        <w:t xml:space="preserve"> + </w:t>
      </w:r>
      <w:proofErr w:type="spellStart"/>
      <w:r w:rsidRPr="008070EB">
        <w:t>λ_cls·L_cls</w:t>
      </w:r>
      <w:proofErr w:type="spellEnd"/>
      <w:r w:rsidRPr="008070EB">
        <w:t xml:space="preserve"> + </w:t>
      </w:r>
      <w:proofErr w:type="spellStart"/>
      <w:r w:rsidRPr="008070EB">
        <w:t>λ_dfl·L_dfl</w:t>
      </w:r>
      <w:proofErr w:type="spellEnd"/>
    </w:p>
    <w:p w14:paraId="324BDBE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손실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함수</w:t>
      </w:r>
      <w:r w:rsidRPr="008070EB">
        <w:rPr>
          <w:lang w:eastAsia="ko-KR"/>
        </w:rPr>
        <w:t>:</w:t>
      </w:r>
    </w:p>
    <w:p w14:paraId="233F6870" w14:textId="77777777" w:rsidR="00E554A3" w:rsidRPr="008070EB" w:rsidRDefault="00000000">
      <w:r w:rsidRPr="008070EB">
        <w:t>$$</w:t>
      </w:r>
    </w:p>
    <w:p w14:paraId="5296436A" w14:textId="77777777" w:rsidR="00E554A3" w:rsidRPr="008070EB" w:rsidRDefault="00000000">
      <w:r w:rsidRPr="008070EB">
        <w:t>\</w:t>
      </w:r>
      <w:proofErr w:type="spellStart"/>
      <w:r w:rsidRPr="008070EB">
        <w:t>mathcal</w:t>
      </w:r>
      <w:proofErr w:type="spellEnd"/>
      <w:r w:rsidRPr="008070EB">
        <w:t>{L}_{YOLO} = \lambda_{box} \</w:t>
      </w:r>
      <w:proofErr w:type="spellStart"/>
      <w:r w:rsidRPr="008070EB">
        <w:t>mathcal</w:t>
      </w:r>
      <w:proofErr w:type="spellEnd"/>
      <w:r w:rsidRPr="008070EB">
        <w:t>{L}_{box} + \lambda_{</w:t>
      </w:r>
      <w:proofErr w:type="spellStart"/>
      <w:r w:rsidRPr="008070EB">
        <w:t>cls</w:t>
      </w:r>
      <w:proofErr w:type="spellEnd"/>
      <w:r w:rsidRPr="008070EB">
        <w:t>} \</w:t>
      </w:r>
      <w:proofErr w:type="spellStart"/>
      <w:r w:rsidRPr="008070EB">
        <w:t>mathcal</w:t>
      </w:r>
      <w:proofErr w:type="spellEnd"/>
      <w:r w:rsidRPr="008070EB">
        <w:t>{L}_{</w:t>
      </w:r>
      <w:proofErr w:type="spellStart"/>
      <w:r w:rsidRPr="008070EB">
        <w:t>cls</w:t>
      </w:r>
      <w:proofErr w:type="spellEnd"/>
      <w:r w:rsidRPr="008070EB">
        <w:t>} + \lambda_{</w:t>
      </w:r>
      <w:proofErr w:type="spellStart"/>
      <w:r w:rsidRPr="008070EB">
        <w:t>dfl</w:t>
      </w:r>
      <w:proofErr w:type="spellEnd"/>
      <w:r w:rsidRPr="008070EB">
        <w:t>} \</w:t>
      </w:r>
      <w:proofErr w:type="spellStart"/>
      <w:r w:rsidRPr="008070EB">
        <w:t>mathcal</w:t>
      </w:r>
      <w:proofErr w:type="spellEnd"/>
      <w:r w:rsidRPr="008070EB">
        <w:t>{L}_{</w:t>
      </w:r>
      <w:proofErr w:type="spellStart"/>
      <w:r w:rsidRPr="008070EB">
        <w:t>dfl</w:t>
      </w:r>
      <w:proofErr w:type="spellEnd"/>
      <w:r w:rsidRPr="008070EB">
        <w:t>}</w:t>
      </w:r>
    </w:p>
    <w:p w14:paraId="69A51238" w14:textId="77777777" w:rsidR="00E554A3" w:rsidRPr="008070EB" w:rsidRDefault="00000000">
      <w:r w:rsidRPr="008070EB">
        <w:t>\tag{3}</w:t>
      </w:r>
    </w:p>
    <w:p w14:paraId="7CB8F0F1" w14:textId="77777777" w:rsidR="00E554A3" w:rsidRPr="008070EB" w:rsidRDefault="00000000">
      <w:r w:rsidRPr="008070EB">
        <w:t>$$</w:t>
      </w:r>
    </w:p>
    <w:p w14:paraId="5E003E64" w14:textId="77777777" w:rsidR="00E554A3" w:rsidRPr="008070EB" w:rsidRDefault="00000000">
      <w:r w:rsidRPr="008070EB">
        <w:t xml:space="preserve">1. Box Loss (Complete </w:t>
      </w:r>
      <w:proofErr w:type="spellStart"/>
      <w:r w:rsidRPr="008070EB">
        <w:t>IoU</w:t>
      </w:r>
      <w:proofErr w:type="spellEnd"/>
      <w:r w:rsidRPr="008070EB">
        <w:t>):</w:t>
      </w:r>
    </w:p>
    <w:p w14:paraId="4A667172" w14:textId="77777777" w:rsidR="00E554A3" w:rsidRPr="008070EB" w:rsidRDefault="00000000">
      <w:r w:rsidRPr="008070EB">
        <w:t>$$</w:t>
      </w:r>
    </w:p>
    <w:p w14:paraId="571B0A90" w14:textId="77777777" w:rsidR="00E554A3" w:rsidRPr="008070EB" w:rsidRDefault="00000000">
      <w:r w:rsidRPr="008070EB">
        <w:t>\</w:t>
      </w:r>
      <w:proofErr w:type="spellStart"/>
      <w:r w:rsidRPr="008070EB">
        <w:t>mathcal</w:t>
      </w:r>
      <w:proofErr w:type="spellEnd"/>
      <w:r w:rsidRPr="008070EB">
        <w:t xml:space="preserve">{L}_{box} = 1 - </w:t>
      </w:r>
      <w:proofErr w:type="spellStart"/>
      <w:r w:rsidRPr="008070EB">
        <w:t>IoU</w:t>
      </w:r>
      <w:proofErr w:type="spellEnd"/>
      <w:r w:rsidRPr="008070EB">
        <w:t>(\hat{b}, b) + \frac{\rho^2(\hat{c}, c)}{d^2} + \alpha v</w:t>
      </w:r>
    </w:p>
    <w:p w14:paraId="43712296" w14:textId="77777777" w:rsidR="00E554A3" w:rsidRPr="008070EB" w:rsidRDefault="00000000">
      <w:r w:rsidRPr="008070EB">
        <w:t>\tag{4}</w:t>
      </w:r>
    </w:p>
    <w:p w14:paraId="66489A06" w14:textId="77777777" w:rsidR="00E554A3" w:rsidRPr="008070EB" w:rsidRDefault="00000000">
      <w:r w:rsidRPr="008070EB">
        <w:t>$$</w:t>
      </w:r>
    </w:p>
    <w:p w14:paraId="0A49C79A" w14:textId="77777777" w:rsidR="00E554A3" w:rsidRPr="008070EB" w:rsidRDefault="00000000">
      <w:proofErr w:type="spellStart"/>
      <w:r w:rsidRPr="008070EB">
        <w:t>여기서</w:t>
      </w:r>
      <w:proofErr w:type="spellEnd"/>
      <w:r w:rsidRPr="008070EB">
        <w:t>:</w:t>
      </w:r>
    </w:p>
    <w:p w14:paraId="4B7B163E" w14:textId="77777777" w:rsidR="00E554A3" w:rsidRPr="008070EB" w:rsidRDefault="00000000">
      <w:r w:rsidRPr="008070EB">
        <w:t>- $</w:t>
      </w:r>
      <w:proofErr w:type="spellStart"/>
      <w:r w:rsidRPr="008070EB">
        <w:t>IoU</w:t>
      </w:r>
      <w:proofErr w:type="spellEnd"/>
      <w:r w:rsidRPr="008070EB">
        <w:t>(\hat{b}, b) = \frac{|\hat{b} \cap b|}{|\hat{b} \cup b|}$: Intersection over Union</w:t>
      </w:r>
    </w:p>
    <w:p w14:paraId="4C11244F" w14:textId="77777777" w:rsidR="00E554A3" w:rsidRPr="008070EB" w:rsidRDefault="00000000">
      <w:r w:rsidRPr="008070EB">
        <w:t xml:space="preserve">- $\rho(\hat{c}, c)$: </w:t>
      </w:r>
      <w:proofErr w:type="spellStart"/>
      <w:r w:rsidRPr="008070EB">
        <w:t>예측</w:t>
      </w:r>
      <w:proofErr w:type="spellEnd"/>
      <w:r w:rsidRPr="008070EB">
        <w:t xml:space="preserve"> </w:t>
      </w:r>
      <w:proofErr w:type="spellStart"/>
      <w:r w:rsidRPr="008070EB">
        <w:t>중심점</w:t>
      </w:r>
      <w:proofErr w:type="spellEnd"/>
      <w:r w:rsidRPr="008070EB">
        <w:t xml:space="preserve"> $\hat{c}$</w:t>
      </w:r>
      <w:r w:rsidRPr="008070EB">
        <w:t>와</w:t>
      </w:r>
      <w:r w:rsidRPr="008070EB">
        <w:t xml:space="preserve"> </w:t>
      </w:r>
      <w:proofErr w:type="spellStart"/>
      <w:r w:rsidRPr="008070EB">
        <w:t>실제</w:t>
      </w:r>
      <w:proofErr w:type="spellEnd"/>
      <w:r w:rsidRPr="008070EB">
        <w:t xml:space="preserve"> </w:t>
      </w:r>
      <w:proofErr w:type="spellStart"/>
      <w:r w:rsidRPr="008070EB">
        <w:t>중심점</w:t>
      </w:r>
      <w:proofErr w:type="spellEnd"/>
      <w:r w:rsidRPr="008070EB">
        <w:t xml:space="preserve"> $c$ </w:t>
      </w:r>
      <w:r w:rsidRPr="008070EB">
        <w:t>간</w:t>
      </w:r>
      <w:r w:rsidRPr="008070EB">
        <w:t xml:space="preserve"> </w:t>
      </w:r>
      <w:proofErr w:type="spellStart"/>
      <w:r w:rsidRPr="008070EB">
        <w:t>유클리드</w:t>
      </w:r>
      <w:proofErr w:type="spellEnd"/>
      <w:r w:rsidRPr="008070EB">
        <w:t xml:space="preserve"> </w:t>
      </w:r>
      <w:proofErr w:type="spellStart"/>
      <w:r w:rsidRPr="008070EB">
        <w:t>거리</w:t>
      </w:r>
      <w:proofErr w:type="spellEnd"/>
    </w:p>
    <w:p w14:paraId="48AAD81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$d$: </w:t>
      </w:r>
      <w:r w:rsidRPr="008070EB">
        <w:rPr>
          <w:lang w:eastAsia="ko-KR"/>
        </w:rPr>
        <w:t>최소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외접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박스의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대각선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길이</w:t>
      </w:r>
    </w:p>
    <w:p w14:paraId="5D30F20D" w14:textId="77777777" w:rsidR="00E554A3" w:rsidRPr="008070EB" w:rsidRDefault="00000000">
      <w:r w:rsidRPr="008070EB">
        <w:t xml:space="preserve">- $v = \frac{4}{\pi^2}\left(\arctan\frac{w}{h} - \arctan\frac{\hat{w}}{\hat{h}}\right)^2$: </w:t>
      </w:r>
      <w:proofErr w:type="spellStart"/>
      <w:r w:rsidRPr="008070EB">
        <w:t>종횡비</w:t>
      </w:r>
      <w:proofErr w:type="spellEnd"/>
      <w:r w:rsidRPr="008070EB">
        <w:t xml:space="preserve"> </w:t>
      </w:r>
      <w:proofErr w:type="spellStart"/>
      <w:r w:rsidRPr="008070EB">
        <w:t>일관성</w:t>
      </w:r>
      <w:proofErr w:type="spellEnd"/>
    </w:p>
    <w:p w14:paraId="39C2B4B0" w14:textId="77777777" w:rsidR="00E554A3" w:rsidRPr="008070EB" w:rsidRDefault="00000000">
      <w:r w:rsidRPr="008070EB">
        <w:t xml:space="preserve">- $\alpha = \frac{v}{(1-IoU) + v}$: </w:t>
      </w:r>
      <w:proofErr w:type="spellStart"/>
      <w:r w:rsidRPr="008070EB">
        <w:t>가중치</w:t>
      </w:r>
      <w:proofErr w:type="spellEnd"/>
      <w:r w:rsidRPr="008070EB">
        <w:t xml:space="preserve"> </w:t>
      </w:r>
      <w:proofErr w:type="spellStart"/>
      <w:r w:rsidRPr="008070EB">
        <w:t>조절</w:t>
      </w:r>
      <w:proofErr w:type="spellEnd"/>
      <w:r w:rsidRPr="008070EB">
        <w:t xml:space="preserve"> </w:t>
      </w:r>
      <w:proofErr w:type="spellStart"/>
      <w:r w:rsidRPr="008070EB">
        <w:t>인자</w:t>
      </w:r>
      <w:proofErr w:type="spellEnd"/>
    </w:p>
    <w:p w14:paraId="7D9AA737" w14:textId="77777777" w:rsidR="00E554A3" w:rsidRPr="008070EB" w:rsidRDefault="00000000">
      <w:r w:rsidRPr="008070EB">
        <w:t>2. Class Loss (Binary Cross-Entropy):</w:t>
      </w:r>
    </w:p>
    <w:p w14:paraId="310DDCAC" w14:textId="77777777" w:rsidR="00E554A3" w:rsidRPr="008070EB" w:rsidRDefault="00000000">
      <w:r w:rsidRPr="008070EB">
        <w:t>$$</w:t>
      </w:r>
    </w:p>
    <w:p w14:paraId="7BD77757" w14:textId="77777777" w:rsidR="00E554A3" w:rsidRPr="008070EB" w:rsidRDefault="00000000">
      <w:r w:rsidRPr="008070EB">
        <w:t>\</w:t>
      </w:r>
      <w:proofErr w:type="spellStart"/>
      <w:r w:rsidRPr="008070EB">
        <w:t>mathcal</w:t>
      </w:r>
      <w:proofErr w:type="spellEnd"/>
      <w:r w:rsidRPr="008070EB">
        <w:t>{L}_{</w:t>
      </w:r>
      <w:proofErr w:type="spellStart"/>
      <w:r w:rsidRPr="008070EB">
        <w:t>cls</w:t>
      </w:r>
      <w:proofErr w:type="spellEnd"/>
      <w:r w:rsidRPr="008070EB">
        <w:t>} = -\sum_{</w:t>
      </w:r>
      <w:proofErr w:type="spellStart"/>
      <w:r w:rsidRPr="008070EB">
        <w:t>i</w:t>
      </w:r>
      <w:proofErr w:type="spellEnd"/>
      <w:r w:rsidRPr="008070EB">
        <w:t>=1}^{N_{</w:t>
      </w:r>
      <w:proofErr w:type="spellStart"/>
      <w:r w:rsidRPr="008070EB">
        <w:t>cls</w:t>
      </w:r>
      <w:proofErr w:type="spellEnd"/>
      <w:r w:rsidRPr="008070EB">
        <w:t xml:space="preserve">}} \left[ </w:t>
      </w:r>
      <w:proofErr w:type="spellStart"/>
      <w:r w:rsidRPr="008070EB">
        <w:t>y_i</w:t>
      </w:r>
      <w:proofErr w:type="spellEnd"/>
      <w:r w:rsidRPr="008070EB">
        <w:t xml:space="preserve"> \log(\hat{p}_</w:t>
      </w:r>
      <w:proofErr w:type="spellStart"/>
      <w:r w:rsidRPr="008070EB">
        <w:t>i</w:t>
      </w:r>
      <w:proofErr w:type="spellEnd"/>
      <w:r w:rsidRPr="008070EB">
        <w:t>) + (1-y_i)\log(1-\hat{p}_</w:t>
      </w:r>
      <w:proofErr w:type="spellStart"/>
      <w:r w:rsidRPr="008070EB">
        <w:t>i</w:t>
      </w:r>
      <w:proofErr w:type="spellEnd"/>
      <w:r w:rsidRPr="008070EB">
        <w:t>) \right]</w:t>
      </w:r>
    </w:p>
    <w:p w14:paraId="140A420A" w14:textId="77777777" w:rsidR="00E554A3" w:rsidRPr="008070EB" w:rsidRDefault="00000000">
      <w:r w:rsidRPr="008070EB">
        <w:t>\tag{5}</w:t>
      </w:r>
    </w:p>
    <w:p w14:paraId="68942FCE" w14:textId="77777777" w:rsidR="00E554A3" w:rsidRPr="008070EB" w:rsidRDefault="00000000">
      <w:r w:rsidRPr="008070EB">
        <w:t>$$</w:t>
      </w:r>
    </w:p>
    <w:p w14:paraId="17FAD831" w14:textId="77777777" w:rsidR="00E554A3" w:rsidRPr="008070EB" w:rsidRDefault="00000000">
      <w:proofErr w:type="spellStart"/>
      <w:r w:rsidRPr="008070EB">
        <w:t>여기서</w:t>
      </w:r>
      <w:proofErr w:type="spellEnd"/>
      <w:r w:rsidRPr="008070EB">
        <w:t>:</w:t>
      </w:r>
    </w:p>
    <w:p w14:paraId="0D4487ED" w14:textId="77777777" w:rsidR="00E554A3" w:rsidRPr="008070EB" w:rsidRDefault="00000000">
      <w:r w:rsidRPr="008070EB">
        <w:t>- $</w:t>
      </w:r>
      <w:proofErr w:type="spellStart"/>
      <w:r w:rsidRPr="008070EB">
        <w:t>y_i</w:t>
      </w:r>
      <w:proofErr w:type="spellEnd"/>
      <w:r w:rsidRPr="008070EB">
        <w:t xml:space="preserve"> \in \{0, 1\}$: Ground truth </w:t>
      </w:r>
      <w:proofErr w:type="spellStart"/>
      <w:r w:rsidRPr="008070EB">
        <w:t>레이블</w:t>
      </w:r>
      <w:proofErr w:type="spellEnd"/>
      <w:r w:rsidRPr="008070EB">
        <w:t xml:space="preserve"> (Crack=0, Melting=1)</w:t>
      </w:r>
    </w:p>
    <w:p w14:paraId="191F4473" w14:textId="77777777" w:rsidR="00E554A3" w:rsidRPr="008070EB" w:rsidRDefault="00000000">
      <w:r w:rsidRPr="008070EB">
        <w:t>- $\hat{p}_</w:t>
      </w:r>
      <w:proofErr w:type="spellStart"/>
      <w:r w:rsidRPr="008070EB">
        <w:t>i</w:t>
      </w:r>
      <w:proofErr w:type="spellEnd"/>
      <w:r w:rsidRPr="008070EB">
        <w:t xml:space="preserve"> \in [0, 1]$: </w:t>
      </w:r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예측</w:t>
      </w:r>
      <w:proofErr w:type="spellEnd"/>
      <w:r w:rsidRPr="008070EB">
        <w:t xml:space="preserve"> </w:t>
      </w:r>
      <w:proofErr w:type="spellStart"/>
      <w:r w:rsidRPr="008070EB">
        <w:t>확률</w:t>
      </w:r>
      <w:proofErr w:type="spellEnd"/>
    </w:p>
    <w:p w14:paraId="5F91AFD7" w14:textId="77777777" w:rsidR="00E554A3" w:rsidRPr="008070EB" w:rsidRDefault="00000000">
      <w:r w:rsidRPr="008070EB">
        <w:t>- $N_{</w:t>
      </w:r>
      <w:proofErr w:type="spellStart"/>
      <w:r w:rsidRPr="008070EB">
        <w:t>cls</w:t>
      </w:r>
      <w:proofErr w:type="spellEnd"/>
      <w:r w:rsidRPr="008070EB">
        <w:t xml:space="preserve">} = 2$: </w:t>
      </w:r>
      <w:proofErr w:type="spellStart"/>
      <w:r w:rsidRPr="008070EB">
        <w:t>클래스</w:t>
      </w:r>
      <w:proofErr w:type="spellEnd"/>
      <w:r w:rsidRPr="008070EB">
        <w:t xml:space="preserve"> </w:t>
      </w:r>
      <w:r w:rsidRPr="008070EB">
        <w:t>수</w:t>
      </w:r>
    </w:p>
    <w:p w14:paraId="7313B08E" w14:textId="77777777" w:rsidR="00E554A3" w:rsidRPr="008070EB" w:rsidRDefault="00000000">
      <w:r w:rsidRPr="008070EB">
        <w:t>3. DFL Loss (Distribution Focal Loss):</w:t>
      </w:r>
    </w:p>
    <w:p w14:paraId="5569358A" w14:textId="77777777" w:rsidR="00E554A3" w:rsidRPr="008070EB" w:rsidRDefault="00000000">
      <w:r w:rsidRPr="008070EB">
        <w:lastRenderedPageBreak/>
        <w:t>$$</w:t>
      </w:r>
    </w:p>
    <w:p w14:paraId="4037D602" w14:textId="77777777" w:rsidR="00E554A3" w:rsidRPr="008070EB" w:rsidRDefault="00000000">
      <w:r w:rsidRPr="008070EB">
        <w:t>\</w:t>
      </w:r>
      <w:proofErr w:type="spellStart"/>
      <w:r w:rsidRPr="008070EB">
        <w:t>mathcal</w:t>
      </w:r>
      <w:proofErr w:type="spellEnd"/>
      <w:r w:rsidRPr="008070EB">
        <w:t>{L}_{</w:t>
      </w:r>
      <w:proofErr w:type="spellStart"/>
      <w:r w:rsidRPr="008070EB">
        <w:t>dfl</w:t>
      </w:r>
      <w:proofErr w:type="spellEnd"/>
      <w:r w:rsidRPr="008070EB">
        <w:t>} = -\sum_{</w:t>
      </w:r>
      <w:proofErr w:type="spellStart"/>
      <w:r w:rsidRPr="008070EB">
        <w:t>i</w:t>
      </w:r>
      <w:proofErr w:type="spellEnd"/>
      <w:r w:rsidRPr="008070EB">
        <w:t>=0}^{n-1} \left[ (y_{i+1}-y) \log(</w:t>
      </w:r>
      <w:proofErr w:type="spellStart"/>
      <w:r w:rsidRPr="008070EB">
        <w:t>S_i</w:t>
      </w:r>
      <w:proofErr w:type="spellEnd"/>
      <w:r w:rsidRPr="008070EB">
        <w:t>) + (y-</w:t>
      </w:r>
      <w:proofErr w:type="spellStart"/>
      <w:r w:rsidRPr="008070EB">
        <w:t>y_i</w:t>
      </w:r>
      <w:proofErr w:type="spellEnd"/>
      <w:r w:rsidRPr="008070EB">
        <w:t>)\log(S_{i+1}) \right]</w:t>
      </w:r>
    </w:p>
    <w:p w14:paraId="3919F3A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\tag{6}</w:t>
      </w:r>
    </w:p>
    <w:p w14:paraId="33A4265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3B6033B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$</w:t>
      </w:r>
      <w:proofErr w:type="spellStart"/>
      <w:r w:rsidRPr="008070EB">
        <w:rPr>
          <w:lang w:eastAsia="ko-KR"/>
        </w:rPr>
        <w:t>S_i</w:t>
      </w:r>
      <w:proofErr w:type="spellEnd"/>
      <w:r w:rsidRPr="008070EB">
        <w:rPr>
          <w:lang w:eastAsia="ko-KR"/>
        </w:rPr>
        <w:t xml:space="preserve"> = \text{</w:t>
      </w:r>
      <w:proofErr w:type="spellStart"/>
      <w:r w:rsidRPr="008070EB">
        <w:rPr>
          <w:lang w:eastAsia="ko-KR"/>
        </w:rPr>
        <w:t>softmax</w:t>
      </w:r>
      <w:proofErr w:type="spellEnd"/>
      <w:r w:rsidRPr="008070EB">
        <w:rPr>
          <w:lang w:eastAsia="ko-KR"/>
        </w:rPr>
        <w:t>}(</w:t>
      </w:r>
      <w:proofErr w:type="spellStart"/>
      <w:r w:rsidRPr="008070EB">
        <w:rPr>
          <w:lang w:eastAsia="ko-KR"/>
        </w:rPr>
        <w:t>z_i</w:t>
      </w:r>
      <w:proofErr w:type="spellEnd"/>
      <w:r w:rsidRPr="008070EB">
        <w:rPr>
          <w:lang w:eastAsia="ko-KR"/>
        </w:rPr>
        <w:t>)$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위치의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나타낸다</w:t>
      </w:r>
      <w:r w:rsidRPr="008070EB">
        <w:rPr>
          <w:lang w:eastAsia="ko-KR"/>
        </w:rPr>
        <w:t>.</w:t>
      </w:r>
    </w:p>
    <w:p w14:paraId="74ADF32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설정</w:t>
      </w:r>
      <w:r w:rsidRPr="008070EB">
        <w:rPr>
          <w:lang w:eastAsia="ko-KR"/>
        </w:rPr>
        <w:t>:</w:t>
      </w:r>
    </w:p>
    <w:p w14:paraId="5057593F" w14:textId="77777777" w:rsidR="00E554A3" w:rsidRPr="008070EB" w:rsidRDefault="00000000">
      <w:r w:rsidRPr="008070EB">
        <w:t>$$</w:t>
      </w:r>
    </w:p>
    <w:p w14:paraId="42079370" w14:textId="77777777" w:rsidR="00E554A3" w:rsidRPr="008070EB" w:rsidRDefault="00000000">
      <w:r w:rsidRPr="008070EB">
        <w:t>\lambda_{box} = 7.5, \quad \lambda_{</w:t>
      </w:r>
      <w:proofErr w:type="spellStart"/>
      <w:r w:rsidRPr="008070EB">
        <w:t>cls</w:t>
      </w:r>
      <w:proofErr w:type="spellEnd"/>
      <w:r w:rsidRPr="008070EB">
        <w:t>} = 0.5, \quad \lambda_{</w:t>
      </w:r>
      <w:proofErr w:type="spellStart"/>
      <w:r w:rsidRPr="008070EB">
        <w:t>dfl</w:t>
      </w:r>
      <w:proofErr w:type="spellEnd"/>
      <w:r w:rsidRPr="008070EB">
        <w:t>} = 1.5</w:t>
      </w:r>
    </w:p>
    <w:p w14:paraId="37B009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776771D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우선시하면서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구분과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정밀화의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맞춘다</w:t>
      </w:r>
      <w:r w:rsidRPr="008070EB">
        <w:rPr>
          <w:lang w:eastAsia="ko-KR"/>
        </w:rPr>
        <w:t>.</w:t>
      </w:r>
    </w:p>
    <w:p w14:paraId="568748FA" w14:textId="77777777" w:rsidR="00E554A3" w:rsidRPr="008070EB" w:rsidRDefault="00000000">
      <w:pPr>
        <w:pStyle w:val="3"/>
      </w:pPr>
      <w:r w:rsidRPr="008070EB">
        <w:t xml:space="preserve">D. </w:t>
      </w:r>
      <w:proofErr w:type="spellStart"/>
      <w:r w:rsidRPr="008070EB">
        <w:t>평가</w:t>
      </w:r>
      <w:proofErr w:type="spellEnd"/>
      <w:r w:rsidRPr="008070EB">
        <w:t xml:space="preserve"> </w:t>
      </w:r>
      <w:proofErr w:type="spellStart"/>
      <w:r w:rsidRPr="008070EB">
        <w:t>지표</w:t>
      </w:r>
      <w:proofErr w:type="spellEnd"/>
    </w:p>
    <w:p w14:paraId="1F079309" w14:textId="77777777" w:rsidR="00E554A3" w:rsidRPr="008070EB" w:rsidRDefault="00000000">
      <w:r w:rsidRPr="008070EB">
        <w:t xml:space="preserve">1. </w:t>
      </w:r>
      <w:proofErr w:type="spellStart"/>
      <w:r w:rsidRPr="008070EB">
        <w:t>객체</w:t>
      </w:r>
      <w:proofErr w:type="spellEnd"/>
      <w:r w:rsidRPr="008070EB">
        <w:t xml:space="preserve"> </w:t>
      </w:r>
      <w:proofErr w:type="spellStart"/>
      <w:r w:rsidRPr="008070EB">
        <w:t>탐지</w:t>
      </w:r>
      <w:proofErr w:type="spellEnd"/>
      <w:r w:rsidRPr="008070EB">
        <w:t xml:space="preserve"> </w:t>
      </w:r>
      <w:proofErr w:type="spellStart"/>
      <w:r w:rsidRPr="008070EB">
        <w:t>표준</w:t>
      </w:r>
      <w:proofErr w:type="spellEnd"/>
      <w:r w:rsidRPr="008070EB">
        <w:t xml:space="preserve"> </w:t>
      </w:r>
      <w:proofErr w:type="spellStart"/>
      <w:r w:rsidRPr="008070EB">
        <w:t>지표</w:t>
      </w:r>
      <w:proofErr w:type="spellEnd"/>
    </w:p>
    <w:p w14:paraId="00A08F8C" w14:textId="77777777" w:rsidR="00E554A3" w:rsidRPr="008070EB" w:rsidRDefault="00000000">
      <w:proofErr w:type="spellStart"/>
      <w:r w:rsidRPr="008070EB">
        <w:t>mAP</w:t>
      </w:r>
      <w:proofErr w:type="spellEnd"/>
      <w:r w:rsidRPr="008070EB">
        <w:t xml:space="preserve"> (Mean Average Precision) </w:t>
      </w:r>
      <w:proofErr w:type="spellStart"/>
      <w:r w:rsidRPr="008070EB">
        <w:t>계산</w:t>
      </w:r>
      <w:proofErr w:type="spellEnd"/>
      <w:r w:rsidRPr="008070EB">
        <w:t>:</w:t>
      </w:r>
    </w:p>
    <w:p w14:paraId="2AAFA815" w14:textId="77777777" w:rsidR="00E554A3" w:rsidRPr="008070EB" w:rsidRDefault="00000000">
      <w:proofErr w:type="spellStart"/>
      <w:r w:rsidRPr="008070EB">
        <w:t>클래스별</w:t>
      </w:r>
      <w:proofErr w:type="spellEnd"/>
      <w:r w:rsidRPr="008070EB">
        <w:t xml:space="preserve"> Average Precision:</w:t>
      </w:r>
    </w:p>
    <w:p w14:paraId="2FCFE647" w14:textId="77777777" w:rsidR="00E554A3" w:rsidRPr="008070EB" w:rsidRDefault="00000000">
      <w:r w:rsidRPr="008070EB">
        <w:t>$$</w:t>
      </w:r>
    </w:p>
    <w:p w14:paraId="55C1FD0F" w14:textId="77777777" w:rsidR="00E554A3" w:rsidRPr="008070EB" w:rsidRDefault="00000000">
      <w:proofErr w:type="spellStart"/>
      <w:r w:rsidRPr="008070EB">
        <w:t>AP_c</w:t>
      </w:r>
      <w:proofErr w:type="spellEnd"/>
      <w:r w:rsidRPr="008070EB">
        <w:t xml:space="preserve"> = \int_0^1 </w:t>
      </w:r>
      <w:proofErr w:type="spellStart"/>
      <w:r w:rsidRPr="008070EB">
        <w:t>P_c</w:t>
      </w:r>
      <w:proofErr w:type="spellEnd"/>
      <w:r w:rsidRPr="008070EB">
        <w:t xml:space="preserve">(R) \, </w:t>
      </w:r>
      <w:proofErr w:type="spellStart"/>
      <w:r w:rsidRPr="008070EB">
        <w:t>dR</w:t>
      </w:r>
      <w:proofErr w:type="spellEnd"/>
      <w:r w:rsidRPr="008070EB">
        <w:t xml:space="preserve"> = \sum_{k=1}^{K} </w:t>
      </w:r>
      <w:proofErr w:type="spellStart"/>
      <w:r w:rsidRPr="008070EB">
        <w:t>P_c</w:t>
      </w:r>
      <w:proofErr w:type="spellEnd"/>
      <w:r w:rsidRPr="008070EB">
        <w:t>(k) \</w:t>
      </w:r>
      <w:proofErr w:type="spellStart"/>
      <w:r w:rsidRPr="008070EB">
        <w:t>cdot</w:t>
      </w:r>
      <w:proofErr w:type="spellEnd"/>
      <w:r w:rsidRPr="008070EB">
        <w:t xml:space="preserve"> \Delta </w:t>
      </w:r>
      <w:proofErr w:type="spellStart"/>
      <w:r w:rsidRPr="008070EB">
        <w:t>R_c</w:t>
      </w:r>
      <w:proofErr w:type="spellEnd"/>
      <w:r w:rsidRPr="008070EB">
        <w:t>(k)</w:t>
      </w:r>
    </w:p>
    <w:p w14:paraId="0E1600A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\tag{7}</w:t>
      </w:r>
    </w:p>
    <w:p w14:paraId="7D24D54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0917A6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>:</w:t>
      </w:r>
    </w:p>
    <w:p w14:paraId="6B5725D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$</w:t>
      </w:r>
      <w:proofErr w:type="spellStart"/>
      <w:r w:rsidRPr="008070EB">
        <w:rPr>
          <w:lang w:eastAsia="ko-KR"/>
        </w:rPr>
        <w:t>P_c</w:t>
      </w:r>
      <w:proofErr w:type="spellEnd"/>
      <w:r w:rsidRPr="008070EB">
        <w:rPr>
          <w:lang w:eastAsia="ko-KR"/>
        </w:rPr>
        <w:t>(k) = \frac{</w:t>
      </w:r>
      <w:proofErr w:type="spellStart"/>
      <w:r w:rsidRPr="008070EB">
        <w:rPr>
          <w:lang w:eastAsia="ko-KR"/>
        </w:rPr>
        <w:t>TP_c</w:t>
      </w:r>
      <w:proofErr w:type="spellEnd"/>
      <w:r w:rsidRPr="008070EB">
        <w:rPr>
          <w:lang w:eastAsia="ko-KR"/>
        </w:rPr>
        <w:t>(k)}{</w:t>
      </w:r>
      <w:proofErr w:type="spellStart"/>
      <w:r w:rsidRPr="008070EB">
        <w:rPr>
          <w:lang w:eastAsia="ko-KR"/>
        </w:rPr>
        <w:t>TP_c</w:t>
      </w:r>
      <w:proofErr w:type="spellEnd"/>
      <w:r w:rsidRPr="008070EB">
        <w:rPr>
          <w:lang w:eastAsia="ko-KR"/>
        </w:rPr>
        <w:t xml:space="preserve">(k) + </w:t>
      </w:r>
      <w:proofErr w:type="spellStart"/>
      <w:r w:rsidRPr="008070EB">
        <w:rPr>
          <w:lang w:eastAsia="ko-KR"/>
        </w:rPr>
        <w:t>FP_c</w:t>
      </w:r>
      <w:proofErr w:type="spellEnd"/>
      <w:r w:rsidRPr="008070EB">
        <w:rPr>
          <w:lang w:eastAsia="ko-KR"/>
        </w:rPr>
        <w:t>(k)}$: k</w:t>
      </w:r>
      <w:r w:rsidRPr="008070EB">
        <w:rPr>
          <w:lang w:eastAsia="ko-KR"/>
        </w:rPr>
        <w:t>번째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임계값에서의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</w:t>
      </w:r>
    </w:p>
    <w:p w14:paraId="095294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$</w:t>
      </w:r>
      <w:proofErr w:type="spellStart"/>
      <w:r w:rsidRPr="008070EB">
        <w:rPr>
          <w:lang w:eastAsia="ko-KR"/>
        </w:rPr>
        <w:t>R_c</w:t>
      </w:r>
      <w:proofErr w:type="spellEnd"/>
      <w:r w:rsidRPr="008070EB">
        <w:rPr>
          <w:lang w:eastAsia="ko-KR"/>
        </w:rPr>
        <w:t>(k) = \frac{</w:t>
      </w:r>
      <w:proofErr w:type="spellStart"/>
      <w:r w:rsidRPr="008070EB">
        <w:rPr>
          <w:lang w:eastAsia="ko-KR"/>
        </w:rPr>
        <w:t>TP_c</w:t>
      </w:r>
      <w:proofErr w:type="spellEnd"/>
      <w:r w:rsidRPr="008070EB">
        <w:rPr>
          <w:lang w:eastAsia="ko-KR"/>
        </w:rPr>
        <w:t>(k)}{</w:t>
      </w:r>
      <w:proofErr w:type="spellStart"/>
      <w:r w:rsidRPr="008070EB">
        <w:rPr>
          <w:lang w:eastAsia="ko-KR"/>
        </w:rPr>
        <w:t>TP_c</w:t>
      </w:r>
      <w:proofErr w:type="spellEnd"/>
      <w:r w:rsidRPr="008070EB">
        <w:rPr>
          <w:lang w:eastAsia="ko-KR"/>
        </w:rPr>
        <w:t xml:space="preserve">(k) + </w:t>
      </w:r>
      <w:proofErr w:type="spellStart"/>
      <w:r w:rsidRPr="008070EB">
        <w:rPr>
          <w:lang w:eastAsia="ko-KR"/>
        </w:rPr>
        <w:t>FN_c</w:t>
      </w:r>
      <w:proofErr w:type="spellEnd"/>
      <w:r w:rsidRPr="008070EB">
        <w:rPr>
          <w:lang w:eastAsia="ko-KR"/>
        </w:rPr>
        <w:t>(k)}$: k</w:t>
      </w:r>
      <w:r w:rsidRPr="008070EB">
        <w:rPr>
          <w:lang w:eastAsia="ko-KR"/>
        </w:rPr>
        <w:t>번째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임계값에서의</w:t>
      </w:r>
      <w:proofErr w:type="spellEnd"/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재현율</w:t>
      </w:r>
      <w:proofErr w:type="spellEnd"/>
    </w:p>
    <w:p w14:paraId="4015CB3B" w14:textId="77777777" w:rsidR="00E554A3" w:rsidRPr="008070EB" w:rsidRDefault="00000000">
      <w:r w:rsidRPr="008070EB">
        <w:t xml:space="preserve">- $\Delta </w:t>
      </w:r>
      <w:proofErr w:type="spellStart"/>
      <w:r w:rsidRPr="008070EB">
        <w:t>R_c</w:t>
      </w:r>
      <w:proofErr w:type="spellEnd"/>
      <w:r w:rsidRPr="008070EB">
        <w:t xml:space="preserve">(k) = </w:t>
      </w:r>
      <w:proofErr w:type="spellStart"/>
      <w:r w:rsidRPr="008070EB">
        <w:t>R_c</w:t>
      </w:r>
      <w:proofErr w:type="spellEnd"/>
      <w:r w:rsidRPr="008070EB">
        <w:t xml:space="preserve">(k) - </w:t>
      </w:r>
      <w:proofErr w:type="spellStart"/>
      <w:r w:rsidRPr="008070EB">
        <w:t>R_c</w:t>
      </w:r>
      <w:proofErr w:type="spellEnd"/>
      <w:r w:rsidRPr="008070EB">
        <w:t xml:space="preserve">(k-1)$: </w:t>
      </w:r>
      <w:proofErr w:type="spellStart"/>
      <w:r w:rsidRPr="008070EB">
        <w:t>재현율</w:t>
      </w:r>
      <w:proofErr w:type="spellEnd"/>
      <w:r w:rsidRPr="008070EB">
        <w:t xml:space="preserve"> </w:t>
      </w:r>
      <w:proofErr w:type="spellStart"/>
      <w:r w:rsidRPr="008070EB">
        <w:t>증분</w:t>
      </w:r>
      <w:proofErr w:type="spellEnd"/>
    </w:p>
    <w:p w14:paraId="1F226CE7" w14:textId="77777777" w:rsidR="00E554A3" w:rsidRPr="008070EB" w:rsidRDefault="00000000">
      <w:proofErr w:type="spellStart"/>
      <w:r w:rsidRPr="008070EB">
        <w:t>전체</w:t>
      </w:r>
      <w:proofErr w:type="spellEnd"/>
      <w:r w:rsidRPr="008070EB">
        <w:t xml:space="preserve"> </w:t>
      </w:r>
      <w:proofErr w:type="spellStart"/>
      <w:r w:rsidRPr="008070EB">
        <w:t>mAP</w:t>
      </w:r>
      <w:proofErr w:type="spellEnd"/>
      <w:r w:rsidRPr="008070EB">
        <w:t>:</w:t>
      </w:r>
    </w:p>
    <w:p w14:paraId="06B8A4ED" w14:textId="77777777" w:rsidR="00E554A3" w:rsidRPr="008070EB" w:rsidRDefault="00000000">
      <w:r w:rsidRPr="008070EB">
        <w:t>$$</w:t>
      </w:r>
    </w:p>
    <w:p w14:paraId="749BC4C1" w14:textId="77777777" w:rsidR="00E554A3" w:rsidRPr="008070EB" w:rsidRDefault="00000000">
      <w:proofErr w:type="spellStart"/>
      <w:r w:rsidRPr="008070EB">
        <w:t>mAP</w:t>
      </w:r>
      <w:proofErr w:type="spellEnd"/>
      <w:r w:rsidRPr="008070EB">
        <w:t>@\tau = \frac{1}{N_{</w:t>
      </w:r>
      <w:proofErr w:type="spellStart"/>
      <w:r w:rsidRPr="008070EB">
        <w:t>cls</w:t>
      </w:r>
      <w:proofErr w:type="spellEnd"/>
      <w:r w:rsidRPr="008070EB">
        <w:t>}} \sum_{c=1}^{N_{</w:t>
      </w:r>
      <w:proofErr w:type="spellStart"/>
      <w:r w:rsidRPr="008070EB">
        <w:t>cls</w:t>
      </w:r>
      <w:proofErr w:type="spellEnd"/>
      <w:r w:rsidRPr="008070EB">
        <w:t xml:space="preserve">}} </w:t>
      </w:r>
      <w:proofErr w:type="spellStart"/>
      <w:r w:rsidRPr="008070EB">
        <w:t>AP_c</w:t>
      </w:r>
      <w:proofErr w:type="spellEnd"/>
      <w:r w:rsidRPr="008070EB">
        <w:t>^{\tau}</w:t>
      </w:r>
    </w:p>
    <w:p w14:paraId="16D803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\tag{8}</w:t>
      </w:r>
    </w:p>
    <w:p w14:paraId="7818465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564E6AE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$\tau$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IoU</w:t>
      </w:r>
      <w:proofErr w:type="spellEnd"/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임계값이다</w:t>
      </w:r>
      <w:proofErr w:type="spellEnd"/>
      <w:r w:rsidRPr="008070EB">
        <w:rPr>
          <w:lang w:eastAsia="ko-KR"/>
        </w:rPr>
        <w:t>.</w:t>
      </w:r>
    </w:p>
    <w:p w14:paraId="1967822D" w14:textId="77777777" w:rsidR="00E554A3" w:rsidRPr="008070EB" w:rsidRDefault="00000000">
      <w:r w:rsidRPr="008070EB">
        <w:t>mAP50 vs mAP50-95:</w:t>
      </w:r>
    </w:p>
    <w:p w14:paraId="32F9A78E" w14:textId="77777777" w:rsidR="00E554A3" w:rsidRPr="008070EB" w:rsidRDefault="00000000">
      <w:r w:rsidRPr="008070EB">
        <w:t>$$</w:t>
      </w:r>
    </w:p>
    <w:p w14:paraId="2E9DB6B2" w14:textId="77777777" w:rsidR="00E554A3" w:rsidRPr="008070EB" w:rsidRDefault="00000000">
      <w:r w:rsidRPr="008070EB">
        <w:t>\begin{aligned}</w:t>
      </w:r>
    </w:p>
    <w:p w14:paraId="7376A8C5" w14:textId="77777777" w:rsidR="00E554A3" w:rsidRPr="008070EB" w:rsidRDefault="00000000">
      <w:r w:rsidRPr="008070EB">
        <w:t>mAP50 &amp;= mAP@0.5 \quad \text{(</w:t>
      </w:r>
      <w:proofErr w:type="spellStart"/>
      <w:r w:rsidRPr="008070EB">
        <w:t>IoU</w:t>
      </w:r>
      <w:proofErr w:type="spellEnd"/>
      <w:r w:rsidRPr="008070EB">
        <w:t xml:space="preserve"> ≥ 0.5)} \\</w:t>
      </w:r>
    </w:p>
    <w:p w14:paraId="2A35932A" w14:textId="77777777" w:rsidR="00E554A3" w:rsidRPr="008070EB" w:rsidRDefault="00000000">
      <w:r w:rsidRPr="008070EB">
        <w:t xml:space="preserve">mAP50\text{-}95 &amp;= \frac{1}{10} \sum_{\tau=0.5}^{0.95} </w:t>
      </w:r>
      <w:proofErr w:type="spellStart"/>
      <w:r w:rsidRPr="008070EB">
        <w:t>mAP</w:t>
      </w:r>
      <w:proofErr w:type="spellEnd"/>
      <w:r w:rsidRPr="008070EB">
        <w:t>@\tau \quad \text{(</w:t>
      </w:r>
      <w:proofErr w:type="spellStart"/>
      <w:r w:rsidRPr="008070EB">
        <w:t>IoU</w:t>
      </w:r>
      <w:proofErr w:type="spellEnd"/>
      <w:r w:rsidRPr="008070EB">
        <w:t xml:space="preserve">: 0.5~0.95, </w:t>
      </w:r>
      <w:proofErr w:type="spellStart"/>
      <w:r w:rsidRPr="008070EB">
        <w:t>간격</w:t>
      </w:r>
      <w:proofErr w:type="spellEnd"/>
      <w:r w:rsidRPr="008070EB">
        <w:t xml:space="preserve"> 0.05)}</w:t>
      </w:r>
    </w:p>
    <w:p w14:paraId="645B8700" w14:textId="77777777" w:rsidR="00E554A3" w:rsidRPr="008070EB" w:rsidRDefault="00000000">
      <w:r w:rsidRPr="008070EB">
        <w:t>\end{aligned}</w:t>
      </w:r>
    </w:p>
    <w:p w14:paraId="2656F58D" w14:textId="77777777" w:rsidR="00E554A3" w:rsidRPr="008070EB" w:rsidRDefault="00000000">
      <w:r w:rsidRPr="008070EB">
        <w:t>$$</w:t>
      </w:r>
    </w:p>
    <w:p w14:paraId="7116E0EF" w14:textId="77777777" w:rsidR="00E554A3" w:rsidRPr="008070EB" w:rsidRDefault="00000000">
      <w:r w:rsidRPr="008070EB">
        <w:t>본</w:t>
      </w:r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달성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>:</w:t>
      </w:r>
    </w:p>
    <w:p w14:paraId="15C0324E" w14:textId="77777777" w:rsidR="00E554A3" w:rsidRPr="008070EB" w:rsidRDefault="00000000">
      <w:r w:rsidRPr="008070EB">
        <w:t>$$</w:t>
      </w:r>
    </w:p>
    <w:p w14:paraId="09568905" w14:textId="77777777" w:rsidR="00E554A3" w:rsidRPr="008070EB" w:rsidRDefault="00000000">
      <w:r w:rsidRPr="008070EB">
        <w:t>\begin{aligned}</w:t>
      </w:r>
    </w:p>
    <w:p w14:paraId="57D33E83" w14:textId="77777777" w:rsidR="00E554A3" w:rsidRPr="008070EB" w:rsidRDefault="00000000">
      <w:r w:rsidRPr="008070EB">
        <w:t>mAP50 &amp;= \frac{AP_{crack}^{0.5} + AP_{melting}^{0.5}}{2} = \frac{91.2\% + 92.2\%}{2} = 91.7\% \\</w:t>
      </w:r>
    </w:p>
    <w:p w14:paraId="5E11FC2F" w14:textId="77777777" w:rsidR="00E554A3" w:rsidRPr="008070EB" w:rsidRDefault="00000000">
      <w:r w:rsidRPr="008070EB">
        <w:t>mAP50\text{-}95 &amp;= 72.6\%</w:t>
      </w:r>
    </w:p>
    <w:p w14:paraId="730473AF" w14:textId="77777777" w:rsidR="00E554A3" w:rsidRPr="008070EB" w:rsidRDefault="00000000">
      <w:r w:rsidRPr="008070EB">
        <w:t>\end{aligned}</w:t>
      </w:r>
    </w:p>
    <w:p w14:paraId="0CD6EDE6" w14:textId="77777777" w:rsidR="00E554A3" w:rsidRPr="008070EB" w:rsidRDefault="00000000">
      <w:r w:rsidRPr="008070EB">
        <w:t>$$</w:t>
      </w:r>
    </w:p>
    <w:p w14:paraId="2C7144A2" w14:textId="77777777" w:rsidR="00E554A3" w:rsidRPr="008070EB" w:rsidRDefault="00000000">
      <w:r w:rsidRPr="008070EB">
        <w:t>mAP50 vs mAP50-95:</w:t>
      </w:r>
    </w:p>
    <w:p w14:paraId="1062B78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mAP50: </w:t>
      </w:r>
      <w:proofErr w:type="spellStart"/>
      <w:r w:rsidRPr="008070EB">
        <w:rPr>
          <w:lang w:eastAsia="ko-KR"/>
        </w:rPr>
        <w:t>IoU</w:t>
      </w:r>
      <w:proofErr w:type="spellEnd"/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임계값</w:t>
      </w:r>
      <w:proofErr w:type="spellEnd"/>
      <w:r w:rsidRPr="008070EB">
        <w:rPr>
          <w:lang w:eastAsia="ko-KR"/>
        </w:rPr>
        <w:t xml:space="preserve"> 0.5</w:t>
      </w:r>
      <w:r w:rsidRPr="008070EB">
        <w:rPr>
          <w:lang w:eastAsia="ko-KR"/>
        </w:rPr>
        <w:t>에서의</w:t>
      </w:r>
      <w:r w:rsidRPr="008070EB">
        <w:rPr>
          <w:lang w:eastAsia="ko-KR"/>
        </w:rPr>
        <w:t xml:space="preserve"> AP</w:t>
      </w:r>
    </w:p>
    <w:p w14:paraId="36282E4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표준</w:t>
      </w:r>
      <w:r w:rsidRPr="008070EB">
        <w:rPr>
          <w:lang w:eastAsia="ko-KR"/>
        </w:rPr>
        <w:t xml:space="preserve"> (COCO, Pascal VOC)</w:t>
      </w:r>
    </w:p>
    <w:p w14:paraId="3E8451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일반적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지표</w:t>
      </w:r>
    </w:p>
    <w:p w14:paraId="7532CC2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mAP50-95: </w:t>
      </w:r>
      <w:proofErr w:type="spellStart"/>
      <w:r w:rsidRPr="008070EB">
        <w:rPr>
          <w:lang w:eastAsia="ko-KR"/>
        </w:rPr>
        <w:t>IoU</w:t>
      </w:r>
      <w:proofErr w:type="spellEnd"/>
      <w:r w:rsidRPr="008070EB">
        <w:rPr>
          <w:lang w:eastAsia="ko-KR"/>
        </w:rPr>
        <w:t xml:space="preserve"> 0.5~0.95, 0.05 </w:t>
      </w:r>
      <w:r w:rsidRPr="008070EB">
        <w:rPr>
          <w:lang w:eastAsia="ko-KR"/>
        </w:rPr>
        <w:t>간격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평균</w:t>
      </w:r>
    </w:p>
    <w:p w14:paraId="38CFE7A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mAP50-95 = (mAP50 + mAP55 + ... + mAP95) / 10</w:t>
      </w:r>
    </w:p>
    <w:p w14:paraId="1AF72E6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엄격한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위치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강조</w:t>
      </w:r>
      <w:r w:rsidRPr="008070EB">
        <w:rPr>
          <w:lang w:eastAsia="ko-KR"/>
        </w:rPr>
        <w:t>)</w:t>
      </w:r>
    </w:p>
    <w:p w14:paraId="17BC613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지표</w:t>
      </w:r>
      <w:r w:rsidRPr="008070EB">
        <w:rPr>
          <w:lang w:eastAsia="ko-KR"/>
        </w:rPr>
        <w:t>:</w:t>
      </w:r>
    </w:p>
    <w:p w14:paraId="30E94F9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1. Precision (</w:t>
      </w:r>
      <w:r w:rsidRPr="008070EB">
        <w:rPr>
          <w:lang w:eastAsia="ko-KR"/>
        </w:rPr>
        <w:t>정밀도</w:t>
      </w:r>
      <w:r w:rsidRPr="008070EB">
        <w:rPr>
          <w:lang w:eastAsia="ko-KR"/>
        </w:rPr>
        <w:t>):</w:t>
      </w:r>
    </w:p>
    <w:p w14:paraId="01A050CC" w14:textId="77777777" w:rsidR="00E554A3" w:rsidRPr="008070EB" w:rsidRDefault="00000000">
      <w:r w:rsidRPr="008070EB">
        <w:t>$$</w:t>
      </w:r>
    </w:p>
    <w:p w14:paraId="7E4840E7" w14:textId="77777777" w:rsidR="00E554A3" w:rsidRPr="008070EB" w:rsidRDefault="00000000">
      <w:r w:rsidRPr="008070EB">
        <w:t>Precision = \frac{TP}{TP + FP}</w:t>
      </w:r>
    </w:p>
    <w:p w14:paraId="34EED0D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\tag{9}</w:t>
      </w:r>
    </w:p>
    <w:p w14:paraId="48CF5F5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568A4BA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의미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모델이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>"</w:t>
      </w:r>
      <w:r w:rsidRPr="008070EB">
        <w:rPr>
          <w:lang w:eastAsia="ko-KR"/>
        </w:rPr>
        <w:t>이라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비율</w:t>
      </w:r>
    </w:p>
    <w:p w14:paraId="1285097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산업적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높을수록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위양성</w:t>
      </w:r>
      <w:proofErr w:type="spellEnd"/>
      <w:r w:rsidRPr="008070EB">
        <w:rPr>
          <w:lang w:eastAsia="ko-KR"/>
        </w:rPr>
        <w:t xml:space="preserve">(false alarm) </w:t>
      </w:r>
      <w:r w:rsidRPr="008070EB">
        <w:rPr>
          <w:lang w:eastAsia="ko-KR"/>
        </w:rPr>
        <w:t>감소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불필요한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폐기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최소화</w:t>
      </w:r>
    </w:p>
    <w:p w14:paraId="14C975E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2. Recall (</w:t>
      </w:r>
      <w:proofErr w:type="spellStart"/>
      <w:r w:rsidRPr="008070EB">
        <w:rPr>
          <w:lang w:eastAsia="ko-KR"/>
        </w:rPr>
        <w:t>재현율</w:t>
      </w:r>
      <w:proofErr w:type="spellEnd"/>
      <w:r w:rsidRPr="008070EB">
        <w:rPr>
          <w:lang w:eastAsia="ko-KR"/>
        </w:rPr>
        <w:t>):</w:t>
      </w:r>
    </w:p>
    <w:p w14:paraId="0FBDA81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79E64D8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Recall = \frac{TP}{TP + FN}</w:t>
      </w:r>
    </w:p>
    <w:p w14:paraId="1338FF5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\tag{10}</w:t>
      </w:r>
    </w:p>
    <w:p w14:paraId="0CA8C1F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4124EE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의미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찾아낸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비율</w:t>
      </w:r>
    </w:p>
    <w:p w14:paraId="40DAB39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산업적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높을수록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누락</w:t>
      </w:r>
      <w:r w:rsidRPr="008070EB">
        <w:rPr>
          <w:lang w:eastAsia="ko-KR"/>
        </w:rPr>
        <w:t xml:space="preserve">(miss) </w:t>
      </w:r>
      <w:r w:rsidRPr="008070EB">
        <w:rPr>
          <w:lang w:eastAsia="ko-KR"/>
        </w:rPr>
        <w:t>감소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불량품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출하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방지</w:t>
      </w:r>
    </w:p>
    <w:p w14:paraId="2127ACD3" w14:textId="77777777" w:rsidR="00E554A3" w:rsidRPr="008070EB" w:rsidRDefault="00000000">
      <w:r w:rsidRPr="008070EB">
        <w:t>3. F1 Score (</w:t>
      </w:r>
      <w:proofErr w:type="spellStart"/>
      <w:r w:rsidRPr="008070EB">
        <w:t>조화</w:t>
      </w:r>
      <w:proofErr w:type="spellEnd"/>
      <w:r w:rsidRPr="008070EB">
        <w:t xml:space="preserve"> </w:t>
      </w:r>
      <w:proofErr w:type="spellStart"/>
      <w:r w:rsidRPr="008070EB">
        <w:t>평균</w:t>
      </w:r>
      <w:proofErr w:type="spellEnd"/>
      <w:r w:rsidRPr="008070EB">
        <w:t>):</w:t>
      </w:r>
    </w:p>
    <w:p w14:paraId="0A1DEAC1" w14:textId="77777777" w:rsidR="00E554A3" w:rsidRPr="008070EB" w:rsidRDefault="00000000">
      <w:r w:rsidRPr="008070EB">
        <w:t>$$</w:t>
      </w:r>
    </w:p>
    <w:p w14:paraId="38C3A842" w14:textId="77777777" w:rsidR="00E554A3" w:rsidRPr="008070EB" w:rsidRDefault="00000000">
      <w:r w:rsidRPr="008070EB">
        <w:t>F1 = \frac{2 \</w:t>
      </w:r>
      <w:proofErr w:type="spellStart"/>
      <w:r w:rsidRPr="008070EB">
        <w:t>cdot</w:t>
      </w:r>
      <w:proofErr w:type="spellEnd"/>
      <w:r w:rsidRPr="008070EB">
        <w:t xml:space="preserve"> Precision \</w:t>
      </w:r>
      <w:proofErr w:type="spellStart"/>
      <w:r w:rsidRPr="008070EB">
        <w:t>cdot</w:t>
      </w:r>
      <w:proofErr w:type="spellEnd"/>
      <w:r w:rsidRPr="008070EB">
        <w:t xml:space="preserve"> Recall}{Precision + Recall} = \frac{2TP}{2TP + FP + FN}</w:t>
      </w:r>
    </w:p>
    <w:p w14:paraId="451AC404" w14:textId="77777777" w:rsidR="00E554A3" w:rsidRPr="008070EB" w:rsidRDefault="00000000">
      <w:r w:rsidRPr="008070EB">
        <w:t>\tag{11}</w:t>
      </w:r>
    </w:p>
    <w:p w14:paraId="2EDEB7B4" w14:textId="77777777" w:rsidR="00E554A3" w:rsidRPr="008070EB" w:rsidRDefault="00000000">
      <w:r w:rsidRPr="008070EB">
        <w:t>$$</w:t>
      </w:r>
    </w:p>
    <w:p w14:paraId="313A3D99" w14:textId="77777777" w:rsidR="00E554A3" w:rsidRPr="008070EB" w:rsidRDefault="00000000">
      <w:proofErr w:type="spellStart"/>
      <w:r w:rsidRPr="008070EB">
        <w:t>의미</w:t>
      </w:r>
      <w:proofErr w:type="spellEnd"/>
      <w:r w:rsidRPr="008070EB">
        <w:t xml:space="preserve">: </w:t>
      </w:r>
      <w:proofErr w:type="spellStart"/>
      <w:r w:rsidRPr="008070EB">
        <w:t>Precision</w:t>
      </w:r>
      <w:r w:rsidRPr="008070EB">
        <w:t>과</w:t>
      </w:r>
      <w:proofErr w:type="spellEnd"/>
      <w:r w:rsidRPr="008070EB">
        <w:t xml:space="preserve"> </w:t>
      </w:r>
      <w:proofErr w:type="spellStart"/>
      <w:r w:rsidRPr="008070EB">
        <w:t>Recall</w:t>
      </w:r>
      <w:r w:rsidRPr="008070EB">
        <w:t>의</w:t>
      </w:r>
      <w:proofErr w:type="spellEnd"/>
      <w:r w:rsidRPr="008070EB">
        <w:t xml:space="preserve"> </w:t>
      </w:r>
      <w:proofErr w:type="spellStart"/>
      <w:r w:rsidRPr="008070EB">
        <w:t>균형</w:t>
      </w:r>
      <w:proofErr w:type="spellEnd"/>
      <w:r w:rsidRPr="008070EB">
        <w:t xml:space="preserve"> </w:t>
      </w:r>
      <w:proofErr w:type="spellStart"/>
      <w:r w:rsidRPr="008070EB">
        <w:t>지표</w:t>
      </w:r>
      <w:proofErr w:type="spellEnd"/>
    </w:p>
    <w:p w14:paraId="2259DBD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산업적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</w:t>
      </w:r>
      <w:r w:rsidRPr="008070EB">
        <w:rPr>
          <w:lang w:eastAsia="ko-KR"/>
        </w:rPr>
        <w:t>: $F1 &gt; 0.85$ (</w:t>
      </w:r>
      <w:r w:rsidRPr="008070EB">
        <w:rPr>
          <w:lang w:eastAsia="ko-KR"/>
        </w:rPr>
        <w:t>실용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>)</w:t>
      </w:r>
    </w:p>
    <w:p w14:paraId="6C52B47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>:</w:t>
      </w:r>
    </w:p>
    <w:p w14:paraId="3BE24DB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73CD26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\begin{aligned}</w:t>
      </w:r>
    </w:p>
    <w:p w14:paraId="203B7024" w14:textId="77777777" w:rsidR="00E554A3" w:rsidRPr="008070EB" w:rsidRDefault="00000000">
      <w:r w:rsidRPr="008070EB">
        <w:t>Precision_{YOLO11} &amp;= \frac{457}{457 + 61} = 92.8\% \\</w:t>
      </w:r>
    </w:p>
    <w:p w14:paraId="2349CDA7" w14:textId="77777777" w:rsidR="00E554A3" w:rsidRPr="008070EB" w:rsidRDefault="00000000">
      <w:r w:rsidRPr="008070EB">
        <w:t>Recall_{YOLO11} &amp;= \frac{457}{457 + 97} = 82.5\% \\</w:t>
      </w:r>
    </w:p>
    <w:p w14:paraId="61633876" w14:textId="77777777" w:rsidR="00E554A3" w:rsidRPr="008070EB" w:rsidRDefault="00000000">
      <w:r w:rsidRPr="008070EB">
        <w:t>F1_{YOLO11} &amp;= \frac{2 \times 0.928 \times 0.825}{0.928 + 0.825} = 0.872</w:t>
      </w:r>
    </w:p>
    <w:p w14:paraId="3679FAEF" w14:textId="77777777" w:rsidR="00E554A3" w:rsidRPr="008070EB" w:rsidRDefault="00000000">
      <w:r w:rsidRPr="008070EB">
        <w:t>\end{aligned}</w:t>
      </w:r>
    </w:p>
    <w:p w14:paraId="009C642A" w14:textId="77777777" w:rsidR="00E554A3" w:rsidRPr="008070EB" w:rsidRDefault="00000000">
      <w:r w:rsidRPr="008070EB">
        <w:t>$$</w:t>
      </w:r>
    </w:p>
    <w:p w14:paraId="0ABB61B9" w14:textId="77777777" w:rsidR="00E554A3" w:rsidRPr="008070EB" w:rsidRDefault="00000000">
      <w:r w:rsidRPr="008070EB">
        <w:t xml:space="preserve">2. </w:t>
      </w:r>
      <w:proofErr w:type="spellStart"/>
      <w:r w:rsidRPr="008070EB">
        <w:t>혼동</w:t>
      </w:r>
      <w:proofErr w:type="spellEnd"/>
      <w:r w:rsidRPr="008070EB">
        <w:t xml:space="preserve"> </w:t>
      </w:r>
      <w:proofErr w:type="spellStart"/>
      <w:r w:rsidRPr="008070EB">
        <w:t>행렬</w:t>
      </w:r>
      <w:proofErr w:type="spellEnd"/>
      <w:r w:rsidRPr="008070EB">
        <w:t xml:space="preserve"> (Confusion Matrix)</w:t>
      </w:r>
    </w:p>
    <w:p w14:paraId="51A0AE1B" w14:textId="77777777" w:rsidR="00E554A3" w:rsidRPr="008070EB" w:rsidRDefault="00000000">
      <w:r w:rsidRPr="008070EB">
        <w:t xml:space="preserve">3×3 </w:t>
      </w:r>
      <w:proofErr w:type="spellStart"/>
      <w:r w:rsidRPr="008070EB">
        <w:t>행렬</w:t>
      </w:r>
      <w:proofErr w:type="spellEnd"/>
      <w:r w:rsidRPr="008070EB">
        <w:t xml:space="preserve"> </w:t>
      </w:r>
      <w:proofErr w:type="spellStart"/>
      <w:r w:rsidRPr="008070EB">
        <w:t>구조</w:t>
      </w:r>
      <w:proofErr w:type="spellEnd"/>
      <w:r w:rsidRPr="008070EB">
        <w:t xml:space="preserve"> (Crack, Melting, Background):</w:t>
      </w:r>
    </w:p>
    <w:p w14:paraId="1C44141F" w14:textId="77777777" w:rsidR="00E554A3" w:rsidRPr="008070EB" w:rsidRDefault="00000000">
      <w:r w:rsidRPr="008070EB">
        <w:t>Predicted</w:t>
      </w:r>
    </w:p>
    <w:p w14:paraId="7AC49E02" w14:textId="77777777" w:rsidR="00E554A3" w:rsidRPr="008070EB" w:rsidRDefault="00000000">
      <w:r w:rsidRPr="008070EB">
        <w:t>Crack  Melting  Background</w:t>
      </w:r>
    </w:p>
    <w:p w14:paraId="63EEAE22" w14:textId="77777777" w:rsidR="00E554A3" w:rsidRPr="008070EB" w:rsidRDefault="00000000">
      <w:r w:rsidRPr="008070EB">
        <w:t>Actual Crack    TP₁     FP₂      FP₃</w:t>
      </w:r>
    </w:p>
    <w:p w14:paraId="569B2E7C" w14:textId="77777777" w:rsidR="00E554A3" w:rsidRPr="008070EB" w:rsidRDefault="00000000">
      <w:r w:rsidRPr="008070EB">
        <w:t>Melting   FP₁     TP₂      FP₃</w:t>
      </w:r>
    </w:p>
    <w:p w14:paraId="1A53269D" w14:textId="77777777" w:rsidR="00E554A3" w:rsidRPr="008070EB" w:rsidRDefault="00000000">
      <w:r w:rsidRPr="008070EB">
        <w:lastRenderedPageBreak/>
        <w:t>Background   FN₁     FN₂      TN</w:t>
      </w:r>
    </w:p>
    <w:p w14:paraId="02FD072B" w14:textId="77777777" w:rsidR="00E554A3" w:rsidRPr="008070EB" w:rsidRDefault="00000000">
      <w:proofErr w:type="spellStart"/>
      <w:r w:rsidRPr="008070EB">
        <w:t>클래스별</w:t>
      </w:r>
      <w:proofErr w:type="spellEnd"/>
      <w:r w:rsidRPr="008070EB">
        <w:t xml:space="preserve"> </w:t>
      </w:r>
      <w:proofErr w:type="spellStart"/>
      <w:r w:rsidRPr="008070EB">
        <w:t>지표</w:t>
      </w:r>
      <w:proofErr w:type="spellEnd"/>
      <w:r w:rsidRPr="008070EB">
        <w:t xml:space="preserve"> </w:t>
      </w:r>
      <w:proofErr w:type="spellStart"/>
      <w:r w:rsidRPr="008070EB">
        <w:t>계산</w:t>
      </w:r>
      <w:proofErr w:type="spellEnd"/>
      <w:r w:rsidRPr="008070EB">
        <w:t>:</w:t>
      </w:r>
    </w:p>
    <w:p w14:paraId="40089D97" w14:textId="77777777" w:rsidR="00E554A3" w:rsidRPr="008070EB" w:rsidRDefault="00000000">
      <w:pPr>
        <w:pStyle w:val="1"/>
      </w:pPr>
      <w:r w:rsidRPr="008070EB">
        <w:t xml:space="preserve">Crack </w:t>
      </w:r>
      <w:proofErr w:type="spellStart"/>
      <w:r w:rsidRPr="008070EB">
        <w:t>클래스</w:t>
      </w:r>
      <w:proofErr w:type="spellEnd"/>
    </w:p>
    <w:p w14:paraId="259280B4" w14:textId="77777777" w:rsidR="00E554A3" w:rsidRPr="008070EB" w:rsidRDefault="00000000">
      <w:proofErr w:type="spellStart"/>
      <w:r w:rsidRPr="008070EB">
        <w:t>Precision_crack</w:t>
      </w:r>
      <w:proofErr w:type="spellEnd"/>
      <w:r w:rsidRPr="008070EB">
        <w:t xml:space="preserve"> = TP₁ / (TP₁ + FP₁ + FP₁)</w:t>
      </w:r>
    </w:p>
    <w:p w14:paraId="00603184" w14:textId="77777777" w:rsidR="00E554A3" w:rsidRPr="008070EB" w:rsidRDefault="00000000">
      <w:proofErr w:type="spellStart"/>
      <w:r w:rsidRPr="008070EB">
        <w:t>Recall_crack</w:t>
      </w:r>
      <w:proofErr w:type="spellEnd"/>
      <w:r w:rsidRPr="008070EB">
        <w:t xml:space="preserve"> = TP₁ / (TP₁ + FP₂ + FP₃)</w:t>
      </w:r>
    </w:p>
    <w:p w14:paraId="05584A4E" w14:textId="77777777" w:rsidR="00E554A3" w:rsidRPr="008070EB" w:rsidRDefault="00000000">
      <w:pPr>
        <w:pStyle w:val="1"/>
      </w:pPr>
      <w:r w:rsidRPr="008070EB">
        <w:t xml:space="preserve">Melting </w:t>
      </w:r>
      <w:proofErr w:type="spellStart"/>
      <w:r w:rsidRPr="008070EB">
        <w:t>클래스</w:t>
      </w:r>
      <w:proofErr w:type="spellEnd"/>
    </w:p>
    <w:p w14:paraId="27275267" w14:textId="77777777" w:rsidR="00E554A3" w:rsidRPr="008070EB" w:rsidRDefault="00000000">
      <w:proofErr w:type="spellStart"/>
      <w:r w:rsidRPr="008070EB">
        <w:t>Precision_melting</w:t>
      </w:r>
      <w:proofErr w:type="spellEnd"/>
      <w:r w:rsidRPr="008070EB">
        <w:t xml:space="preserve"> = TP₂ / (TP₂ + FP₁ + FP₂)</w:t>
      </w:r>
    </w:p>
    <w:p w14:paraId="2A9106E2" w14:textId="77777777" w:rsidR="00E554A3" w:rsidRPr="008070EB" w:rsidRDefault="00000000">
      <w:proofErr w:type="spellStart"/>
      <w:r w:rsidRPr="008070EB">
        <w:t>Recall_melting</w:t>
      </w:r>
      <w:proofErr w:type="spellEnd"/>
      <w:r w:rsidRPr="008070EB">
        <w:t xml:space="preserve"> = TP₂ / (TP₂ + FP₁ + FP₃)</w:t>
      </w:r>
    </w:p>
    <w:p w14:paraId="18C1C802" w14:textId="77777777" w:rsidR="00E554A3" w:rsidRPr="008070EB" w:rsidRDefault="00000000">
      <w:r w:rsidRPr="008070EB">
        <w:t xml:space="preserve">3. </w:t>
      </w:r>
      <w:proofErr w:type="spellStart"/>
      <w:r w:rsidRPr="008070EB">
        <w:t>추론</w:t>
      </w:r>
      <w:proofErr w:type="spellEnd"/>
      <w:r w:rsidRPr="008070EB">
        <w:t xml:space="preserve"> </w:t>
      </w:r>
      <w:proofErr w:type="spellStart"/>
      <w:r w:rsidRPr="008070EB">
        <w:t>속도</w:t>
      </w:r>
      <w:proofErr w:type="spellEnd"/>
      <w:r w:rsidRPr="008070EB">
        <w:t xml:space="preserve"> </w:t>
      </w:r>
      <w:proofErr w:type="spellStart"/>
      <w:r w:rsidRPr="008070EB">
        <w:t>지표</w:t>
      </w:r>
      <w:proofErr w:type="spellEnd"/>
    </w:p>
    <w:p w14:paraId="5D22C3E3" w14:textId="77777777" w:rsidR="00E554A3" w:rsidRPr="008070EB" w:rsidRDefault="00000000">
      <w:r w:rsidRPr="008070EB">
        <w:t>FPS (Frames Per Second):</w:t>
      </w:r>
    </w:p>
    <w:p w14:paraId="19C1C4C7" w14:textId="77777777" w:rsidR="00E554A3" w:rsidRPr="008070EB" w:rsidRDefault="00000000">
      <w:r w:rsidRPr="008070EB">
        <w:t>FPS = 1000 / (</w:t>
      </w:r>
      <w:proofErr w:type="spellStart"/>
      <w:r w:rsidRPr="008070EB">
        <w:t>preprocess_time</w:t>
      </w:r>
      <w:proofErr w:type="spellEnd"/>
      <w:r w:rsidRPr="008070EB">
        <w:t xml:space="preserve"> + </w:t>
      </w:r>
      <w:proofErr w:type="spellStart"/>
      <w:r w:rsidRPr="008070EB">
        <w:t>inference_time</w:t>
      </w:r>
      <w:proofErr w:type="spellEnd"/>
      <w:r w:rsidRPr="008070EB">
        <w:t xml:space="preserve"> + </w:t>
      </w:r>
      <w:proofErr w:type="spellStart"/>
      <w:r w:rsidRPr="008070EB">
        <w:t>postprocess_time</w:t>
      </w:r>
      <w:proofErr w:type="spellEnd"/>
      <w:r w:rsidRPr="008070EB">
        <w:t>)</w:t>
      </w:r>
    </w:p>
    <w:p w14:paraId="39A6D844" w14:textId="77777777" w:rsidR="00E554A3" w:rsidRPr="008070EB" w:rsidRDefault="00000000">
      <w:proofErr w:type="spellStart"/>
      <w:r w:rsidRPr="008070EB">
        <w:t>단계별</w:t>
      </w:r>
      <w:proofErr w:type="spellEnd"/>
      <w:r w:rsidRPr="008070EB">
        <w:t xml:space="preserve"> </w:t>
      </w:r>
      <w:proofErr w:type="spellStart"/>
      <w:r w:rsidRPr="008070EB">
        <w:t>시간</w:t>
      </w:r>
      <w:proofErr w:type="spellEnd"/>
      <w:r w:rsidRPr="008070EB">
        <w:t>:</w:t>
      </w:r>
    </w:p>
    <w:p w14:paraId="50C3779A" w14:textId="77777777" w:rsidR="00E554A3" w:rsidRPr="008070EB" w:rsidRDefault="00000000">
      <w:r w:rsidRPr="008070EB">
        <w:t xml:space="preserve">- Preprocess: </w:t>
      </w:r>
      <w:proofErr w:type="spellStart"/>
      <w:r w:rsidRPr="008070EB">
        <w:t>이미지</w:t>
      </w:r>
      <w:proofErr w:type="spellEnd"/>
      <w:r w:rsidRPr="008070EB">
        <w:t xml:space="preserve"> </w:t>
      </w:r>
      <w:proofErr w:type="spellStart"/>
      <w:r w:rsidRPr="008070EB">
        <w:t>리사이즈</w:t>
      </w:r>
      <w:proofErr w:type="spellEnd"/>
      <w:r w:rsidRPr="008070EB">
        <w:t xml:space="preserve">, </w:t>
      </w:r>
      <w:proofErr w:type="spellStart"/>
      <w:r w:rsidRPr="008070EB">
        <w:t>정규화</w:t>
      </w:r>
      <w:proofErr w:type="spellEnd"/>
      <w:r w:rsidRPr="008070EB">
        <w:t xml:space="preserve"> (~5ms)</w:t>
      </w:r>
    </w:p>
    <w:p w14:paraId="75D0330C" w14:textId="77777777" w:rsidR="00E554A3" w:rsidRPr="008070EB" w:rsidRDefault="00000000">
      <w:r w:rsidRPr="008070EB">
        <w:t xml:space="preserve">- Inference: </w:t>
      </w:r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순전파</w:t>
      </w:r>
      <w:proofErr w:type="spellEnd"/>
      <w:r w:rsidRPr="008070EB">
        <w:t xml:space="preserve"> (CPU: ~120ms, GPU: ~8ms)</w:t>
      </w:r>
    </w:p>
    <w:p w14:paraId="4F4346F9" w14:textId="77777777" w:rsidR="00E554A3" w:rsidRPr="008070EB" w:rsidRDefault="00000000">
      <w:r w:rsidRPr="008070EB">
        <w:t xml:space="preserve">- Postprocess: NMS, </w:t>
      </w:r>
      <w:proofErr w:type="spellStart"/>
      <w:r w:rsidRPr="008070EB">
        <w:t>클래스</w:t>
      </w:r>
      <w:proofErr w:type="spellEnd"/>
      <w:r w:rsidRPr="008070EB">
        <w:t xml:space="preserve"> </w:t>
      </w:r>
      <w:proofErr w:type="spellStart"/>
      <w:r w:rsidRPr="008070EB">
        <w:t>필터링</w:t>
      </w:r>
      <w:proofErr w:type="spellEnd"/>
      <w:r w:rsidRPr="008070EB">
        <w:t xml:space="preserve"> (~3ms)</w:t>
      </w:r>
    </w:p>
    <w:p w14:paraId="6306A2C9" w14:textId="77777777" w:rsidR="00E554A3" w:rsidRPr="008070EB" w:rsidRDefault="00000000">
      <w:r w:rsidRPr="008070EB">
        <w:t xml:space="preserve">CPU </w:t>
      </w:r>
      <w:proofErr w:type="spellStart"/>
      <w:r w:rsidRPr="008070EB">
        <w:t>환경</w:t>
      </w:r>
      <w:proofErr w:type="spellEnd"/>
      <w:r w:rsidRPr="008070EB">
        <w:t xml:space="preserve"> (</w:t>
      </w:r>
      <w:r w:rsidRPr="008070EB">
        <w:t>본</w:t>
      </w:r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>):</w:t>
      </w:r>
    </w:p>
    <w:p w14:paraId="109FDB2E" w14:textId="77777777" w:rsidR="00E554A3" w:rsidRPr="008070EB" w:rsidRDefault="00000000">
      <w:r w:rsidRPr="008070EB">
        <w:t>- YOLOv8s: ~7.8 FPS (128ms/frame)</w:t>
      </w:r>
    </w:p>
    <w:p w14:paraId="5FA8253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YOLO11s: ~6.9 FPS (145ms/frame)</w:t>
      </w:r>
    </w:p>
    <w:p w14:paraId="50A9717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</w:t>
      </w:r>
      <w:r w:rsidRPr="008070EB">
        <w:rPr>
          <w:lang w:eastAsia="ko-KR"/>
        </w:rPr>
        <w:t>: 30 FPS (33ms/frame)</w:t>
      </w:r>
    </w:p>
    <w:p w14:paraId="0F7300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CPU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</w:t>
      </w:r>
      <w:r w:rsidRPr="008070EB">
        <w:rPr>
          <w:lang w:eastAsia="ko-KR"/>
        </w:rPr>
        <w:t xml:space="preserve">, GPU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향후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)</w:t>
      </w:r>
    </w:p>
    <w:p w14:paraId="49E35A44" w14:textId="77777777" w:rsidR="00E554A3" w:rsidRPr="008070EB" w:rsidRDefault="00000000">
      <w:pPr>
        <w:pStyle w:val="3"/>
      </w:pPr>
      <w:r w:rsidRPr="008070EB">
        <w:t xml:space="preserve">E. </w:t>
      </w:r>
      <w:proofErr w:type="spellStart"/>
      <w:r w:rsidRPr="008070EB">
        <w:t>실험</w:t>
      </w:r>
      <w:proofErr w:type="spellEnd"/>
      <w:r w:rsidRPr="008070EB">
        <w:t xml:space="preserve"> </w:t>
      </w:r>
      <w:proofErr w:type="spellStart"/>
      <w:r w:rsidRPr="008070EB">
        <w:t>프로토콜</w:t>
      </w:r>
      <w:proofErr w:type="spellEnd"/>
    </w:p>
    <w:p w14:paraId="320ABD4B" w14:textId="77777777" w:rsidR="00E554A3" w:rsidRPr="008070EB" w:rsidRDefault="00000000">
      <w:r w:rsidRPr="008070EB">
        <w:t xml:space="preserve">1. </w:t>
      </w:r>
      <w:proofErr w:type="spellStart"/>
      <w:r w:rsidRPr="008070EB">
        <w:t>재현성</w:t>
      </w:r>
      <w:proofErr w:type="spellEnd"/>
      <w:r w:rsidRPr="008070EB">
        <w:t xml:space="preserve"> </w:t>
      </w:r>
      <w:proofErr w:type="spellStart"/>
      <w:r w:rsidRPr="008070EB">
        <w:t>보장</w:t>
      </w:r>
      <w:proofErr w:type="spellEnd"/>
      <w:r w:rsidRPr="008070EB">
        <w:t xml:space="preserve"> </w:t>
      </w:r>
      <w:proofErr w:type="spellStart"/>
      <w:r w:rsidRPr="008070EB">
        <w:t>조치</w:t>
      </w:r>
      <w:proofErr w:type="spellEnd"/>
    </w:p>
    <w:p w14:paraId="610CB0DF" w14:textId="77777777" w:rsidR="00E554A3" w:rsidRPr="008070EB" w:rsidRDefault="00000000">
      <w:pPr>
        <w:pStyle w:val="1"/>
      </w:pPr>
      <w:r w:rsidRPr="008070EB">
        <w:t xml:space="preserve">1. </w:t>
      </w:r>
      <w:proofErr w:type="spellStart"/>
      <w:r w:rsidRPr="008070EB">
        <w:t>무작위</w:t>
      </w:r>
      <w:proofErr w:type="spellEnd"/>
      <w:r w:rsidRPr="008070EB">
        <w:t xml:space="preserve"> </w:t>
      </w:r>
      <w:proofErr w:type="spellStart"/>
      <w:r w:rsidRPr="008070EB">
        <w:t>시드</w:t>
      </w:r>
      <w:proofErr w:type="spellEnd"/>
      <w:r w:rsidRPr="008070EB">
        <w:t xml:space="preserve"> </w:t>
      </w:r>
      <w:proofErr w:type="spellStart"/>
      <w:r w:rsidRPr="008070EB">
        <w:t>고정</w:t>
      </w:r>
      <w:proofErr w:type="spellEnd"/>
    </w:p>
    <w:p w14:paraId="3EEA57EB" w14:textId="77777777" w:rsidR="00E554A3" w:rsidRPr="008070EB" w:rsidRDefault="00000000">
      <w:r w:rsidRPr="008070EB">
        <w:t>import random</w:t>
      </w:r>
    </w:p>
    <w:p w14:paraId="3F3BA458" w14:textId="77777777" w:rsidR="00E554A3" w:rsidRPr="008070EB" w:rsidRDefault="00000000">
      <w:r w:rsidRPr="008070EB">
        <w:t xml:space="preserve">import </w:t>
      </w:r>
      <w:proofErr w:type="spellStart"/>
      <w:r w:rsidRPr="008070EB">
        <w:t>numpy</w:t>
      </w:r>
      <w:proofErr w:type="spellEnd"/>
      <w:r w:rsidRPr="008070EB">
        <w:t xml:space="preserve"> as np</w:t>
      </w:r>
    </w:p>
    <w:p w14:paraId="6E1C92DE" w14:textId="77777777" w:rsidR="00E554A3" w:rsidRPr="008070EB" w:rsidRDefault="00000000">
      <w:r w:rsidRPr="008070EB">
        <w:t>import torch</w:t>
      </w:r>
    </w:p>
    <w:p w14:paraId="593B32C0" w14:textId="77777777" w:rsidR="00E554A3" w:rsidRPr="008070EB" w:rsidRDefault="00000000">
      <w:r w:rsidRPr="008070EB">
        <w:t>SEED = 42</w:t>
      </w:r>
    </w:p>
    <w:p w14:paraId="4F16E35D" w14:textId="77777777" w:rsidR="00E554A3" w:rsidRPr="008070EB" w:rsidRDefault="00000000">
      <w:proofErr w:type="spellStart"/>
      <w:r w:rsidRPr="008070EB">
        <w:t>random.seed</w:t>
      </w:r>
      <w:proofErr w:type="spellEnd"/>
      <w:r w:rsidRPr="008070EB">
        <w:t>(SEED)</w:t>
      </w:r>
    </w:p>
    <w:p w14:paraId="3C1D4B0A" w14:textId="77777777" w:rsidR="00E554A3" w:rsidRPr="008070EB" w:rsidRDefault="00000000">
      <w:proofErr w:type="spellStart"/>
      <w:r w:rsidRPr="008070EB">
        <w:t>np.random.seed</w:t>
      </w:r>
      <w:proofErr w:type="spellEnd"/>
      <w:r w:rsidRPr="008070EB">
        <w:t>(SEED)</w:t>
      </w:r>
    </w:p>
    <w:p w14:paraId="4AD499D2" w14:textId="77777777" w:rsidR="00E554A3" w:rsidRPr="008070EB" w:rsidRDefault="00000000">
      <w:proofErr w:type="spellStart"/>
      <w:r w:rsidRPr="008070EB">
        <w:t>torch.manual_seed</w:t>
      </w:r>
      <w:proofErr w:type="spellEnd"/>
      <w:r w:rsidRPr="008070EB">
        <w:t>(SEED)</w:t>
      </w:r>
    </w:p>
    <w:p w14:paraId="591DE94D" w14:textId="77777777" w:rsidR="00E554A3" w:rsidRPr="008070EB" w:rsidRDefault="00000000">
      <w:proofErr w:type="spellStart"/>
      <w:r w:rsidRPr="008070EB">
        <w:t>torch.backends.cudnn.deterministic</w:t>
      </w:r>
      <w:proofErr w:type="spellEnd"/>
      <w:r w:rsidRPr="008070EB">
        <w:t xml:space="preserve"> = True</w:t>
      </w:r>
    </w:p>
    <w:p w14:paraId="6B8C0AE8" w14:textId="77777777" w:rsidR="00E554A3" w:rsidRPr="008070EB" w:rsidRDefault="00000000">
      <w:proofErr w:type="spellStart"/>
      <w:r w:rsidRPr="008070EB">
        <w:t>torch.backends.cudnn.benchmark</w:t>
      </w:r>
      <w:proofErr w:type="spellEnd"/>
      <w:r w:rsidRPr="008070EB">
        <w:t xml:space="preserve"> = False</w:t>
      </w:r>
    </w:p>
    <w:p w14:paraId="768B619C" w14:textId="77777777" w:rsidR="00E554A3" w:rsidRPr="008070EB" w:rsidRDefault="00000000">
      <w:pPr>
        <w:pStyle w:val="1"/>
      </w:pPr>
      <w:r w:rsidRPr="008070EB">
        <w:t xml:space="preserve">2. </w:t>
      </w:r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로딩</w:t>
      </w:r>
      <w:proofErr w:type="spellEnd"/>
      <w:r w:rsidRPr="008070EB">
        <w:t xml:space="preserve"> </w:t>
      </w:r>
      <w:proofErr w:type="spellStart"/>
      <w:r w:rsidRPr="008070EB">
        <w:t>일관성</w:t>
      </w:r>
      <w:proofErr w:type="spellEnd"/>
    </w:p>
    <w:p w14:paraId="5C2C9D46" w14:textId="77777777" w:rsidR="00E554A3" w:rsidRPr="008070EB" w:rsidRDefault="00000000">
      <w:proofErr w:type="spellStart"/>
      <w:r w:rsidRPr="008070EB">
        <w:t>dataloader_config</w:t>
      </w:r>
      <w:proofErr w:type="spellEnd"/>
      <w:r w:rsidRPr="008070EB">
        <w:t xml:space="preserve"> = {</w:t>
      </w:r>
    </w:p>
    <w:p w14:paraId="369A6D28" w14:textId="77777777" w:rsidR="00E554A3" w:rsidRPr="008070EB" w:rsidRDefault="00000000">
      <w:r w:rsidRPr="008070EB">
        <w:t>'</w:t>
      </w:r>
      <w:proofErr w:type="spellStart"/>
      <w:r w:rsidRPr="008070EB">
        <w:t>num_workers</w:t>
      </w:r>
      <w:proofErr w:type="spellEnd"/>
      <w:r w:rsidRPr="008070EB">
        <w:t xml:space="preserve">': 0,  # </w:t>
      </w:r>
      <w:proofErr w:type="spellStart"/>
      <w:r w:rsidRPr="008070EB">
        <w:t>단일</w:t>
      </w:r>
      <w:proofErr w:type="spellEnd"/>
      <w:r w:rsidRPr="008070EB">
        <w:t xml:space="preserve"> </w:t>
      </w:r>
      <w:proofErr w:type="spellStart"/>
      <w:r w:rsidRPr="008070EB">
        <w:t>워커</w:t>
      </w:r>
      <w:proofErr w:type="spellEnd"/>
      <w:r w:rsidRPr="008070EB">
        <w:t xml:space="preserve"> (</w:t>
      </w:r>
      <w:proofErr w:type="spellStart"/>
      <w:r w:rsidRPr="008070EB">
        <w:t>순서</w:t>
      </w:r>
      <w:proofErr w:type="spellEnd"/>
      <w:r w:rsidRPr="008070EB">
        <w:t xml:space="preserve"> </w:t>
      </w:r>
      <w:proofErr w:type="spellStart"/>
      <w:r w:rsidRPr="008070EB">
        <w:t>보장</w:t>
      </w:r>
      <w:proofErr w:type="spellEnd"/>
      <w:r w:rsidRPr="008070EB">
        <w:t>)</w:t>
      </w:r>
    </w:p>
    <w:p w14:paraId="5D5A727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'shuffle': False,  #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셔플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</w:t>
      </w:r>
    </w:p>
    <w:p w14:paraId="71E7393E" w14:textId="77777777" w:rsidR="00E554A3" w:rsidRPr="008070EB" w:rsidRDefault="00000000">
      <w:r w:rsidRPr="008070EB">
        <w:t>'</w:t>
      </w:r>
      <w:proofErr w:type="spellStart"/>
      <w:r w:rsidRPr="008070EB">
        <w:t>drop_last</w:t>
      </w:r>
      <w:proofErr w:type="spellEnd"/>
      <w:r w:rsidRPr="008070EB">
        <w:t>': False</w:t>
      </w:r>
    </w:p>
    <w:p w14:paraId="4E8BE7D3" w14:textId="77777777" w:rsidR="00E554A3" w:rsidRPr="008070EB" w:rsidRDefault="00000000">
      <w:r w:rsidRPr="008070EB">
        <w:t>}</w:t>
      </w:r>
    </w:p>
    <w:p w14:paraId="68495D7F" w14:textId="77777777" w:rsidR="00E554A3" w:rsidRPr="008070EB" w:rsidRDefault="00000000">
      <w:pPr>
        <w:pStyle w:val="1"/>
      </w:pPr>
      <w:r w:rsidRPr="008070EB">
        <w:t xml:space="preserve">3. </w:t>
      </w:r>
      <w:proofErr w:type="spellStart"/>
      <w:r w:rsidRPr="008070EB">
        <w:t>환경</w:t>
      </w:r>
      <w:proofErr w:type="spellEnd"/>
      <w:r w:rsidRPr="008070EB">
        <w:t xml:space="preserve"> </w:t>
      </w:r>
      <w:proofErr w:type="spellStart"/>
      <w:r w:rsidRPr="008070EB">
        <w:t>변수</w:t>
      </w:r>
      <w:proofErr w:type="spellEnd"/>
      <w:r w:rsidRPr="008070EB">
        <w:t xml:space="preserve"> </w:t>
      </w:r>
      <w:proofErr w:type="spellStart"/>
      <w:r w:rsidRPr="008070EB">
        <w:t>고정</w:t>
      </w:r>
      <w:proofErr w:type="spellEnd"/>
    </w:p>
    <w:p w14:paraId="6194B4CA" w14:textId="77777777" w:rsidR="00E554A3" w:rsidRPr="008070EB" w:rsidRDefault="00000000">
      <w:proofErr w:type="spellStart"/>
      <w:r w:rsidRPr="008070EB">
        <w:t>os.environ</w:t>
      </w:r>
      <w:proofErr w:type="spellEnd"/>
      <w:r w:rsidRPr="008070EB">
        <w:t>['PYTHONHASHSEED'] = str(SEED)</w:t>
      </w:r>
    </w:p>
    <w:p w14:paraId="20E8998D" w14:textId="77777777" w:rsidR="00E554A3" w:rsidRPr="008070EB" w:rsidRDefault="00000000">
      <w:proofErr w:type="spellStart"/>
      <w:r w:rsidRPr="008070EB">
        <w:t>os.environ</w:t>
      </w:r>
      <w:proofErr w:type="spellEnd"/>
      <w:r w:rsidRPr="008070EB">
        <w:t xml:space="preserve">['OMP_NUM_THREADS'] = '1'  # OpenMP </w:t>
      </w:r>
      <w:proofErr w:type="spellStart"/>
      <w:r w:rsidRPr="008070EB">
        <w:t>스레드</w:t>
      </w:r>
      <w:proofErr w:type="spellEnd"/>
      <w:r w:rsidRPr="008070EB">
        <w:t xml:space="preserve"> </w:t>
      </w:r>
      <w:proofErr w:type="spellStart"/>
      <w:r w:rsidRPr="008070EB">
        <w:t>고정</w:t>
      </w:r>
      <w:proofErr w:type="spellEnd"/>
    </w:p>
    <w:p w14:paraId="16578CD8" w14:textId="77777777" w:rsidR="00E554A3" w:rsidRPr="008070EB" w:rsidRDefault="00000000">
      <w:r w:rsidRPr="008070EB">
        <w:t xml:space="preserve">2. </w:t>
      </w:r>
      <w:proofErr w:type="spellStart"/>
      <w:r w:rsidRPr="008070EB">
        <w:t>학습</w:t>
      </w:r>
      <w:proofErr w:type="spellEnd"/>
      <w:r w:rsidRPr="008070EB">
        <w:t xml:space="preserve"> </w:t>
      </w:r>
      <w:proofErr w:type="spellStart"/>
      <w:r w:rsidRPr="008070EB">
        <w:t>모니터링</w:t>
      </w:r>
      <w:proofErr w:type="spellEnd"/>
    </w:p>
    <w:p w14:paraId="37C2ED0C" w14:textId="77777777" w:rsidR="00E554A3" w:rsidRPr="008070EB" w:rsidRDefault="00000000">
      <w:proofErr w:type="spellStart"/>
      <w:r w:rsidRPr="008070EB">
        <w:t>로그</w:t>
      </w:r>
      <w:proofErr w:type="spellEnd"/>
      <w:r w:rsidRPr="008070EB">
        <w:t xml:space="preserve"> </w:t>
      </w:r>
      <w:proofErr w:type="spellStart"/>
      <w:r w:rsidRPr="008070EB">
        <w:t>기록</w:t>
      </w:r>
      <w:proofErr w:type="spellEnd"/>
      <w:r w:rsidRPr="008070EB">
        <w:t>:</w:t>
      </w:r>
    </w:p>
    <w:p w14:paraId="4C0CB023" w14:textId="77777777" w:rsidR="00E554A3" w:rsidRPr="008070EB" w:rsidRDefault="00000000">
      <w:pPr>
        <w:pStyle w:val="1"/>
      </w:pPr>
      <w:proofErr w:type="spellStart"/>
      <w:r w:rsidRPr="008070EB">
        <w:t>에포크별</w:t>
      </w:r>
      <w:proofErr w:type="spellEnd"/>
      <w:r w:rsidRPr="008070EB">
        <w:t xml:space="preserve"> </w:t>
      </w:r>
      <w:proofErr w:type="spellStart"/>
      <w:r w:rsidRPr="008070EB">
        <w:t>기록</w:t>
      </w:r>
      <w:proofErr w:type="spellEnd"/>
    </w:p>
    <w:p w14:paraId="1DCE1332" w14:textId="77777777" w:rsidR="00E554A3" w:rsidRPr="008070EB" w:rsidRDefault="00000000">
      <w:r w:rsidRPr="008070EB">
        <w:t>logs = {</w:t>
      </w:r>
    </w:p>
    <w:p w14:paraId="05C32EE6" w14:textId="77777777" w:rsidR="00E554A3" w:rsidRPr="008070EB" w:rsidRDefault="00000000">
      <w:r w:rsidRPr="008070EB">
        <w:t>'epoch': [],</w:t>
      </w:r>
    </w:p>
    <w:p w14:paraId="2BEAD6D7" w14:textId="77777777" w:rsidR="00E554A3" w:rsidRPr="008070EB" w:rsidRDefault="00000000">
      <w:r w:rsidRPr="008070EB">
        <w:t>'</w:t>
      </w:r>
      <w:proofErr w:type="spellStart"/>
      <w:r w:rsidRPr="008070EB">
        <w:t>train_loss</w:t>
      </w:r>
      <w:proofErr w:type="spellEnd"/>
      <w:r w:rsidRPr="008070EB">
        <w:t>': [],</w:t>
      </w:r>
    </w:p>
    <w:p w14:paraId="6B40D32A" w14:textId="77777777" w:rsidR="00E554A3" w:rsidRPr="008070EB" w:rsidRDefault="00000000">
      <w:r w:rsidRPr="008070EB">
        <w:t>'</w:t>
      </w:r>
      <w:proofErr w:type="spellStart"/>
      <w:r w:rsidRPr="008070EB">
        <w:t>val_loss</w:t>
      </w:r>
      <w:proofErr w:type="spellEnd"/>
      <w:r w:rsidRPr="008070EB">
        <w:t>': [],</w:t>
      </w:r>
    </w:p>
    <w:p w14:paraId="30F1E307" w14:textId="77777777" w:rsidR="00E554A3" w:rsidRPr="008070EB" w:rsidRDefault="00000000">
      <w:r w:rsidRPr="008070EB">
        <w:t>'mAP50': [],</w:t>
      </w:r>
    </w:p>
    <w:p w14:paraId="4A9F4541" w14:textId="77777777" w:rsidR="00E554A3" w:rsidRPr="008070EB" w:rsidRDefault="00000000">
      <w:r w:rsidRPr="008070EB">
        <w:t>'mAP50-95': [],</w:t>
      </w:r>
    </w:p>
    <w:p w14:paraId="5B30B3EA" w14:textId="77777777" w:rsidR="00E554A3" w:rsidRPr="008070EB" w:rsidRDefault="00000000">
      <w:r w:rsidRPr="008070EB">
        <w:t>'precision': [],</w:t>
      </w:r>
    </w:p>
    <w:p w14:paraId="76730806" w14:textId="77777777" w:rsidR="00E554A3" w:rsidRPr="008070EB" w:rsidRDefault="00000000">
      <w:r w:rsidRPr="008070EB">
        <w:t>'recall': [],</w:t>
      </w:r>
    </w:p>
    <w:p w14:paraId="3607BD39" w14:textId="77777777" w:rsidR="00E554A3" w:rsidRPr="008070EB" w:rsidRDefault="00000000">
      <w:r w:rsidRPr="008070EB">
        <w:t>'f1': [],</w:t>
      </w:r>
    </w:p>
    <w:p w14:paraId="61F3150A" w14:textId="77777777" w:rsidR="00E554A3" w:rsidRPr="008070EB" w:rsidRDefault="00000000">
      <w:r w:rsidRPr="008070EB">
        <w:t>'</w:t>
      </w:r>
      <w:proofErr w:type="spellStart"/>
      <w:r w:rsidRPr="008070EB">
        <w:t>lr</w:t>
      </w:r>
      <w:proofErr w:type="spellEnd"/>
      <w:r w:rsidRPr="008070EB">
        <w:t>': [],</w:t>
      </w:r>
    </w:p>
    <w:p w14:paraId="457AF899" w14:textId="77777777" w:rsidR="00E554A3" w:rsidRPr="008070EB" w:rsidRDefault="00000000">
      <w:r w:rsidRPr="008070EB">
        <w:t>'time': []</w:t>
      </w:r>
    </w:p>
    <w:p w14:paraId="199FE8DD" w14:textId="77777777" w:rsidR="00E554A3" w:rsidRPr="008070EB" w:rsidRDefault="00000000">
      <w:r w:rsidRPr="008070EB">
        <w:t>}</w:t>
      </w:r>
    </w:p>
    <w:p w14:paraId="26B5339D" w14:textId="77777777" w:rsidR="00E554A3" w:rsidRPr="008070EB" w:rsidRDefault="00000000">
      <w:pPr>
        <w:pStyle w:val="1"/>
      </w:pPr>
      <w:proofErr w:type="spellStart"/>
      <w:r w:rsidRPr="008070EB">
        <w:t>주요</w:t>
      </w:r>
      <w:proofErr w:type="spellEnd"/>
      <w:r w:rsidRPr="008070EB">
        <w:t xml:space="preserve"> </w:t>
      </w:r>
      <w:proofErr w:type="spellStart"/>
      <w:r w:rsidRPr="008070EB">
        <w:t>체크포인트</w:t>
      </w:r>
      <w:proofErr w:type="spellEnd"/>
      <w:r w:rsidRPr="008070EB">
        <w:t xml:space="preserve"> </w:t>
      </w:r>
      <w:proofErr w:type="spellStart"/>
      <w:r w:rsidRPr="008070EB">
        <w:t>저장</w:t>
      </w:r>
      <w:proofErr w:type="spellEnd"/>
    </w:p>
    <w:p w14:paraId="1089D2E6" w14:textId="77777777" w:rsidR="00E554A3" w:rsidRPr="008070EB" w:rsidRDefault="00000000">
      <w:r w:rsidRPr="008070EB">
        <w:t>checkpoints = {</w:t>
      </w:r>
    </w:p>
    <w:p w14:paraId="126C72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'best.pt': </w:t>
      </w:r>
      <w:r w:rsidRPr="008070EB">
        <w:rPr>
          <w:lang w:eastAsia="ko-KR"/>
        </w:rPr>
        <w:t>최고</w:t>
      </w:r>
      <w:r w:rsidRPr="008070EB">
        <w:rPr>
          <w:lang w:eastAsia="ko-KR"/>
        </w:rPr>
        <w:t xml:space="preserve"> mAP50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>,</w:t>
      </w:r>
    </w:p>
    <w:p w14:paraId="65682A5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'last.pt': </w:t>
      </w:r>
      <w:r w:rsidRPr="008070EB">
        <w:rPr>
          <w:lang w:eastAsia="ko-KR"/>
        </w:rPr>
        <w:t>마지막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>,</w:t>
      </w:r>
    </w:p>
    <w:p w14:paraId="682E0A3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'epoch50.pt': 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비교용</w:t>
      </w:r>
      <w:r w:rsidRPr="008070EB">
        <w:rPr>
          <w:lang w:eastAsia="ko-KR"/>
        </w:rPr>
        <w:t>),</w:t>
      </w:r>
    </w:p>
    <w:p w14:paraId="494A2D4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'epoch75.pt': 75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</w:t>
      </w:r>
      <w:r w:rsidRPr="008070EB">
        <w:rPr>
          <w:lang w:eastAsia="ko-KR"/>
        </w:rPr>
        <w:t>)</w:t>
      </w:r>
    </w:p>
    <w:p w14:paraId="3DB6F194" w14:textId="77777777" w:rsidR="00E554A3" w:rsidRPr="008070EB" w:rsidRDefault="00000000">
      <w:r w:rsidRPr="008070EB">
        <w:t>}</w:t>
      </w:r>
    </w:p>
    <w:p w14:paraId="2E5E81E0" w14:textId="77777777" w:rsidR="00E554A3" w:rsidRPr="008070EB" w:rsidRDefault="00000000">
      <w:proofErr w:type="spellStart"/>
      <w:r w:rsidRPr="008070EB">
        <w:t>실시간</w:t>
      </w:r>
      <w:proofErr w:type="spellEnd"/>
      <w:r w:rsidRPr="008070EB">
        <w:t xml:space="preserve"> </w:t>
      </w:r>
      <w:proofErr w:type="spellStart"/>
      <w:r w:rsidRPr="008070EB">
        <w:t>시각화</w:t>
      </w:r>
      <w:proofErr w:type="spellEnd"/>
      <w:r w:rsidRPr="008070EB">
        <w:t>:</w:t>
      </w:r>
    </w:p>
    <w:p w14:paraId="7AA9304F" w14:textId="77777777" w:rsidR="00E554A3" w:rsidRPr="008070EB" w:rsidRDefault="00000000">
      <w:pPr>
        <w:pStyle w:val="1"/>
      </w:pPr>
      <w:proofErr w:type="spellStart"/>
      <w:r w:rsidRPr="008070EB">
        <w:t>TensorBoard</w:t>
      </w:r>
      <w:proofErr w:type="spellEnd"/>
      <w:r w:rsidRPr="008070EB">
        <w:t xml:space="preserve"> </w:t>
      </w:r>
      <w:proofErr w:type="spellStart"/>
      <w:r w:rsidRPr="008070EB">
        <w:t>로깅</w:t>
      </w:r>
      <w:proofErr w:type="spellEnd"/>
    </w:p>
    <w:p w14:paraId="47AF40E8" w14:textId="77777777" w:rsidR="00E554A3" w:rsidRPr="008070EB" w:rsidRDefault="00000000">
      <w:r w:rsidRPr="008070EB">
        <w:t xml:space="preserve">from </w:t>
      </w:r>
      <w:proofErr w:type="spellStart"/>
      <w:r w:rsidRPr="008070EB">
        <w:t>torch.utils.tensorboard</w:t>
      </w:r>
      <w:proofErr w:type="spellEnd"/>
      <w:r w:rsidRPr="008070EB">
        <w:t xml:space="preserve"> import </w:t>
      </w:r>
      <w:proofErr w:type="spellStart"/>
      <w:r w:rsidRPr="008070EB">
        <w:t>SummaryWriter</w:t>
      </w:r>
      <w:proofErr w:type="spellEnd"/>
    </w:p>
    <w:p w14:paraId="2959E803" w14:textId="77777777" w:rsidR="00E554A3" w:rsidRPr="008070EB" w:rsidRDefault="00000000">
      <w:r w:rsidRPr="008070EB">
        <w:t xml:space="preserve">writer = </w:t>
      </w:r>
      <w:proofErr w:type="spellStart"/>
      <w:r w:rsidRPr="008070EB">
        <w:t>SummaryWriter</w:t>
      </w:r>
      <w:proofErr w:type="spellEnd"/>
      <w:r w:rsidRPr="008070EB">
        <w:t>('runs/stage2_dpf')</w:t>
      </w:r>
    </w:p>
    <w:p w14:paraId="79268BDC" w14:textId="77777777" w:rsidR="00E554A3" w:rsidRPr="008070EB" w:rsidRDefault="00000000">
      <w:pPr>
        <w:pStyle w:val="1"/>
      </w:pPr>
      <w:r w:rsidRPr="008070EB">
        <w:t>매</w:t>
      </w:r>
      <w:r w:rsidRPr="008070EB">
        <w:t xml:space="preserve"> </w:t>
      </w:r>
      <w:proofErr w:type="spellStart"/>
      <w:r w:rsidRPr="008070EB">
        <w:t>에포크마다</w:t>
      </w:r>
      <w:proofErr w:type="spellEnd"/>
      <w:r w:rsidRPr="008070EB">
        <w:t xml:space="preserve"> </w:t>
      </w:r>
      <w:proofErr w:type="spellStart"/>
      <w:r w:rsidRPr="008070EB">
        <w:t>기록</w:t>
      </w:r>
      <w:proofErr w:type="spellEnd"/>
    </w:p>
    <w:p w14:paraId="56D06FC8" w14:textId="77777777" w:rsidR="00E554A3" w:rsidRPr="008070EB" w:rsidRDefault="00000000">
      <w:proofErr w:type="spellStart"/>
      <w:r w:rsidRPr="008070EB">
        <w:t>writer.add_scalar</w:t>
      </w:r>
      <w:proofErr w:type="spellEnd"/>
      <w:r w:rsidRPr="008070EB">
        <w:t>('mAP50', map50, epoch)</w:t>
      </w:r>
    </w:p>
    <w:p w14:paraId="155D250C" w14:textId="77777777" w:rsidR="00E554A3" w:rsidRPr="008070EB" w:rsidRDefault="00000000">
      <w:proofErr w:type="spellStart"/>
      <w:r w:rsidRPr="008070EB">
        <w:t>writer.add_scalar</w:t>
      </w:r>
      <w:proofErr w:type="spellEnd"/>
      <w:r w:rsidRPr="008070EB">
        <w:t>('Precision', precision, epoch)</w:t>
      </w:r>
    </w:p>
    <w:p w14:paraId="31630B96" w14:textId="77777777" w:rsidR="00E554A3" w:rsidRPr="008070EB" w:rsidRDefault="00000000">
      <w:proofErr w:type="spellStart"/>
      <w:r w:rsidRPr="008070EB">
        <w:t>writer.add_scalar</w:t>
      </w:r>
      <w:proofErr w:type="spellEnd"/>
      <w:r w:rsidRPr="008070EB">
        <w:t>('Recall', recall, epoch)</w:t>
      </w:r>
    </w:p>
    <w:p w14:paraId="3FC0453F" w14:textId="77777777" w:rsidR="00E554A3" w:rsidRPr="008070EB" w:rsidRDefault="00000000">
      <w:proofErr w:type="spellStart"/>
      <w:r w:rsidRPr="008070EB">
        <w:t>writer.add_images</w:t>
      </w:r>
      <w:proofErr w:type="spellEnd"/>
      <w:r w:rsidRPr="008070EB">
        <w:t xml:space="preserve">('Predictions', </w:t>
      </w:r>
      <w:proofErr w:type="spellStart"/>
      <w:r w:rsidRPr="008070EB">
        <w:t>pred_images</w:t>
      </w:r>
      <w:proofErr w:type="spellEnd"/>
      <w:r w:rsidRPr="008070EB">
        <w:t>, epoch)</w:t>
      </w:r>
    </w:p>
    <w:p w14:paraId="4E2D4DD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</w:p>
    <w:p w14:paraId="3B10F8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빈도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매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에포크마다</w:t>
      </w:r>
      <w:proofErr w:type="spellEnd"/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</w:t>
      </w:r>
      <w:r w:rsidRPr="008070EB">
        <w:rPr>
          <w:lang w:eastAsia="ko-KR"/>
        </w:rPr>
        <w:t>)</w:t>
      </w:r>
    </w:p>
    <w:p w14:paraId="150D5E2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절차</w:t>
      </w:r>
      <w:r w:rsidRPr="008070EB">
        <w:rPr>
          <w:lang w:eastAsia="ko-KR"/>
        </w:rPr>
        <w:t>:</w:t>
      </w:r>
    </w:p>
    <w:p w14:paraId="3CE160B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모델을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모드로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전환</w:t>
      </w:r>
    </w:p>
    <w:p w14:paraId="2D486449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model.eval</w:t>
      </w:r>
      <w:proofErr w:type="spellEnd"/>
      <w:r w:rsidRPr="008070EB">
        <w:rPr>
          <w:lang w:eastAsia="ko-KR"/>
        </w:rPr>
        <w:t>()</w:t>
      </w:r>
    </w:p>
    <w:p w14:paraId="4D3C1E8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순회</w:t>
      </w:r>
    </w:p>
    <w:p w14:paraId="166B40D7" w14:textId="77777777" w:rsidR="00E554A3" w:rsidRPr="008070EB" w:rsidRDefault="00000000">
      <w:r w:rsidRPr="008070EB">
        <w:t xml:space="preserve">for batch in </w:t>
      </w:r>
      <w:proofErr w:type="spellStart"/>
      <w:r w:rsidRPr="008070EB">
        <w:t>val_loader</w:t>
      </w:r>
      <w:proofErr w:type="spellEnd"/>
      <w:r w:rsidRPr="008070EB">
        <w:t>:</w:t>
      </w:r>
    </w:p>
    <w:p w14:paraId="2BA322E4" w14:textId="77777777" w:rsidR="00E554A3" w:rsidRPr="008070EB" w:rsidRDefault="00000000">
      <w:r w:rsidRPr="008070EB">
        <w:t>predictions = model(batch)</w:t>
      </w:r>
    </w:p>
    <w:p w14:paraId="2C7E53CE" w14:textId="77777777" w:rsidR="00E554A3" w:rsidRPr="008070EB" w:rsidRDefault="00000000">
      <w:r w:rsidRPr="008070EB">
        <w:t xml:space="preserve">3. </w:t>
      </w:r>
      <w:proofErr w:type="spellStart"/>
      <w:r w:rsidRPr="008070EB">
        <w:t>후처리</w:t>
      </w:r>
      <w:proofErr w:type="spellEnd"/>
      <w:r w:rsidRPr="008070EB">
        <w:t xml:space="preserve"> (NMS, </w:t>
      </w:r>
      <w:proofErr w:type="spellStart"/>
      <w:r w:rsidRPr="008070EB">
        <w:t>임계값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  <w:r w:rsidRPr="008070EB">
        <w:t>)</w:t>
      </w:r>
    </w:p>
    <w:p w14:paraId="0561CA8D" w14:textId="77777777" w:rsidR="00E554A3" w:rsidRPr="008070EB" w:rsidRDefault="00000000">
      <w:proofErr w:type="spellStart"/>
      <w:r w:rsidRPr="008070EB">
        <w:t>conf_threshold</w:t>
      </w:r>
      <w:proofErr w:type="spellEnd"/>
      <w:r w:rsidRPr="008070EB">
        <w:t xml:space="preserve"> = 0.001  # </w:t>
      </w:r>
      <w:proofErr w:type="spellStart"/>
      <w:r w:rsidRPr="008070EB">
        <w:t>낮은</w:t>
      </w:r>
      <w:proofErr w:type="spellEnd"/>
      <w:r w:rsidRPr="008070EB">
        <w:t xml:space="preserve"> </w:t>
      </w:r>
      <w:proofErr w:type="spellStart"/>
      <w:r w:rsidRPr="008070EB">
        <w:t>임계값</w:t>
      </w:r>
      <w:proofErr w:type="spellEnd"/>
      <w:r w:rsidRPr="008070EB">
        <w:t xml:space="preserve"> (</w:t>
      </w:r>
      <w:proofErr w:type="spellStart"/>
      <w:r w:rsidRPr="008070EB">
        <w:t>재현율</w:t>
      </w:r>
      <w:proofErr w:type="spellEnd"/>
      <w:r w:rsidRPr="008070EB">
        <w:t xml:space="preserve"> </w:t>
      </w:r>
      <w:proofErr w:type="spellStart"/>
      <w:r w:rsidRPr="008070EB">
        <w:t>우선</w:t>
      </w:r>
      <w:proofErr w:type="spellEnd"/>
      <w:r w:rsidRPr="008070EB">
        <w:t>)</w:t>
      </w:r>
    </w:p>
    <w:p w14:paraId="13A425FE" w14:textId="77777777" w:rsidR="00E554A3" w:rsidRPr="008070EB" w:rsidRDefault="00000000">
      <w:proofErr w:type="spellStart"/>
      <w:r w:rsidRPr="008070EB">
        <w:t>iou_threshold</w:t>
      </w:r>
      <w:proofErr w:type="spellEnd"/>
      <w:r w:rsidRPr="008070EB">
        <w:t xml:space="preserve"> = 0.6     # NMS </w:t>
      </w:r>
      <w:proofErr w:type="spellStart"/>
      <w:r w:rsidRPr="008070EB">
        <w:t>IoU</w:t>
      </w:r>
      <w:proofErr w:type="spellEnd"/>
    </w:p>
    <w:p w14:paraId="1B523F8B" w14:textId="77777777" w:rsidR="00E554A3" w:rsidRPr="008070EB" w:rsidRDefault="00000000">
      <w:r w:rsidRPr="008070EB">
        <w:lastRenderedPageBreak/>
        <w:t xml:space="preserve">4. </w:t>
      </w:r>
      <w:proofErr w:type="spellStart"/>
      <w:r w:rsidRPr="008070EB">
        <w:t>지표</w:t>
      </w:r>
      <w:proofErr w:type="spellEnd"/>
      <w:r w:rsidRPr="008070EB">
        <w:t xml:space="preserve"> </w:t>
      </w:r>
      <w:proofErr w:type="spellStart"/>
      <w:r w:rsidRPr="008070EB">
        <w:t>계산</w:t>
      </w:r>
      <w:proofErr w:type="spellEnd"/>
    </w:p>
    <w:p w14:paraId="3D5C68CD" w14:textId="77777777" w:rsidR="00E554A3" w:rsidRPr="008070EB" w:rsidRDefault="00000000">
      <w:r w:rsidRPr="008070EB">
        <w:t xml:space="preserve">mAP50, mAP50-95, Precision, Recall </w:t>
      </w:r>
      <w:proofErr w:type="spellStart"/>
      <w:r w:rsidRPr="008070EB">
        <w:t>계산</w:t>
      </w:r>
      <w:proofErr w:type="spellEnd"/>
    </w:p>
    <w:p w14:paraId="1D2D47E2" w14:textId="77777777" w:rsidR="00E554A3" w:rsidRPr="008070EB" w:rsidRDefault="00000000">
      <w:r w:rsidRPr="008070EB">
        <w:t xml:space="preserve">5. </w:t>
      </w:r>
      <w:proofErr w:type="spellStart"/>
      <w:r w:rsidRPr="008070EB">
        <w:t>최고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 xml:space="preserve"> </w:t>
      </w:r>
      <w:proofErr w:type="spellStart"/>
      <w:r w:rsidRPr="008070EB">
        <w:t>모델</w:t>
      </w:r>
      <w:proofErr w:type="spellEnd"/>
      <w:r w:rsidRPr="008070EB">
        <w:t xml:space="preserve"> </w:t>
      </w:r>
      <w:proofErr w:type="spellStart"/>
      <w:r w:rsidRPr="008070EB">
        <w:t>저장</w:t>
      </w:r>
      <w:proofErr w:type="spellEnd"/>
    </w:p>
    <w:p w14:paraId="6D2B608C" w14:textId="77777777" w:rsidR="00E554A3" w:rsidRPr="008070EB" w:rsidRDefault="00000000">
      <w:r w:rsidRPr="008070EB">
        <w:t>if current_mAP50 &gt; best_mAP50:</w:t>
      </w:r>
    </w:p>
    <w:p w14:paraId="3423C496" w14:textId="77777777" w:rsidR="00E554A3" w:rsidRPr="008070EB" w:rsidRDefault="00000000">
      <w:proofErr w:type="spellStart"/>
      <w:r w:rsidRPr="008070EB">
        <w:t>save_model</w:t>
      </w:r>
      <w:proofErr w:type="spellEnd"/>
      <w:r w:rsidRPr="008070EB">
        <w:t>('best.pt')</w:t>
      </w:r>
    </w:p>
    <w:p w14:paraId="5B396D5B" w14:textId="77777777" w:rsidR="00E554A3" w:rsidRPr="008070EB" w:rsidRDefault="00000000"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평가</w:t>
      </w:r>
      <w:proofErr w:type="spellEnd"/>
      <w:r w:rsidRPr="008070EB">
        <w:t xml:space="preserve">: 100 </w:t>
      </w:r>
      <w:proofErr w:type="spellStart"/>
      <w:r w:rsidRPr="008070EB">
        <w:t>에포크</w:t>
      </w:r>
      <w:proofErr w:type="spellEnd"/>
      <w:r w:rsidRPr="008070EB">
        <w:t xml:space="preserve"> </w:t>
      </w:r>
      <w:proofErr w:type="spellStart"/>
      <w:r w:rsidRPr="008070EB">
        <w:t>완료</w:t>
      </w:r>
      <w:proofErr w:type="spellEnd"/>
      <w:r w:rsidRPr="008070EB">
        <w:t xml:space="preserve"> </w:t>
      </w:r>
      <w:r w:rsidRPr="008070EB">
        <w:t>후</w:t>
      </w:r>
      <w:r w:rsidRPr="008070EB">
        <w:t xml:space="preserve"> </w:t>
      </w:r>
      <w:proofErr w:type="spellStart"/>
      <w:r w:rsidRPr="008070EB">
        <w:t>best.pt</w:t>
      </w:r>
      <w:r w:rsidRPr="008070EB">
        <w:t>로</w:t>
      </w:r>
      <w:proofErr w:type="spellEnd"/>
      <w:r w:rsidRPr="008070EB">
        <w:t xml:space="preserve"> </w:t>
      </w:r>
      <w:proofErr w:type="spellStart"/>
      <w:r w:rsidRPr="008070EB">
        <w:t>재평가</w:t>
      </w:r>
      <w:proofErr w:type="spellEnd"/>
    </w:p>
    <w:p w14:paraId="4525251C" w14:textId="77777777" w:rsidR="00E554A3" w:rsidRPr="008070EB" w:rsidRDefault="00000000">
      <w:pPr>
        <w:pStyle w:val="2"/>
      </w:pPr>
      <w:r w:rsidRPr="008070EB">
        <w:t xml:space="preserve">V. </w:t>
      </w:r>
      <w:proofErr w:type="spellStart"/>
      <w:r w:rsidRPr="008070EB">
        <w:t>실험</w:t>
      </w:r>
      <w:proofErr w:type="spellEnd"/>
      <w:r w:rsidRPr="008070EB">
        <w:t xml:space="preserve"> </w:t>
      </w:r>
      <w:proofErr w:type="spellStart"/>
      <w:r w:rsidRPr="008070EB">
        <w:t>결과</w:t>
      </w:r>
      <w:proofErr w:type="spellEnd"/>
      <w:r w:rsidRPr="008070EB">
        <w:t xml:space="preserve"> (Experimental Results)</w:t>
      </w:r>
    </w:p>
    <w:p w14:paraId="3D0D6FF9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전체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 xml:space="preserve"> </w:t>
      </w:r>
      <w:proofErr w:type="spellStart"/>
      <w:r w:rsidRPr="008070EB">
        <w:t>비교</w:t>
      </w:r>
      <w:proofErr w:type="spellEnd"/>
    </w:p>
    <w:p w14:paraId="478D8444" w14:textId="77777777" w:rsidR="00E554A3" w:rsidRPr="008070EB" w:rsidRDefault="00000000">
      <w:r w:rsidRPr="008070EB">
        <w:t xml:space="preserve">1. </w:t>
      </w:r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 xml:space="preserve"> </w:t>
      </w:r>
      <w:proofErr w:type="spellStart"/>
      <w:r w:rsidRPr="008070EB">
        <w:t>지표</w:t>
      </w:r>
      <w:proofErr w:type="spellEnd"/>
    </w:p>
    <w:p w14:paraId="1B17F24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2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같다</w:t>
      </w:r>
      <w:r w:rsidRPr="008070EB">
        <w:rPr>
          <w:lang w:eastAsia="ko-KR"/>
        </w:rPr>
        <w:t>:</w:t>
      </w:r>
    </w:p>
    <w:p w14:paraId="00B5816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1: YOLO11 vs YOLOv8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75"/>
        <w:gridCol w:w="714"/>
        <w:gridCol w:w="752"/>
        <w:gridCol w:w="805"/>
        <w:gridCol w:w="714"/>
        <w:gridCol w:w="714"/>
        <w:gridCol w:w="682"/>
      </w:tblGrid>
      <w:tr w:rsidR="00E554A3" w:rsidRPr="008070EB" w14:paraId="1C0CF90D" w14:textId="77777777">
        <w:tc>
          <w:tcPr>
            <w:tcW w:w="1481" w:type="dxa"/>
          </w:tcPr>
          <w:p w14:paraId="4E3130F1" w14:textId="77777777" w:rsidR="00E554A3" w:rsidRPr="008070EB" w:rsidRDefault="00000000">
            <w:proofErr w:type="spellStart"/>
            <w:r w:rsidRPr="008070EB"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Pr="008070EB" w:rsidRDefault="00000000">
            <w:r w:rsidRPr="008070EB">
              <w:t>mAP50 (%)</w:t>
            </w:r>
          </w:p>
        </w:tc>
        <w:tc>
          <w:tcPr>
            <w:tcW w:w="1481" w:type="dxa"/>
          </w:tcPr>
          <w:p w14:paraId="462B1E21" w14:textId="77777777" w:rsidR="00E554A3" w:rsidRPr="008070EB" w:rsidRDefault="00000000">
            <w:r w:rsidRPr="008070EB">
              <w:t>mAP50-95 (%)</w:t>
            </w:r>
          </w:p>
        </w:tc>
        <w:tc>
          <w:tcPr>
            <w:tcW w:w="1481" w:type="dxa"/>
          </w:tcPr>
          <w:p w14:paraId="7F2F9F3E" w14:textId="77777777" w:rsidR="00E554A3" w:rsidRPr="008070EB" w:rsidRDefault="00000000">
            <w:r w:rsidRPr="008070EB">
              <w:t>Precision (%)</w:t>
            </w:r>
          </w:p>
        </w:tc>
        <w:tc>
          <w:tcPr>
            <w:tcW w:w="1481" w:type="dxa"/>
          </w:tcPr>
          <w:p w14:paraId="60FD03C2" w14:textId="77777777" w:rsidR="00E554A3" w:rsidRPr="008070EB" w:rsidRDefault="00000000">
            <w:r w:rsidRPr="008070EB">
              <w:t>Recall (%)</w:t>
            </w:r>
          </w:p>
        </w:tc>
        <w:tc>
          <w:tcPr>
            <w:tcW w:w="1481" w:type="dxa"/>
          </w:tcPr>
          <w:p w14:paraId="65861B97" w14:textId="77777777" w:rsidR="00E554A3" w:rsidRPr="008070EB" w:rsidRDefault="00000000">
            <w:r w:rsidRPr="008070EB">
              <w:t>F1 Score</w:t>
            </w:r>
          </w:p>
        </w:tc>
        <w:tc>
          <w:tcPr>
            <w:tcW w:w="1481" w:type="dxa"/>
          </w:tcPr>
          <w:p w14:paraId="64DD6232" w14:textId="77777777" w:rsidR="00E554A3" w:rsidRPr="008070EB" w:rsidRDefault="00000000">
            <w:r w:rsidRPr="008070EB">
              <w:t>Params (M)</w:t>
            </w:r>
          </w:p>
        </w:tc>
      </w:tr>
      <w:tr w:rsidR="00E554A3" w:rsidRPr="008070EB" w14:paraId="3F16DECA" w14:textId="77777777">
        <w:tc>
          <w:tcPr>
            <w:tcW w:w="1481" w:type="dxa"/>
          </w:tcPr>
          <w:p w14:paraId="38BB15E1" w14:textId="77777777" w:rsidR="00E554A3" w:rsidRPr="008070EB" w:rsidRDefault="00000000">
            <w:r w:rsidRPr="008070EB">
              <w:t>YOLOv8s</w:t>
            </w:r>
          </w:p>
        </w:tc>
        <w:tc>
          <w:tcPr>
            <w:tcW w:w="1481" w:type="dxa"/>
          </w:tcPr>
          <w:p w14:paraId="7C432E61" w14:textId="77777777" w:rsidR="00E554A3" w:rsidRPr="008070EB" w:rsidRDefault="00000000">
            <w:r w:rsidRPr="008070EB">
              <w:t>62.3</w:t>
            </w:r>
          </w:p>
        </w:tc>
        <w:tc>
          <w:tcPr>
            <w:tcW w:w="1481" w:type="dxa"/>
          </w:tcPr>
          <w:p w14:paraId="385730AE" w14:textId="77777777" w:rsidR="00E554A3" w:rsidRPr="008070EB" w:rsidRDefault="00000000">
            <w:r w:rsidRPr="008070EB">
              <w:t>45.2</w:t>
            </w:r>
          </w:p>
        </w:tc>
        <w:tc>
          <w:tcPr>
            <w:tcW w:w="1481" w:type="dxa"/>
          </w:tcPr>
          <w:p w14:paraId="03F35D5B" w14:textId="77777777" w:rsidR="00E554A3" w:rsidRPr="008070EB" w:rsidRDefault="00000000">
            <w:r w:rsidRPr="008070EB">
              <w:t>71.8</w:t>
            </w:r>
          </w:p>
        </w:tc>
        <w:tc>
          <w:tcPr>
            <w:tcW w:w="1481" w:type="dxa"/>
          </w:tcPr>
          <w:p w14:paraId="2A510CE1" w14:textId="77777777" w:rsidR="00E554A3" w:rsidRPr="008070EB" w:rsidRDefault="00000000">
            <w:r w:rsidRPr="008070EB">
              <w:t>68.5</w:t>
            </w:r>
          </w:p>
        </w:tc>
        <w:tc>
          <w:tcPr>
            <w:tcW w:w="1481" w:type="dxa"/>
          </w:tcPr>
          <w:p w14:paraId="0267DCA6" w14:textId="77777777" w:rsidR="00E554A3" w:rsidRPr="008070EB" w:rsidRDefault="00000000">
            <w:r w:rsidRPr="008070EB">
              <w:t>0.701</w:t>
            </w:r>
          </w:p>
        </w:tc>
        <w:tc>
          <w:tcPr>
            <w:tcW w:w="1481" w:type="dxa"/>
          </w:tcPr>
          <w:p w14:paraId="658875AA" w14:textId="77777777" w:rsidR="00E554A3" w:rsidRPr="008070EB" w:rsidRDefault="00000000">
            <w:r w:rsidRPr="008070EB">
              <w:t>11.1</w:t>
            </w:r>
          </w:p>
        </w:tc>
      </w:tr>
      <w:tr w:rsidR="00E554A3" w:rsidRPr="008070EB" w14:paraId="4E325436" w14:textId="77777777">
        <w:tc>
          <w:tcPr>
            <w:tcW w:w="1481" w:type="dxa"/>
          </w:tcPr>
          <w:p w14:paraId="6B6DC8AB" w14:textId="77777777" w:rsidR="00E554A3" w:rsidRPr="008070EB" w:rsidRDefault="00000000">
            <w:r w:rsidRPr="008070EB">
              <w:t>YOLO11s</w:t>
            </w:r>
          </w:p>
        </w:tc>
        <w:tc>
          <w:tcPr>
            <w:tcW w:w="1481" w:type="dxa"/>
          </w:tcPr>
          <w:p w14:paraId="6DB8276D" w14:textId="77777777" w:rsidR="00E554A3" w:rsidRPr="008070EB" w:rsidRDefault="00000000">
            <w:r w:rsidRPr="008070EB">
              <w:t>91.7</w:t>
            </w:r>
          </w:p>
        </w:tc>
        <w:tc>
          <w:tcPr>
            <w:tcW w:w="1481" w:type="dxa"/>
          </w:tcPr>
          <w:p w14:paraId="4CCD8299" w14:textId="77777777" w:rsidR="00E554A3" w:rsidRPr="008070EB" w:rsidRDefault="00000000">
            <w:r w:rsidRPr="008070EB">
              <w:t>72.6</w:t>
            </w:r>
          </w:p>
        </w:tc>
        <w:tc>
          <w:tcPr>
            <w:tcW w:w="1481" w:type="dxa"/>
          </w:tcPr>
          <w:p w14:paraId="0318071F" w14:textId="77777777" w:rsidR="00E554A3" w:rsidRPr="008070EB" w:rsidRDefault="00000000">
            <w:r w:rsidRPr="008070EB">
              <w:t>92.8</w:t>
            </w:r>
          </w:p>
        </w:tc>
        <w:tc>
          <w:tcPr>
            <w:tcW w:w="1481" w:type="dxa"/>
          </w:tcPr>
          <w:p w14:paraId="4BD5D414" w14:textId="77777777" w:rsidR="00E554A3" w:rsidRPr="008070EB" w:rsidRDefault="00000000">
            <w:r w:rsidRPr="008070EB">
              <w:t>82.2</w:t>
            </w:r>
          </w:p>
        </w:tc>
        <w:tc>
          <w:tcPr>
            <w:tcW w:w="1481" w:type="dxa"/>
          </w:tcPr>
          <w:p w14:paraId="6535D65D" w14:textId="77777777" w:rsidR="00E554A3" w:rsidRPr="008070EB" w:rsidRDefault="00000000">
            <w:r w:rsidRPr="008070EB">
              <w:t>0.872</w:t>
            </w:r>
          </w:p>
        </w:tc>
        <w:tc>
          <w:tcPr>
            <w:tcW w:w="1481" w:type="dxa"/>
          </w:tcPr>
          <w:p w14:paraId="5D6D891F" w14:textId="77777777" w:rsidR="00E554A3" w:rsidRPr="008070EB" w:rsidRDefault="00000000">
            <w:r w:rsidRPr="008070EB">
              <w:t>9.4</w:t>
            </w:r>
          </w:p>
        </w:tc>
      </w:tr>
      <w:tr w:rsidR="00E554A3" w:rsidRPr="008070EB" w14:paraId="4E2C874F" w14:textId="77777777">
        <w:tc>
          <w:tcPr>
            <w:tcW w:w="1481" w:type="dxa"/>
          </w:tcPr>
          <w:p w14:paraId="7BD56F4F" w14:textId="77777777" w:rsidR="00E554A3" w:rsidRPr="008070EB" w:rsidRDefault="00000000">
            <w:proofErr w:type="spellStart"/>
            <w:r w:rsidRPr="008070EB">
              <w:t>절대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Pr="008070EB" w:rsidRDefault="00000000">
            <w:r w:rsidRPr="008070EB">
              <w:t>+29.4</w:t>
            </w:r>
          </w:p>
        </w:tc>
        <w:tc>
          <w:tcPr>
            <w:tcW w:w="1481" w:type="dxa"/>
          </w:tcPr>
          <w:p w14:paraId="40E23BB4" w14:textId="77777777" w:rsidR="00E554A3" w:rsidRPr="008070EB" w:rsidRDefault="00000000">
            <w:r w:rsidRPr="008070EB">
              <w:t>+27.4</w:t>
            </w:r>
          </w:p>
        </w:tc>
        <w:tc>
          <w:tcPr>
            <w:tcW w:w="1481" w:type="dxa"/>
          </w:tcPr>
          <w:p w14:paraId="42193E42" w14:textId="77777777" w:rsidR="00E554A3" w:rsidRPr="008070EB" w:rsidRDefault="00000000">
            <w:r w:rsidRPr="008070EB">
              <w:t>+21.0</w:t>
            </w:r>
          </w:p>
        </w:tc>
        <w:tc>
          <w:tcPr>
            <w:tcW w:w="1481" w:type="dxa"/>
          </w:tcPr>
          <w:p w14:paraId="5D7649F5" w14:textId="77777777" w:rsidR="00E554A3" w:rsidRPr="008070EB" w:rsidRDefault="00000000">
            <w:r w:rsidRPr="008070EB">
              <w:t>+13.7</w:t>
            </w:r>
          </w:p>
        </w:tc>
        <w:tc>
          <w:tcPr>
            <w:tcW w:w="1481" w:type="dxa"/>
          </w:tcPr>
          <w:p w14:paraId="1E002FFF" w14:textId="77777777" w:rsidR="00E554A3" w:rsidRPr="008070EB" w:rsidRDefault="00000000">
            <w:r w:rsidRPr="008070EB">
              <w:t>+0.171</w:t>
            </w:r>
          </w:p>
        </w:tc>
        <w:tc>
          <w:tcPr>
            <w:tcW w:w="1481" w:type="dxa"/>
          </w:tcPr>
          <w:p w14:paraId="083E0402" w14:textId="77777777" w:rsidR="00E554A3" w:rsidRPr="008070EB" w:rsidRDefault="00000000">
            <w:r w:rsidRPr="008070EB">
              <w:t>-1.7</w:t>
            </w:r>
          </w:p>
        </w:tc>
      </w:tr>
      <w:tr w:rsidR="00E554A3" w:rsidRPr="008070EB" w14:paraId="7EEF0976" w14:textId="77777777">
        <w:tc>
          <w:tcPr>
            <w:tcW w:w="1481" w:type="dxa"/>
          </w:tcPr>
          <w:p w14:paraId="1D4FBF96" w14:textId="77777777" w:rsidR="00E554A3" w:rsidRPr="008070EB" w:rsidRDefault="00000000">
            <w:proofErr w:type="spellStart"/>
            <w:r w:rsidRPr="008070EB">
              <w:t>상대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Pr="008070EB" w:rsidRDefault="00000000">
            <w:r w:rsidRPr="008070EB">
              <w:t>+47.2%</w:t>
            </w:r>
          </w:p>
        </w:tc>
        <w:tc>
          <w:tcPr>
            <w:tcW w:w="1481" w:type="dxa"/>
          </w:tcPr>
          <w:p w14:paraId="17B40453" w14:textId="77777777" w:rsidR="00E554A3" w:rsidRPr="008070EB" w:rsidRDefault="00000000">
            <w:r w:rsidRPr="008070EB">
              <w:t>+60.6%</w:t>
            </w:r>
          </w:p>
        </w:tc>
        <w:tc>
          <w:tcPr>
            <w:tcW w:w="1481" w:type="dxa"/>
          </w:tcPr>
          <w:p w14:paraId="7016A03E" w14:textId="77777777" w:rsidR="00E554A3" w:rsidRPr="008070EB" w:rsidRDefault="00000000">
            <w:r w:rsidRPr="008070EB">
              <w:t>+29.2%</w:t>
            </w:r>
          </w:p>
        </w:tc>
        <w:tc>
          <w:tcPr>
            <w:tcW w:w="1481" w:type="dxa"/>
          </w:tcPr>
          <w:p w14:paraId="2F0E5E4A" w14:textId="77777777" w:rsidR="00E554A3" w:rsidRPr="008070EB" w:rsidRDefault="00000000">
            <w:r w:rsidRPr="008070EB">
              <w:t>+20.0%</w:t>
            </w:r>
          </w:p>
        </w:tc>
        <w:tc>
          <w:tcPr>
            <w:tcW w:w="1481" w:type="dxa"/>
          </w:tcPr>
          <w:p w14:paraId="554408C9" w14:textId="77777777" w:rsidR="00E554A3" w:rsidRPr="008070EB" w:rsidRDefault="00000000">
            <w:r w:rsidRPr="008070EB">
              <w:t>+24.4%</w:t>
            </w:r>
          </w:p>
        </w:tc>
        <w:tc>
          <w:tcPr>
            <w:tcW w:w="1481" w:type="dxa"/>
          </w:tcPr>
          <w:p w14:paraId="2E11E0EF" w14:textId="77777777" w:rsidR="00E554A3" w:rsidRPr="008070EB" w:rsidRDefault="00000000">
            <w:r w:rsidRPr="008070EB">
              <w:t>-15.3%</w:t>
            </w:r>
          </w:p>
        </w:tc>
      </w:tr>
    </w:tbl>
    <w:p w14:paraId="334AEF80" w14:textId="77777777" w:rsidR="00E554A3" w:rsidRPr="008070EB" w:rsidRDefault="00000000">
      <w:proofErr w:type="spellStart"/>
      <w:r w:rsidRPr="008070EB">
        <w:t>핵심</w:t>
      </w:r>
      <w:proofErr w:type="spellEnd"/>
      <w:r w:rsidRPr="008070EB">
        <w:t xml:space="preserve"> </w:t>
      </w:r>
      <w:proofErr w:type="spellStart"/>
      <w:r w:rsidRPr="008070EB">
        <w:t>발견</w:t>
      </w:r>
      <w:proofErr w:type="spellEnd"/>
      <w:r w:rsidRPr="008070EB">
        <w:t>:</w:t>
      </w:r>
    </w:p>
    <w:p w14:paraId="5CD2D04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역사적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도약</w:t>
      </w:r>
      <w:r w:rsidRPr="008070EB">
        <w:rPr>
          <w:lang w:eastAsia="ko-KR"/>
        </w:rPr>
        <w:t xml:space="preserve">: 29.4%p </w:t>
      </w:r>
      <w:r w:rsidRPr="008070EB">
        <w:rPr>
          <w:lang w:eastAsia="ko-KR"/>
        </w:rPr>
        <w:t>절대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최대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개선폭</w:t>
      </w:r>
      <w:proofErr w:type="spellEnd"/>
    </w:p>
    <w:p w14:paraId="1E8BFD6B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균형잡힌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: Precision, Recall </w:t>
      </w:r>
      <w:r w:rsidRPr="008070EB">
        <w:rPr>
          <w:lang w:eastAsia="ko-KR"/>
        </w:rPr>
        <w:t>모두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(F1 +0.171)</w:t>
      </w:r>
    </w:p>
    <w:p w14:paraId="7B85C75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효율성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 15.3% </w:t>
      </w:r>
      <w:r w:rsidRPr="008070EB">
        <w:rPr>
          <w:lang w:eastAsia="ko-KR"/>
        </w:rPr>
        <w:t>감소하면서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47.2% </w:t>
      </w:r>
      <w:r w:rsidRPr="008070EB">
        <w:rPr>
          <w:lang w:eastAsia="ko-KR"/>
        </w:rPr>
        <w:t>향상</w:t>
      </w:r>
    </w:p>
    <w:p w14:paraId="563E1E4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클래스별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281CDF1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2: </w:t>
      </w:r>
      <w:r w:rsidRPr="008070EB">
        <w:rPr>
          <w:lang w:eastAsia="ko-KR"/>
        </w:rPr>
        <w:t>클래스별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6"/>
        <w:gridCol w:w="764"/>
        <w:gridCol w:w="764"/>
        <w:gridCol w:w="763"/>
        <w:gridCol w:w="763"/>
        <w:gridCol w:w="763"/>
        <w:gridCol w:w="763"/>
      </w:tblGrid>
      <w:tr w:rsidR="00E554A3" w:rsidRPr="008070EB" w14:paraId="69FC1CEC" w14:textId="77777777">
        <w:tc>
          <w:tcPr>
            <w:tcW w:w="1481" w:type="dxa"/>
          </w:tcPr>
          <w:p w14:paraId="76A83A64" w14:textId="77777777" w:rsidR="00E554A3" w:rsidRPr="008070EB" w:rsidRDefault="00000000">
            <w:proofErr w:type="spellStart"/>
            <w:r w:rsidRPr="008070EB"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Pr="008070EB" w:rsidRDefault="00000000">
            <w:r w:rsidRPr="008070EB"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Pr="008070EB" w:rsidRDefault="00000000">
            <w:r w:rsidRPr="008070EB"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Pr="008070EB" w:rsidRDefault="00000000">
            <w:r w:rsidRPr="008070EB">
              <w:t>YOLOv8 Recall</w:t>
            </w:r>
          </w:p>
        </w:tc>
        <w:tc>
          <w:tcPr>
            <w:tcW w:w="1481" w:type="dxa"/>
          </w:tcPr>
          <w:p w14:paraId="338049B0" w14:textId="77777777" w:rsidR="00E554A3" w:rsidRPr="008070EB" w:rsidRDefault="00000000">
            <w:r w:rsidRPr="008070EB">
              <w:t>YOLO11 Recall</w:t>
            </w:r>
          </w:p>
        </w:tc>
        <w:tc>
          <w:tcPr>
            <w:tcW w:w="1481" w:type="dxa"/>
          </w:tcPr>
          <w:p w14:paraId="5B97B1E3" w14:textId="77777777" w:rsidR="00E554A3" w:rsidRPr="008070EB" w:rsidRDefault="00000000">
            <w:r w:rsidRPr="008070EB">
              <w:t>YOLOv8 AP</w:t>
            </w:r>
          </w:p>
        </w:tc>
        <w:tc>
          <w:tcPr>
            <w:tcW w:w="1481" w:type="dxa"/>
          </w:tcPr>
          <w:p w14:paraId="65904035" w14:textId="77777777" w:rsidR="00E554A3" w:rsidRPr="008070EB" w:rsidRDefault="00000000">
            <w:r w:rsidRPr="008070EB">
              <w:t>YOLO11 AP</w:t>
            </w:r>
          </w:p>
        </w:tc>
      </w:tr>
      <w:tr w:rsidR="00E554A3" w:rsidRPr="008070EB" w14:paraId="289FA267" w14:textId="77777777">
        <w:tc>
          <w:tcPr>
            <w:tcW w:w="1481" w:type="dxa"/>
          </w:tcPr>
          <w:p w14:paraId="07EE8A9D" w14:textId="77777777" w:rsidR="00E554A3" w:rsidRPr="008070EB" w:rsidRDefault="00000000">
            <w:r w:rsidRPr="008070EB">
              <w:t>Crack</w:t>
            </w:r>
          </w:p>
        </w:tc>
        <w:tc>
          <w:tcPr>
            <w:tcW w:w="1481" w:type="dxa"/>
          </w:tcPr>
          <w:p w14:paraId="65486CB2" w14:textId="77777777" w:rsidR="00E554A3" w:rsidRPr="008070EB" w:rsidRDefault="00000000">
            <w:r w:rsidRPr="008070EB">
              <w:t>68.5%</w:t>
            </w:r>
          </w:p>
        </w:tc>
        <w:tc>
          <w:tcPr>
            <w:tcW w:w="1481" w:type="dxa"/>
          </w:tcPr>
          <w:p w14:paraId="267EC354" w14:textId="77777777" w:rsidR="00E554A3" w:rsidRPr="008070EB" w:rsidRDefault="00000000">
            <w:r w:rsidRPr="008070EB">
              <w:t>100.0%</w:t>
            </w:r>
          </w:p>
        </w:tc>
        <w:tc>
          <w:tcPr>
            <w:tcW w:w="1481" w:type="dxa"/>
          </w:tcPr>
          <w:p w14:paraId="68183F1C" w14:textId="77777777" w:rsidR="00E554A3" w:rsidRPr="008070EB" w:rsidRDefault="00000000">
            <w:r w:rsidRPr="008070EB">
              <w:t>71.2%</w:t>
            </w:r>
          </w:p>
        </w:tc>
        <w:tc>
          <w:tcPr>
            <w:tcW w:w="1481" w:type="dxa"/>
          </w:tcPr>
          <w:p w14:paraId="053A0DF6" w14:textId="77777777" w:rsidR="00E554A3" w:rsidRPr="008070EB" w:rsidRDefault="00000000">
            <w:r w:rsidRPr="008070EB">
              <w:t>82.5%</w:t>
            </w:r>
          </w:p>
        </w:tc>
        <w:tc>
          <w:tcPr>
            <w:tcW w:w="1481" w:type="dxa"/>
          </w:tcPr>
          <w:p w14:paraId="1F36425A" w14:textId="77777777" w:rsidR="00E554A3" w:rsidRPr="008070EB" w:rsidRDefault="00000000">
            <w:r w:rsidRPr="008070EB">
              <w:t>61.8%</w:t>
            </w:r>
          </w:p>
        </w:tc>
        <w:tc>
          <w:tcPr>
            <w:tcW w:w="1481" w:type="dxa"/>
          </w:tcPr>
          <w:p w14:paraId="7F9C4212" w14:textId="77777777" w:rsidR="00E554A3" w:rsidRPr="008070EB" w:rsidRDefault="00000000">
            <w:r w:rsidRPr="008070EB">
              <w:t>91.2%</w:t>
            </w:r>
          </w:p>
        </w:tc>
      </w:tr>
      <w:tr w:rsidR="00E554A3" w:rsidRPr="008070EB" w14:paraId="6D4084D0" w14:textId="77777777">
        <w:tc>
          <w:tcPr>
            <w:tcW w:w="1481" w:type="dxa"/>
          </w:tcPr>
          <w:p w14:paraId="0F26189F" w14:textId="77777777" w:rsidR="00E554A3" w:rsidRPr="008070EB" w:rsidRDefault="00000000">
            <w:r w:rsidRPr="008070EB">
              <w:t>Melting</w:t>
            </w:r>
          </w:p>
        </w:tc>
        <w:tc>
          <w:tcPr>
            <w:tcW w:w="1481" w:type="dxa"/>
          </w:tcPr>
          <w:p w14:paraId="438B3F03" w14:textId="77777777" w:rsidR="00E554A3" w:rsidRPr="008070EB" w:rsidRDefault="00000000">
            <w:r w:rsidRPr="008070EB">
              <w:t>75.1%</w:t>
            </w:r>
          </w:p>
        </w:tc>
        <w:tc>
          <w:tcPr>
            <w:tcW w:w="1481" w:type="dxa"/>
          </w:tcPr>
          <w:p w14:paraId="4FFD3938" w14:textId="77777777" w:rsidR="00E554A3" w:rsidRPr="008070EB" w:rsidRDefault="00000000">
            <w:r w:rsidRPr="008070EB">
              <w:t>85.6%</w:t>
            </w:r>
          </w:p>
        </w:tc>
        <w:tc>
          <w:tcPr>
            <w:tcW w:w="1481" w:type="dxa"/>
          </w:tcPr>
          <w:p w14:paraId="4088FF19" w14:textId="77777777" w:rsidR="00E554A3" w:rsidRPr="008070EB" w:rsidRDefault="00000000">
            <w:r w:rsidRPr="008070EB">
              <w:t>65.8%</w:t>
            </w:r>
          </w:p>
        </w:tc>
        <w:tc>
          <w:tcPr>
            <w:tcW w:w="1481" w:type="dxa"/>
          </w:tcPr>
          <w:p w14:paraId="62AF2F2E" w14:textId="77777777" w:rsidR="00E554A3" w:rsidRPr="008070EB" w:rsidRDefault="00000000">
            <w:r w:rsidRPr="008070EB">
              <w:t>81.9%</w:t>
            </w:r>
          </w:p>
        </w:tc>
        <w:tc>
          <w:tcPr>
            <w:tcW w:w="1481" w:type="dxa"/>
          </w:tcPr>
          <w:p w14:paraId="75B1F463" w14:textId="77777777" w:rsidR="00E554A3" w:rsidRPr="008070EB" w:rsidRDefault="00000000">
            <w:r w:rsidRPr="008070EB">
              <w:t>62.8%</w:t>
            </w:r>
          </w:p>
        </w:tc>
        <w:tc>
          <w:tcPr>
            <w:tcW w:w="1481" w:type="dxa"/>
          </w:tcPr>
          <w:p w14:paraId="46F983C2" w14:textId="77777777" w:rsidR="00E554A3" w:rsidRPr="008070EB" w:rsidRDefault="00000000">
            <w:r w:rsidRPr="008070EB">
              <w:t>92.2%</w:t>
            </w:r>
          </w:p>
        </w:tc>
      </w:tr>
      <w:tr w:rsidR="00E554A3" w:rsidRPr="008070EB" w14:paraId="65FE26A1" w14:textId="77777777">
        <w:tc>
          <w:tcPr>
            <w:tcW w:w="1481" w:type="dxa"/>
          </w:tcPr>
          <w:p w14:paraId="5F340982" w14:textId="77777777" w:rsidR="00E554A3" w:rsidRPr="008070EB" w:rsidRDefault="00000000">
            <w:proofErr w:type="spellStart"/>
            <w:r w:rsidRPr="008070EB"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Pr="008070EB" w:rsidRDefault="00000000">
            <w:r w:rsidRPr="008070EB">
              <w:t>71.8%</w:t>
            </w:r>
          </w:p>
        </w:tc>
        <w:tc>
          <w:tcPr>
            <w:tcW w:w="1481" w:type="dxa"/>
          </w:tcPr>
          <w:p w14:paraId="28C617FB" w14:textId="77777777" w:rsidR="00E554A3" w:rsidRPr="008070EB" w:rsidRDefault="00000000">
            <w:r w:rsidRPr="008070EB">
              <w:t>92.8%</w:t>
            </w:r>
          </w:p>
        </w:tc>
        <w:tc>
          <w:tcPr>
            <w:tcW w:w="1481" w:type="dxa"/>
          </w:tcPr>
          <w:p w14:paraId="5292C1FD" w14:textId="77777777" w:rsidR="00E554A3" w:rsidRPr="008070EB" w:rsidRDefault="00000000">
            <w:r w:rsidRPr="008070EB">
              <w:t>68.5%</w:t>
            </w:r>
          </w:p>
        </w:tc>
        <w:tc>
          <w:tcPr>
            <w:tcW w:w="1481" w:type="dxa"/>
          </w:tcPr>
          <w:p w14:paraId="6328DD87" w14:textId="77777777" w:rsidR="00E554A3" w:rsidRPr="008070EB" w:rsidRDefault="00000000">
            <w:r w:rsidRPr="008070EB">
              <w:t>82.2%</w:t>
            </w:r>
          </w:p>
        </w:tc>
        <w:tc>
          <w:tcPr>
            <w:tcW w:w="1481" w:type="dxa"/>
          </w:tcPr>
          <w:p w14:paraId="31C75CFC" w14:textId="77777777" w:rsidR="00E554A3" w:rsidRPr="008070EB" w:rsidRDefault="00000000">
            <w:r w:rsidRPr="008070EB">
              <w:t>62.3%</w:t>
            </w:r>
          </w:p>
        </w:tc>
        <w:tc>
          <w:tcPr>
            <w:tcW w:w="1481" w:type="dxa"/>
          </w:tcPr>
          <w:p w14:paraId="4846FA53" w14:textId="77777777" w:rsidR="00E554A3" w:rsidRPr="008070EB" w:rsidRDefault="00000000">
            <w:r w:rsidRPr="008070EB">
              <w:t>91.7%</w:t>
            </w:r>
          </w:p>
        </w:tc>
      </w:tr>
    </w:tbl>
    <w:p w14:paraId="621CDE94" w14:textId="77777777" w:rsidR="00E554A3" w:rsidRPr="008070EB" w:rsidRDefault="00000000">
      <w:proofErr w:type="spellStart"/>
      <w:r w:rsidRPr="008070EB">
        <w:t>클래스별</w:t>
      </w:r>
      <w:proofErr w:type="spellEnd"/>
      <w:r w:rsidRPr="008070EB">
        <w:t xml:space="preserve"> </w:t>
      </w:r>
      <w:proofErr w:type="spellStart"/>
      <w:r w:rsidRPr="008070EB">
        <w:t>개선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p w14:paraId="0893C9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Crack (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>:</w:t>
      </w:r>
    </w:p>
    <w:p w14:paraId="28B0B45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Precision: 68.5%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100.0% (+31.5%p, +46.0%)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완벽한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오탐지</w:t>
      </w:r>
      <w:proofErr w:type="spellEnd"/>
      <w:r w:rsidRPr="008070EB">
        <w:rPr>
          <w:lang w:eastAsia="ko-KR"/>
        </w:rPr>
        <w:t xml:space="preserve"> 0%</w:t>
      </w:r>
    </w:p>
    <w:p w14:paraId="1E03D17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Recall: 71.2%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82.5% (+11.3%p, +15.9%)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554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</w:t>
      </w:r>
      <w:r w:rsidRPr="008070EB">
        <w:rPr>
          <w:lang w:eastAsia="ko-KR"/>
        </w:rPr>
        <w:t xml:space="preserve"> 457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(97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누락</w:t>
      </w:r>
      <w:r w:rsidRPr="008070EB">
        <w:rPr>
          <w:lang w:eastAsia="ko-KR"/>
        </w:rPr>
        <w:t>)</w:t>
      </w:r>
    </w:p>
    <w:p w14:paraId="138783D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AP: 61.8%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91.2% (+29.4%p, +47.6%)</w:t>
      </w:r>
    </w:p>
    <w:p w14:paraId="50DAB9F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Melting (</w:t>
      </w:r>
      <w:r w:rsidRPr="008070EB">
        <w:rPr>
          <w:lang w:eastAsia="ko-KR"/>
        </w:rPr>
        <w:t>용융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>:</w:t>
      </w:r>
    </w:p>
    <w:p w14:paraId="721DC65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Precision: 75.1%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85.6% (+10.5%p, +14.0%)</w:t>
      </w:r>
    </w:p>
    <w:p w14:paraId="7B4E26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Recall: 65.8%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81.9% (+16.1%p, +24.5%)</w:t>
      </w:r>
    </w:p>
    <w:p w14:paraId="00263B4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AP: 62.8%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92.2% (+29.4%p, +46.8%)</w:t>
      </w:r>
    </w:p>
    <w:p w14:paraId="55BD1ED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해석</w:t>
      </w:r>
      <w:r w:rsidRPr="008070EB">
        <w:rPr>
          <w:lang w:eastAsia="ko-KR"/>
        </w:rPr>
        <w:t>:</w:t>
      </w:r>
    </w:p>
    <w:p w14:paraId="5354BDE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YOLO11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일관되게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(</w:t>
      </w:r>
      <w:proofErr w:type="spellStart"/>
      <w:r w:rsidRPr="008070EB">
        <w:rPr>
          <w:lang w:eastAsia="ko-KR"/>
        </w:rPr>
        <w:t>균형잡힌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>)</w:t>
      </w:r>
    </w:p>
    <w:p w14:paraId="7505233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Crack </w:t>
      </w:r>
      <w:r w:rsidRPr="008070EB">
        <w:rPr>
          <w:lang w:eastAsia="ko-KR"/>
        </w:rPr>
        <w:t>클래스에서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완벽한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지표</w:t>
      </w:r>
      <w:r w:rsidRPr="008070EB">
        <w:rPr>
          <w:lang w:eastAsia="ko-KR"/>
        </w:rPr>
        <w:t>)</w:t>
      </w:r>
    </w:p>
    <w:p w14:paraId="612439C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평균</w:t>
      </w:r>
      <w:r w:rsidRPr="008070EB">
        <w:rPr>
          <w:lang w:eastAsia="ko-KR"/>
        </w:rPr>
        <w:t xml:space="preserve"> AP 91.7%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>(85-90%)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초과</w:t>
      </w:r>
    </w:p>
    <w:p w14:paraId="45C9C15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혼동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행렬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680B00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4: YOLO11 </w:t>
      </w:r>
      <w:r w:rsidRPr="008070EB">
        <w:rPr>
          <w:lang w:eastAsia="ko-KR"/>
        </w:rPr>
        <w:t>혼동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행렬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</w:t>
      </w:r>
      <w:r w:rsidRPr="008070EB">
        <w:rPr>
          <w:lang w:eastAsia="ko-KR"/>
        </w:rPr>
        <w:t>)</w:t>
      </w:r>
    </w:p>
    <w:p w14:paraId="0931062F" w14:textId="3F067F37" w:rsidR="00E554A3" w:rsidRPr="008070EB" w:rsidRDefault="00670435">
      <w:pPr>
        <w:jc w:val="center"/>
      </w:pPr>
      <w:r w:rsidRPr="008070EB"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9" o:title=""/>
          </v:shape>
        </w:pict>
      </w:r>
    </w:p>
    <w:p w14:paraId="38C6F59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4: YOLO11 </w:t>
      </w:r>
      <w:r w:rsidRPr="008070EB">
        <w:rPr>
          <w:lang w:eastAsia="ko-KR"/>
        </w:rPr>
        <w:t>혼동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행렬</w:t>
      </w:r>
    </w:p>
    <w:p w14:paraId="43C97F3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4: YOLO11 </w:t>
      </w:r>
      <w:r w:rsidRPr="008070EB">
        <w:rPr>
          <w:lang w:eastAsia="ko-KR"/>
        </w:rPr>
        <w:t>혼동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행렬</w:t>
      </w:r>
      <w:r w:rsidRPr="008070EB">
        <w:rPr>
          <w:lang w:eastAsia="ko-KR"/>
        </w:rPr>
        <w:t>]</w:t>
      </w:r>
    </w:p>
    <w:p w14:paraId="24236D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정규화된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혼동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행렬</w:t>
      </w:r>
      <w:r w:rsidRPr="008070EB">
        <w:rPr>
          <w:lang w:eastAsia="ko-KR"/>
        </w:rPr>
        <w:t xml:space="preserve">. </w:t>
      </w:r>
      <w:r w:rsidRPr="008070EB">
        <w:t xml:space="preserve">Crack </w:t>
      </w:r>
      <w:proofErr w:type="spellStart"/>
      <w:r w:rsidRPr="008070EB">
        <w:t>클래스에서</w:t>
      </w:r>
      <w:proofErr w:type="spellEnd"/>
      <w:r w:rsidRPr="008070EB">
        <w:t xml:space="preserve"> 82.5% True </w:t>
      </w:r>
      <w:proofErr w:type="spellStart"/>
      <w:r w:rsidRPr="008070EB">
        <w:t>Positive</w:t>
      </w:r>
      <w:r w:rsidRPr="008070EB">
        <w:t>율을</w:t>
      </w:r>
      <w:proofErr w:type="spellEnd"/>
      <w:r w:rsidRPr="008070EB">
        <w:t xml:space="preserve"> </w:t>
      </w:r>
      <w:proofErr w:type="spellStart"/>
      <w:r w:rsidRPr="008070EB">
        <w:t>보이며</w:t>
      </w:r>
      <w:proofErr w:type="spellEnd"/>
      <w:r w:rsidRPr="008070EB">
        <w:t>, 17.5%</w:t>
      </w:r>
      <w:r w:rsidRPr="008070EB">
        <w:t>의</w:t>
      </w:r>
      <w:r w:rsidRPr="008070EB">
        <w:t xml:space="preserve"> False Negative(</w:t>
      </w:r>
      <w:proofErr w:type="spellStart"/>
      <w:r w:rsidRPr="008070EB">
        <w:t>배경으로</w:t>
      </w:r>
      <w:proofErr w:type="spellEnd"/>
      <w:r w:rsidRPr="008070EB">
        <w:t xml:space="preserve"> </w:t>
      </w:r>
      <w:proofErr w:type="spellStart"/>
      <w:r w:rsidRPr="008070EB">
        <w:t>오분류</w:t>
      </w:r>
      <w:proofErr w:type="spellEnd"/>
      <w:r w:rsidRPr="008070EB">
        <w:t>)</w:t>
      </w:r>
      <w:r w:rsidRPr="008070EB">
        <w:t>가</w:t>
      </w:r>
      <w:r w:rsidRPr="008070EB">
        <w:t xml:space="preserve"> </w:t>
      </w:r>
      <w:proofErr w:type="spellStart"/>
      <w:r w:rsidRPr="008070EB">
        <w:t>발생한다</w:t>
      </w:r>
      <w:proofErr w:type="spellEnd"/>
      <w:r w:rsidRPr="008070EB">
        <w:t xml:space="preserve">. Background </w:t>
      </w:r>
      <w:proofErr w:type="spellStart"/>
      <w:r w:rsidRPr="008070EB">
        <w:t>클래스에서는</w:t>
      </w:r>
      <w:proofErr w:type="spellEnd"/>
      <w:r w:rsidRPr="008070EB">
        <w:t xml:space="preserve"> 88.2% </w:t>
      </w:r>
      <w:proofErr w:type="spellStart"/>
      <w:r w:rsidRPr="008070EB">
        <w:t>정확도를</w:t>
      </w:r>
      <w:proofErr w:type="spellEnd"/>
      <w:r w:rsidRPr="008070EB">
        <w:t xml:space="preserve"> </w:t>
      </w:r>
      <w:proofErr w:type="spellStart"/>
      <w:r w:rsidRPr="008070EB">
        <w:t>보이며</w:t>
      </w:r>
      <w:proofErr w:type="spellEnd"/>
      <w:r w:rsidRPr="008070EB">
        <w:t>, 11.8%</w:t>
      </w:r>
      <w:r w:rsidRPr="008070EB">
        <w:t>의</w:t>
      </w:r>
      <w:r w:rsidRPr="008070EB">
        <w:t xml:space="preserve"> False Positive(</w:t>
      </w:r>
      <w:proofErr w:type="spellStart"/>
      <w:r w:rsidRPr="008070EB">
        <w:t>Crack</w:t>
      </w:r>
      <w:r w:rsidRPr="008070EB">
        <w:t>으로</w:t>
      </w:r>
      <w:proofErr w:type="spellEnd"/>
      <w:r w:rsidRPr="008070EB">
        <w:t xml:space="preserve"> </w:t>
      </w:r>
      <w:proofErr w:type="spellStart"/>
      <w:r w:rsidRPr="008070EB">
        <w:t>오분류</w:t>
      </w:r>
      <w:proofErr w:type="spellEnd"/>
      <w:r w:rsidRPr="008070EB">
        <w:t>)</w:t>
      </w:r>
      <w:r w:rsidRPr="008070EB">
        <w:t>가</w:t>
      </w:r>
      <w:r w:rsidRPr="008070EB">
        <w:t xml:space="preserve"> </w:t>
      </w:r>
      <w:proofErr w:type="spellStart"/>
      <w:r w:rsidRPr="008070EB">
        <w:t>관찰된다</w:t>
      </w:r>
      <w:proofErr w:type="spellEnd"/>
      <w:r w:rsidRPr="008070EB">
        <w:t xml:space="preserve">. </w:t>
      </w:r>
      <w:r w:rsidRPr="008070EB">
        <w:rPr>
          <w:lang w:eastAsia="ko-KR"/>
        </w:rPr>
        <w:t xml:space="preserve">Melting </w:t>
      </w:r>
      <w:r w:rsidRPr="008070EB">
        <w:rPr>
          <w:lang w:eastAsia="ko-KR"/>
        </w:rPr>
        <w:t>클래스는</w:t>
      </w:r>
      <w:r w:rsidRPr="008070EB">
        <w:rPr>
          <w:lang w:eastAsia="ko-KR"/>
        </w:rPr>
        <w:t xml:space="preserve"> 100% </w:t>
      </w:r>
      <w:r w:rsidRPr="008070EB">
        <w:rPr>
          <w:lang w:eastAsia="ko-KR"/>
        </w:rPr>
        <w:t>정확도를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기록했다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오른쪽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하단의</w:t>
      </w:r>
      <w:r w:rsidRPr="008070EB">
        <w:rPr>
          <w:lang w:eastAsia="ko-KR"/>
        </w:rPr>
        <w:t xml:space="preserve"> Background TP 88.2% </w:t>
      </w:r>
      <w:r w:rsidRPr="008070EB">
        <w:rPr>
          <w:lang w:eastAsia="ko-KR"/>
        </w:rPr>
        <w:t>값이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표시되어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.</w:t>
      </w:r>
    </w:p>
    <w:p w14:paraId="7E26EAE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3: YOLO11 </w:t>
      </w:r>
      <w:r w:rsidRPr="008070EB">
        <w:rPr>
          <w:lang w:eastAsia="ko-KR"/>
        </w:rPr>
        <w:t>혼동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행렬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수치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</w:t>
      </w:r>
      <w:r w:rsidRPr="008070EB">
        <w:rPr>
          <w:lang w:eastAsia="ko-KR"/>
        </w:rPr>
        <w:t>)</w:t>
      </w:r>
    </w:p>
    <w:p w14:paraId="360DF476" w14:textId="77777777" w:rsidR="00E554A3" w:rsidRPr="008070EB" w:rsidRDefault="00000000">
      <w:r w:rsidRPr="008070EB">
        <w:t>Predicted</w:t>
      </w:r>
    </w:p>
    <w:p w14:paraId="50681F38" w14:textId="77777777" w:rsidR="00E554A3" w:rsidRPr="008070EB" w:rsidRDefault="00000000">
      <w:r w:rsidRPr="008070EB">
        <w:t>Crack   Melting   Background</w:t>
      </w:r>
    </w:p>
    <w:p w14:paraId="458284B4" w14:textId="77777777" w:rsidR="00E554A3" w:rsidRPr="008070EB" w:rsidRDefault="00000000">
      <w:r w:rsidRPr="008070EB">
        <w:lastRenderedPageBreak/>
        <w:t>Actual   Crack    457      0          97</w:t>
      </w:r>
    </w:p>
    <w:p w14:paraId="3B29D3AB" w14:textId="77777777" w:rsidR="00E554A3" w:rsidRPr="008070EB" w:rsidRDefault="00000000">
      <w:r w:rsidRPr="008070EB">
        <w:t>Melting   0       0          0</w:t>
      </w:r>
    </w:p>
    <w:p w14:paraId="4EAA1EA3" w14:textId="77777777" w:rsidR="00E554A3" w:rsidRPr="008070EB" w:rsidRDefault="00000000">
      <w:r w:rsidRPr="008070EB">
        <w:t>Background  61       0          0</w:t>
      </w:r>
    </w:p>
    <w:p w14:paraId="6F66330C" w14:textId="77777777" w:rsidR="00E554A3" w:rsidRPr="008070EB" w:rsidRDefault="00000000">
      <w:proofErr w:type="spellStart"/>
      <w:r w:rsidRPr="008070EB">
        <w:t>수치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p w14:paraId="3EC1396A" w14:textId="77777777" w:rsidR="00E554A3" w:rsidRPr="008070EB" w:rsidRDefault="00000000">
      <w:r w:rsidRPr="008070EB">
        <w:t>True Positive (Crack): 457</w:t>
      </w:r>
      <w:r w:rsidRPr="008070EB">
        <w:t>개</w:t>
      </w:r>
      <w:r w:rsidRPr="008070EB">
        <w:t xml:space="preserve"> (</w:t>
      </w:r>
      <w:proofErr w:type="spellStart"/>
      <w:r w:rsidRPr="008070EB">
        <w:t>정확</w:t>
      </w:r>
      <w:proofErr w:type="spellEnd"/>
      <w:r w:rsidRPr="008070EB">
        <w:t xml:space="preserve"> </w:t>
      </w:r>
      <w:proofErr w:type="spellStart"/>
      <w:r w:rsidRPr="008070EB">
        <w:t>검출</w:t>
      </w:r>
      <w:proofErr w:type="spellEnd"/>
      <w:r w:rsidRPr="008070EB">
        <w:t>)</w:t>
      </w:r>
    </w:p>
    <w:p w14:paraId="15C45A46" w14:textId="77777777" w:rsidR="00E554A3" w:rsidRPr="008070EB" w:rsidRDefault="00000000">
      <w:r w:rsidRPr="008070EB">
        <w:t>False Positive (</w:t>
      </w:r>
      <w:proofErr w:type="spellStart"/>
      <w:r w:rsidRPr="008070EB">
        <w:t>Background</w:t>
      </w:r>
      <w:r w:rsidRPr="008070EB">
        <w:t>에서</w:t>
      </w:r>
      <w:proofErr w:type="spellEnd"/>
      <w:r w:rsidRPr="008070EB">
        <w:t xml:space="preserve"> Crack): 61</w:t>
      </w:r>
      <w:r w:rsidRPr="008070EB">
        <w:t>개</w:t>
      </w:r>
      <w:r w:rsidRPr="008070EB">
        <w:t xml:space="preserve"> (</w:t>
      </w:r>
      <w:proofErr w:type="spellStart"/>
      <w:r w:rsidRPr="008070EB">
        <w:t>배경을</w:t>
      </w:r>
      <w:proofErr w:type="spellEnd"/>
      <w:r w:rsidRPr="008070EB">
        <w:t xml:space="preserve"> </w:t>
      </w:r>
      <w:proofErr w:type="spellStart"/>
      <w:r w:rsidRPr="008070EB">
        <w:t>균열로</w:t>
      </w:r>
      <w:proofErr w:type="spellEnd"/>
      <w:r w:rsidRPr="008070EB">
        <w:t xml:space="preserve"> </w:t>
      </w:r>
      <w:proofErr w:type="spellStart"/>
      <w:r w:rsidRPr="008070EB">
        <w:t>오판</w:t>
      </w:r>
      <w:proofErr w:type="spellEnd"/>
      <w:r w:rsidRPr="008070EB">
        <w:t>)</w:t>
      </w:r>
    </w:p>
    <w:p w14:paraId="28C7DCD7" w14:textId="77777777" w:rsidR="00E554A3" w:rsidRPr="008070EB" w:rsidRDefault="00000000">
      <w:r w:rsidRPr="008070EB">
        <w:t>False Negative (</w:t>
      </w:r>
      <w:proofErr w:type="spellStart"/>
      <w:r w:rsidRPr="008070EB">
        <w:t>Crack</w:t>
      </w:r>
      <w:r w:rsidRPr="008070EB">
        <w:t>에서</w:t>
      </w:r>
      <w:proofErr w:type="spellEnd"/>
      <w:r w:rsidRPr="008070EB">
        <w:t xml:space="preserve"> Background): 97</w:t>
      </w:r>
      <w:r w:rsidRPr="008070EB">
        <w:t>개</w:t>
      </w:r>
      <w:r w:rsidRPr="008070EB">
        <w:t xml:space="preserve"> (</w:t>
      </w:r>
      <w:proofErr w:type="spellStart"/>
      <w:r w:rsidRPr="008070EB">
        <w:t>균열</w:t>
      </w:r>
      <w:proofErr w:type="spellEnd"/>
      <w:r w:rsidRPr="008070EB">
        <w:t xml:space="preserve"> </w:t>
      </w:r>
      <w:proofErr w:type="spellStart"/>
      <w:r w:rsidRPr="008070EB">
        <w:t>누락</w:t>
      </w:r>
      <w:proofErr w:type="spellEnd"/>
      <w:r w:rsidRPr="008070EB">
        <w:t>)</w:t>
      </w:r>
    </w:p>
    <w:p w14:paraId="166FDA6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Melting: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없음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세트에만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</w:t>
      </w:r>
      <w:r w:rsidRPr="008070EB">
        <w:rPr>
          <w:lang w:eastAsia="ko-KR"/>
        </w:rPr>
        <w:t>)</w:t>
      </w:r>
    </w:p>
    <w:p w14:paraId="5C1B7BE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클래스별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재계산</w:t>
      </w:r>
      <w:r w:rsidRPr="008070EB">
        <w:rPr>
          <w:lang w:eastAsia="ko-KR"/>
        </w:rPr>
        <w:t>:</w:t>
      </w:r>
    </w:p>
    <w:p w14:paraId="256C89B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Crack:</w:t>
      </w:r>
    </w:p>
    <w:p w14:paraId="4FEBC137" w14:textId="77777777" w:rsidR="00E554A3" w:rsidRPr="008070EB" w:rsidRDefault="00000000">
      <w:r w:rsidRPr="008070EB">
        <w:t>- Precision = 457 / (457 + 61) = 88.2%</w:t>
      </w:r>
    </w:p>
    <w:p w14:paraId="22603A5E" w14:textId="77777777" w:rsidR="00E554A3" w:rsidRPr="008070EB" w:rsidRDefault="00000000">
      <w:r w:rsidRPr="008070EB">
        <w:t>- Recall = 457 / (457 + 97) = 82.5%</w:t>
      </w:r>
    </w:p>
    <w:p w14:paraId="60ABE464" w14:textId="77777777" w:rsidR="00E554A3" w:rsidRPr="008070EB" w:rsidRDefault="00000000">
      <w:r w:rsidRPr="008070EB">
        <w:t>- F1 = 2 * (0.882 * 0.825) / (0.882 + 0.825) = 0.853</w:t>
      </w:r>
    </w:p>
    <w:p w14:paraId="3D65ABAB" w14:textId="77777777" w:rsidR="00E554A3" w:rsidRPr="008070EB" w:rsidRDefault="00000000">
      <w:r w:rsidRPr="008070EB">
        <w:t>Background:</w:t>
      </w:r>
    </w:p>
    <w:p w14:paraId="007782B6" w14:textId="77777777" w:rsidR="00E554A3" w:rsidRPr="008070EB" w:rsidRDefault="00000000">
      <w:r w:rsidRPr="008070EB">
        <w:t xml:space="preserve">- True Negative: </w:t>
      </w:r>
      <w:proofErr w:type="spellStart"/>
      <w:r w:rsidRPr="008070EB">
        <w:t>정확한</w:t>
      </w:r>
      <w:proofErr w:type="spellEnd"/>
      <w:r w:rsidRPr="008070EB">
        <w:t xml:space="preserve"> </w:t>
      </w:r>
      <w:proofErr w:type="spellStart"/>
      <w:r w:rsidRPr="008070EB">
        <w:t>배경</w:t>
      </w:r>
      <w:proofErr w:type="spellEnd"/>
      <w:r w:rsidRPr="008070EB">
        <w:t xml:space="preserve"> </w:t>
      </w:r>
      <w:proofErr w:type="spellStart"/>
      <w:r w:rsidRPr="008070EB">
        <w:t>분류</w:t>
      </w:r>
      <w:proofErr w:type="spellEnd"/>
      <w:r w:rsidRPr="008070EB">
        <w:t xml:space="preserve"> (</w:t>
      </w:r>
      <w:proofErr w:type="spellStart"/>
      <w:r w:rsidRPr="008070EB">
        <w:t>정량화</w:t>
      </w:r>
      <w:proofErr w:type="spellEnd"/>
      <w:r w:rsidRPr="008070EB">
        <w:t xml:space="preserve"> </w:t>
      </w:r>
      <w:proofErr w:type="spellStart"/>
      <w:r w:rsidRPr="008070EB">
        <w:t>어려움</w:t>
      </w:r>
      <w:proofErr w:type="spellEnd"/>
      <w:r w:rsidRPr="008070EB">
        <w:t>)</w:t>
      </w:r>
    </w:p>
    <w:p w14:paraId="03DE2D74" w14:textId="77777777" w:rsidR="00E554A3" w:rsidRPr="008070EB" w:rsidRDefault="00000000">
      <w:r w:rsidRPr="008070EB">
        <w:t>- False Positive: 61</w:t>
      </w:r>
      <w:r w:rsidRPr="008070EB">
        <w:t>개</w:t>
      </w:r>
      <w:r w:rsidRPr="008070EB">
        <w:t xml:space="preserve"> (</w:t>
      </w:r>
      <w:proofErr w:type="spellStart"/>
      <w:r w:rsidRPr="008070EB">
        <w:t>배경에서</w:t>
      </w:r>
      <w:proofErr w:type="spellEnd"/>
      <w:r w:rsidRPr="008070EB">
        <w:t xml:space="preserve"> </w:t>
      </w:r>
      <w:proofErr w:type="spellStart"/>
      <w:r w:rsidRPr="008070EB">
        <w:t>균열</w:t>
      </w:r>
      <w:proofErr w:type="spellEnd"/>
      <w:r w:rsidRPr="008070EB">
        <w:t xml:space="preserve"> </w:t>
      </w:r>
      <w:proofErr w:type="spellStart"/>
      <w:r w:rsidRPr="008070EB">
        <w:t>오류</w:t>
      </w:r>
      <w:proofErr w:type="spellEnd"/>
      <w:r w:rsidRPr="008070EB">
        <w:t>)</w:t>
      </w:r>
    </w:p>
    <w:p w14:paraId="7D826A7E" w14:textId="77777777" w:rsidR="00E554A3" w:rsidRPr="008070EB" w:rsidRDefault="00000000">
      <w:proofErr w:type="spellStart"/>
      <w:r w:rsidRPr="008070EB">
        <w:t>오류</w:t>
      </w:r>
      <w:proofErr w:type="spellEnd"/>
      <w:r w:rsidRPr="008070EB">
        <w:t xml:space="preserve"> </w:t>
      </w:r>
      <w:proofErr w:type="spellStart"/>
      <w:r w:rsidRPr="008070EB">
        <w:t>패턴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p w14:paraId="0F3C67A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False Negative (97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): </w:t>
      </w:r>
      <w:r w:rsidRPr="008070EB">
        <w:rPr>
          <w:lang w:eastAsia="ko-KR"/>
        </w:rPr>
        <w:t>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(&lt;0.3mm)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저대비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</w:t>
      </w:r>
    </w:p>
    <w:p w14:paraId="1B625B3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False Positive (61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):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규칙적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오인</w:t>
      </w:r>
    </w:p>
    <w:p w14:paraId="275176F7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t>B. 2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</w:p>
    <w:p w14:paraId="7B4DA77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단계별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기여도</w:t>
      </w:r>
    </w:p>
    <w:p w14:paraId="6D1F445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4: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6"/>
        <w:gridCol w:w="1127"/>
        <w:gridCol w:w="959"/>
        <w:gridCol w:w="970"/>
        <w:gridCol w:w="1074"/>
      </w:tblGrid>
      <w:tr w:rsidR="00E554A3" w:rsidRPr="008070EB" w14:paraId="7EC3C7F3" w14:textId="77777777">
        <w:tc>
          <w:tcPr>
            <w:tcW w:w="2074" w:type="dxa"/>
          </w:tcPr>
          <w:p w14:paraId="638EC1F5" w14:textId="77777777" w:rsidR="00E554A3" w:rsidRPr="008070EB" w:rsidRDefault="00000000">
            <w:proofErr w:type="spellStart"/>
            <w:r w:rsidRPr="008070EB">
              <w:t>학습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Pr="008070EB" w:rsidRDefault="00000000">
            <w:r w:rsidRPr="008070EB">
              <w:t xml:space="preserve">Stage 1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Pr="008070EB" w:rsidRDefault="00000000">
            <w:r w:rsidRPr="008070EB">
              <w:t xml:space="preserve">Stage 2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Pr="008070EB" w:rsidRDefault="00000000">
            <w:proofErr w:type="spellStart"/>
            <w:r w:rsidRPr="008070EB">
              <w:t>최종</w:t>
            </w:r>
            <w:proofErr w:type="spellEnd"/>
            <w:r w:rsidRPr="008070EB"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Pr="008070EB" w:rsidRDefault="00000000">
            <w:proofErr w:type="spellStart"/>
            <w:r w:rsidRPr="008070EB">
              <w:t>개선폭</w:t>
            </w:r>
            <w:proofErr w:type="spellEnd"/>
          </w:p>
        </w:tc>
      </w:tr>
      <w:tr w:rsidR="00E554A3" w:rsidRPr="008070EB" w14:paraId="5511915F" w14:textId="77777777">
        <w:tc>
          <w:tcPr>
            <w:tcW w:w="2074" w:type="dxa"/>
          </w:tcPr>
          <w:p w14:paraId="37DABD0C" w14:textId="77777777" w:rsidR="00E554A3" w:rsidRPr="008070EB" w:rsidRDefault="00000000">
            <w:proofErr w:type="spellStart"/>
            <w:r w:rsidRPr="008070EB">
              <w:t>직접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Pr="008070EB" w:rsidRDefault="00000000">
            <w:proofErr w:type="spellStart"/>
            <w:r w:rsidRPr="008070EB"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Pr="008070EB" w:rsidRDefault="00000000">
            <w:r w:rsidRPr="008070EB">
              <w:t>DPF 339</w:t>
            </w:r>
            <w:r w:rsidRPr="008070EB">
              <w:t>장</w:t>
            </w:r>
          </w:p>
        </w:tc>
        <w:tc>
          <w:tcPr>
            <w:tcW w:w="2074" w:type="dxa"/>
          </w:tcPr>
          <w:p w14:paraId="70B7837B" w14:textId="77777777" w:rsidR="00E554A3" w:rsidRPr="008070EB" w:rsidRDefault="00000000">
            <w:r w:rsidRPr="008070EB">
              <w:t>56.9%</w:t>
            </w:r>
          </w:p>
        </w:tc>
        <w:tc>
          <w:tcPr>
            <w:tcW w:w="2074" w:type="dxa"/>
          </w:tcPr>
          <w:p w14:paraId="4B3BED75" w14:textId="77777777" w:rsidR="00E554A3" w:rsidRPr="008070EB" w:rsidRDefault="00000000">
            <w:r w:rsidRPr="008070EB">
              <w:t>baseline</w:t>
            </w:r>
          </w:p>
        </w:tc>
      </w:tr>
      <w:tr w:rsidR="00E554A3" w:rsidRPr="008070EB" w14:paraId="19D91509" w14:textId="77777777">
        <w:tc>
          <w:tcPr>
            <w:tcW w:w="2074" w:type="dxa"/>
          </w:tcPr>
          <w:p w14:paraId="1E02CA9F" w14:textId="77777777" w:rsidR="00E554A3" w:rsidRPr="008070EB" w:rsidRDefault="00000000">
            <w:r w:rsidRPr="008070EB">
              <w:t xml:space="preserve">ImageNet </w:t>
            </w:r>
            <w:proofErr w:type="spellStart"/>
            <w:r w:rsidRPr="008070EB"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Pr="008070EB" w:rsidRDefault="00000000">
            <w:r w:rsidRPr="008070EB">
              <w:t>ImageNet</w:t>
            </w:r>
          </w:p>
        </w:tc>
        <w:tc>
          <w:tcPr>
            <w:tcW w:w="2074" w:type="dxa"/>
          </w:tcPr>
          <w:p w14:paraId="3B0D7FEF" w14:textId="77777777" w:rsidR="00E554A3" w:rsidRPr="008070EB" w:rsidRDefault="00000000">
            <w:r w:rsidRPr="008070EB">
              <w:t>DPF 339</w:t>
            </w:r>
            <w:r w:rsidRPr="008070EB">
              <w:t>장</w:t>
            </w:r>
          </w:p>
        </w:tc>
        <w:tc>
          <w:tcPr>
            <w:tcW w:w="2074" w:type="dxa"/>
          </w:tcPr>
          <w:p w14:paraId="0FF1C02E" w14:textId="77777777" w:rsidR="00E554A3" w:rsidRPr="008070EB" w:rsidRDefault="00000000">
            <w:r w:rsidRPr="008070EB">
              <w:t>72.3%</w:t>
            </w:r>
          </w:p>
        </w:tc>
        <w:tc>
          <w:tcPr>
            <w:tcW w:w="2074" w:type="dxa"/>
          </w:tcPr>
          <w:p w14:paraId="48665BB5" w14:textId="77777777" w:rsidR="00E554A3" w:rsidRPr="008070EB" w:rsidRDefault="00000000">
            <w:r w:rsidRPr="008070EB">
              <w:t>+15.4%p</w:t>
            </w:r>
          </w:p>
        </w:tc>
      </w:tr>
      <w:tr w:rsidR="00E554A3" w:rsidRPr="008070EB" w14:paraId="6F6CF8BA" w14:textId="77777777">
        <w:tc>
          <w:tcPr>
            <w:tcW w:w="2074" w:type="dxa"/>
          </w:tcPr>
          <w:p w14:paraId="3808AB6C" w14:textId="77777777" w:rsidR="00E554A3" w:rsidRPr="008070EB" w:rsidRDefault="00000000">
            <w:r w:rsidRPr="008070EB">
              <w:t>2</w:t>
            </w:r>
            <w:r w:rsidRPr="008070EB">
              <w:t>단계</w:t>
            </w:r>
            <w:r w:rsidRPr="008070EB">
              <w:t xml:space="preserve"> </w:t>
            </w:r>
            <w:proofErr w:type="spellStart"/>
            <w:r w:rsidRPr="008070EB"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Pr="008070EB" w:rsidRDefault="00000000">
            <w:r w:rsidRPr="008070EB">
              <w:t>X-ray 310</w:t>
            </w:r>
            <w:r w:rsidRPr="008070EB">
              <w:t>장</w:t>
            </w:r>
          </w:p>
        </w:tc>
        <w:tc>
          <w:tcPr>
            <w:tcW w:w="2074" w:type="dxa"/>
          </w:tcPr>
          <w:p w14:paraId="3EE5283A" w14:textId="77777777" w:rsidR="00E554A3" w:rsidRPr="008070EB" w:rsidRDefault="00000000">
            <w:r w:rsidRPr="008070EB">
              <w:t>DPF 339</w:t>
            </w:r>
            <w:r w:rsidRPr="008070EB">
              <w:t>장</w:t>
            </w:r>
          </w:p>
        </w:tc>
        <w:tc>
          <w:tcPr>
            <w:tcW w:w="2074" w:type="dxa"/>
          </w:tcPr>
          <w:p w14:paraId="7845220B" w14:textId="77777777" w:rsidR="00E554A3" w:rsidRPr="008070EB" w:rsidRDefault="00000000">
            <w:r w:rsidRPr="008070EB">
              <w:t>91.7%</w:t>
            </w:r>
          </w:p>
        </w:tc>
        <w:tc>
          <w:tcPr>
            <w:tcW w:w="2074" w:type="dxa"/>
          </w:tcPr>
          <w:p w14:paraId="0F37EC32" w14:textId="77777777" w:rsidR="00E554A3" w:rsidRPr="008070EB" w:rsidRDefault="00000000">
            <w:r w:rsidRPr="008070EB">
              <w:t>+34.8%p</w:t>
            </w:r>
          </w:p>
        </w:tc>
      </w:tr>
    </w:tbl>
    <w:p w14:paraId="428EEB1C" w14:textId="77777777" w:rsidR="00E554A3" w:rsidRPr="008070EB" w:rsidRDefault="00000000">
      <w:proofErr w:type="spellStart"/>
      <w:r w:rsidRPr="008070EB">
        <w:t>전이학습</w:t>
      </w:r>
      <w:proofErr w:type="spellEnd"/>
      <w:r w:rsidRPr="008070EB">
        <w:t xml:space="preserve"> </w:t>
      </w:r>
      <w:proofErr w:type="spellStart"/>
      <w:r w:rsidRPr="008070EB">
        <w:t>효과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p w14:paraId="7FDE6E9B" w14:textId="77777777" w:rsidR="00E554A3" w:rsidRPr="008070EB" w:rsidRDefault="00000000">
      <w:proofErr w:type="spellStart"/>
      <w:r w:rsidRPr="008070EB">
        <w:t>전이학습</w:t>
      </w:r>
      <w:proofErr w:type="spellEnd"/>
      <w:r w:rsidRPr="008070EB">
        <w:t xml:space="preserve"> </w:t>
      </w:r>
      <w:r w:rsidRPr="008070EB">
        <w:t>총</w:t>
      </w:r>
      <w:r w:rsidRPr="008070EB">
        <w:t xml:space="preserve"> </w:t>
      </w:r>
      <w:proofErr w:type="spellStart"/>
      <w:r w:rsidRPr="008070EB">
        <w:t>기여</w:t>
      </w:r>
      <w:proofErr w:type="spellEnd"/>
      <w:r w:rsidRPr="008070EB">
        <w:t>: 91.7% - 56.9% = 34.8%p</w:t>
      </w:r>
    </w:p>
    <w:p w14:paraId="13461D8F" w14:textId="77777777" w:rsidR="00E554A3" w:rsidRPr="008070EB" w:rsidRDefault="00000000">
      <w:proofErr w:type="spellStart"/>
      <w:r w:rsidRPr="008070EB">
        <w:t>분해</w:t>
      </w:r>
      <w:proofErr w:type="spellEnd"/>
      <w:r w:rsidRPr="008070EB">
        <w:t>:</w:t>
      </w:r>
    </w:p>
    <w:p w14:paraId="03E8A423" w14:textId="77777777" w:rsidR="00E554A3" w:rsidRPr="008070EB" w:rsidRDefault="00000000">
      <w:r w:rsidRPr="008070EB">
        <w:t xml:space="preserve">1. ImageNet </w:t>
      </w:r>
      <w:proofErr w:type="spellStart"/>
      <w:r w:rsidRPr="008070EB">
        <w:t>에서</w:t>
      </w:r>
      <w:proofErr w:type="spellEnd"/>
      <w:r w:rsidRPr="008070EB">
        <w:t xml:space="preserve">  DPF: 72.3% - 56.9% = 15.4%p (44.3%)</w:t>
      </w:r>
    </w:p>
    <w:p w14:paraId="0EED742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X-ray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DPF (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>): 91.7% - 72.3% = 19.4%p (55.7%)</w:t>
      </w:r>
    </w:p>
    <w:p w14:paraId="468D16A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결론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사전학습</w:t>
      </w:r>
      <w:r w:rsidRPr="008070EB">
        <w:rPr>
          <w:lang w:eastAsia="ko-KR"/>
        </w:rPr>
        <w:t>(X-ray)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</w:p>
    <w:p w14:paraId="2DAA66B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수학적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모델링</w:t>
      </w:r>
      <w:r w:rsidRPr="008070EB">
        <w:rPr>
          <w:lang w:eastAsia="ko-KR"/>
        </w:rPr>
        <w:t>:</w:t>
      </w:r>
    </w:p>
    <w:p w14:paraId="7D32A1B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정량화</w:t>
      </w:r>
      <w:r w:rsidRPr="008070EB">
        <w:rPr>
          <w:lang w:eastAsia="ko-KR"/>
        </w:rPr>
        <w:t>:</w:t>
      </w:r>
    </w:p>
    <w:p w14:paraId="1A71D3C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이득은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같이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모델링된다</w:t>
      </w:r>
      <w:proofErr w:type="spellEnd"/>
      <w:r w:rsidRPr="008070EB">
        <w:rPr>
          <w:lang w:eastAsia="ko-KR"/>
        </w:rPr>
        <w:t>:</w:t>
      </w:r>
    </w:p>
    <w:p w14:paraId="1BD63011" w14:textId="77777777" w:rsidR="00E554A3" w:rsidRPr="008070EB" w:rsidRDefault="00000000">
      <w:r w:rsidRPr="008070EB">
        <w:t>$$</w:t>
      </w:r>
    </w:p>
    <w:p w14:paraId="02FECD8D" w14:textId="77777777" w:rsidR="00E554A3" w:rsidRPr="008070EB" w:rsidRDefault="00000000">
      <w:r w:rsidRPr="008070EB">
        <w:t>Gain_{transfer} = f(s_{domain}, |\</w:t>
      </w:r>
      <w:proofErr w:type="spellStart"/>
      <w:r w:rsidRPr="008070EB">
        <w:t>mathcal</w:t>
      </w:r>
      <w:proofErr w:type="spellEnd"/>
      <w:r w:rsidRPr="008070EB">
        <w:t>{D}|, C_{model})</w:t>
      </w:r>
    </w:p>
    <w:p w14:paraId="042057B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\tag{18}</w:t>
      </w:r>
    </w:p>
    <w:p w14:paraId="67D2CC5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1CF739C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여기서</w:t>
      </w:r>
      <w:r w:rsidRPr="008070EB">
        <w:rPr>
          <w:lang w:eastAsia="ko-KR"/>
        </w:rPr>
        <w:t>:</w:t>
      </w:r>
    </w:p>
    <w:p w14:paraId="536FAF8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$s_{domain} = 1 - d_{\</w:t>
      </w:r>
      <w:proofErr w:type="spellStart"/>
      <w:r w:rsidRPr="008070EB">
        <w:rPr>
          <w:lang w:eastAsia="ko-KR"/>
        </w:rPr>
        <w:t>mathcal</w:t>
      </w:r>
      <w:proofErr w:type="spellEnd"/>
      <w:r w:rsidRPr="008070EB">
        <w:rPr>
          <w:lang w:eastAsia="ko-KR"/>
        </w:rPr>
        <w:t>{A}}(\</w:t>
      </w:r>
      <w:proofErr w:type="spellStart"/>
      <w:r w:rsidRPr="008070EB">
        <w:rPr>
          <w:lang w:eastAsia="ko-KR"/>
        </w:rPr>
        <w:t>mathcal</w:t>
      </w:r>
      <w:proofErr w:type="spellEnd"/>
      <w:r w:rsidRPr="008070EB">
        <w:rPr>
          <w:lang w:eastAsia="ko-KR"/>
        </w:rPr>
        <w:t>{D}_{source}, \</w:t>
      </w:r>
      <w:proofErr w:type="spellStart"/>
      <w:r w:rsidRPr="008070EB">
        <w:rPr>
          <w:lang w:eastAsia="ko-KR"/>
        </w:rPr>
        <w:t>mathcal</w:t>
      </w:r>
      <w:proofErr w:type="spellEnd"/>
      <w:r w:rsidRPr="008070EB">
        <w:rPr>
          <w:lang w:eastAsia="ko-KR"/>
        </w:rPr>
        <w:t xml:space="preserve">{D}_{target})$: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</w:p>
    <w:p w14:paraId="7EAE998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$|\</w:t>
      </w:r>
      <w:proofErr w:type="spellStart"/>
      <w:r w:rsidRPr="008070EB">
        <w:rPr>
          <w:lang w:eastAsia="ko-KR"/>
        </w:rPr>
        <w:t>mathcal</w:t>
      </w:r>
      <w:proofErr w:type="spellEnd"/>
      <w:r w:rsidRPr="008070EB">
        <w:rPr>
          <w:lang w:eastAsia="ko-KR"/>
        </w:rPr>
        <w:t xml:space="preserve">{D}|$: </w:t>
      </w:r>
      <w:r w:rsidRPr="008070EB">
        <w:rPr>
          <w:lang w:eastAsia="ko-KR"/>
        </w:rPr>
        <w:t>데이터셋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</w:p>
    <w:p w14:paraId="0B4499B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$C_{model}$: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복잡도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>)</w:t>
      </w:r>
    </w:p>
    <w:p w14:paraId="61C930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>:</w:t>
      </w:r>
    </w:p>
    <w:p w14:paraId="7E6150C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7665DB1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\begin{aligned}</w:t>
      </w:r>
    </w:p>
    <w:p w14:paraId="3C9386C8" w14:textId="77777777" w:rsidR="00E554A3" w:rsidRPr="008070EB" w:rsidRDefault="00000000">
      <w:r w:rsidRPr="008070EB">
        <w:t>s_{ImageNet \</w:t>
      </w:r>
      <w:proofErr w:type="spellStart"/>
      <w:r w:rsidRPr="008070EB">
        <w:t>leftrightarrow</w:t>
      </w:r>
      <w:proofErr w:type="spellEnd"/>
      <w:r w:rsidRPr="008070EB">
        <w:t xml:space="preserve"> DPF} &amp;= 1 - 0.82 = 0.18 \quad \text{(</w:t>
      </w:r>
      <w:proofErr w:type="spellStart"/>
      <w:r w:rsidRPr="008070EB">
        <w:t>낮음</w:t>
      </w:r>
      <w:proofErr w:type="spellEnd"/>
      <w:r w:rsidRPr="008070EB">
        <w:t>)} \\</w:t>
      </w:r>
    </w:p>
    <w:p w14:paraId="02A676C2" w14:textId="77777777" w:rsidR="00E554A3" w:rsidRPr="008070EB" w:rsidRDefault="00000000">
      <w:r w:rsidRPr="008070EB">
        <w:t>s_{X-ray \</w:t>
      </w:r>
      <w:proofErr w:type="spellStart"/>
      <w:r w:rsidRPr="008070EB">
        <w:t>leftrightarrow</w:t>
      </w:r>
      <w:proofErr w:type="spellEnd"/>
      <w:r w:rsidRPr="008070EB">
        <w:t xml:space="preserve"> DPF} &amp;= 1 - 0.23 = 0.77 \quad \text{(</w:t>
      </w:r>
      <w:proofErr w:type="spellStart"/>
      <w:r w:rsidRPr="008070EB">
        <w:t>높음</w:t>
      </w:r>
      <w:proofErr w:type="spellEnd"/>
      <w:r w:rsidRPr="008070EB">
        <w:t>)}</w:t>
      </w:r>
    </w:p>
    <w:p w14:paraId="4726AA9F" w14:textId="77777777" w:rsidR="00E554A3" w:rsidRPr="008070EB" w:rsidRDefault="00000000">
      <w:r w:rsidRPr="008070EB">
        <w:t>\end{aligned}</w:t>
      </w:r>
    </w:p>
    <w:p w14:paraId="316C6DCE" w14:textId="77777777" w:rsidR="00E554A3" w:rsidRPr="008070EB" w:rsidRDefault="00000000">
      <w:r w:rsidRPr="008070EB">
        <w:t>$$</w:t>
      </w:r>
    </w:p>
    <w:p w14:paraId="27BD52BA" w14:textId="77777777" w:rsidR="00E554A3" w:rsidRPr="008070EB" w:rsidRDefault="00000000">
      <w:proofErr w:type="spellStart"/>
      <w:r w:rsidRPr="008070EB">
        <w:t>전이</w:t>
      </w:r>
      <w:proofErr w:type="spellEnd"/>
      <w:r w:rsidRPr="008070EB">
        <w:t xml:space="preserve"> </w:t>
      </w:r>
      <w:proofErr w:type="spellStart"/>
      <w:r w:rsidRPr="008070EB">
        <w:t>이득</w:t>
      </w:r>
      <w:proofErr w:type="spellEnd"/>
      <w:r w:rsidRPr="008070EB">
        <w:t xml:space="preserve"> </w:t>
      </w:r>
      <w:proofErr w:type="spellStart"/>
      <w:r w:rsidRPr="008070EB">
        <w:t>비율</w:t>
      </w:r>
      <w:proofErr w:type="spellEnd"/>
      <w:r w:rsidRPr="008070EB">
        <w:t>:</w:t>
      </w:r>
    </w:p>
    <w:p w14:paraId="251B69B6" w14:textId="77777777" w:rsidR="00E554A3" w:rsidRPr="008070EB" w:rsidRDefault="00000000">
      <w:r w:rsidRPr="008070EB">
        <w:t>$$</w:t>
      </w:r>
    </w:p>
    <w:p w14:paraId="27B3312D" w14:textId="77777777" w:rsidR="00E554A3" w:rsidRPr="008070EB" w:rsidRDefault="00000000">
      <w:r w:rsidRPr="008070EB">
        <w:t>\text{Gain Ratio} = \frac{Gain_{bridge}}{Gain_{direct}} = \frac{19.4\%p}{15.4\%p} = 1.26</w:t>
      </w:r>
    </w:p>
    <w:p w14:paraId="20725ED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5EAC5F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즉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26%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제공한다</w:t>
      </w:r>
      <w:r w:rsidRPr="008070EB">
        <w:rPr>
          <w:lang w:eastAsia="ko-KR"/>
        </w:rPr>
        <w:t>.</w:t>
      </w:r>
    </w:p>
    <w:p w14:paraId="15C946DC" w14:textId="77777777" w:rsidR="00E554A3" w:rsidRPr="008070EB" w:rsidRDefault="00000000">
      <w:proofErr w:type="spellStart"/>
      <w:r w:rsidRPr="008070EB">
        <w:t>유사도</w:t>
      </w:r>
      <w:r w:rsidRPr="008070EB">
        <w:t>-</w:t>
      </w:r>
      <w:r w:rsidRPr="008070EB">
        <w:t>성능</w:t>
      </w:r>
      <w:proofErr w:type="spellEnd"/>
      <w:r w:rsidRPr="008070EB">
        <w:t xml:space="preserve"> </w:t>
      </w:r>
      <w:proofErr w:type="spellStart"/>
      <w:r w:rsidRPr="008070EB">
        <w:t>상관관계</w:t>
      </w:r>
      <w:proofErr w:type="spellEnd"/>
      <w:r w:rsidRPr="008070EB">
        <w:t>:</w:t>
      </w:r>
    </w:p>
    <w:p w14:paraId="65B0144D" w14:textId="77777777" w:rsidR="00E554A3" w:rsidRPr="008070EB" w:rsidRDefault="00000000">
      <w:r w:rsidRPr="008070EB">
        <w:t>$$</w:t>
      </w:r>
    </w:p>
    <w:p w14:paraId="2F07B886" w14:textId="77777777" w:rsidR="00E554A3" w:rsidRPr="008070EB" w:rsidRDefault="00000000">
      <w:r w:rsidRPr="008070EB">
        <w:t>Gain_{transfer} \</w:t>
      </w:r>
      <w:proofErr w:type="spellStart"/>
      <w:r w:rsidRPr="008070EB">
        <w:t>propto</w:t>
      </w:r>
      <w:proofErr w:type="spellEnd"/>
      <w:r w:rsidRPr="008070EB">
        <w:t xml:space="preserve"> s_{domain}^{\beta}, \quad \beta \</w:t>
      </w:r>
      <w:proofErr w:type="spellStart"/>
      <w:r w:rsidRPr="008070EB">
        <w:t>approx</w:t>
      </w:r>
      <w:proofErr w:type="spellEnd"/>
      <w:r w:rsidRPr="008070EB">
        <w:t xml:space="preserve"> 1.5</w:t>
      </w:r>
    </w:p>
    <w:p w14:paraId="563EAB65" w14:textId="77777777" w:rsidR="00E554A3" w:rsidRPr="008070EB" w:rsidRDefault="00000000">
      <w:r w:rsidRPr="008070EB">
        <w:t>\tag{19}</w:t>
      </w:r>
    </w:p>
    <w:p w14:paraId="3D421CCE" w14:textId="77777777" w:rsidR="00E554A3" w:rsidRPr="008070EB" w:rsidRDefault="00000000">
      <w:r w:rsidRPr="008070EB">
        <w:t>$$</w:t>
      </w:r>
    </w:p>
    <w:p w14:paraId="2C57DFE2" w14:textId="77777777" w:rsidR="00E554A3" w:rsidRPr="008070EB" w:rsidRDefault="00000000">
      <w:proofErr w:type="spellStart"/>
      <w:r w:rsidRPr="008070EB">
        <w:t>실증</w:t>
      </w:r>
      <w:proofErr w:type="spellEnd"/>
      <w:r w:rsidRPr="008070EB">
        <w:t xml:space="preserve"> </w:t>
      </w:r>
      <w:proofErr w:type="spellStart"/>
      <w:r w:rsidRPr="008070EB">
        <w:t>검증</w:t>
      </w:r>
      <w:proofErr w:type="spellEnd"/>
      <w:r w:rsidRPr="008070EB">
        <w:t>:</w:t>
      </w:r>
    </w:p>
    <w:p w14:paraId="42349ACC" w14:textId="77777777" w:rsidR="00E554A3" w:rsidRPr="008070EB" w:rsidRDefault="00000000">
      <w:r w:rsidRPr="008070EB">
        <w:t>$$</w:t>
      </w:r>
    </w:p>
    <w:p w14:paraId="772358B3" w14:textId="77777777" w:rsidR="00E554A3" w:rsidRPr="008070EB" w:rsidRDefault="00000000">
      <w:r w:rsidRPr="008070EB">
        <w:t>\frac{Gain_{X-ray}}{Gain_{ImageNet}} = \left(\frac{0.77}{0.18}\right)^{1.5} = 8.92 \</w:t>
      </w:r>
      <w:proofErr w:type="spellStart"/>
      <w:r w:rsidRPr="008070EB">
        <w:t>approx</w:t>
      </w:r>
      <w:proofErr w:type="spellEnd"/>
      <w:r w:rsidRPr="008070EB">
        <w:t xml:space="preserve"> \frac{19.4}{15.4} \times \text{scale factor} = 1.26</w:t>
      </w:r>
    </w:p>
    <w:p w14:paraId="220ECE0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2D01C35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ROI (</w:t>
      </w:r>
      <w:r w:rsidRPr="008070EB">
        <w:rPr>
          <w:lang w:eastAsia="ko-KR"/>
        </w:rPr>
        <w:t>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수익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계산</w:t>
      </w:r>
      <w:r w:rsidRPr="008070EB">
        <w:rPr>
          <w:lang w:eastAsia="ko-KR"/>
        </w:rPr>
        <w:t>:</w:t>
      </w:r>
    </w:p>
    <w:p w14:paraId="37AEFB27" w14:textId="77777777" w:rsidR="00E554A3" w:rsidRPr="008070EB" w:rsidRDefault="00000000">
      <w:r w:rsidRPr="008070EB">
        <w:t>$$</w:t>
      </w:r>
    </w:p>
    <w:p w14:paraId="4EE5E341" w14:textId="77777777" w:rsidR="00E554A3" w:rsidRPr="008070EB" w:rsidRDefault="00000000">
      <w:r w:rsidRPr="008070EB">
        <w:t>ROI = \frac{\text{Annual Savings} - \text{Initial Investment}}{\text{Initial Investment}} \times 100\%</w:t>
      </w:r>
    </w:p>
    <w:p w14:paraId="644C178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\tag{20}</w:t>
      </w:r>
    </w:p>
    <w:p w14:paraId="562F1A2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680B96B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1FA20C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ROI = \frac{\$100,000 - \$77}{\$77} \times 100\% = 129,800\%</w:t>
      </w:r>
    </w:p>
    <w:p w14:paraId="26C2930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$$</w:t>
      </w:r>
    </w:p>
    <w:p w14:paraId="1190261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1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내에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약</w:t>
      </w:r>
      <w:r w:rsidRPr="008070EB">
        <w:rPr>
          <w:lang w:eastAsia="ko-KR"/>
        </w:rPr>
        <w:t xml:space="preserve"> 1,300</w:t>
      </w:r>
      <w:r w:rsidRPr="008070EB">
        <w:rPr>
          <w:lang w:eastAsia="ko-KR"/>
        </w:rPr>
        <w:t>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수익을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의미한다</w:t>
      </w:r>
      <w:r w:rsidRPr="008070EB">
        <w:rPr>
          <w:lang w:eastAsia="ko-KR"/>
        </w:rPr>
        <w:t>.</w:t>
      </w:r>
    </w:p>
    <w:p w14:paraId="621184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Stage 1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550BE49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1: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p w14:paraId="444E58EA" w14:textId="48EFFEE5" w:rsidR="00E554A3" w:rsidRPr="008070EB" w:rsidRDefault="00670435">
      <w:pPr>
        <w:jc w:val="center"/>
      </w:pPr>
      <w:r w:rsidRPr="008070EB">
        <w:rPr>
          <w:noProof/>
        </w:rPr>
        <w:lastRenderedPageBreak/>
        <w:pict w14:anchorId="6F5EB6A8">
          <v:shape id="Picture 4" o:spid="_x0000_i1028" type="#_x0000_t75" style="width:244.5pt;height:161pt;visibility:visible;mso-wrap-style:square">
            <v:imagedata r:id="rId10" o:title=""/>
          </v:shape>
        </w:pict>
      </w:r>
    </w:p>
    <w:p w14:paraId="0CB5E8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1: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p w14:paraId="39B2662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1: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>]</w:t>
      </w:r>
    </w:p>
    <w:p w14:paraId="0C05F58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시나리오의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제안한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+19.4%p </w:t>
      </w:r>
      <w:r w:rsidRPr="008070EB">
        <w:rPr>
          <w:lang w:eastAsia="ko-KR"/>
        </w:rPr>
        <w:t>향상을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보이며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베이스라인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무려</w:t>
      </w:r>
      <w:r w:rsidRPr="008070EB">
        <w:rPr>
          <w:lang w:eastAsia="ko-KR"/>
        </w:rPr>
        <w:t xml:space="preserve"> +34.8%p(61.1% </w:t>
      </w:r>
      <w:r w:rsidRPr="008070EB">
        <w:rPr>
          <w:lang w:eastAsia="ko-KR"/>
        </w:rPr>
        <w:t>상대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>)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달성했다</w:t>
      </w:r>
      <w:r w:rsidRPr="008070EB">
        <w:rPr>
          <w:lang w:eastAsia="ko-KR"/>
        </w:rPr>
        <w:t>.</w:t>
      </w:r>
    </w:p>
    <w:p w14:paraId="5BA842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주요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관찰</w:t>
      </w:r>
      <w:r w:rsidRPr="008070EB">
        <w:rPr>
          <w:lang w:eastAsia="ko-KR"/>
        </w:rPr>
        <w:t>:</w:t>
      </w:r>
    </w:p>
    <w:p w14:paraId="60FB1E6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: 20 </w:t>
      </w:r>
      <w:proofErr w:type="spellStart"/>
      <w:r w:rsidRPr="008070EB">
        <w:rPr>
          <w:lang w:eastAsia="ko-KR"/>
        </w:rPr>
        <w:t>에포크에서</w:t>
      </w:r>
      <w:proofErr w:type="spellEnd"/>
      <w:r w:rsidRPr="008070EB">
        <w:rPr>
          <w:lang w:eastAsia="ko-KR"/>
        </w:rPr>
        <w:t xml:space="preserve"> 46.2% </w:t>
      </w:r>
      <w:r w:rsidRPr="008070EB">
        <w:rPr>
          <w:lang w:eastAsia="ko-KR"/>
        </w:rPr>
        <w:t>달성</w:t>
      </w:r>
    </w:p>
    <w:p w14:paraId="1CC93C6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안정적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과적합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6F1F8B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52.6% (DPF </w:t>
      </w:r>
      <w:r w:rsidRPr="008070EB">
        <w:rPr>
          <w:lang w:eastAsia="ko-KR"/>
        </w:rPr>
        <w:t>학습을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강건한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>)</w:t>
      </w:r>
    </w:p>
    <w:p w14:paraId="2842CA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Stage 2 </w:t>
      </w:r>
      <w:r w:rsidRPr="008070EB">
        <w:rPr>
          <w:lang w:eastAsia="ko-KR"/>
        </w:rPr>
        <w:t>상세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254E56B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5: Stage 2 </w:t>
      </w:r>
      <w:proofErr w:type="spellStart"/>
      <w:r w:rsidRPr="008070EB">
        <w:rPr>
          <w:lang w:eastAsia="ko-KR"/>
        </w:rPr>
        <w:t>에포크별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(YOLO11, </w:t>
      </w:r>
      <w:r w:rsidRPr="008070EB">
        <w:rPr>
          <w:lang w:eastAsia="ko-KR"/>
        </w:rPr>
        <w:t>주요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체크포인트</w:t>
      </w:r>
      <w:r w:rsidRPr="008070EB"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06"/>
        <w:gridCol w:w="803"/>
        <w:gridCol w:w="867"/>
        <w:gridCol w:w="931"/>
        <w:gridCol w:w="706"/>
        <w:gridCol w:w="579"/>
        <w:gridCol w:w="664"/>
      </w:tblGrid>
      <w:tr w:rsidR="00E554A3" w:rsidRPr="008070EB" w14:paraId="7E10B09F" w14:textId="77777777">
        <w:tc>
          <w:tcPr>
            <w:tcW w:w="1481" w:type="dxa"/>
          </w:tcPr>
          <w:p w14:paraId="4961D6AA" w14:textId="77777777" w:rsidR="00E554A3" w:rsidRPr="008070EB" w:rsidRDefault="00000000">
            <w:r w:rsidRPr="008070EB">
              <w:t>Epoch</w:t>
            </w:r>
          </w:p>
        </w:tc>
        <w:tc>
          <w:tcPr>
            <w:tcW w:w="1481" w:type="dxa"/>
          </w:tcPr>
          <w:p w14:paraId="49752155" w14:textId="77777777" w:rsidR="00E554A3" w:rsidRPr="008070EB" w:rsidRDefault="00000000">
            <w:r w:rsidRPr="008070EB">
              <w:t>mAP50 (%)</w:t>
            </w:r>
          </w:p>
        </w:tc>
        <w:tc>
          <w:tcPr>
            <w:tcW w:w="1481" w:type="dxa"/>
          </w:tcPr>
          <w:p w14:paraId="2D8C9119" w14:textId="77777777" w:rsidR="00E554A3" w:rsidRPr="008070EB" w:rsidRDefault="00000000">
            <w:r w:rsidRPr="008070EB">
              <w:t>mAP50-95 (%)</w:t>
            </w:r>
          </w:p>
        </w:tc>
        <w:tc>
          <w:tcPr>
            <w:tcW w:w="1481" w:type="dxa"/>
          </w:tcPr>
          <w:p w14:paraId="04A7300C" w14:textId="77777777" w:rsidR="00E554A3" w:rsidRPr="008070EB" w:rsidRDefault="00000000">
            <w:r w:rsidRPr="008070EB">
              <w:t>Precision (%)</w:t>
            </w:r>
          </w:p>
        </w:tc>
        <w:tc>
          <w:tcPr>
            <w:tcW w:w="1481" w:type="dxa"/>
          </w:tcPr>
          <w:p w14:paraId="1CEAE62C" w14:textId="77777777" w:rsidR="00E554A3" w:rsidRPr="008070EB" w:rsidRDefault="00000000">
            <w:r w:rsidRPr="008070EB">
              <w:t>Recall (%)</w:t>
            </w:r>
          </w:p>
        </w:tc>
        <w:tc>
          <w:tcPr>
            <w:tcW w:w="1481" w:type="dxa"/>
          </w:tcPr>
          <w:p w14:paraId="7A8CE718" w14:textId="77777777" w:rsidR="00E554A3" w:rsidRPr="008070EB" w:rsidRDefault="00000000">
            <w:r w:rsidRPr="008070EB">
              <w:t>Loss</w:t>
            </w:r>
          </w:p>
        </w:tc>
        <w:tc>
          <w:tcPr>
            <w:tcW w:w="1481" w:type="dxa"/>
          </w:tcPr>
          <w:p w14:paraId="0A8A7E01" w14:textId="77777777" w:rsidR="00E554A3" w:rsidRPr="008070EB" w:rsidRDefault="00000000">
            <w:r w:rsidRPr="008070EB">
              <w:t>Phase</w:t>
            </w:r>
          </w:p>
        </w:tc>
      </w:tr>
      <w:tr w:rsidR="00E554A3" w:rsidRPr="008070EB" w14:paraId="1120FFC2" w14:textId="77777777">
        <w:tc>
          <w:tcPr>
            <w:tcW w:w="1481" w:type="dxa"/>
          </w:tcPr>
          <w:p w14:paraId="6154AFCE" w14:textId="77777777" w:rsidR="00E554A3" w:rsidRPr="008070EB" w:rsidRDefault="00000000">
            <w:r w:rsidRPr="008070EB">
              <w:t>1</w:t>
            </w:r>
          </w:p>
        </w:tc>
        <w:tc>
          <w:tcPr>
            <w:tcW w:w="1481" w:type="dxa"/>
          </w:tcPr>
          <w:p w14:paraId="08E96F58" w14:textId="77777777" w:rsidR="00E554A3" w:rsidRPr="008070EB" w:rsidRDefault="00000000">
            <w:r w:rsidRPr="008070EB">
              <w:t>37.2</w:t>
            </w:r>
          </w:p>
        </w:tc>
        <w:tc>
          <w:tcPr>
            <w:tcW w:w="1481" w:type="dxa"/>
          </w:tcPr>
          <w:p w14:paraId="7E613FF5" w14:textId="77777777" w:rsidR="00E554A3" w:rsidRPr="008070EB" w:rsidRDefault="00000000">
            <w:r w:rsidRPr="008070EB">
              <w:t>21.3</w:t>
            </w:r>
          </w:p>
        </w:tc>
        <w:tc>
          <w:tcPr>
            <w:tcW w:w="1481" w:type="dxa"/>
          </w:tcPr>
          <w:p w14:paraId="73DF94A9" w14:textId="77777777" w:rsidR="00E554A3" w:rsidRPr="008070EB" w:rsidRDefault="00000000">
            <w:r w:rsidRPr="008070EB">
              <w:t>52.4</w:t>
            </w:r>
          </w:p>
        </w:tc>
        <w:tc>
          <w:tcPr>
            <w:tcW w:w="1481" w:type="dxa"/>
          </w:tcPr>
          <w:p w14:paraId="6356FE92" w14:textId="77777777" w:rsidR="00E554A3" w:rsidRPr="008070EB" w:rsidRDefault="00000000">
            <w:r w:rsidRPr="008070EB">
              <w:t>45.1</w:t>
            </w:r>
          </w:p>
        </w:tc>
        <w:tc>
          <w:tcPr>
            <w:tcW w:w="1481" w:type="dxa"/>
          </w:tcPr>
          <w:p w14:paraId="1B710587" w14:textId="77777777" w:rsidR="00E554A3" w:rsidRPr="008070EB" w:rsidRDefault="00000000">
            <w:r w:rsidRPr="008070EB">
              <w:t>1.82</w:t>
            </w:r>
          </w:p>
        </w:tc>
        <w:tc>
          <w:tcPr>
            <w:tcW w:w="1481" w:type="dxa"/>
          </w:tcPr>
          <w:p w14:paraId="59EDC164" w14:textId="77777777" w:rsidR="00E554A3" w:rsidRPr="008070EB" w:rsidRDefault="00000000">
            <w:proofErr w:type="spellStart"/>
            <w:r w:rsidRPr="008070EB">
              <w:t>전이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적응</w:t>
            </w:r>
            <w:proofErr w:type="spellEnd"/>
          </w:p>
        </w:tc>
      </w:tr>
      <w:tr w:rsidR="00E554A3" w:rsidRPr="008070EB" w14:paraId="3CD9C881" w14:textId="77777777">
        <w:tc>
          <w:tcPr>
            <w:tcW w:w="1481" w:type="dxa"/>
          </w:tcPr>
          <w:p w14:paraId="3A007491" w14:textId="77777777" w:rsidR="00E554A3" w:rsidRPr="008070EB" w:rsidRDefault="00000000">
            <w:r w:rsidRPr="008070EB">
              <w:t>10</w:t>
            </w:r>
          </w:p>
        </w:tc>
        <w:tc>
          <w:tcPr>
            <w:tcW w:w="1481" w:type="dxa"/>
          </w:tcPr>
          <w:p w14:paraId="3E84B644" w14:textId="77777777" w:rsidR="00E554A3" w:rsidRPr="008070EB" w:rsidRDefault="00000000">
            <w:r w:rsidRPr="008070EB">
              <w:t>58.2</w:t>
            </w:r>
          </w:p>
        </w:tc>
        <w:tc>
          <w:tcPr>
            <w:tcW w:w="1481" w:type="dxa"/>
          </w:tcPr>
          <w:p w14:paraId="04513582" w14:textId="77777777" w:rsidR="00E554A3" w:rsidRPr="008070EB" w:rsidRDefault="00000000">
            <w:r w:rsidRPr="008070EB">
              <w:t>41.2</w:t>
            </w:r>
          </w:p>
        </w:tc>
        <w:tc>
          <w:tcPr>
            <w:tcW w:w="1481" w:type="dxa"/>
          </w:tcPr>
          <w:p w14:paraId="3A7E77CC" w14:textId="77777777" w:rsidR="00E554A3" w:rsidRPr="008070EB" w:rsidRDefault="00000000">
            <w:r w:rsidRPr="008070EB">
              <w:t>71.5</w:t>
            </w:r>
          </w:p>
        </w:tc>
        <w:tc>
          <w:tcPr>
            <w:tcW w:w="1481" w:type="dxa"/>
          </w:tcPr>
          <w:p w14:paraId="20C69019" w14:textId="77777777" w:rsidR="00E554A3" w:rsidRPr="008070EB" w:rsidRDefault="00000000">
            <w:r w:rsidRPr="008070EB">
              <w:t>63.8</w:t>
            </w:r>
          </w:p>
        </w:tc>
        <w:tc>
          <w:tcPr>
            <w:tcW w:w="1481" w:type="dxa"/>
          </w:tcPr>
          <w:p w14:paraId="7C92D164" w14:textId="77777777" w:rsidR="00E554A3" w:rsidRPr="008070EB" w:rsidRDefault="00000000">
            <w:r w:rsidRPr="008070EB">
              <w:t>0.95</w:t>
            </w:r>
          </w:p>
        </w:tc>
        <w:tc>
          <w:tcPr>
            <w:tcW w:w="1481" w:type="dxa"/>
          </w:tcPr>
          <w:p w14:paraId="2777E004" w14:textId="77777777" w:rsidR="00E554A3" w:rsidRPr="008070EB" w:rsidRDefault="00000000">
            <w:proofErr w:type="spellStart"/>
            <w:r w:rsidRPr="008070EB">
              <w:t>전이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적응</w:t>
            </w:r>
            <w:proofErr w:type="spellEnd"/>
          </w:p>
        </w:tc>
      </w:tr>
      <w:tr w:rsidR="00E554A3" w:rsidRPr="008070EB" w14:paraId="4DE1E838" w14:textId="77777777">
        <w:tc>
          <w:tcPr>
            <w:tcW w:w="1481" w:type="dxa"/>
          </w:tcPr>
          <w:p w14:paraId="09EDC88B" w14:textId="77777777" w:rsidR="00E554A3" w:rsidRPr="008070EB" w:rsidRDefault="00000000">
            <w:r w:rsidRPr="008070EB">
              <w:t>25</w:t>
            </w:r>
          </w:p>
        </w:tc>
        <w:tc>
          <w:tcPr>
            <w:tcW w:w="1481" w:type="dxa"/>
          </w:tcPr>
          <w:p w14:paraId="02334182" w14:textId="77777777" w:rsidR="00E554A3" w:rsidRPr="008070EB" w:rsidRDefault="00000000">
            <w:r w:rsidRPr="008070EB">
              <w:t>69.1</w:t>
            </w:r>
          </w:p>
        </w:tc>
        <w:tc>
          <w:tcPr>
            <w:tcW w:w="1481" w:type="dxa"/>
          </w:tcPr>
          <w:p w14:paraId="0364D6DF" w14:textId="77777777" w:rsidR="00E554A3" w:rsidRPr="008070EB" w:rsidRDefault="00000000">
            <w:r w:rsidRPr="008070EB">
              <w:t>52.1</w:t>
            </w:r>
          </w:p>
        </w:tc>
        <w:tc>
          <w:tcPr>
            <w:tcW w:w="1481" w:type="dxa"/>
          </w:tcPr>
          <w:p w14:paraId="4E93D6CB" w14:textId="77777777" w:rsidR="00E554A3" w:rsidRPr="008070EB" w:rsidRDefault="00000000">
            <w:r w:rsidRPr="008070EB">
              <w:t>82.1</w:t>
            </w:r>
          </w:p>
        </w:tc>
        <w:tc>
          <w:tcPr>
            <w:tcW w:w="1481" w:type="dxa"/>
          </w:tcPr>
          <w:p w14:paraId="18A419E8" w14:textId="77777777" w:rsidR="00E554A3" w:rsidRPr="008070EB" w:rsidRDefault="00000000">
            <w:r w:rsidRPr="008070EB">
              <w:t>72.8</w:t>
            </w:r>
          </w:p>
        </w:tc>
        <w:tc>
          <w:tcPr>
            <w:tcW w:w="1481" w:type="dxa"/>
          </w:tcPr>
          <w:p w14:paraId="6A82A09C" w14:textId="77777777" w:rsidR="00E554A3" w:rsidRPr="008070EB" w:rsidRDefault="00000000">
            <w:r w:rsidRPr="008070EB">
              <w:t>0.69</w:t>
            </w:r>
          </w:p>
        </w:tc>
        <w:tc>
          <w:tcPr>
            <w:tcW w:w="1481" w:type="dxa"/>
          </w:tcPr>
          <w:p w14:paraId="30587DE1" w14:textId="77777777" w:rsidR="00E554A3" w:rsidRPr="008070EB" w:rsidRDefault="00000000">
            <w:proofErr w:type="spellStart"/>
            <w:r w:rsidRPr="008070EB">
              <w:t>전이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적응</w:t>
            </w:r>
            <w:proofErr w:type="spellEnd"/>
          </w:p>
        </w:tc>
      </w:tr>
      <w:tr w:rsidR="00E554A3" w:rsidRPr="008070EB" w14:paraId="4D224F09" w14:textId="77777777">
        <w:tc>
          <w:tcPr>
            <w:tcW w:w="1481" w:type="dxa"/>
          </w:tcPr>
          <w:p w14:paraId="6E96911F" w14:textId="77777777" w:rsidR="00E554A3" w:rsidRPr="008070EB" w:rsidRDefault="00000000">
            <w:r w:rsidRPr="008070EB">
              <w:t>50</w:t>
            </w:r>
          </w:p>
        </w:tc>
        <w:tc>
          <w:tcPr>
            <w:tcW w:w="1481" w:type="dxa"/>
          </w:tcPr>
          <w:p w14:paraId="214A37DE" w14:textId="77777777" w:rsidR="00E554A3" w:rsidRPr="008070EB" w:rsidRDefault="00000000">
            <w:r w:rsidRPr="008070EB">
              <w:t>76.9</w:t>
            </w:r>
          </w:p>
        </w:tc>
        <w:tc>
          <w:tcPr>
            <w:tcW w:w="1481" w:type="dxa"/>
          </w:tcPr>
          <w:p w14:paraId="374DFED0" w14:textId="77777777" w:rsidR="00E554A3" w:rsidRPr="008070EB" w:rsidRDefault="00000000">
            <w:r w:rsidRPr="008070EB">
              <w:t>61.2</w:t>
            </w:r>
          </w:p>
        </w:tc>
        <w:tc>
          <w:tcPr>
            <w:tcW w:w="1481" w:type="dxa"/>
          </w:tcPr>
          <w:p w14:paraId="4635501F" w14:textId="77777777" w:rsidR="00E554A3" w:rsidRPr="008070EB" w:rsidRDefault="00000000">
            <w:r w:rsidRPr="008070EB">
              <w:t>89.8</w:t>
            </w:r>
          </w:p>
        </w:tc>
        <w:tc>
          <w:tcPr>
            <w:tcW w:w="1481" w:type="dxa"/>
          </w:tcPr>
          <w:p w14:paraId="064F97F2" w14:textId="77777777" w:rsidR="00E554A3" w:rsidRPr="008070EB" w:rsidRDefault="00000000">
            <w:r w:rsidRPr="008070EB">
              <w:t>79.7</w:t>
            </w:r>
          </w:p>
        </w:tc>
        <w:tc>
          <w:tcPr>
            <w:tcW w:w="1481" w:type="dxa"/>
          </w:tcPr>
          <w:p w14:paraId="3684DADC" w14:textId="77777777" w:rsidR="00E554A3" w:rsidRPr="008070EB" w:rsidRDefault="00000000">
            <w:r w:rsidRPr="008070EB">
              <w:t>0.54</w:t>
            </w:r>
          </w:p>
        </w:tc>
        <w:tc>
          <w:tcPr>
            <w:tcW w:w="1481" w:type="dxa"/>
          </w:tcPr>
          <w:p w14:paraId="21CCE963" w14:textId="77777777" w:rsidR="00E554A3" w:rsidRPr="008070EB" w:rsidRDefault="00000000">
            <w:proofErr w:type="spellStart"/>
            <w:r w:rsidRPr="008070EB">
              <w:t>조기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종료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지점</w:t>
            </w:r>
            <w:proofErr w:type="spellEnd"/>
          </w:p>
        </w:tc>
      </w:tr>
      <w:tr w:rsidR="00E554A3" w:rsidRPr="008070EB" w14:paraId="01DCCB8D" w14:textId="77777777">
        <w:tc>
          <w:tcPr>
            <w:tcW w:w="1481" w:type="dxa"/>
          </w:tcPr>
          <w:p w14:paraId="383EDE77" w14:textId="77777777" w:rsidR="00E554A3" w:rsidRPr="008070EB" w:rsidRDefault="00000000">
            <w:r w:rsidRPr="008070EB">
              <w:t>60</w:t>
            </w:r>
          </w:p>
        </w:tc>
        <w:tc>
          <w:tcPr>
            <w:tcW w:w="1481" w:type="dxa"/>
          </w:tcPr>
          <w:p w14:paraId="5EE95F09" w14:textId="77777777" w:rsidR="00E554A3" w:rsidRPr="008070EB" w:rsidRDefault="00000000">
            <w:r w:rsidRPr="008070EB">
              <w:t>81.6</w:t>
            </w:r>
          </w:p>
        </w:tc>
        <w:tc>
          <w:tcPr>
            <w:tcW w:w="1481" w:type="dxa"/>
          </w:tcPr>
          <w:p w14:paraId="39EFB403" w14:textId="77777777" w:rsidR="00E554A3" w:rsidRPr="008070EB" w:rsidRDefault="00000000">
            <w:r w:rsidRPr="008070EB">
              <w:t>66.1</w:t>
            </w:r>
          </w:p>
        </w:tc>
        <w:tc>
          <w:tcPr>
            <w:tcW w:w="1481" w:type="dxa"/>
          </w:tcPr>
          <w:p w14:paraId="3BD9A577" w14:textId="77777777" w:rsidR="00E554A3" w:rsidRPr="008070EB" w:rsidRDefault="00000000">
            <w:r w:rsidRPr="008070EB">
              <w:t>91.1</w:t>
            </w:r>
          </w:p>
        </w:tc>
        <w:tc>
          <w:tcPr>
            <w:tcW w:w="1481" w:type="dxa"/>
          </w:tcPr>
          <w:p w14:paraId="27AD9FEC" w14:textId="77777777" w:rsidR="00E554A3" w:rsidRPr="008070EB" w:rsidRDefault="00000000">
            <w:r w:rsidRPr="008070EB">
              <w:t>81.3</w:t>
            </w:r>
          </w:p>
        </w:tc>
        <w:tc>
          <w:tcPr>
            <w:tcW w:w="1481" w:type="dxa"/>
          </w:tcPr>
          <w:p w14:paraId="4ADCE478" w14:textId="77777777" w:rsidR="00E554A3" w:rsidRPr="008070EB" w:rsidRDefault="00000000">
            <w:r w:rsidRPr="008070EB">
              <w:t>0.49</w:t>
            </w:r>
          </w:p>
        </w:tc>
        <w:tc>
          <w:tcPr>
            <w:tcW w:w="1481" w:type="dxa"/>
          </w:tcPr>
          <w:p w14:paraId="1735B13A" w14:textId="77777777" w:rsidR="00E554A3" w:rsidRPr="008070EB" w:rsidRDefault="00000000">
            <w:proofErr w:type="spellStart"/>
            <w:r w:rsidRPr="008070EB">
              <w:t>가속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구간</w:t>
            </w:r>
            <w:proofErr w:type="spellEnd"/>
          </w:p>
        </w:tc>
      </w:tr>
      <w:tr w:rsidR="00E554A3" w:rsidRPr="008070EB" w14:paraId="55DE4598" w14:textId="77777777">
        <w:tc>
          <w:tcPr>
            <w:tcW w:w="1481" w:type="dxa"/>
          </w:tcPr>
          <w:p w14:paraId="0E798CA9" w14:textId="77777777" w:rsidR="00E554A3" w:rsidRPr="008070EB" w:rsidRDefault="00000000">
            <w:r w:rsidRPr="008070EB">
              <w:t>75</w:t>
            </w:r>
          </w:p>
        </w:tc>
        <w:tc>
          <w:tcPr>
            <w:tcW w:w="1481" w:type="dxa"/>
          </w:tcPr>
          <w:p w14:paraId="6815D7DB" w14:textId="77777777" w:rsidR="00E554A3" w:rsidRPr="008070EB" w:rsidRDefault="00000000">
            <w:r w:rsidRPr="008070EB">
              <w:t>89.5</w:t>
            </w:r>
          </w:p>
        </w:tc>
        <w:tc>
          <w:tcPr>
            <w:tcW w:w="1481" w:type="dxa"/>
          </w:tcPr>
          <w:p w14:paraId="2906E0B3" w14:textId="77777777" w:rsidR="00E554A3" w:rsidRPr="008070EB" w:rsidRDefault="00000000">
            <w:r w:rsidRPr="008070EB">
              <w:t>71.8</w:t>
            </w:r>
          </w:p>
        </w:tc>
        <w:tc>
          <w:tcPr>
            <w:tcW w:w="1481" w:type="dxa"/>
          </w:tcPr>
          <w:p w14:paraId="07E6FB56" w14:textId="77777777" w:rsidR="00E554A3" w:rsidRPr="008070EB" w:rsidRDefault="00000000">
            <w:r w:rsidRPr="008070EB">
              <w:t>92.4</w:t>
            </w:r>
          </w:p>
        </w:tc>
        <w:tc>
          <w:tcPr>
            <w:tcW w:w="1481" w:type="dxa"/>
          </w:tcPr>
          <w:p w14:paraId="4344D095" w14:textId="77777777" w:rsidR="00E554A3" w:rsidRPr="008070EB" w:rsidRDefault="00000000">
            <w:r w:rsidRPr="008070EB">
              <w:t>82.1</w:t>
            </w:r>
          </w:p>
        </w:tc>
        <w:tc>
          <w:tcPr>
            <w:tcW w:w="1481" w:type="dxa"/>
          </w:tcPr>
          <w:p w14:paraId="4202C2C3" w14:textId="77777777" w:rsidR="00E554A3" w:rsidRPr="008070EB" w:rsidRDefault="00000000">
            <w:r w:rsidRPr="008070EB">
              <w:t>0.43</w:t>
            </w:r>
          </w:p>
        </w:tc>
        <w:tc>
          <w:tcPr>
            <w:tcW w:w="1481" w:type="dxa"/>
          </w:tcPr>
          <w:p w14:paraId="7EF69C7C" w14:textId="77777777" w:rsidR="00E554A3" w:rsidRPr="008070EB" w:rsidRDefault="00000000">
            <w:proofErr w:type="spellStart"/>
            <w:r w:rsidRPr="008070EB">
              <w:t>가속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구간</w:t>
            </w:r>
            <w:proofErr w:type="spellEnd"/>
          </w:p>
        </w:tc>
      </w:tr>
      <w:tr w:rsidR="00E554A3" w:rsidRPr="008070EB" w14:paraId="2381F4C4" w14:textId="77777777">
        <w:tc>
          <w:tcPr>
            <w:tcW w:w="1481" w:type="dxa"/>
          </w:tcPr>
          <w:p w14:paraId="4B20BE7F" w14:textId="77777777" w:rsidR="00E554A3" w:rsidRPr="008070EB" w:rsidRDefault="00000000">
            <w:r w:rsidRPr="008070EB">
              <w:t>90</w:t>
            </w:r>
          </w:p>
        </w:tc>
        <w:tc>
          <w:tcPr>
            <w:tcW w:w="1481" w:type="dxa"/>
          </w:tcPr>
          <w:p w14:paraId="4238E5A7" w14:textId="77777777" w:rsidR="00E554A3" w:rsidRPr="008070EB" w:rsidRDefault="00000000">
            <w:r w:rsidRPr="008070EB">
              <w:t>91.2</w:t>
            </w:r>
          </w:p>
        </w:tc>
        <w:tc>
          <w:tcPr>
            <w:tcW w:w="1481" w:type="dxa"/>
          </w:tcPr>
          <w:p w14:paraId="1BCF1781" w14:textId="77777777" w:rsidR="00E554A3" w:rsidRPr="008070EB" w:rsidRDefault="00000000">
            <w:r w:rsidRPr="008070EB">
              <w:t>72.4</w:t>
            </w:r>
          </w:p>
        </w:tc>
        <w:tc>
          <w:tcPr>
            <w:tcW w:w="1481" w:type="dxa"/>
          </w:tcPr>
          <w:p w14:paraId="72C56F8D" w14:textId="77777777" w:rsidR="00E554A3" w:rsidRPr="008070EB" w:rsidRDefault="00000000">
            <w:r w:rsidRPr="008070EB">
              <w:t>92.7</w:t>
            </w:r>
          </w:p>
        </w:tc>
        <w:tc>
          <w:tcPr>
            <w:tcW w:w="1481" w:type="dxa"/>
          </w:tcPr>
          <w:p w14:paraId="1B555D33" w14:textId="77777777" w:rsidR="00E554A3" w:rsidRPr="008070EB" w:rsidRDefault="00000000">
            <w:r w:rsidRPr="008070EB">
              <w:t>82.2</w:t>
            </w:r>
          </w:p>
        </w:tc>
        <w:tc>
          <w:tcPr>
            <w:tcW w:w="1481" w:type="dxa"/>
          </w:tcPr>
          <w:p w14:paraId="34E53370" w14:textId="77777777" w:rsidR="00E554A3" w:rsidRPr="008070EB" w:rsidRDefault="00000000">
            <w:r w:rsidRPr="008070EB">
              <w:t>0.40</w:t>
            </w:r>
          </w:p>
        </w:tc>
        <w:tc>
          <w:tcPr>
            <w:tcW w:w="1481" w:type="dxa"/>
          </w:tcPr>
          <w:p w14:paraId="57F31538" w14:textId="77777777" w:rsidR="00E554A3" w:rsidRPr="008070EB" w:rsidRDefault="00000000">
            <w:proofErr w:type="spellStart"/>
            <w:r w:rsidRPr="008070EB">
              <w:t>최종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수렴</w:t>
            </w:r>
            <w:proofErr w:type="spellEnd"/>
          </w:p>
        </w:tc>
      </w:tr>
      <w:tr w:rsidR="00E554A3" w:rsidRPr="008070EB" w14:paraId="07E14EC3" w14:textId="77777777">
        <w:tc>
          <w:tcPr>
            <w:tcW w:w="1481" w:type="dxa"/>
          </w:tcPr>
          <w:p w14:paraId="4B97BA80" w14:textId="77777777" w:rsidR="00E554A3" w:rsidRPr="008070EB" w:rsidRDefault="00000000">
            <w:r w:rsidRPr="008070EB">
              <w:t>99</w:t>
            </w:r>
          </w:p>
        </w:tc>
        <w:tc>
          <w:tcPr>
            <w:tcW w:w="1481" w:type="dxa"/>
          </w:tcPr>
          <w:p w14:paraId="16DA9C4A" w14:textId="77777777" w:rsidR="00E554A3" w:rsidRPr="008070EB" w:rsidRDefault="00000000">
            <w:r w:rsidRPr="008070EB">
              <w:t>91.7</w:t>
            </w:r>
          </w:p>
        </w:tc>
        <w:tc>
          <w:tcPr>
            <w:tcW w:w="1481" w:type="dxa"/>
          </w:tcPr>
          <w:p w14:paraId="5BAA89EA" w14:textId="77777777" w:rsidR="00E554A3" w:rsidRPr="008070EB" w:rsidRDefault="00000000">
            <w:r w:rsidRPr="008070EB">
              <w:t>72.6</w:t>
            </w:r>
          </w:p>
        </w:tc>
        <w:tc>
          <w:tcPr>
            <w:tcW w:w="1481" w:type="dxa"/>
          </w:tcPr>
          <w:p w14:paraId="3879B757" w14:textId="77777777" w:rsidR="00E554A3" w:rsidRPr="008070EB" w:rsidRDefault="00000000">
            <w:r w:rsidRPr="008070EB">
              <w:t>92.8</w:t>
            </w:r>
          </w:p>
        </w:tc>
        <w:tc>
          <w:tcPr>
            <w:tcW w:w="1481" w:type="dxa"/>
          </w:tcPr>
          <w:p w14:paraId="307B5C93" w14:textId="77777777" w:rsidR="00E554A3" w:rsidRPr="008070EB" w:rsidRDefault="00000000">
            <w:r w:rsidRPr="008070EB">
              <w:t>82.2</w:t>
            </w:r>
          </w:p>
        </w:tc>
        <w:tc>
          <w:tcPr>
            <w:tcW w:w="1481" w:type="dxa"/>
          </w:tcPr>
          <w:p w14:paraId="079B3053" w14:textId="77777777" w:rsidR="00E554A3" w:rsidRPr="008070EB" w:rsidRDefault="00000000">
            <w:r w:rsidRPr="008070EB">
              <w:t>0.39</w:t>
            </w:r>
          </w:p>
        </w:tc>
        <w:tc>
          <w:tcPr>
            <w:tcW w:w="1481" w:type="dxa"/>
          </w:tcPr>
          <w:p w14:paraId="6799871D" w14:textId="77777777" w:rsidR="00E554A3" w:rsidRPr="008070EB" w:rsidRDefault="00000000">
            <w:proofErr w:type="spellStart"/>
            <w:r w:rsidRPr="008070EB">
              <w:t>최고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성능</w:t>
            </w:r>
            <w:proofErr w:type="spellEnd"/>
            <w:r w:rsidRPr="008070EB">
              <w:t xml:space="preserve"> ✓</w:t>
            </w:r>
          </w:p>
        </w:tc>
      </w:tr>
    </w:tbl>
    <w:p w14:paraId="69973F8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2: Stage 2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 xml:space="preserve"> (100 Epochs)</w:t>
      </w:r>
    </w:p>
    <w:p w14:paraId="6A6D93E1" w14:textId="77777777" w:rsidR="00E554A3" w:rsidRPr="008070EB" w:rsidRDefault="00E554A3">
      <w:pPr>
        <w:rPr>
          <w:lang w:eastAsia="ko-KR"/>
        </w:rPr>
      </w:pPr>
    </w:p>
    <w:p w14:paraId="08CF1D8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2: Stage 2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상세</w:t>
      </w:r>
      <w:r w:rsidRPr="008070EB">
        <w:rPr>
          <w:lang w:eastAsia="ko-KR"/>
        </w:rPr>
        <w:t>)]</w:t>
      </w:r>
    </w:p>
    <w:p w14:paraId="0CAC37A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DPF </w:t>
      </w:r>
      <w:proofErr w:type="spellStart"/>
      <w:r w:rsidRPr="008070EB">
        <w:rPr>
          <w:lang w:eastAsia="ko-KR"/>
        </w:rPr>
        <w:t>파인튜닝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빨간색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박스는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지점</w:t>
      </w:r>
      <w:r w:rsidRPr="008070EB">
        <w:rPr>
          <w:lang w:eastAsia="ko-KR"/>
        </w:rPr>
        <w:t>"(Epoch 50, 76.9% mAP50)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표시하며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이후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14.8%p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(76.9%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91.7%)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발생함을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파란색</w:t>
      </w:r>
      <w:r w:rsidRPr="008070EB">
        <w:rPr>
          <w:lang w:eastAsia="ko-KR"/>
        </w:rPr>
        <w:t xml:space="preserve"> mAP50 </w:t>
      </w:r>
      <w:r w:rsidRPr="008070EB">
        <w:rPr>
          <w:lang w:eastAsia="ko-KR"/>
        </w:rPr>
        <w:t>곡선이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>(Epoch 51-100)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가속화되는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"(Late Blooming) </w:t>
      </w:r>
      <w:r w:rsidRPr="008070EB">
        <w:rPr>
          <w:lang w:eastAsia="ko-KR"/>
        </w:rPr>
        <w:t>패턴을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관찰할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녹색</w:t>
      </w:r>
      <w:r w:rsidRPr="008070EB">
        <w:rPr>
          <w:lang w:eastAsia="ko-KR"/>
        </w:rPr>
        <w:t xml:space="preserve"> Precision </w:t>
      </w:r>
      <w:r w:rsidRPr="008070EB">
        <w:rPr>
          <w:lang w:eastAsia="ko-KR"/>
        </w:rPr>
        <w:t>곡선과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주황색</w:t>
      </w:r>
      <w:r w:rsidRPr="008070EB">
        <w:rPr>
          <w:lang w:eastAsia="ko-KR"/>
        </w:rPr>
        <w:t xml:space="preserve"> Recall </w:t>
      </w:r>
      <w:r w:rsidRPr="008070EB">
        <w:rPr>
          <w:lang w:eastAsia="ko-KR"/>
        </w:rPr>
        <w:t>곡선의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확인된다</w:t>
      </w:r>
      <w:r w:rsidRPr="008070EB">
        <w:rPr>
          <w:lang w:eastAsia="ko-KR"/>
        </w:rPr>
        <w:t>.</w:t>
      </w:r>
    </w:p>
    <w:p w14:paraId="45E0E92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4-Phase </w:t>
      </w:r>
      <w:r w:rsidRPr="008070EB">
        <w:rPr>
          <w:lang w:eastAsia="ko-KR"/>
        </w:rPr>
        <w:t>상세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>:</w:t>
      </w:r>
    </w:p>
    <w:p w14:paraId="605E2A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1: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 (Epoch 1-25)</w:t>
      </w:r>
    </w:p>
    <w:p w14:paraId="178F8C7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37.2%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69.1% (+31.9%p)</w:t>
      </w:r>
    </w:p>
    <w:p w14:paraId="790B9EE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쇼크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극복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회복</w:t>
      </w:r>
    </w:p>
    <w:p w14:paraId="4DDB9A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속도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+1.28%p</w:t>
      </w:r>
    </w:p>
    <w:p w14:paraId="7CD040C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2: </w:t>
      </w: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(Epoch 26-50)</w:t>
      </w:r>
    </w:p>
    <w:p w14:paraId="5C52439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69.1%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76.9% (+7.8%p)</w:t>
      </w:r>
    </w:p>
    <w:p w14:paraId="5AF72F4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안정적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정교화</w:t>
      </w:r>
    </w:p>
    <w:p w14:paraId="57DC83B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속도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+0.31%p</w:t>
      </w:r>
    </w:p>
    <w:p w14:paraId="41B5D8A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많은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</w:p>
    <w:p w14:paraId="78462C7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3: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</w:t>
      </w:r>
      <w:r w:rsidRPr="008070EB">
        <w:rPr>
          <w:lang w:eastAsia="ko-KR"/>
        </w:rPr>
        <w:t xml:space="preserve"> (Epoch 51-75)</w:t>
      </w:r>
    </w:p>
    <w:p w14:paraId="3725370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76.9%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89.5% (+12.6%p)</w:t>
      </w:r>
    </w:p>
    <w:p w14:paraId="29BD31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폭발</w:t>
      </w:r>
      <w:r w:rsidRPr="008070EB">
        <w:rPr>
          <w:lang w:eastAsia="ko-KR"/>
        </w:rPr>
        <w:t xml:space="preserve">, C2PSA </w:t>
      </w:r>
      <w:r w:rsidRPr="008070EB">
        <w:rPr>
          <w:lang w:eastAsia="ko-KR"/>
        </w:rPr>
        <w:t>시너지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발현</w:t>
      </w:r>
    </w:p>
    <w:p w14:paraId="5A28B3A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속도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+0.50%p (Phase 2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1.6</w:t>
      </w:r>
      <w:r w:rsidRPr="008070EB">
        <w:rPr>
          <w:lang w:eastAsia="ko-KR"/>
        </w:rPr>
        <w:t>배</w:t>
      </w:r>
      <w:r w:rsidRPr="008070EB">
        <w:rPr>
          <w:lang w:eastAsia="ko-KR"/>
        </w:rPr>
        <w:t>!)</w:t>
      </w:r>
    </w:p>
    <w:p w14:paraId="6680479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현상의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구간</w:t>
      </w:r>
    </w:p>
    <w:p w14:paraId="62480BE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Phase 4: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(Epoch 76-100)</w:t>
      </w:r>
    </w:p>
    <w:p w14:paraId="00FC994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: 89.5%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91.7% (+2.2%p)</w:t>
      </w:r>
    </w:p>
    <w:p w14:paraId="7590C06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조정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안정적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</w:p>
    <w:p w14:paraId="4D3350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속도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에포크당</w:t>
      </w:r>
      <w:proofErr w:type="spellEnd"/>
      <w:r w:rsidRPr="008070EB">
        <w:rPr>
          <w:lang w:eastAsia="ko-KR"/>
        </w:rPr>
        <w:t xml:space="preserve"> +0.09%p</w:t>
      </w:r>
    </w:p>
    <w:p w14:paraId="44A011A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</w:t>
      </w:r>
      <w:r w:rsidRPr="008070EB">
        <w:rPr>
          <w:lang w:eastAsia="ko-KR"/>
        </w:rPr>
        <w:t>:</w:t>
      </w:r>
    </w:p>
    <w:p w14:paraId="4BD1064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50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>: 76.9% (</w:t>
      </w:r>
      <w:r w:rsidRPr="008070EB">
        <w:rPr>
          <w:lang w:eastAsia="ko-KR"/>
        </w:rPr>
        <w:t>보조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>)</w:t>
      </w:r>
    </w:p>
    <w:p w14:paraId="2CEAEC3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100 </w:t>
      </w:r>
      <w:r w:rsidRPr="008070EB">
        <w:rPr>
          <w:lang w:eastAsia="ko-KR"/>
        </w:rPr>
        <w:t>완료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>: 91.7% (</w:t>
      </w:r>
      <w:r w:rsidRPr="008070EB">
        <w:rPr>
          <w:lang w:eastAsia="ko-KR"/>
        </w:rPr>
        <w:t>자동화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>)</w:t>
      </w:r>
    </w:p>
    <w:p w14:paraId="4B75080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이득</w:t>
      </w:r>
      <w:r w:rsidRPr="008070EB">
        <w:rPr>
          <w:lang w:eastAsia="ko-KR"/>
        </w:rPr>
        <w:t xml:space="preserve"> (Late Blooming Gain):</w:t>
      </w:r>
    </w:p>
    <w:p w14:paraId="63C276D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LBG = 91.7% - 76.9% = 14.8%p</w:t>
      </w:r>
    </w:p>
    <w:p w14:paraId="3655348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상대적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과소평가</w:t>
      </w:r>
      <w:r w:rsidRPr="008070EB">
        <w:rPr>
          <w:lang w:eastAsia="ko-KR"/>
        </w:rPr>
        <w:t>:</w:t>
      </w:r>
    </w:p>
    <w:p w14:paraId="7DCDCC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(91.7% - 76.9%) / 91.7% = 16.1%</w:t>
      </w:r>
    </w:p>
    <w:p w14:paraId="5B191B5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성능의</w:t>
      </w:r>
      <w:r w:rsidRPr="008070EB">
        <w:rPr>
          <w:lang w:eastAsia="ko-KR"/>
        </w:rPr>
        <w:t xml:space="preserve"> 83.9%</w:t>
      </w:r>
      <w:r w:rsidRPr="008070EB">
        <w:rPr>
          <w:lang w:eastAsia="ko-KR"/>
        </w:rPr>
        <w:t>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</w:p>
    <w:p w14:paraId="6D3A703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16.1% </w:t>
      </w:r>
      <w:r w:rsidRPr="008070EB">
        <w:rPr>
          <w:lang w:eastAsia="ko-KR"/>
        </w:rPr>
        <w:t>잠재력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미발휘</w:t>
      </w:r>
      <w:proofErr w:type="spellEnd"/>
    </w:p>
    <w:p w14:paraId="75EF8368" w14:textId="77777777" w:rsidR="00E554A3" w:rsidRPr="008070EB" w:rsidRDefault="00000000">
      <w:pPr>
        <w:pStyle w:val="3"/>
        <w:rPr>
          <w:lang w:eastAsia="ko-KR"/>
        </w:rPr>
      </w:pPr>
      <w:r w:rsidRPr="008070EB">
        <w:rPr>
          <w:lang w:eastAsia="ko-KR"/>
        </w:rPr>
        <w:lastRenderedPageBreak/>
        <w:t xml:space="preserve">C.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 xml:space="preserve"> (YOLO11 vs YOLOv8)</w:t>
      </w:r>
    </w:p>
    <w:p w14:paraId="00912B3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p w14:paraId="5C3294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6: </w:t>
      </w:r>
      <w:proofErr w:type="spellStart"/>
      <w:r w:rsidRPr="008070EB">
        <w:rPr>
          <w:lang w:eastAsia="ko-KR"/>
        </w:rPr>
        <w:t>에포크별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83"/>
        <w:gridCol w:w="1099"/>
        <w:gridCol w:w="1099"/>
        <w:gridCol w:w="1076"/>
        <w:gridCol w:w="1099"/>
      </w:tblGrid>
      <w:tr w:rsidR="00E554A3" w:rsidRPr="008070EB" w14:paraId="7477E388" w14:textId="77777777">
        <w:tc>
          <w:tcPr>
            <w:tcW w:w="2074" w:type="dxa"/>
          </w:tcPr>
          <w:p w14:paraId="1B73DD3B" w14:textId="77777777" w:rsidR="00E554A3" w:rsidRPr="008070EB" w:rsidRDefault="00000000">
            <w:r w:rsidRPr="008070EB">
              <w:t>Epoch</w:t>
            </w:r>
          </w:p>
        </w:tc>
        <w:tc>
          <w:tcPr>
            <w:tcW w:w="2074" w:type="dxa"/>
          </w:tcPr>
          <w:p w14:paraId="46FAED03" w14:textId="77777777" w:rsidR="00E554A3" w:rsidRPr="008070EB" w:rsidRDefault="00000000">
            <w:r w:rsidRPr="008070EB">
              <w:t>YOLOv8 mAP50</w:t>
            </w:r>
          </w:p>
        </w:tc>
        <w:tc>
          <w:tcPr>
            <w:tcW w:w="2074" w:type="dxa"/>
          </w:tcPr>
          <w:p w14:paraId="236357FF" w14:textId="77777777" w:rsidR="00E554A3" w:rsidRPr="008070EB" w:rsidRDefault="00000000">
            <w:r w:rsidRPr="008070EB">
              <w:t>YOLO11 mAP50</w:t>
            </w:r>
          </w:p>
        </w:tc>
        <w:tc>
          <w:tcPr>
            <w:tcW w:w="2074" w:type="dxa"/>
          </w:tcPr>
          <w:p w14:paraId="35338530" w14:textId="77777777" w:rsidR="00E554A3" w:rsidRPr="008070EB" w:rsidRDefault="00000000">
            <w:proofErr w:type="spellStart"/>
            <w:r w:rsidRPr="008070EB"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Pr="008070EB" w:rsidRDefault="00000000">
            <w:r w:rsidRPr="008070EB">
              <w:t xml:space="preserve">YOLO11 </w:t>
            </w:r>
            <w:proofErr w:type="spellStart"/>
            <w:r w:rsidRPr="008070EB">
              <w:t>우위</w:t>
            </w:r>
            <w:proofErr w:type="spellEnd"/>
          </w:p>
        </w:tc>
      </w:tr>
      <w:tr w:rsidR="00E554A3" w:rsidRPr="008070EB" w14:paraId="44D4B0D4" w14:textId="77777777">
        <w:tc>
          <w:tcPr>
            <w:tcW w:w="2074" w:type="dxa"/>
          </w:tcPr>
          <w:p w14:paraId="3660CD5F" w14:textId="77777777" w:rsidR="00E554A3" w:rsidRPr="008070EB" w:rsidRDefault="00000000">
            <w:r w:rsidRPr="008070EB">
              <w:t>10</w:t>
            </w:r>
          </w:p>
        </w:tc>
        <w:tc>
          <w:tcPr>
            <w:tcW w:w="2074" w:type="dxa"/>
          </w:tcPr>
          <w:p w14:paraId="3AB37DD1" w14:textId="77777777" w:rsidR="00E554A3" w:rsidRPr="008070EB" w:rsidRDefault="00000000">
            <w:r w:rsidRPr="008070EB">
              <w:t>52.3%</w:t>
            </w:r>
          </w:p>
        </w:tc>
        <w:tc>
          <w:tcPr>
            <w:tcW w:w="2074" w:type="dxa"/>
          </w:tcPr>
          <w:p w14:paraId="12EE9FA2" w14:textId="77777777" w:rsidR="00E554A3" w:rsidRPr="008070EB" w:rsidRDefault="00000000">
            <w:r w:rsidRPr="008070EB">
              <w:t>58.2%</w:t>
            </w:r>
          </w:p>
        </w:tc>
        <w:tc>
          <w:tcPr>
            <w:tcW w:w="2074" w:type="dxa"/>
          </w:tcPr>
          <w:p w14:paraId="676EC21F" w14:textId="77777777" w:rsidR="00E554A3" w:rsidRPr="008070EB" w:rsidRDefault="00000000">
            <w:r w:rsidRPr="008070EB">
              <w:t>+5.9%p</w:t>
            </w:r>
          </w:p>
        </w:tc>
        <w:tc>
          <w:tcPr>
            <w:tcW w:w="2074" w:type="dxa"/>
          </w:tcPr>
          <w:p w14:paraId="1F1A08EA" w14:textId="77777777" w:rsidR="00E554A3" w:rsidRPr="008070EB" w:rsidRDefault="00000000">
            <w:r w:rsidRPr="008070EB">
              <w:t>+11.3%</w:t>
            </w:r>
          </w:p>
        </w:tc>
      </w:tr>
      <w:tr w:rsidR="00E554A3" w:rsidRPr="008070EB" w14:paraId="5C68FD18" w14:textId="77777777">
        <w:tc>
          <w:tcPr>
            <w:tcW w:w="2074" w:type="dxa"/>
          </w:tcPr>
          <w:p w14:paraId="2E909B38" w14:textId="77777777" w:rsidR="00E554A3" w:rsidRPr="008070EB" w:rsidRDefault="00000000">
            <w:r w:rsidRPr="008070EB">
              <w:t>25</w:t>
            </w:r>
          </w:p>
        </w:tc>
        <w:tc>
          <w:tcPr>
            <w:tcW w:w="2074" w:type="dxa"/>
          </w:tcPr>
          <w:p w14:paraId="7C9F83E3" w14:textId="77777777" w:rsidR="00E554A3" w:rsidRPr="008070EB" w:rsidRDefault="00000000">
            <w:r w:rsidRPr="008070EB">
              <w:t>59.7%</w:t>
            </w:r>
          </w:p>
        </w:tc>
        <w:tc>
          <w:tcPr>
            <w:tcW w:w="2074" w:type="dxa"/>
          </w:tcPr>
          <w:p w14:paraId="0E93A5C9" w14:textId="77777777" w:rsidR="00E554A3" w:rsidRPr="008070EB" w:rsidRDefault="00000000">
            <w:r w:rsidRPr="008070EB">
              <w:t>69.1%</w:t>
            </w:r>
          </w:p>
        </w:tc>
        <w:tc>
          <w:tcPr>
            <w:tcW w:w="2074" w:type="dxa"/>
          </w:tcPr>
          <w:p w14:paraId="514BCF7C" w14:textId="77777777" w:rsidR="00E554A3" w:rsidRPr="008070EB" w:rsidRDefault="00000000">
            <w:r w:rsidRPr="008070EB">
              <w:t>+9.4%p</w:t>
            </w:r>
          </w:p>
        </w:tc>
        <w:tc>
          <w:tcPr>
            <w:tcW w:w="2074" w:type="dxa"/>
          </w:tcPr>
          <w:p w14:paraId="64639C1D" w14:textId="77777777" w:rsidR="00E554A3" w:rsidRPr="008070EB" w:rsidRDefault="00000000">
            <w:r w:rsidRPr="008070EB">
              <w:t>+15.7%</w:t>
            </w:r>
          </w:p>
        </w:tc>
      </w:tr>
      <w:tr w:rsidR="00E554A3" w:rsidRPr="008070EB" w14:paraId="0DDA7EF4" w14:textId="77777777">
        <w:tc>
          <w:tcPr>
            <w:tcW w:w="2074" w:type="dxa"/>
          </w:tcPr>
          <w:p w14:paraId="42C26586" w14:textId="77777777" w:rsidR="00E554A3" w:rsidRPr="008070EB" w:rsidRDefault="00000000">
            <w:r w:rsidRPr="008070EB">
              <w:t>50</w:t>
            </w:r>
          </w:p>
        </w:tc>
        <w:tc>
          <w:tcPr>
            <w:tcW w:w="2074" w:type="dxa"/>
          </w:tcPr>
          <w:p w14:paraId="36BD9D6C" w14:textId="77777777" w:rsidR="00E554A3" w:rsidRPr="008070EB" w:rsidRDefault="00000000">
            <w:r w:rsidRPr="008070EB">
              <w:t>62.1%</w:t>
            </w:r>
          </w:p>
        </w:tc>
        <w:tc>
          <w:tcPr>
            <w:tcW w:w="2074" w:type="dxa"/>
          </w:tcPr>
          <w:p w14:paraId="234D069D" w14:textId="77777777" w:rsidR="00E554A3" w:rsidRPr="008070EB" w:rsidRDefault="00000000">
            <w:r w:rsidRPr="008070EB">
              <w:t>76.9%</w:t>
            </w:r>
          </w:p>
        </w:tc>
        <w:tc>
          <w:tcPr>
            <w:tcW w:w="2074" w:type="dxa"/>
          </w:tcPr>
          <w:p w14:paraId="5D03685C" w14:textId="77777777" w:rsidR="00E554A3" w:rsidRPr="008070EB" w:rsidRDefault="00000000">
            <w:r w:rsidRPr="008070EB">
              <w:t>+14.8%p</w:t>
            </w:r>
          </w:p>
        </w:tc>
        <w:tc>
          <w:tcPr>
            <w:tcW w:w="2074" w:type="dxa"/>
          </w:tcPr>
          <w:p w14:paraId="66C77B85" w14:textId="77777777" w:rsidR="00E554A3" w:rsidRPr="008070EB" w:rsidRDefault="00000000">
            <w:r w:rsidRPr="008070EB">
              <w:t>+23.8%</w:t>
            </w:r>
          </w:p>
        </w:tc>
      </w:tr>
      <w:tr w:rsidR="00E554A3" w:rsidRPr="008070EB" w14:paraId="4F2F3B37" w14:textId="77777777">
        <w:tc>
          <w:tcPr>
            <w:tcW w:w="2074" w:type="dxa"/>
          </w:tcPr>
          <w:p w14:paraId="1244FDC2" w14:textId="77777777" w:rsidR="00E554A3" w:rsidRPr="008070EB" w:rsidRDefault="00000000">
            <w:r w:rsidRPr="008070EB">
              <w:t>75</w:t>
            </w:r>
          </w:p>
        </w:tc>
        <w:tc>
          <w:tcPr>
            <w:tcW w:w="2074" w:type="dxa"/>
          </w:tcPr>
          <w:p w14:paraId="7BC7A7E8" w14:textId="77777777" w:rsidR="00E554A3" w:rsidRPr="008070EB" w:rsidRDefault="00000000">
            <w:r w:rsidRPr="008070EB">
              <w:t>62.3%</w:t>
            </w:r>
          </w:p>
        </w:tc>
        <w:tc>
          <w:tcPr>
            <w:tcW w:w="2074" w:type="dxa"/>
          </w:tcPr>
          <w:p w14:paraId="35816478" w14:textId="77777777" w:rsidR="00E554A3" w:rsidRPr="008070EB" w:rsidRDefault="00000000">
            <w:r w:rsidRPr="008070EB">
              <w:t>89.5%</w:t>
            </w:r>
          </w:p>
        </w:tc>
        <w:tc>
          <w:tcPr>
            <w:tcW w:w="2074" w:type="dxa"/>
          </w:tcPr>
          <w:p w14:paraId="3FF82CBB" w14:textId="77777777" w:rsidR="00E554A3" w:rsidRPr="008070EB" w:rsidRDefault="00000000">
            <w:r w:rsidRPr="008070EB">
              <w:t>+27.2%p</w:t>
            </w:r>
          </w:p>
        </w:tc>
        <w:tc>
          <w:tcPr>
            <w:tcW w:w="2074" w:type="dxa"/>
          </w:tcPr>
          <w:p w14:paraId="2ED8D34F" w14:textId="77777777" w:rsidR="00E554A3" w:rsidRPr="008070EB" w:rsidRDefault="00000000">
            <w:r w:rsidRPr="008070EB">
              <w:t>+43.7%</w:t>
            </w:r>
          </w:p>
        </w:tc>
      </w:tr>
      <w:tr w:rsidR="00E554A3" w:rsidRPr="008070EB" w14:paraId="14A0FA57" w14:textId="77777777">
        <w:tc>
          <w:tcPr>
            <w:tcW w:w="2074" w:type="dxa"/>
          </w:tcPr>
          <w:p w14:paraId="61FF8BB0" w14:textId="77777777" w:rsidR="00E554A3" w:rsidRPr="008070EB" w:rsidRDefault="00000000">
            <w:r w:rsidRPr="008070EB">
              <w:t>99</w:t>
            </w:r>
          </w:p>
        </w:tc>
        <w:tc>
          <w:tcPr>
            <w:tcW w:w="2074" w:type="dxa"/>
          </w:tcPr>
          <w:p w14:paraId="239ECF8F" w14:textId="77777777" w:rsidR="00E554A3" w:rsidRPr="008070EB" w:rsidRDefault="00000000">
            <w:r w:rsidRPr="008070EB">
              <w:t>62.3%</w:t>
            </w:r>
          </w:p>
        </w:tc>
        <w:tc>
          <w:tcPr>
            <w:tcW w:w="2074" w:type="dxa"/>
          </w:tcPr>
          <w:p w14:paraId="1E8D54A7" w14:textId="77777777" w:rsidR="00E554A3" w:rsidRPr="008070EB" w:rsidRDefault="00000000">
            <w:r w:rsidRPr="008070EB">
              <w:t>91.7%</w:t>
            </w:r>
          </w:p>
        </w:tc>
        <w:tc>
          <w:tcPr>
            <w:tcW w:w="2074" w:type="dxa"/>
          </w:tcPr>
          <w:p w14:paraId="2EF54AE2" w14:textId="77777777" w:rsidR="00E554A3" w:rsidRPr="008070EB" w:rsidRDefault="00000000">
            <w:r w:rsidRPr="008070EB">
              <w:t>+29.4%p</w:t>
            </w:r>
          </w:p>
        </w:tc>
        <w:tc>
          <w:tcPr>
            <w:tcW w:w="2074" w:type="dxa"/>
          </w:tcPr>
          <w:p w14:paraId="13468D22" w14:textId="77777777" w:rsidR="00E554A3" w:rsidRPr="008070EB" w:rsidRDefault="00000000">
            <w:r w:rsidRPr="008070EB">
              <w:t>+47.2%</w:t>
            </w:r>
          </w:p>
        </w:tc>
      </w:tr>
    </w:tbl>
    <w:p w14:paraId="7EB09CCA" w14:textId="77777777" w:rsidR="00E554A3" w:rsidRPr="008070EB" w:rsidRDefault="00000000">
      <w:proofErr w:type="spellStart"/>
      <w:r w:rsidRPr="008070EB">
        <w:t>핵심</w:t>
      </w:r>
      <w:proofErr w:type="spellEnd"/>
      <w:r w:rsidRPr="008070EB">
        <w:t xml:space="preserve"> </w:t>
      </w:r>
      <w:proofErr w:type="spellStart"/>
      <w:r w:rsidRPr="008070EB">
        <w:t>발견</w:t>
      </w:r>
      <w:proofErr w:type="spellEnd"/>
      <w:r w:rsidRPr="008070EB">
        <w:t>:</w:t>
      </w:r>
    </w:p>
    <w:p w14:paraId="587BF2A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격차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확대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진행에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따라</w:t>
      </w:r>
      <w:r w:rsidRPr="008070EB">
        <w:rPr>
          <w:lang w:eastAsia="ko-KR"/>
        </w:rPr>
        <w:t xml:space="preserve"> YOLO11 </w:t>
      </w:r>
      <w:r w:rsidRPr="008070EB">
        <w:rPr>
          <w:lang w:eastAsia="ko-KR"/>
        </w:rPr>
        <w:t>우위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</w:p>
    <w:p w14:paraId="2618176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YOLOv8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: 50 </w:t>
      </w:r>
      <w:proofErr w:type="spellStart"/>
      <w:r w:rsidRPr="008070EB">
        <w:rPr>
          <w:lang w:eastAsia="ko-KR"/>
        </w:rPr>
        <w:t>에포크에서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사실상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(62.1%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62.3%)</w:t>
      </w:r>
    </w:p>
    <w:p w14:paraId="0547A3F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: 50-99 </w:t>
      </w:r>
      <w:proofErr w:type="spellStart"/>
      <w:r w:rsidRPr="008070EB">
        <w:rPr>
          <w:lang w:eastAsia="ko-KR"/>
        </w:rPr>
        <w:t>에포크에서</w:t>
      </w:r>
      <w:proofErr w:type="spellEnd"/>
      <w:r w:rsidRPr="008070EB">
        <w:rPr>
          <w:lang w:eastAsia="ko-KR"/>
        </w:rPr>
        <w:t xml:space="preserve"> +14.8%p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286AF043" w14:textId="77777777" w:rsidR="00E554A3" w:rsidRPr="008070EB" w:rsidRDefault="00000000">
      <w:proofErr w:type="spellStart"/>
      <w:r w:rsidRPr="008070EB">
        <w:t>그림</w:t>
      </w:r>
      <w:proofErr w:type="spellEnd"/>
      <w:r w:rsidRPr="008070EB">
        <w:t xml:space="preserve"> 6: </w:t>
      </w:r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증강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</w:p>
    <w:p w14:paraId="298FFB87" w14:textId="425FF425" w:rsidR="00E554A3" w:rsidRPr="008070EB" w:rsidRDefault="00670435">
      <w:pPr>
        <w:jc w:val="center"/>
      </w:pPr>
      <w:r w:rsidRPr="008070EB">
        <w:rPr>
          <w:noProof/>
        </w:rPr>
        <w:pict w14:anchorId="17C34D8C">
          <v:shape id="Picture 5" o:spid="_x0000_i1029" type="#_x0000_t75" style="width:244.5pt;height:164pt;visibility:visible;mso-wrap-style:square">
            <v:imagedata r:id="rId11" o:title=""/>
          </v:shape>
        </w:pict>
      </w:r>
    </w:p>
    <w:p w14:paraId="13B144E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6: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12AE44F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6: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>]</w:t>
      </w:r>
    </w:p>
    <w:p w14:paraId="42987DC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: DPF </w:t>
      </w:r>
      <w:r w:rsidRPr="008070EB">
        <w:rPr>
          <w:lang w:eastAsia="ko-KR"/>
        </w:rPr>
        <w:t>데이터셋의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분포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왼쪽은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원본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중간은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오른쪽은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배수를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 xml:space="preserve">. Mosaic, rotation, scale </w:t>
      </w:r>
      <w:r w:rsidRPr="008070EB">
        <w:rPr>
          <w:lang w:eastAsia="ko-KR"/>
        </w:rPr>
        <w:t>등의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339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활용했다</w:t>
      </w:r>
      <w:r w:rsidRPr="008070EB">
        <w:rPr>
          <w:lang w:eastAsia="ko-KR"/>
        </w:rPr>
        <w:t>.</w:t>
      </w:r>
    </w:p>
    <w:p w14:paraId="6F1E81D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아키텍처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00686F6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C2PSA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기여도</w:t>
      </w:r>
      <w:r w:rsidRPr="008070EB">
        <w:rPr>
          <w:lang w:eastAsia="ko-KR"/>
        </w:rPr>
        <w:t>:</w:t>
      </w:r>
    </w:p>
    <w:p w14:paraId="41856DF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>: 91.7% - 62.3% = 29.4%p</w:t>
      </w:r>
    </w:p>
    <w:p w14:paraId="36D9AB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추정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분해</w:t>
      </w:r>
      <w:r w:rsidRPr="008070EB">
        <w:rPr>
          <w:lang w:eastAsia="ko-KR"/>
        </w:rPr>
        <w:t>:</w:t>
      </w:r>
    </w:p>
    <w:p w14:paraId="578F6A2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C3k2 </w:t>
      </w:r>
      <w:r w:rsidRPr="008070EB">
        <w:rPr>
          <w:lang w:eastAsia="ko-KR"/>
        </w:rPr>
        <w:t>경량화</w:t>
      </w:r>
      <w:r w:rsidRPr="008070EB">
        <w:rPr>
          <w:lang w:eastAsia="ko-KR"/>
        </w:rPr>
        <w:t>: +2-3%p (</w:t>
      </w:r>
      <w:r w:rsidRPr="008070EB">
        <w:rPr>
          <w:lang w:eastAsia="ko-KR"/>
        </w:rPr>
        <w:t>파라미터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</w:t>
      </w:r>
      <w:r w:rsidRPr="008070EB">
        <w:rPr>
          <w:lang w:eastAsia="ko-KR"/>
        </w:rPr>
        <w:t>)</w:t>
      </w:r>
    </w:p>
    <w:p w14:paraId="33E7EE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C2PSA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>: +10-15%p (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강화</w:t>
      </w:r>
      <w:r w:rsidRPr="008070EB">
        <w:rPr>
          <w:lang w:eastAsia="ko-KR"/>
        </w:rPr>
        <w:t>)</w:t>
      </w:r>
    </w:p>
    <w:p w14:paraId="63A61B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안정성</w:t>
      </w:r>
      <w:r w:rsidRPr="008070EB">
        <w:rPr>
          <w:lang w:eastAsia="ko-KR"/>
        </w:rPr>
        <w:t>: +3-5%p (</w:t>
      </w:r>
      <w:proofErr w:type="spellStart"/>
      <w:r w:rsidRPr="008070EB">
        <w:rPr>
          <w:lang w:eastAsia="ko-KR"/>
        </w:rPr>
        <w:t>과적합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방지</w:t>
      </w:r>
      <w:r w:rsidRPr="008070EB">
        <w:rPr>
          <w:lang w:eastAsia="ko-KR"/>
        </w:rPr>
        <w:t>)</w:t>
      </w:r>
    </w:p>
    <w:p w14:paraId="7668F0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시너지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 +9-14%p (</w:t>
      </w:r>
      <w:r w:rsidRPr="008070EB">
        <w:rPr>
          <w:lang w:eastAsia="ko-KR"/>
        </w:rPr>
        <w:t>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>)</w:t>
      </w:r>
    </w:p>
    <w:p w14:paraId="32DD827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C2PSA</w:t>
      </w:r>
      <w:r w:rsidRPr="008070EB">
        <w:rPr>
          <w:lang w:eastAsia="ko-KR"/>
        </w:rPr>
        <w:t>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개선의</w:t>
      </w:r>
      <w:r w:rsidRPr="008070EB">
        <w:rPr>
          <w:lang w:eastAsia="ko-KR"/>
        </w:rPr>
        <w:t xml:space="preserve"> 34-51% </w:t>
      </w:r>
      <w:r w:rsidRPr="008070EB">
        <w:rPr>
          <w:lang w:eastAsia="ko-KR"/>
        </w:rPr>
        <w:t>기여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요소</w:t>
      </w:r>
      <w:r w:rsidRPr="008070EB">
        <w:rPr>
          <w:lang w:eastAsia="ko-KR"/>
        </w:rPr>
        <w:t>)</w:t>
      </w:r>
    </w:p>
    <w:p w14:paraId="76E2A721" w14:textId="77777777" w:rsidR="00E554A3" w:rsidRPr="008070EB" w:rsidRDefault="00000000">
      <w:r w:rsidRPr="008070EB">
        <w:t xml:space="preserve">C2PSA 3-Path </w:t>
      </w:r>
      <w:proofErr w:type="spellStart"/>
      <w:r w:rsidRPr="008070EB">
        <w:t>분석</w:t>
      </w:r>
      <w:proofErr w:type="spellEnd"/>
      <w:r w:rsidRPr="008070EB">
        <w:t>:</w:t>
      </w:r>
    </w:p>
    <w:p w14:paraId="70329B04" w14:textId="77777777" w:rsidR="00E554A3" w:rsidRPr="008070EB" w:rsidRDefault="00000000">
      <w:r w:rsidRPr="008070EB">
        <w:t>Spatial Attention Path:</w:t>
      </w:r>
    </w:p>
    <w:p w14:paraId="6071D65F" w14:textId="77777777" w:rsidR="00E554A3" w:rsidRPr="008070EB" w:rsidRDefault="00000000">
      <w:r w:rsidRPr="008070EB">
        <w:t xml:space="preserve">- </w:t>
      </w:r>
      <w:proofErr w:type="spellStart"/>
      <w:r w:rsidRPr="008070EB">
        <w:t>효과</w:t>
      </w:r>
      <w:proofErr w:type="spellEnd"/>
      <w:r w:rsidRPr="008070EB">
        <w:t xml:space="preserve">: </w:t>
      </w:r>
      <w:proofErr w:type="spellStart"/>
      <w:r w:rsidRPr="008070EB">
        <w:t>미세</w:t>
      </w:r>
      <w:proofErr w:type="spellEnd"/>
      <w:r w:rsidRPr="008070EB">
        <w:t xml:space="preserve"> </w:t>
      </w:r>
      <w:proofErr w:type="spellStart"/>
      <w:r w:rsidRPr="008070EB">
        <w:t>균열</w:t>
      </w:r>
      <w:proofErr w:type="spellEnd"/>
      <w:r w:rsidRPr="008070EB">
        <w:t xml:space="preserve"> </w:t>
      </w:r>
      <w:proofErr w:type="spellStart"/>
      <w:r w:rsidRPr="008070EB">
        <w:t>검출</w:t>
      </w:r>
      <w:proofErr w:type="spellEnd"/>
      <w:r w:rsidRPr="008070EB">
        <w:t xml:space="preserve"> </w:t>
      </w:r>
      <w:proofErr w:type="spellStart"/>
      <w:r w:rsidRPr="008070EB">
        <w:t>정확도</w:t>
      </w:r>
      <w:proofErr w:type="spellEnd"/>
      <w:r w:rsidRPr="008070EB">
        <w:t xml:space="preserve"> +18%</w:t>
      </w:r>
    </w:p>
    <w:p w14:paraId="0A39E656" w14:textId="77777777" w:rsidR="00E554A3" w:rsidRPr="008070EB" w:rsidRDefault="00000000">
      <w:r w:rsidRPr="008070EB">
        <w:t xml:space="preserve">- </w:t>
      </w:r>
      <w:proofErr w:type="spellStart"/>
      <w:r w:rsidRPr="008070EB">
        <w:t>특징</w:t>
      </w:r>
      <w:proofErr w:type="spellEnd"/>
      <w:r w:rsidRPr="008070EB">
        <w:t xml:space="preserve">: 0.1-0.3mm </w:t>
      </w:r>
      <w:proofErr w:type="spellStart"/>
      <w:r w:rsidRPr="008070EB">
        <w:t>균열도</w:t>
      </w:r>
      <w:proofErr w:type="spellEnd"/>
      <w:r w:rsidRPr="008070EB">
        <w:t xml:space="preserve"> </w:t>
      </w:r>
      <w:proofErr w:type="spellStart"/>
      <w:r w:rsidRPr="008070EB">
        <w:t>포착</w:t>
      </w:r>
      <w:proofErr w:type="spellEnd"/>
    </w:p>
    <w:p w14:paraId="6A463354" w14:textId="77777777" w:rsidR="00E554A3" w:rsidRPr="008070EB" w:rsidRDefault="00000000">
      <w:r w:rsidRPr="008070EB">
        <w:t>Channel Attention Path:</w:t>
      </w:r>
    </w:p>
    <w:p w14:paraId="222BFF4D" w14:textId="77777777" w:rsidR="00E554A3" w:rsidRPr="008070EB" w:rsidRDefault="00000000">
      <w:r w:rsidRPr="008070EB">
        <w:t xml:space="preserve">- </w:t>
      </w:r>
      <w:proofErr w:type="spellStart"/>
      <w:r w:rsidRPr="008070EB">
        <w:t>효과</w:t>
      </w:r>
      <w:proofErr w:type="spellEnd"/>
      <w:r w:rsidRPr="008070EB">
        <w:t xml:space="preserve">: </w:t>
      </w:r>
      <w:proofErr w:type="spellStart"/>
      <w:r w:rsidRPr="008070EB">
        <w:t>균열</w:t>
      </w:r>
      <w:proofErr w:type="spellEnd"/>
      <w:r w:rsidRPr="008070EB">
        <w:t>/</w:t>
      </w:r>
      <w:proofErr w:type="spellStart"/>
      <w:r w:rsidRPr="008070EB">
        <w:t>용융</w:t>
      </w:r>
      <w:proofErr w:type="spellEnd"/>
      <w:r w:rsidRPr="008070EB">
        <w:t xml:space="preserve"> </w:t>
      </w:r>
      <w:proofErr w:type="spellStart"/>
      <w:r w:rsidRPr="008070EB">
        <w:t>구분</w:t>
      </w:r>
      <w:proofErr w:type="spellEnd"/>
      <w:r w:rsidRPr="008070EB">
        <w:t xml:space="preserve"> </w:t>
      </w:r>
      <w:proofErr w:type="spellStart"/>
      <w:r w:rsidRPr="008070EB">
        <w:t>정확도</w:t>
      </w:r>
      <w:proofErr w:type="spellEnd"/>
      <w:r w:rsidRPr="008070EB">
        <w:t xml:space="preserve"> +23%</w:t>
      </w:r>
    </w:p>
    <w:p w14:paraId="0CEDE20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채널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활성화</w:t>
      </w:r>
    </w:p>
    <w:p w14:paraId="1D04CAB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Context Aggregation Path:</w:t>
      </w:r>
    </w:p>
    <w:p w14:paraId="5BE25DD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노이즈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제거</w:t>
      </w:r>
      <w:r w:rsidRPr="008070EB">
        <w:rPr>
          <w:lang w:eastAsia="ko-KR"/>
        </w:rPr>
        <w:t xml:space="preserve"> +15%</w:t>
      </w:r>
    </w:p>
    <w:p w14:paraId="16380A1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억제</w:t>
      </w:r>
    </w:p>
    <w:p w14:paraId="7EE87C5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Fusion Layer:</w:t>
      </w:r>
    </w:p>
    <w:p w14:paraId="37F6B08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 3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조합</w:t>
      </w:r>
      <w:r w:rsidRPr="008070EB">
        <w:rPr>
          <w:lang w:eastAsia="ko-KR"/>
        </w:rPr>
        <w:t xml:space="preserve"> +12%</w:t>
      </w:r>
    </w:p>
    <w:p w14:paraId="0DDE26C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</w:p>
    <w:p w14:paraId="1E8323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동역학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p w14:paraId="27E6386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표</w:t>
      </w:r>
      <w:r w:rsidRPr="008070EB">
        <w:rPr>
          <w:lang w:eastAsia="ko-KR"/>
        </w:rPr>
        <w:t xml:space="preserve"> 7: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650"/>
        <w:gridCol w:w="1803"/>
        <w:gridCol w:w="1803"/>
      </w:tblGrid>
      <w:tr w:rsidR="00E554A3" w:rsidRPr="008070EB" w14:paraId="4FBB5881" w14:textId="77777777">
        <w:tc>
          <w:tcPr>
            <w:tcW w:w="3456" w:type="dxa"/>
          </w:tcPr>
          <w:p w14:paraId="460E4B04" w14:textId="77777777" w:rsidR="00E554A3" w:rsidRPr="008070EB" w:rsidRDefault="00000000">
            <w:proofErr w:type="spellStart"/>
            <w:r w:rsidRPr="008070EB"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Pr="008070EB" w:rsidRDefault="00000000">
            <w:r w:rsidRPr="008070EB">
              <w:t>YOLOv8s</w:t>
            </w:r>
          </w:p>
        </w:tc>
        <w:tc>
          <w:tcPr>
            <w:tcW w:w="3456" w:type="dxa"/>
          </w:tcPr>
          <w:p w14:paraId="7006CB8A" w14:textId="77777777" w:rsidR="00E554A3" w:rsidRPr="008070EB" w:rsidRDefault="00000000">
            <w:r w:rsidRPr="008070EB">
              <w:t>YOLO11s</w:t>
            </w:r>
          </w:p>
        </w:tc>
      </w:tr>
      <w:tr w:rsidR="00E554A3" w:rsidRPr="008070EB" w14:paraId="57B89B88" w14:textId="77777777">
        <w:tc>
          <w:tcPr>
            <w:tcW w:w="3456" w:type="dxa"/>
          </w:tcPr>
          <w:p w14:paraId="613F31F1" w14:textId="77777777" w:rsidR="00E554A3" w:rsidRPr="008070EB" w:rsidRDefault="00000000">
            <w:proofErr w:type="spellStart"/>
            <w:r w:rsidRPr="008070EB">
              <w:t>초기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학습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Pr="008070EB" w:rsidRDefault="00000000">
            <w:proofErr w:type="spellStart"/>
            <w:r w:rsidRPr="008070EB"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Pr="008070EB" w:rsidRDefault="00000000">
            <w:proofErr w:type="spellStart"/>
            <w:r w:rsidRPr="008070EB">
              <w:t>빠름</w:t>
            </w:r>
            <w:proofErr w:type="spellEnd"/>
          </w:p>
        </w:tc>
      </w:tr>
      <w:tr w:rsidR="00E554A3" w:rsidRPr="008070EB" w14:paraId="7A3F38A2" w14:textId="77777777">
        <w:tc>
          <w:tcPr>
            <w:tcW w:w="3456" w:type="dxa"/>
          </w:tcPr>
          <w:p w14:paraId="60338500" w14:textId="77777777" w:rsidR="00E554A3" w:rsidRPr="008070EB" w:rsidRDefault="00000000">
            <w:proofErr w:type="spellStart"/>
            <w:r w:rsidRPr="008070EB">
              <w:t>중반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Pr="008070EB" w:rsidRDefault="00000000">
            <w:proofErr w:type="spellStart"/>
            <w:r w:rsidRPr="008070EB"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Pr="008070EB" w:rsidRDefault="00000000">
            <w:proofErr w:type="spellStart"/>
            <w:r w:rsidRPr="008070EB">
              <w:t>높음</w:t>
            </w:r>
            <w:proofErr w:type="spellEnd"/>
          </w:p>
        </w:tc>
      </w:tr>
      <w:tr w:rsidR="00E554A3" w:rsidRPr="008070EB" w14:paraId="445116D9" w14:textId="77777777">
        <w:tc>
          <w:tcPr>
            <w:tcW w:w="3456" w:type="dxa"/>
          </w:tcPr>
          <w:p w14:paraId="666CA14D" w14:textId="77777777" w:rsidR="00E554A3" w:rsidRPr="008070EB" w:rsidRDefault="00000000">
            <w:proofErr w:type="spellStart"/>
            <w:r w:rsidRPr="008070EB">
              <w:t>후반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Pr="008070EB" w:rsidRDefault="00000000">
            <w:proofErr w:type="spellStart"/>
            <w:r w:rsidRPr="008070EB"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Pr="008070EB" w:rsidRDefault="00000000">
            <w:proofErr w:type="spellStart"/>
            <w:r w:rsidRPr="008070EB">
              <w:t>강함</w:t>
            </w:r>
            <w:proofErr w:type="spellEnd"/>
            <w:r w:rsidRPr="008070EB">
              <w:t xml:space="preserve"> ✓</w:t>
            </w:r>
          </w:p>
        </w:tc>
      </w:tr>
      <w:tr w:rsidR="00E554A3" w:rsidRPr="008070EB" w14:paraId="51DC6F46" w14:textId="77777777">
        <w:tc>
          <w:tcPr>
            <w:tcW w:w="3456" w:type="dxa"/>
          </w:tcPr>
          <w:p w14:paraId="75E65866" w14:textId="77777777" w:rsidR="00E554A3" w:rsidRPr="008070EB" w:rsidRDefault="00000000">
            <w:proofErr w:type="spellStart"/>
            <w:r w:rsidRPr="008070EB">
              <w:t>수렴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Pr="008070EB" w:rsidRDefault="00000000">
            <w:r w:rsidRPr="008070EB">
              <w:t>~50</w:t>
            </w:r>
          </w:p>
        </w:tc>
        <w:tc>
          <w:tcPr>
            <w:tcW w:w="3456" w:type="dxa"/>
          </w:tcPr>
          <w:p w14:paraId="6CC4B83A" w14:textId="77777777" w:rsidR="00E554A3" w:rsidRPr="008070EB" w:rsidRDefault="00000000">
            <w:r w:rsidRPr="008070EB">
              <w:t>~95</w:t>
            </w:r>
          </w:p>
        </w:tc>
      </w:tr>
      <w:tr w:rsidR="00E554A3" w:rsidRPr="008070EB" w14:paraId="10579DCF" w14:textId="77777777">
        <w:tc>
          <w:tcPr>
            <w:tcW w:w="3456" w:type="dxa"/>
          </w:tcPr>
          <w:p w14:paraId="10A5A0FB" w14:textId="77777777" w:rsidR="00E554A3" w:rsidRPr="008070EB" w:rsidRDefault="00000000">
            <w:proofErr w:type="spellStart"/>
            <w:r w:rsidRPr="008070EB">
              <w:t>최대</w:t>
            </w:r>
            <w:proofErr w:type="spellEnd"/>
            <w:r w:rsidRPr="008070EB"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Pr="008070EB" w:rsidRDefault="00000000">
            <w:r w:rsidRPr="008070EB">
              <w:t>62.3%</w:t>
            </w:r>
          </w:p>
        </w:tc>
        <w:tc>
          <w:tcPr>
            <w:tcW w:w="3456" w:type="dxa"/>
          </w:tcPr>
          <w:p w14:paraId="2EFBE39C" w14:textId="77777777" w:rsidR="00E554A3" w:rsidRPr="008070EB" w:rsidRDefault="00000000">
            <w:r w:rsidRPr="008070EB">
              <w:t>91.7%</w:t>
            </w:r>
          </w:p>
        </w:tc>
      </w:tr>
      <w:tr w:rsidR="00E554A3" w:rsidRPr="008070EB" w14:paraId="2AFAAD9A" w14:textId="77777777">
        <w:tc>
          <w:tcPr>
            <w:tcW w:w="3456" w:type="dxa"/>
          </w:tcPr>
          <w:p w14:paraId="0C4DC247" w14:textId="77777777" w:rsidR="00E554A3" w:rsidRPr="008070EB" w:rsidRDefault="00000000">
            <w:proofErr w:type="spellStart"/>
            <w:r w:rsidRPr="008070EB">
              <w:t>과적합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Pr="008070EB" w:rsidRDefault="00000000">
            <w:proofErr w:type="spellStart"/>
            <w:r w:rsidRPr="008070EB"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Pr="008070EB" w:rsidRDefault="00000000">
            <w:proofErr w:type="spellStart"/>
            <w:r w:rsidRPr="008070EB">
              <w:t>없음</w:t>
            </w:r>
            <w:proofErr w:type="spellEnd"/>
          </w:p>
        </w:tc>
      </w:tr>
      <w:tr w:rsidR="00E554A3" w:rsidRPr="008070EB" w14:paraId="3F189AB9" w14:textId="77777777">
        <w:tc>
          <w:tcPr>
            <w:tcW w:w="3456" w:type="dxa"/>
          </w:tcPr>
          <w:p w14:paraId="6DE2C2E3" w14:textId="77777777" w:rsidR="00E554A3" w:rsidRPr="008070EB" w:rsidRDefault="00000000">
            <w:proofErr w:type="spellStart"/>
            <w:r w:rsidRPr="008070EB">
              <w:t>학습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Pr="008070EB" w:rsidRDefault="00000000">
            <w:proofErr w:type="spellStart"/>
            <w:r w:rsidRPr="008070EB"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Pr="008070EB" w:rsidRDefault="00000000">
            <w:proofErr w:type="spellStart"/>
            <w:r w:rsidRPr="008070EB">
              <w:t>S</w:t>
            </w:r>
            <w:r w:rsidRPr="008070EB">
              <w:t>자형</w:t>
            </w:r>
            <w:proofErr w:type="spellEnd"/>
          </w:p>
        </w:tc>
      </w:tr>
    </w:tbl>
    <w:p w14:paraId="2DF48C64" w14:textId="77777777" w:rsidR="00E554A3" w:rsidRPr="008070EB" w:rsidRDefault="00000000">
      <w:proofErr w:type="spellStart"/>
      <w:r w:rsidRPr="008070EB">
        <w:t>수렴</w:t>
      </w:r>
      <w:proofErr w:type="spellEnd"/>
      <w:r w:rsidRPr="008070EB">
        <w:t xml:space="preserve"> </w:t>
      </w:r>
      <w:proofErr w:type="spellStart"/>
      <w:r w:rsidRPr="008070EB">
        <w:t>속도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p w14:paraId="19BAA25C" w14:textId="77777777" w:rsidR="00E554A3" w:rsidRPr="008070EB" w:rsidRDefault="00000000">
      <w:pPr>
        <w:pStyle w:val="1"/>
      </w:pPr>
      <w:r w:rsidRPr="008070EB">
        <w:t xml:space="preserve">YOLOv8: </w:t>
      </w:r>
      <w:proofErr w:type="spellStart"/>
      <w:r w:rsidRPr="008070EB">
        <w:t>지수</w:t>
      </w:r>
      <w:proofErr w:type="spellEnd"/>
      <w:r w:rsidRPr="008070EB">
        <w:t xml:space="preserve"> </w:t>
      </w:r>
      <w:proofErr w:type="spellStart"/>
      <w:r w:rsidRPr="008070EB">
        <w:t>포화</w:t>
      </w:r>
      <w:proofErr w:type="spellEnd"/>
      <w:r w:rsidRPr="008070EB">
        <w:t xml:space="preserve"> </w:t>
      </w:r>
      <w:proofErr w:type="spellStart"/>
      <w:r w:rsidRPr="008070EB">
        <w:t>모델</w:t>
      </w:r>
      <w:proofErr w:type="spellEnd"/>
    </w:p>
    <w:p w14:paraId="27F3689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P_yolov8(t) = 62.3 * (1 - e^(-t/15))</w:t>
      </w:r>
    </w:p>
    <w:p w14:paraId="3FFFE8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Epoch 45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95% </w:t>
      </w:r>
      <w:r w:rsidRPr="008070EB">
        <w:rPr>
          <w:lang w:eastAsia="ko-KR"/>
        </w:rPr>
        <w:t>수렴</w:t>
      </w:r>
    </w:p>
    <w:p w14:paraId="578F33A8" w14:textId="77777777" w:rsidR="00E554A3" w:rsidRPr="008070EB" w:rsidRDefault="00000000">
      <w:pPr>
        <w:pStyle w:val="1"/>
      </w:pPr>
      <w:r w:rsidRPr="008070EB">
        <w:t xml:space="preserve">YOLO11: </w:t>
      </w:r>
      <w:proofErr w:type="spellStart"/>
      <w:r w:rsidRPr="008070EB">
        <w:t>시그모이드</w:t>
      </w:r>
      <w:proofErr w:type="spellEnd"/>
      <w:r w:rsidRPr="008070EB">
        <w:t xml:space="preserve"> + </w:t>
      </w:r>
      <w:proofErr w:type="spellStart"/>
      <w:r w:rsidRPr="008070EB">
        <w:t>후반부</w:t>
      </w:r>
      <w:proofErr w:type="spellEnd"/>
      <w:r w:rsidRPr="008070EB">
        <w:t xml:space="preserve"> </w:t>
      </w:r>
      <w:proofErr w:type="spellStart"/>
      <w:r w:rsidRPr="008070EB">
        <w:t>가속</w:t>
      </w:r>
      <w:proofErr w:type="spellEnd"/>
    </w:p>
    <w:p w14:paraId="2BBD8DF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P_yolo11(t) = 91.7 / (1 + e^(-(t-60)/12))</w:t>
      </w:r>
    </w:p>
    <w:p w14:paraId="21FB558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Epoch 95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95% </w:t>
      </w:r>
      <w:r w:rsidRPr="008070EB">
        <w:rPr>
          <w:lang w:eastAsia="ko-KR"/>
        </w:rPr>
        <w:t>수렴</w:t>
      </w:r>
    </w:p>
    <w:p w14:paraId="420DFDD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해석</w:t>
      </w:r>
      <w:r w:rsidRPr="008070EB">
        <w:rPr>
          <w:lang w:eastAsia="ko-KR"/>
        </w:rPr>
        <w:t>:</w:t>
      </w:r>
    </w:p>
    <w:p w14:paraId="2DD0892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YOLOv8: </w:t>
      </w:r>
      <w:r w:rsidRPr="008070EB">
        <w:rPr>
          <w:lang w:eastAsia="ko-KR"/>
        </w:rPr>
        <w:t>단순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아키텍처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낮은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</w:p>
    <w:p w14:paraId="342AB22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YOLO11: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느린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</w:p>
    <w:p w14:paraId="6500535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트레이드오프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(+70 epochs) vs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(+29.4%p)</w:t>
      </w:r>
    </w:p>
    <w:p w14:paraId="588AD32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ROI: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$2-5 vs </w:t>
      </w:r>
      <w:r w:rsidRPr="008070EB">
        <w:rPr>
          <w:lang w:eastAsia="ko-KR"/>
        </w:rPr>
        <w:t>연간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 xml:space="preserve"> $50K-200K</w:t>
      </w:r>
    </w:p>
    <w:p w14:paraId="60D44E9F" w14:textId="77777777" w:rsidR="00E554A3" w:rsidRPr="008070EB" w:rsidRDefault="00000000">
      <w:pPr>
        <w:pStyle w:val="3"/>
      </w:pPr>
      <w:r w:rsidRPr="008070EB">
        <w:lastRenderedPageBreak/>
        <w:t xml:space="preserve">D. </w:t>
      </w:r>
      <w:proofErr w:type="spellStart"/>
      <w:r w:rsidRPr="008070EB">
        <w:t>시각적</w:t>
      </w:r>
      <w:proofErr w:type="spellEnd"/>
      <w:r w:rsidRPr="008070EB">
        <w:t xml:space="preserve"> </w:t>
      </w:r>
      <w:proofErr w:type="spellStart"/>
      <w:r w:rsidRPr="008070EB">
        <w:t>결과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</w:p>
    <w:p w14:paraId="4BD90B78" w14:textId="77777777" w:rsidR="00E554A3" w:rsidRPr="008070EB" w:rsidRDefault="00000000">
      <w:r w:rsidRPr="008070EB">
        <w:t xml:space="preserve">1. </w:t>
      </w:r>
      <w:proofErr w:type="spellStart"/>
      <w:r w:rsidRPr="008070EB">
        <w:t>성공</w:t>
      </w:r>
      <w:proofErr w:type="spellEnd"/>
      <w:r w:rsidRPr="008070EB">
        <w:t xml:space="preserve"> </w:t>
      </w:r>
      <w:proofErr w:type="spellStart"/>
      <w:r w:rsidRPr="008070EB">
        <w:t>사례</w:t>
      </w:r>
      <w:proofErr w:type="spellEnd"/>
      <w:r w:rsidRPr="008070EB">
        <w:t xml:space="preserve"> (True Positives)</w:t>
      </w:r>
    </w:p>
    <w:p w14:paraId="6099CF09" w14:textId="77777777" w:rsidR="00E554A3" w:rsidRPr="008070EB" w:rsidRDefault="00000000">
      <w:proofErr w:type="spellStart"/>
      <w:r w:rsidRPr="008070EB">
        <w:t>그림</w:t>
      </w:r>
      <w:proofErr w:type="spellEnd"/>
      <w:r w:rsidRPr="008070EB">
        <w:t xml:space="preserve"> 3: </w:t>
      </w:r>
      <w:proofErr w:type="spellStart"/>
      <w:r w:rsidRPr="008070EB">
        <w:t>검증</w:t>
      </w:r>
      <w:proofErr w:type="spellEnd"/>
      <w:r w:rsidRPr="008070EB">
        <w:t xml:space="preserve"> </w:t>
      </w:r>
      <w:proofErr w:type="spellStart"/>
      <w:r w:rsidRPr="008070EB">
        <w:t>배치</w:t>
      </w:r>
      <w:proofErr w:type="spellEnd"/>
      <w:r w:rsidRPr="008070EB">
        <w:t xml:space="preserve"> </w:t>
      </w:r>
      <w:proofErr w:type="spellStart"/>
      <w:r w:rsidRPr="008070EB">
        <w:t>예측</w:t>
      </w:r>
      <w:proofErr w:type="spellEnd"/>
      <w:r w:rsidRPr="008070EB">
        <w:t xml:space="preserve"> </w:t>
      </w:r>
      <w:proofErr w:type="spellStart"/>
      <w:r w:rsidRPr="008070EB">
        <w:t>결과</w:t>
      </w:r>
      <w:proofErr w:type="spellEnd"/>
    </w:p>
    <w:p w14:paraId="07A88150" w14:textId="6B573CA2" w:rsidR="00E554A3" w:rsidRPr="008070EB" w:rsidRDefault="00670435">
      <w:pPr>
        <w:jc w:val="center"/>
      </w:pPr>
      <w:r w:rsidRPr="008070EB">
        <w:rPr>
          <w:noProof/>
        </w:rPr>
        <w:pict w14:anchorId="3C547503">
          <v:shape id="Picture 6" o:spid="_x0000_i1030" type="#_x0000_t75" style="width:244.5pt;height:165.5pt;visibility:visible;mso-wrap-style:square">
            <v:imagedata r:id="rId12" o:title=""/>
          </v:shape>
        </w:pict>
      </w:r>
    </w:p>
    <w:p w14:paraId="667582E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3: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</w:p>
    <w:p w14:paraId="452B8B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3: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  <w:r w:rsidRPr="008070EB">
        <w:rPr>
          <w:lang w:eastAsia="ko-KR"/>
        </w:rPr>
        <w:t>]</w:t>
      </w:r>
    </w:p>
    <w:p w14:paraId="3286D3C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왼쪽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열은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원본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오른쪽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열은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바운딩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박스와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점수</w:t>
      </w:r>
      <w:r w:rsidRPr="008070EB">
        <w:rPr>
          <w:lang w:eastAsia="ko-KR"/>
        </w:rPr>
        <w:t>. Crack(</w:t>
      </w:r>
      <w:r w:rsidRPr="008070EB">
        <w:rPr>
          <w:lang w:eastAsia="ko-KR"/>
        </w:rPr>
        <w:t>빨강</w:t>
      </w:r>
      <w:r w:rsidRPr="008070EB">
        <w:rPr>
          <w:lang w:eastAsia="ko-KR"/>
        </w:rPr>
        <w:t>)</w:t>
      </w:r>
      <w:r w:rsidRPr="008070EB">
        <w:rPr>
          <w:lang w:eastAsia="ko-KR"/>
        </w:rPr>
        <w:t>과</w:t>
      </w:r>
      <w:r w:rsidRPr="008070EB">
        <w:rPr>
          <w:lang w:eastAsia="ko-KR"/>
        </w:rPr>
        <w:t xml:space="preserve"> Melting(</w:t>
      </w:r>
      <w:r w:rsidRPr="008070EB">
        <w:rPr>
          <w:lang w:eastAsia="ko-KR"/>
        </w:rPr>
        <w:t>파랑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결함을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>(0.85-0.95)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노이즈에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오검출이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없음을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>.</w:t>
      </w:r>
    </w:p>
    <w:p w14:paraId="7976528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Case 1: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</w:p>
    <w:p w14:paraId="4B47EBF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#0, </w:t>
      </w:r>
      <w:r w:rsidRPr="008070EB">
        <w:rPr>
          <w:lang w:eastAsia="ko-KR"/>
        </w:rPr>
        <w:t>상단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</w:p>
    <w:p w14:paraId="2134392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라벨</w:t>
      </w:r>
      <w:r w:rsidRPr="008070EB">
        <w:rPr>
          <w:lang w:eastAsia="ko-KR"/>
        </w:rPr>
        <w:t xml:space="preserve">: Crack (0.2mm </w:t>
      </w:r>
      <w:r w:rsidRPr="008070EB">
        <w:rPr>
          <w:lang w:eastAsia="ko-KR"/>
        </w:rPr>
        <w:t>폭</w:t>
      </w:r>
      <w:r w:rsidRPr="008070EB">
        <w:rPr>
          <w:lang w:eastAsia="ko-KR"/>
        </w:rPr>
        <w:t>)</w:t>
      </w:r>
    </w:p>
    <w:p w14:paraId="6B8044A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>: Crack (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0.89) ✓</w:t>
      </w:r>
    </w:p>
    <w:p w14:paraId="32D6DE8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분석</w:t>
      </w:r>
      <w:r w:rsidRPr="008070EB">
        <w:rPr>
          <w:lang w:eastAsia="ko-KR"/>
        </w:rPr>
        <w:t>: C2PSA Spatial Attention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포착</w:t>
      </w:r>
    </w:p>
    <w:p w14:paraId="7824113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Case 2: </w:t>
      </w:r>
      <w:r w:rsidRPr="008070EB">
        <w:rPr>
          <w:lang w:eastAsia="ko-KR"/>
        </w:rPr>
        <w:t>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</w:p>
    <w:p w14:paraId="1AB4ACC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#0, </w:t>
      </w:r>
      <w:r w:rsidRPr="008070EB">
        <w:rPr>
          <w:lang w:eastAsia="ko-KR"/>
        </w:rPr>
        <w:t>중단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</w:p>
    <w:p w14:paraId="2055A48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라벨</w:t>
      </w:r>
      <w:r w:rsidRPr="008070EB">
        <w:rPr>
          <w:lang w:eastAsia="ko-KR"/>
        </w:rPr>
        <w:t>: Crack + Melting (</w:t>
      </w:r>
      <w:r w:rsidRPr="008070EB">
        <w:rPr>
          <w:lang w:eastAsia="ko-KR"/>
        </w:rPr>
        <w:t>동시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</w:t>
      </w:r>
      <w:r w:rsidRPr="008070EB">
        <w:rPr>
          <w:lang w:eastAsia="ko-KR"/>
        </w:rPr>
        <w:t>)</w:t>
      </w:r>
    </w:p>
    <w:p w14:paraId="10951B5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✓</w:t>
      </w:r>
    </w:p>
    <w:p w14:paraId="4346CC1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분석</w:t>
      </w:r>
      <w:r w:rsidRPr="008070EB">
        <w:rPr>
          <w:lang w:eastAsia="ko-KR"/>
        </w:rPr>
        <w:t>: C2PSA Context Aggregation</w:t>
      </w:r>
      <w:r w:rsidRPr="008070EB">
        <w:rPr>
          <w:lang w:eastAsia="ko-KR"/>
        </w:rPr>
        <w:t>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인식</w:t>
      </w:r>
    </w:p>
    <w:p w14:paraId="0E0FA4D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Case 3: </w:t>
      </w:r>
      <w:proofErr w:type="spellStart"/>
      <w:r w:rsidRPr="008070EB">
        <w:rPr>
          <w:lang w:eastAsia="ko-KR"/>
        </w:rPr>
        <w:t>저대비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</w:t>
      </w:r>
    </w:p>
    <w:p w14:paraId="093448F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#0, </w:t>
      </w:r>
      <w:r w:rsidRPr="008070EB">
        <w:rPr>
          <w:lang w:eastAsia="ko-KR"/>
        </w:rPr>
        <w:t>하단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</w:p>
    <w:p w14:paraId="35E0ED2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라벨</w:t>
      </w:r>
      <w:r w:rsidRPr="008070EB">
        <w:rPr>
          <w:lang w:eastAsia="ko-KR"/>
        </w:rPr>
        <w:t>: Crack (</w:t>
      </w:r>
      <w:r w:rsidRPr="008070EB">
        <w:rPr>
          <w:lang w:eastAsia="ko-KR"/>
        </w:rPr>
        <w:t>배경과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색상</w:t>
      </w:r>
      <w:r w:rsidRPr="008070EB">
        <w:rPr>
          <w:lang w:eastAsia="ko-KR"/>
        </w:rPr>
        <w:t>)</w:t>
      </w:r>
    </w:p>
    <w:p w14:paraId="10F793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0.87 (</w:t>
      </w:r>
      <w:r w:rsidRPr="008070EB">
        <w:rPr>
          <w:lang w:eastAsia="ko-KR"/>
        </w:rPr>
        <w:t>높음</w:t>
      </w:r>
      <w:r w:rsidRPr="008070EB">
        <w:rPr>
          <w:lang w:eastAsia="ko-KR"/>
        </w:rPr>
        <w:t>) ✓</w:t>
      </w:r>
    </w:p>
    <w:p w14:paraId="04F4428D" w14:textId="77777777" w:rsidR="00E554A3" w:rsidRPr="008070EB" w:rsidRDefault="00000000">
      <w:proofErr w:type="spellStart"/>
      <w:r w:rsidRPr="008070EB">
        <w:t>분석</w:t>
      </w:r>
      <w:proofErr w:type="spellEnd"/>
      <w:r w:rsidRPr="008070EB">
        <w:t xml:space="preserve">: Channel </w:t>
      </w:r>
      <w:proofErr w:type="spellStart"/>
      <w:r w:rsidRPr="008070EB">
        <w:t>Attention</w:t>
      </w:r>
      <w:r w:rsidRPr="008070EB">
        <w:t>으로</w:t>
      </w:r>
      <w:proofErr w:type="spellEnd"/>
      <w:r w:rsidRPr="008070EB">
        <w:t xml:space="preserve"> </w:t>
      </w:r>
      <w:proofErr w:type="spellStart"/>
      <w:r w:rsidRPr="008070EB">
        <w:t>미세한</w:t>
      </w:r>
      <w:proofErr w:type="spellEnd"/>
      <w:r w:rsidRPr="008070EB">
        <w:t xml:space="preserve"> </w:t>
      </w:r>
      <w:proofErr w:type="spellStart"/>
      <w:r w:rsidRPr="008070EB">
        <w:t>강도</w:t>
      </w:r>
      <w:proofErr w:type="spellEnd"/>
      <w:r w:rsidRPr="008070EB">
        <w:t xml:space="preserve"> </w:t>
      </w:r>
      <w:proofErr w:type="spellStart"/>
      <w:r w:rsidRPr="008070EB">
        <w:t>차이</w:t>
      </w:r>
      <w:proofErr w:type="spellEnd"/>
      <w:r w:rsidRPr="008070EB">
        <w:t xml:space="preserve"> </w:t>
      </w:r>
      <w:proofErr w:type="spellStart"/>
      <w:r w:rsidRPr="008070EB">
        <w:t>증폭</w:t>
      </w:r>
      <w:proofErr w:type="spellEnd"/>
    </w:p>
    <w:p w14:paraId="29A9CA34" w14:textId="77777777" w:rsidR="00E554A3" w:rsidRPr="008070EB" w:rsidRDefault="00000000">
      <w:r w:rsidRPr="008070EB">
        <w:t xml:space="preserve">2. </w:t>
      </w:r>
      <w:proofErr w:type="spellStart"/>
      <w:r w:rsidRPr="008070EB">
        <w:t>실패</w:t>
      </w:r>
      <w:proofErr w:type="spellEnd"/>
      <w:r w:rsidRPr="008070EB">
        <w:t xml:space="preserve"> </w:t>
      </w:r>
      <w:proofErr w:type="spellStart"/>
      <w:r w:rsidRPr="008070EB">
        <w:t>사례</w:t>
      </w:r>
      <w:proofErr w:type="spellEnd"/>
      <w:r w:rsidRPr="008070EB">
        <w:t xml:space="preserve"> (False Negatives)</w:t>
      </w:r>
    </w:p>
    <w:p w14:paraId="71BF0275" w14:textId="77777777" w:rsidR="00E554A3" w:rsidRPr="008070EB" w:rsidRDefault="00000000">
      <w:proofErr w:type="spellStart"/>
      <w:r w:rsidRPr="008070EB">
        <w:t>그림</w:t>
      </w:r>
      <w:proofErr w:type="spellEnd"/>
      <w:r w:rsidRPr="008070EB">
        <w:t xml:space="preserve"> 5: Precision-Recall </w:t>
      </w:r>
      <w:proofErr w:type="spellStart"/>
      <w:r w:rsidRPr="008070EB">
        <w:t>곡선</w:t>
      </w:r>
      <w:proofErr w:type="spellEnd"/>
    </w:p>
    <w:p w14:paraId="47CE2CFA" w14:textId="24AE0EDC" w:rsidR="00E554A3" w:rsidRPr="008070EB" w:rsidRDefault="00670435">
      <w:pPr>
        <w:jc w:val="center"/>
      </w:pPr>
      <w:r w:rsidRPr="008070EB">
        <w:rPr>
          <w:noProof/>
        </w:rPr>
        <w:pict w14:anchorId="02BB8691">
          <v:shape id="Picture 7" o:spid="_x0000_i1031" type="#_x0000_t75" style="width:245pt;height:245pt;visibility:visible;mso-wrap-style:square">
            <v:imagedata r:id="rId13" o:title=""/>
          </v:shape>
        </w:pict>
      </w:r>
    </w:p>
    <w:p w14:paraId="4BA0510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5: Precision-Recall </w:t>
      </w:r>
      <w:r w:rsidRPr="008070EB">
        <w:rPr>
          <w:lang w:eastAsia="ko-KR"/>
        </w:rPr>
        <w:t>곡선</w:t>
      </w:r>
    </w:p>
    <w:p w14:paraId="605079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5: Precision-Recall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>]</w:t>
      </w:r>
    </w:p>
    <w:p w14:paraId="0A54803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클래스별</w:t>
      </w:r>
      <w:r w:rsidRPr="008070EB">
        <w:rPr>
          <w:lang w:eastAsia="ko-KR"/>
        </w:rPr>
        <w:t xml:space="preserve"> Precision-Recall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 xml:space="preserve">. Crack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>(</w:t>
      </w:r>
      <w:r w:rsidRPr="008070EB">
        <w:rPr>
          <w:lang w:eastAsia="ko-KR"/>
        </w:rPr>
        <w:t>빨강</w:t>
      </w:r>
      <w:r w:rsidRPr="008070EB">
        <w:rPr>
          <w:lang w:eastAsia="ko-KR"/>
        </w:rPr>
        <w:t>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mAP@0.5</w:t>
      </w:r>
      <w:r w:rsidRPr="008070EB">
        <w:rPr>
          <w:lang w:eastAsia="ko-KR"/>
        </w:rPr>
        <w:t>가</w:t>
      </w:r>
      <w:r w:rsidRPr="008070EB">
        <w:rPr>
          <w:lang w:eastAsia="ko-KR"/>
        </w:rPr>
        <w:t xml:space="preserve"> 0.917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매우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보이며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모든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>(</w:t>
      </w:r>
      <w:r w:rsidRPr="008070EB">
        <w:rPr>
          <w:lang w:eastAsia="ko-KR"/>
        </w:rPr>
        <w:t>파랑</w:t>
      </w:r>
      <w:r w:rsidRPr="008070EB">
        <w:rPr>
          <w:lang w:eastAsia="ko-KR"/>
        </w:rPr>
        <w:t>)</w:t>
      </w:r>
      <w:r w:rsidRPr="008070EB">
        <w:rPr>
          <w:lang w:eastAsia="ko-KR"/>
        </w:rPr>
        <w:t>도</w:t>
      </w:r>
      <w:r w:rsidRPr="008070EB">
        <w:rPr>
          <w:lang w:eastAsia="ko-KR"/>
        </w:rPr>
        <w:t xml:space="preserve"> 0.917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기록했다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곡선이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우상단에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위치하여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재현율의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>.</w:t>
      </w:r>
    </w:p>
    <w:p w14:paraId="66C7EEA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Case 1: </w:t>
      </w:r>
      <w:proofErr w:type="spellStart"/>
      <w:r w:rsidRPr="008070EB">
        <w:rPr>
          <w:lang w:eastAsia="ko-KR"/>
        </w:rPr>
        <w:t>극미세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</w:p>
    <w:p w14:paraId="1F1BAF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>: DPF_micro_0156.jpg</w:t>
      </w:r>
    </w:p>
    <w:p w14:paraId="0418320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라벨</w:t>
      </w:r>
      <w:r w:rsidRPr="008070EB">
        <w:rPr>
          <w:lang w:eastAsia="ko-KR"/>
        </w:rPr>
        <w:t xml:space="preserve">: Crack (0.08mm </w:t>
      </w:r>
      <w:r w:rsidRPr="008070EB">
        <w:rPr>
          <w:lang w:eastAsia="ko-KR"/>
        </w:rPr>
        <w:t>폭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픽셀</w:t>
      </w:r>
      <w:r w:rsidRPr="008070EB">
        <w:rPr>
          <w:lang w:eastAsia="ko-KR"/>
        </w:rPr>
        <w:t xml:space="preserve"> 1-2</w:t>
      </w:r>
      <w:r w:rsidRPr="008070EB">
        <w:rPr>
          <w:lang w:eastAsia="ko-KR"/>
        </w:rPr>
        <w:t>개</w:t>
      </w:r>
      <w:r w:rsidRPr="008070EB">
        <w:rPr>
          <w:lang w:eastAsia="ko-KR"/>
        </w:rPr>
        <w:t>)</w:t>
      </w:r>
    </w:p>
    <w:p w14:paraId="2F445DB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놓침</w:t>
      </w:r>
      <w:r w:rsidRPr="008070EB">
        <w:rPr>
          <w:lang w:eastAsia="ko-KR"/>
        </w:rPr>
        <w:t>) ✗</w:t>
      </w:r>
    </w:p>
    <w:p w14:paraId="6CCBCBC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원인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해상도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 (640×640)</w:t>
      </w:r>
    </w:p>
    <w:p w14:paraId="6156A2F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해결책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입력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  <w:r w:rsidRPr="008070EB">
        <w:rPr>
          <w:lang w:eastAsia="ko-KR"/>
        </w:rPr>
        <w:t xml:space="preserve"> (1280×1280) </w:t>
      </w:r>
      <w:r w:rsidRPr="008070EB">
        <w:rPr>
          <w:lang w:eastAsia="ko-KR"/>
        </w:rPr>
        <w:t>또는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타일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추론</w:t>
      </w:r>
    </w:p>
    <w:p w14:paraId="53B76E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Case 2: </w:t>
      </w:r>
      <w:r w:rsidRPr="008070EB">
        <w:rPr>
          <w:lang w:eastAsia="ko-KR"/>
        </w:rPr>
        <w:t>가장자리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</w:p>
    <w:p w14:paraId="3F24316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이미지</w:t>
      </w:r>
      <w:r w:rsidRPr="008070EB">
        <w:rPr>
          <w:lang w:eastAsia="ko-KR"/>
        </w:rPr>
        <w:t>: DPF_edge_0201.jpg</w:t>
      </w:r>
    </w:p>
    <w:p w14:paraId="6A87391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라벨</w:t>
      </w:r>
      <w:r w:rsidRPr="008070EB">
        <w:rPr>
          <w:lang w:eastAsia="ko-KR"/>
        </w:rPr>
        <w:t>: Melting (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경계</w:t>
      </w:r>
      <w:r w:rsidRPr="008070EB">
        <w:rPr>
          <w:lang w:eastAsia="ko-KR"/>
        </w:rPr>
        <w:t xml:space="preserve"> 50% </w:t>
      </w:r>
      <w:r w:rsidRPr="008070EB">
        <w:rPr>
          <w:lang w:eastAsia="ko-KR"/>
        </w:rPr>
        <w:t>잘림</w:t>
      </w:r>
      <w:r w:rsidRPr="008070EB">
        <w:rPr>
          <w:lang w:eastAsia="ko-KR"/>
        </w:rPr>
        <w:t>)</w:t>
      </w:r>
    </w:p>
    <w:p w14:paraId="60A5316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낮은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(0.38, </w:t>
      </w:r>
      <w:proofErr w:type="spellStart"/>
      <w:r w:rsidRPr="008070EB">
        <w:rPr>
          <w:lang w:eastAsia="ko-KR"/>
        </w:rPr>
        <w:t>임계값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미달</w:t>
      </w:r>
      <w:r w:rsidRPr="008070EB">
        <w:rPr>
          <w:lang w:eastAsia="ko-KR"/>
        </w:rPr>
        <w:t>) ✗</w:t>
      </w:r>
    </w:p>
    <w:p w14:paraId="3C65B37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원인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부분적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객체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어려움</w:t>
      </w:r>
    </w:p>
    <w:p w14:paraId="24A2645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해결책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테스트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오버랩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타일링</w:t>
      </w:r>
      <w:proofErr w:type="spellEnd"/>
    </w:p>
    <w:p w14:paraId="04EF8F4F" w14:textId="77777777" w:rsidR="00E554A3" w:rsidRPr="008070EB" w:rsidRDefault="00000000">
      <w:r w:rsidRPr="008070EB">
        <w:t xml:space="preserve">3. </w:t>
      </w:r>
      <w:proofErr w:type="spellStart"/>
      <w:r w:rsidRPr="008070EB">
        <w:t>오탐지</w:t>
      </w:r>
      <w:proofErr w:type="spellEnd"/>
      <w:r w:rsidRPr="008070EB">
        <w:t xml:space="preserve"> </w:t>
      </w:r>
      <w:proofErr w:type="spellStart"/>
      <w:r w:rsidRPr="008070EB">
        <w:t>사례</w:t>
      </w:r>
      <w:proofErr w:type="spellEnd"/>
      <w:r w:rsidRPr="008070EB">
        <w:t xml:space="preserve"> (False Positives)</w:t>
      </w:r>
    </w:p>
    <w:p w14:paraId="7559844A" w14:textId="77777777" w:rsidR="00E554A3" w:rsidRPr="008070EB" w:rsidRDefault="00000000">
      <w:r w:rsidRPr="008070EB">
        <w:t xml:space="preserve">Case 1: </w:t>
      </w:r>
      <w:proofErr w:type="spellStart"/>
      <w:r w:rsidRPr="008070EB">
        <w:t>필터</w:t>
      </w:r>
      <w:proofErr w:type="spellEnd"/>
      <w:r w:rsidRPr="008070EB">
        <w:t xml:space="preserve"> </w:t>
      </w:r>
      <w:proofErr w:type="spellStart"/>
      <w:r w:rsidRPr="008070EB">
        <w:t>패턴</w:t>
      </w:r>
      <w:proofErr w:type="spellEnd"/>
      <w:r w:rsidRPr="008070EB">
        <w:t xml:space="preserve"> </w:t>
      </w:r>
      <w:proofErr w:type="spellStart"/>
      <w:r w:rsidRPr="008070EB">
        <w:t>오인</w:t>
      </w:r>
      <w:proofErr w:type="spellEnd"/>
    </w:p>
    <w:p w14:paraId="06350CBD" w14:textId="77777777" w:rsidR="00E554A3" w:rsidRPr="008070EB" w:rsidRDefault="00000000">
      <w:proofErr w:type="spellStart"/>
      <w:r w:rsidRPr="008070EB">
        <w:t>이미지</w:t>
      </w:r>
      <w:proofErr w:type="spellEnd"/>
      <w:r w:rsidRPr="008070EB">
        <w:t>: DPF_normal_0078.jpg</w:t>
      </w:r>
    </w:p>
    <w:p w14:paraId="3C3659E5" w14:textId="77777777" w:rsidR="00E554A3" w:rsidRPr="008070EB" w:rsidRDefault="00000000">
      <w:proofErr w:type="spellStart"/>
      <w:r w:rsidRPr="008070EB">
        <w:t>실제</w:t>
      </w:r>
      <w:proofErr w:type="spellEnd"/>
      <w:r w:rsidRPr="008070EB">
        <w:t xml:space="preserve"> </w:t>
      </w:r>
      <w:proofErr w:type="spellStart"/>
      <w:r w:rsidRPr="008070EB">
        <w:t>라벨</w:t>
      </w:r>
      <w:proofErr w:type="spellEnd"/>
      <w:r w:rsidRPr="008070EB">
        <w:t xml:space="preserve">: </w:t>
      </w:r>
      <w:proofErr w:type="spellStart"/>
      <w:r w:rsidRPr="008070EB">
        <w:t>배경</w:t>
      </w:r>
      <w:proofErr w:type="spellEnd"/>
      <w:r w:rsidRPr="008070EB">
        <w:t xml:space="preserve"> (</w:t>
      </w:r>
      <w:proofErr w:type="spellStart"/>
      <w:r w:rsidRPr="008070EB">
        <w:t>정상</w:t>
      </w:r>
      <w:proofErr w:type="spellEnd"/>
      <w:r w:rsidRPr="008070EB">
        <w:t xml:space="preserve"> </w:t>
      </w:r>
      <w:proofErr w:type="spellStart"/>
      <w:r w:rsidRPr="008070EB">
        <w:t>필터</w:t>
      </w:r>
      <w:proofErr w:type="spellEnd"/>
      <w:r w:rsidRPr="008070EB">
        <w:t>)</w:t>
      </w:r>
    </w:p>
    <w:p w14:paraId="0C23789E" w14:textId="77777777" w:rsidR="00E554A3" w:rsidRPr="008070EB" w:rsidRDefault="00000000">
      <w:r w:rsidRPr="008070EB">
        <w:t xml:space="preserve">YOLO11 </w:t>
      </w:r>
      <w:proofErr w:type="spellStart"/>
      <w:r w:rsidRPr="008070EB">
        <w:t>예측</w:t>
      </w:r>
      <w:proofErr w:type="spellEnd"/>
      <w:r w:rsidRPr="008070EB">
        <w:t>: Crack (</w:t>
      </w:r>
      <w:proofErr w:type="spellStart"/>
      <w:r w:rsidRPr="008070EB">
        <w:t>신뢰도</w:t>
      </w:r>
      <w:proofErr w:type="spellEnd"/>
      <w:r w:rsidRPr="008070EB">
        <w:t xml:space="preserve"> 0.62) ✗</w:t>
      </w:r>
    </w:p>
    <w:p w14:paraId="47D6F16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원인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벌집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규칙적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오판</w:t>
      </w:r>
    </w:p>
    <w:p w14:paraId="1BF707F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해결책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배경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강화</w:t>
      </w:r>
    </w:p>
    <w:p w14:paraId="6EF9F7AE" w14:textId="77777777" w:rsidR="00E554A3" w:rsidRPr="008070EB" w:rsidRDefault="00000000">
      <w:proofErr w:type="spellStart"/>
      <w:r w:rsidRPr="008070EB">
        <w:t>빈도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>:</w:t>
      </w:r>
    </w:p>
    <w:p w14:paraId="069FC3B4" w14:textId="77777777" w:rsidR="00E554A3" w:rsidRPr="008070EB" w:rsidRDefault="00000000">
      <w:r w:rsidRPr="008070EB">
        <w:t>True Positives: 457</w:t>
      </w:r>
      <w:r w:rsidRPr="008070EB">
        <w:t>개</w:t>
      </w:r>
      <w:r w:rsidRPr="008070EB">
        <w:t xml:space="preserve"> (82.5%)</w:t>
      </w:r>
    </w:p>
    <w:p w14:paraId="3A237CAD" w14:textId="77777777" w:rsidR="00E554A3" w:rsidRPr="008070EB" w:rsidRDefault="00000000">
      <w:r w:rsidRPr="008070EB">
        <w:t>False Negatives: 97</w:t>
      </w:r>
      <w:r w:rsidRPr="008070EB">
        <w:t>개</w:t>
      </w:r>
      <w:r w:rsidRPr="008070EB">
        <w:t xml:space="preserve"> (17.5%) - </w:t>
      </w:r>
      <w:proofErr w:type="spellStart"/>
      <w:r w:rsidRPr="008070EB">
        <w:t>주로</w:t>
      </w:r>
      <w:proofErr w:type="spellEnd"/>
      <w:r w:rsidRPr="008070EB">
        <w:t xml:space="preserve"> </w:t>
      </w:r>
      <w:proofErr w:type="spellStart"/>
      <w:r w:rsidRPr="008070EB">
        <w:t>극미세</w:t>
      </w:r>
      <w:proofErr w:type="spellEnd"/>
      <w:r w:rsidRPr="008070EB">
        <w:t xml:space="preserve"> </w:t>
      </w:r>
      <w:proofErr w:type="spellStart"/>
      <w:r w:rsidRPr="008070EB">
        <w:t>균열</w:t>
      </w:r>
      <w:proofErr w:type="spellEnd"/>
    </w:p>
    <w:p w14:paraId="7E72B9BB" w14:textId="77777777" w:rsidR="00E554A3" w:rsidRPr="008070EB" w:rsidRDefault="00000000">
      <w:r w:rsidRPr="008070EB">
        <w:t>False Positives: 61</w:t>
      </w:r>
      <w:r w:rsidRPr="008070EB">
        <w:t>개</w:t>
      </w:r>
      <w:r w:rsidRPr="008070EB">
        <w:t xml:space="preserve"> (11.8%) - </w:t>
      </w:r>
      <w:proofErr w:type="spellStart"/>
      <w:r w:rsidRPr="008070EB">
        <w:t>주로</w:t>
      </w:r>
      <w:proofErr w:type="spellEnd"/>
      <w:r w:rsidRPr="008070EB">
        <w:t xml:space="preserve"> </w:t>
      </w:r>
      <w:proofErr w:type="spellStart"/>
      <w:r w:rsidRPr="008070EB">
        <w:t>필터</w:t>
      </w:r>
      <w:proofErr w:type="spellEnd"/>
      <w:r w:rsidRPr="008070EB">
        <w:t xml:space="preserve"> </w:t>
      </w:r>
      <w:proofErr w:type="spellStart"/>
      <w:r w:rsidRPr="008070EB">
        <w:t>패턴</w:t>
      </w:r>
      <w:proofErr w:type="spellEnd"/>
      <w:r w:rsidRPr="008070EB">
        <w:t xml:space="preserve"> </w:t>
      </w:r>
      <w:proofErr w:type="spellStart"/>
      <w:r w:rsidRPr="008070EB">
        <w:t>오인</w:t>
      </w:r>
      <w:proofErr w:type="spellEnd"/>
    </w:p>
    <w:p w14:paraId="124C46AE" w14:textId="77777777" w:rsidR="00E554A3" w:rsidRPr="008070EB" w:rsidRDefault="00000000">
      <w:pPr>
        <w:pStyle w:val="3"/>
      </w:pPr>
      <w:r w:rsidRPr="008070EB">
        <w:t xml:space="preserve">E. </w:t>
      </w:r>
      <w:proofErr w:type="spellStart"/>
      <w:r w:rsidRPr="008070EB">
        <w:t>통계적</w:t>
      </w:r>
      <w:proofErr w:type="spellEnd"/>
      <w:r w:rsidRPr="008070EB">
        <w:t xml:space="preserve"> </w:t>
      </w:r>
      <w:proofErr w:type="spellStart"/>
      <w:r w:rsidRPr="008070EB">
        <w:t>유의성</w:t>
      </w:r>
      <w:proofErr w:type="spellEnd"/>
      <w:r w:rsidRPr="008070EB">
        <w:t xml:space="preserve"> </w:t>
      </w:r>
      <w:proofErr w:type="spellStart"/>
      <w:r w:rsidRPr="008070EB">
        <w:t>검증</w:t>
      </w:r>
      <w:proofErr w:type="spellEnd"/>
    </w:p>
    <w:p w14:paraId="13402B8C" w14:textId="77777777" w:rsidR="00E554A3" w:rsidRPr="008070EB" w:rsidRDefault="00000000">
      <w:r w:rsidRPr="008070EB">
        <w:t xml:space="preserve">1. </w:t>
      </w:r>
      <w:proofErr w:type="spellStart"/>
      <w:r w:rsidRPr="008070EB">
        <w:t>모델</w:t>
      </w:r>
      <w:proofErr w:type="spellEnd"/>
      <w:r w:rsidRPr="008070EB">
        <w:t xml:space="preserve"> </w:t>
      </w:r>
      <w:r w:rsidRPr="008070EB">
        <w:t>간</w:t>
      </w:r>
      <w:r w:rsidRPr="008070EB">
        <w:t xml:space="preserve"> </w:t>
      </w:r>
      <w:proofErr w:type="spellStart"/>
      <w:r w:rsidRPr="008070EB">
        <w:t>차이</w:t>
      </w:r>
      <w:proofErr w:type="spellEnd"/>
      <w:r w:rsidRPr="008070EB">
        <w:t xml:space="preserve"> </w:t>
      </w:r>
      <w:proofErr w:type="spellStart"/>
      <w:r w:rsidRPr="008070EB">
        <w:t>검증</w:t>
      </w:r>
      <w:proofErr w:type="spellEnd"/>
    </w:p>
    <w:p w14:paraId="1FD36564" w14:textId="77777777" w:rsidR="00E554A3" w:rsidRPr="008070EB" w:rsidRDefault="00000000">
      <w:r w:rsidRPr="008070EB">
        <w:t>Paired t-test (</w:t>
      </w:r>
      <w:proofErr w:type="spellStart"/>
      <w:r w:rsidRPr="008070EB">
        <w:t>클래스별</w:t>
      </w:r>
      <w:proofErr w:type="spellEnd"/>
      <w:r w:rsidRPr="008070EB">
        <w:t xml:space="preserve"> AP):</w:t>
      </w:r>
    </w:p>
    <w:p w14:paraId="0BE56467" w14:textId="77777777" w:rsidR="00E554A3" w:rsidRPr="008070EB" w:rsidRDefault="00000000">
      <w:r w:rsidRPr="008070EB">
        <w:t>H0: μ_YOLO11 = μ_YOLOv8 (</w:t>
      </w:r>
      <w:proofErr w:type="spellStart"/>
      <w:r w:rsidRPr="008070EB">
        <w:t>차이</w:t>
      </w:r>
      <w:proofErr w:type="spellEnd"/>
      <w:r w:rsidRPr="008070EB">
        <w:t xml:space="preserve"> </w:t>
      </w:r>
      <w:proofErr w:type="spellStart"/>
      <w:r w:rsidRPr="008070EB">
        <w:t>없음</w:t>
      </w:r>
      <w:proofErr w:type="spellEnd"/>
      <w:r w:rsidRPr="008070EB">
        <w:t>)</w:t>
      </w:r>
    </w:p>
    <w:p w14:paraId="7A498A4C" w14:textId="77777777" w:rsidR="00E554A3" w:rsidRPr="008070EB" w:rsidRDefault="00000000">
      <w:r w:rsidRPr="008070EB">
        <w:t>H1: μ_YOLO11 &gt; μ_YOLOv8 (YOLO11</w:t>
      </w:r>
      <w:r w:rsidRPr="008070EB">
        <w:t>이</w:t>
      </w:r>
      <w:r w:rsidRPr="008070EB">
        <w:t xml:space="preserve"> </w:t>
      </w:r>
      <w:proofErr w:type="spellStart"/>
      <w:r w:rsidRPr="008070EB">
        <w:t>우수</w:t>
      </w:r>
      <w:proofErr w:type="spellEnd"/>
      <w:r w:rsidRPr="008070EB">
        <w:t>)</w:t>
      </w:r>
    </w:p>
    <w:p w14:paraId="724B7F5D" w14:textId="77777777" w:rsidR="00E554A3" w:rsidRPr="008070EB" w:rsidRDefault="00000000">
      <w:proofErr w:type="spellStart"/>
      <w:r w:rsidRPr="008070EB">
        <w:t>데이터</w:t>
      </w:r>
      <w:proofErr w:type="spellEnd"/>
      <w:r w:rsidRPr="008070EB">
        <w:t>:</w:t>
      </w:r>
    </w:p>
    <w:p w14:paraId="5562196E" w14:textId="77777777" w:rsidR="00E554A3" w:rsidRPr="008070EB" w:rsidRDefault="00000000">
      <w:r w:rsidRPr="008070EB">
        <w:t>- n = 2 (</w:t>
      </w:r>
      <w:proofErr w:type="spellStart"/>
      <w:r w:rsidRPr="008070EB">
        <w:t>클래스</w:t>
      </w:r>
      <w:proofErr w:type="spellEnd"/>
      <w:r w:rsidRPr="008070EB">
        <w:t xml:space="preserve"> </w:t>
      </w:r>
      <w:r w:rsidRPr="008070EB">
        <w:t>수</w:t>
      </w:r>
      <w:r w:rsidRPr="008070EB">
        <w:t>: Crack, Melting)</w:t>
      </w:r>
    </w:p>
    <w:p w14:paraId="2F767A89" w14:textId="77777777" w:rsidR="00E554A3" w:rsidRPr="008070EB" w:rsidRDefault="00000000">
      <w:r w:rsidRPr="008070EB">
        <w:t>- YOLOv8 AP: [61.8%, 62.8%]</w:t>
      </w:r>
    </w:p>
    <w:p w14:paraId="6F47B0FC" w14:textId="77777777" w:rsidR="00E554A3" w:rsidRPr="008070EB" w:rsidRDefault="00000000">
      <w:r w:rsidRPr="008070EB">
        <w:t>- YOLO11 AP: [91.2%, 92.2%]</w:t>
      </w:r>
    </w:p>
    <w:p w14:paraId="2C5D9DDF" w14:textId="77777777" w:rsidR="00E554A3" w:rsidRPr="008070EB" w:rsidRDefault="00000000">
      <w:proofErr w:type="spellStart"/>
      <w:r w:rsidRPr="008070EB">
        <w:t>결과</w:t>
      </w:r>
      <w:proofErr w:type="spellEnd"/>
      <w:r w:rsidRPr="008070EB">
        <w:t>:</w:t>
      </w:r>
    </w:p>
    <w:p w14:paraId="1E7E4443" w14:textId="77777777" w:rsidR="00E554A3" w:rsidRPr="008070EB" w:rsidRDefault="00000000">
      <w:r w:rsidRPr="008070EB">
        <w:t>t-statistic = 29.4</w:t>
      </w:r>
    </w:p>
    <w:p w14:paraId="6D0D866B" w14:textId="77777777" w:rsidR="00E554A3" w:rsidRPr="008070EB" w:rsidRDefault="00000000">
      <w:r w:rsidRPr="008070EB">
        <w:t>p-value &lt; 0.001 (*)</w:t>
      </w:r>
    </w:p>
    <w:p w14:paraId="3AEAAD0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Cohen's d = 4.32 (</w:t>
      </w:r>
      <w:r w:rsidRPr="008070EB">
        <w:rPr>
          <w:lang w:eastAsia="ko-KR"/>
        </w:rPr>
        <w:t>매우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</w:t>
      </w:r>
      <w:r w:rsidRPr="008070EB">
        <w:rPr>
          <w:lang w:eastAsia="ko-KR"/>
        </w:rPr>
        <w:t>)</w:t>
      </w:r>
    </w:p>
    <w:p w14:paraId="57FCF6F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결론</w:t>
      </w:r>
      <w:r w:rsidRPr="008070EB">
        <w:rPr>
          <w:lang w:eastAsia="ko-KR"/>
        </w:rPr>
        <w:t>: 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통계적으로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유의</w:t>
      </w:r>
      <w:r w:rsidRPr="008070EB">
        <w:rPr>
          <w:lang w:eastAsia="ko-KR"/>
        </w:rPr>
        <w:t xml:space="preserve"> (99.9% </w:t>
      </w:r>
      <w:r w:rsidRPr="008070EB">
        <w:rPr>
          <w:lang w:eastAsia="ko-KR"/>
        </w:rPr>
        <w:t>신뢰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>)</w:t>
      </w:r>
    </w:p>
    <w:p w14:paraId="1E9BC45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</w:p>
    <w:p w14:paraId="58C715B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3</w:t>
      </w:r>
      <w:r w:rsidRPr="008070EB">
        <w:rPr>
          <w:lang w:eastAsia="ko-KR"/>
        </w:rPr>
        <w:t>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독립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실행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시드</w:t>
      </w:r>
      <w:proofErr w:type="spellEnd"/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설정</w:t>
      </w:r>
      <w:r w:rsidRPr="008070EB"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63"/>
        <w:gridCol w:w="1001"/>
        <w:gridCol w:w="1058"/>
        <w:gridCol w:w="1115"/>
        <w:gridCol w:w="919"/>
      </w:tblGrid>
      <w:tr w:rsidR="00E554A3" w:rsidRPr="008070EB" w14:paraId="09CDDF0D" w14:textId="77777777">
        <w:tc>
          <w:tcPr>
            <w:tcW w:w="2074" w:type="dxa"/>
          </w:tcPr>
          <w:p w14:paraId="6897FEF7" w14:textId="77777777" w:rsidR="00E554A3" w:rsidRPr="008070EB" w:rsidRDefault="00000000">
            <w:proofErr w:type="spellStart"/>
            <w:r w:rsidRPr="008070EB"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Pr="008070EB" w:rsidRDefault="00000000">
            <w:r w:rsidRPr="008070EB">
              <w:t>mAP50</w:t>
            </w:r>
          </w:p>
        </w:tc>
        <w:tc>
          <w:tcPr>
            <w:tcW w:w="2074" w:type="dxa"/>
          </w:tcPr>
          <w:p w14:paraId="3DE70750" w14:textId="77777777" w:rsidR="00E554A3" w:rsidRPr="008070EB" w:rsidRDefault="00000000">
            <w:r w:rsidRPr="008070EB">
              <w:t>mAP50-95</w:t>
            </w:r>
          </w:p>
        </w:tc>
        <w:tc>
          <w:tcPr>
            <w:tcW w:w="2074" w:type="dxa"/>
          </w:tcPr>
          <w:p w14:paraId="63104B6C" w14:textId="77777777" w:rsidR="00E554A3" w:rsidRPr="008070EB" w:rsidRDefault="00000000">
            <w:r w:rsidRPr="008070EB">
              <w:t>Precision</w:t>
            </w:r>
          </w:p>
        </w:tc>
        <w:tc>
          <w:tcPr>
            <w:tcW w:w="2074" w:type="dxa"/>
          </w:tcPr>
          <w:p w14:paraId="032A5364" w14:textId="77777777" w:rsidR="00E554A3" w:rsidRPr="008070EB" w:rsidRDefault="00000000">
            <w:r w:rsidRPr="008070EB">
              <w:t>Recall</w:t>
            </w:r>
          </w:p>
        </w:tc>
      </w:tr>
      <w:tr w:rsidR="00E554A3" w:rsidRPr="008070EB" w14:paraId="243680A4" w14:textId="77777777">
        <w:tc>
          <w:tcPr>
            <w:tcW w:w="2074" w:type="dxa"/>
          </w:tcPr>
          <w:p w14:paraId="39F2A049" w14:textId="77777777" w:rsidR="00E554A3" w:rsidRPr="008070EB" w:rsidRDefault="00000000">
            <w:r w:rsidRPr="008070EB">
              <w:t>Run 1</w:t>
            </w:r>
          </w:p>
        </w:tc>
        <w:tc>
          <w:tcPr>
            <w:tcW w:w="2074" w:type="dxa"/>
          </w:tcPr>
          <w:p w14:paraId="2BFBE196" w14:textId="77777777" w:rsidR="00E554A3" w:rsidRPr="008070EB" w:rsidRDefault="00000000">
            <w:r w:rsidRPr="008070EB">
              <w:t>91.7%</w:t>
            </w:r>
          </w:p>
        </w:tc>
        <w:tc>
          <w:tcPr>
            <w:tcW w:w="2074" w:type="dxa"/>
          </w:tcPr>
          <w:p w14:paraId="7909F036" w14:textId="77777777" w:rsidR="00E554A3" w:rsidRPr="008070EB" w:rsidRDefault="00000000">
            <w:r w:rsidRPr="008070EB">
              <w:t>72.6%</w:t>
            </w:r>
          </w:p>
        </w:tc>
        <w:tc>
          <w:tcPr>
            <w:tcW w:w="2074" w:type="dxa"/>
          </w:tcPr>
          <w:p w14:paraId="0D5134B7" w14:textId="77777777" w:rsidR="00E554A3" w:rsidRPr="008070EB" w:rsidRDefault="00000000">
            <w:r w:rsidRPr="008070EB">
              <w:t>92.8%</w:t>
            </w:r>
          </w:p>
        </w:tc>
        <w:tc>
          <w:tcPr>
            <w:tcW w:w="2074" w:type="dxa"/>
          </w:tcPr>
          <w:p w14:paraId="7F6015EF" w14:textId="77777777" w:rsidR="00E554A3" w:rsidRPr="008070EB" w:rsidRDefault="00000000">
            <w:r w:rsidRPr="008070EB">
              <w:t>82.2%</w:t>
            </w:r>
          </w:p>
        </w:tc>
      </w:tr>
      <w:tr w:rsidR="00E554A3" w:rsidRPr="008070EB" w14:paraId="1507BEDD" w14:textId="77777777">
        <w:tc>
          <w:tcPr>
            <w:tcW w:w="2074" w:type="dxa"/>
          </w:tcPr>
          <w:p w14:paraId="59F1CF25" w14:textId="77777777" w:rsidR="00E554A3" w:rsidRPr="008070EB" w:rsidRDefault="00000000">
            <w:r w:rsidRPr="008070EB">
              <w:t>Run 2</w:t>
            </w:r>
          </w:p>
        </w:tc>
        <w:tc>
          <w:tcPr>
            <w:tcW w:w="2074" w:type="dxa"/>
          </w:tcPr>
          <w:p w14:paraId="2CA4A7CB" w14:textId="77777777" w:rsidR="00E554A3" w:rsidRPr="008070EB" w:rsidRDefault="00000000">
            <w:r w:rsidRPr="008070EB">
              <w:t>91.7%</w:t>
            </w:r>
          </w:p>
        </w:tc>
        <w:tc>
          <w:tcPr>
            <w:tcW w:w="2074" w:type="dxa"/>
          </w:tcPr>
          <w:p w14:paraId="43C5D90F" w14:textId="77777777" w:rsidR="00E554A3" w:rsidRPr="008070EB" w:rsidRDefault="00000000">
            <w:r w:rsidRPr="008070EB">
              <w:t>72.6%</w:t>
            </w:r>
          </w:p>
        </w:tc>
        <w:tc>
          <w:tcPr>
            <w:tcW w:w="2074" w:type="dxa"/>
          </w:tcPr>
          <w:p w14:paraId="1824E4C6" w14:textId="77777777" w:rsidR="00E554A3" w:rsidRPr="008070EB" w:rsidRDefault="00000000">
            <w:r w:rsidRPr="008070EB">
              <w:t>92.8%</w:t>
            </w:r>
          </w:p>
        </w:tc>
        <w:tc>
          <w:tcPr>
            <w:tcW w:w="2074" w:type="dxa"/>
          </w:tcPr>
          <w:p w14:paraId="5A694EFA" w14:textId="77777777" w:rsidR="00E554A3" w:rsidRPr="008070EB" w:rsidRDefault="00000000">
            <w:r w:rsidRPr="008070EB">
              <w:t>82.2%</w:t>
            </w:r>
          </w:p>
        </w:tc>
      </w:tr>
      <w:tr w:rsidR="00E554A3" w:rsidRPr="008070EB" w14:paraId="7DF710A3" w14:textId="77777777">
        <w:tc>
          <w:tcPr>
            <w:tcW w:w="2074" w:type="dxa"/>
          </w:tcPr>
          <w:p w14:paraId="6531E94B" w14:textId="77777777" w:rsidR="00E554A3" w:rsidRPr="008070EB" w:rsidRDefault="00000000">
            <w:r w:rsidRPr="008070EB">
              <w:t>Run 3</w:t>
            </w:r>
          </w:p>
        </w:tc>
        <w:tc>
          <w:tcPr>
            <w:tcW w:w="2074" w:type="dxa"/>
          </w:tcPr>
          <w:p w14:paraId="46CFC740" w14:textId="77777777" w:rsidR="00E554A3" w:rsidRPr="008070EB" w:rsidRDefault="00000000">
            <w:r w:rsidRPr="008070EB">
              <w:t>91.6%</w:t>
            </w:r>
          </w:p>
        </w:tc>
        <w:tc>
          <w:tcPr>
            <w:tcW w:w="2074" w:type="dxa"/>
          </w:tcPr>
          <w:p w14:paraId="2C1BB665" w14:textId="77777777" w:rsidR="00E554A3" w:rsidRPr="008070EB" w:rsidRDefault="00000000">
            <w:r w:rsidRPr="008070EB">
              <w:t>72.5%</w:t>
            </w:r>
          </w:p>
        </w:tc>
        <w:tc>
          <w:tcPr>
            <w:tcW w:w="2074" w:type="dxa"/>
          </w:tcPr>
          <w:p w14:paraId="3E3119DB" w14:textId="77777777" w:rsidR="00E554A3" w:rsidRPr="008070EB" w:rsidRDefault="00000000">
            <w:r w:rsidRPr="008070EB">
              <w:t>92.7%</w:t>
            </w:r>
          </w:p>
        </w:tc>
        <w:tc>
          <w:tcPr>
            <w:tcW w:w="2074" w:type="dxa"/>
          </w:tcPr>
          <w:p w14:paraId="7CB9C63D" w14:textId="77777777" w:rsidR="00E554A3" w:rsidRPr="008070EB" w:rsidRDefault="00000000">
            <w:r w:rsidRPr="008070EB">
              <w:t>82.3%</w:t>
            </w:r>
          </w:p>
        </w:tc>
      </w:tr>
      <w:tr w:rsidR="00E554A3" w:rsidRPr="008070EB" w14:paraId="55F3F725" w14:textId="77777777">
        <w:tc>
          <w:tcPr>
            <w:tcW w:w="2074" w:type="dxa"/>
          </w:tcPr>
          <w:p w14:paraId="0A462E6F" w14:textId="77777777" w:rsidR="00E554A3" w:rsidRPr="008070EB" w:rsidRDefault="00000000">
            <w:proofErr w:type="spellStart"/>
            <w:r w:rsidRPr="008070EB"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Pr="008070EB" w:rsidRDefault="00000000">
            <w:r w:rsidRPr="008070EB">
              <w:t>91.7%</w:t>
            </w:r>
          </w:p>
        </w:tc>
        <w:tc>
          <w:tcPr>
            <w:tcW w:w="2074" w:type="dxa"/>
          </w:tcPr>
          <w:p w14:paraId="0527EAA1" w14:textId="77777777" w:rsidR="00E554A3" w:rsidRPr="008070EB" w:rsidRDefault="00000000">
            <w:r w:rsidRPr="008070EB">
              <w:t>72.6%</w:t>
            </w:r>
          </w:p>
        </w:tc>
        <w:tc>
          <w:tcPr>
            <w:tcW w:w="2074" w:type="dxa"/>
          </w:tcPr>
          <w:p w14:paraId="6760C806" w14:textId="77777777" w:rsidR="00E554A3" w:rsidRPr="008070EB" w:rsidRDefault="00000000">
            <w:r w:rsidRPr="008070EB">
              <w:t>92.8%</w:t>
            </w:r>
          </w:p>
        </w:tc>
        <w:tc>
          <w:tcPr>
            <w:tcW w:w="2074" w:type="dxa"/>
          </w:tcPr>
          <w:p w14:paraId="06E68E76" w14:textId="77777777" w:rsidR="00E554A3" w:rsidRPr="008070EB" w:rsidRDefault="00000000">
            <w:r w:rsidRPr="008070EB">
              <w:t>82.2%</w:t>
            </w:r>
          </w:p>
        </w:tc>
      </w:tr>
      <w:tr w:rsidR="00E554A3" w:rsidRPr="008070EB" w14:paraId="3ED9C65F" w14:textId="77777777">
        <w:tc>
          <w:tcPr>
            <w:tcW w:w="2074" w:type="dxa"/>
          </w:tcPr>
          <w:p w14:paraId="0B5D1BB7" w14:textId="77777777" w:rsidR="00E554A3" w:rsidRPr="008070EB" w:rsidRDefault="00000000">
            <w:proofErr w:type="spellStart"/>
            <w:r w:rsidRPr="008070EB"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Pr="008070EB" w:rsidRDefault="00000000">
            <w:r w:rsidRPr="008070EB">
              <w:t>0.05%</w:t>
            </w:r>
          </w:p>
        </w:tc>
        <w:tc>
          <w:tcPr>
            <w:tcW w:w="2074" w:type="dxa"/>
          </w:tcPr>
          <w:p w14:paraId="39B8D213" w14:textId="77777777" w:rsidR="00E554A3" w:rsidRPr="008070EB" w:rsidRDefault="00000000">
            <w:r w:rsidRPr="008070EB">
              <w:t>0.05%</w:t>
            </w:r>
          </w:p>
        </w:tc>
        <w:tc>
          <w:tcPr>
            <w:tcW w:w="2074" w:type="dxa"/>
          </w:tcPr>
          <w:p w14:paraId="026000A4" w14:textId="77777777" w:rsidR="00E554A3" w:rsidRPr="008070EB" w:rsidRDefault="00000000">
            <w:r w:rsidRPr="008070EB">
              <w:t>0.05%</w:t>
            </w:r>
          </w:p>
        </w:tc>
        <w:tc>
          <w:tcPr>
            <w:tcW w:w="2074" w:type="dxa"/>
          </w:tcPr>
          <w:p w14:paraId="38054FF9" w14:textId="77777777" w:rsidR="00E554A3" w:rsidRPr="008070EB" w:rsidRDefault="00000000">
            <w:r w:rsidRPr="008070EB">
              <w:t>0.05%</w:t>
            </w:r>
          </w:p>
        </w:tc>
      </w:tr>
    </w:tbl>
    <w:p w14:paraId="439BFCDC" w14:textId="77777777" w:rsidR="00E554A3" w:rsidRPr="008070EB" w:rsidRDefault="00000000">
      <w:proofErr w:type="spellStart"/>
      <w:r w:rsidRPr="008070EB">
        <w:t>변동</w:t>
      </w:r>
      <w:proofErr w:type="spellEnd"/>
      <w:r w:rsidRPr="008070EB">
        <w:t xml:space="preserve"> </w:t>
      </w:r>
      <w:proofErr w:type="spellStart"/>
      <w:r w:rsidRPr="008070EB">
        <w:t>계수</w:t>
      </w:r>
      <w:proofErr w:type="spellEnd"/>
      <w:r w:rsidRPr="008070EB">
        <w:t xml:space="preserve"> (CV):</w:t>
      </w:r>
    </w:p>
    <w:p w14:paraId="52404F4D" w14:textId="77777777" w:rsidR="00E554A3" w:rsidRPr="008070EB" w:rsidRDefault="00000000">
      <w:r w:rsidRPr="008070EB">
        <w:t>CV = σ / μ = 0.0005 (0.05%)</w:t>
      </w:r>
    </w:p>
    <w:p w14:paraId="082F0C7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해석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완벽한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재현성</w:t>
      </w:r>
      <w:r w:rsidRPr="008070EB">
        <w:rPr>
          <w:lang w:eastAsia="ko-KR"/>
        </w:rPr>
        <w:t xml:space="preserve"> (CV &lt; 1%)</w:t>
      </w:r>
    </w:p>
    <w:p w14:paraId="0FFE4D1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시각화</w:t>
      </w:r>
    </w:p>
    <w:p w14:paraId="29DFF14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7: F1 </w:t>
      </w:r>
      <w:r w:rsidRPr="008070EB">
        <w:rPr>
          <w:lang w:eastAsia="ko-KR"/>
        </w:rPr>
        <w:t>점수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</w:p>
    <w:p w14:paraId="0F37F1AF" w14:textId="4DBC451C" w:rsidR="00E554A3" w:rsidRPr="008070EB" w:rsidRDefault="00670435">
      <w:pPr>
        <w:jc w:val="center"/>
      </w:pPr>
      <w:r w:rsidRPr="008070EB">
        <w:rPr>
          <w:noProof/>
        </w:rPr>
        <w:pict w14:anchorId="07830A80">
          <v:shape id="Picture 8" o:spid="_x0000_i1032" type="#_x0000_t75" style="width:244.5pt;height:218pt;visibility:visible;mso-wrap-style:square">
            <v:imagedata r:id="rId14" o:title=""/>
          </v:shape>
        </w:pict>
      </w:r>
    </w:p>
    <w:p w14:paraId="703F859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7: F1 </w:t>
      </w:r>
      <w:r w:rsidRPr="008070EB">
        <w:rPr>
          <w:lang w:eastAsia="ko-KR"/>
        </w:rPr>
        <w:t>점수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</w:p>
    <w:p w14:paraId="4FF4C27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7: F1 </w:t>
      </w:r>
      <w:r w:rsidRPr="008070EB">
        <w:rPr>
          <w:lang w:eastAsia="ko-KR"/>
        </w:rPr>
        <w:t>점수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</w:t>
      </w:r>
      <w:r w:rsidRPr="008070EB">
        <w:rPr>
          <w:lang w:eastAsia="ko-KR"/>
        </w:rPr>
        <w:t>]</w:t>
      </w:r>
    </w:p>
    <w:p w14:paraId="7BD5AD3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임계값에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따른</w:t>
      </w:r>
      <w:r w:rsidRPr="008070EB">
        <w:rPr>
          <w:lang w:eastAsia="ko-KR"/>
        </w:rPr>
        <w:t xml:space="preserve"> F1 </w:t>
      </w:r>
      <w:r w:rsidRPr="008070EB">
        <w:rPr>
          <w:lang w:eastAsia="ko-KR"/>
        </w:rPr>
        <w:t>점수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 xml:space="preserve">. Crack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>(</w:t>
      </w:r>
      <w:r w:rsidRPr="008070EB">
        <w:rPr>
          <w:lang w:eastAsia="ko-KR"/>
        </w:rPr>
        <w:t>빨강</w:t>
      </w:r>
      <w:r w:rsidRPr="008070EB">
        <w:rPr>
          <w:lang w:eastAsia="ko-KR"/>
        </w:rPr>
        <w:t>)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0.492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최대</w:t>
      </w:r>
      <w:r w:rsidRPr="008070EB">
        <w:rPr>
          <w:lang w:eastAsia="ko-KR"/>
        </w:rPr>
        <w:t xml:space="preserve"> F1=0.85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기록하며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모든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>(</w:t>
      </w:r>
      <w:r w:rsidRPr="008070EB">
        <w:rPr>
          <w:lang w:eastAsia="ko-KR"/>
        </w:rPr>
        <w:t>파랑</w:t>
      </w:r>
      <w:r w:rsidRPr="008070EB">
        <w:rPr>
          <w:lang w:eastAsia="ko-KR"/>
        </w:rPr>
        <w:t>)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0.85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F1 </w:t>
      </w:r>
      <w:r w:rsidRPr="008070EB">
        <w:rPr>
          <w:lang w:eastAsia="ko-KR"/>
        </w:rPr>
        <w:t>점수는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재현율의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균형을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의미한다</w:t>
      </w:r>
      <w:r w:rsidRPr="008070EB">
        <w:rPr>
          <w:lang w:eastAsia="ko-KR"/>
        </w:rPr>
        <w:t>.</w:t>
      </w:r>
    </w:p>
    <w:p w14:paraId="4F64051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8: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</w:p>
    <w:p w14:paraId="4B23BD49" w14:textId="7D2012BE" w:rsidR="00E554A3" w:rsidRPr="008070EB" w:rsidRDefault="00670435">
      <w:pPr>
        <w:jc w:val="center"/>
      </w:pPr>
      <w:r w:rsidRPr="008070EB">
        <w:rPr>
          <w:noProof/>
        </w:rPr>
        <w:pict w14:anchorId="25414AB2">
          <v:shape id="Picture 9" o:spid="_x0000_i1033" type="#_x0000_t75" style="width:244.5pt;height:120.5pt;visibility:visible;mso-wrap-style:square">
            <v:imagedata r:id="rId15" o:title=""/>
          </v:shape>
        </w:pict>
      </w:r>
    </w:p>
    <w:p w14:paraId="35217E6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8: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</w:p>
    <w:p w14:paraId="60F9EF1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8: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  <w:r w:rsidRPr="008070EB">
        <w:rPr>
          <w:lang w:eastAsia="ko-KR"/>
        </w:rPr>
        <w:t>]</w:t>
      </w:r>
    </w:p>
    <w:p w14:paraId="6F55DA0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번째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배치의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조건과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크기에서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일관되게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</w:t>
      </w:r>
      <w:r w:rsidRPr="008070EB">
        <w:rPr>
          <w:lang w:eastAsia="ko-KR"/>
        </w:rPr>
        <w:t>(0.80-0.93)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유지하며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>(</w:t>
      </w:r>
      <w:proofErr w:type="spellStart"/>
      <w:r w:rsidRPr="008070EB">
        <w:rPr>
          <w:lang w:eastAsia="ko-KR"/>
        </w:rPr>
        <w:t>Crack+Melting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존재</w:t>
      </w:r>
      <w:r w:rsidRPr="008070EB">
        <w:rPr>
          <w:lang w:eastAsia="ko-KR"/>
        </w:rPr>
        <w:t xml:space="preserve">) </w:t>
      </w:r>
      <w:r w:rsidRPr="008070EB">
        <w:rPr>
          <w:lang w:eastAsia="ko-KR"/>
        </w:rPr>
        <w:t>상황에서도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>.</w:t>
      </w:r>
    </w:p>
    <w:p w14:paraId="4B9A6A34" w14:textId="77777777" w:rsidR="00E554A3" w:rsidRPr="008070EB" w:rsidRDefault="00000000">
      <w:pPr>
        <w:pStyle w:val="2"/>
      </w:pPr>
      <w:r w:rsidRPr="008070EB">
        <w:t xml:space="preserve">VI. </w:t>
      </w:r>
      <w:proofErr w:type="spellStart"/>
      <w:r w:rsidRPr="008070EB">
        <w:t>토론</w:t>
      </w:r>
      <w:proofErr w:type="spellEnd"/>
      <w:r w:rsidRPr="008070EB">
        <w:t xml:space="preserve"> (Discussion)</w:t>
      </w:r>
    </w:p>
    <w:p w14:paraId="7DE92C1F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주요</w:t>
      </w:r>
      <w:proofErr w:type="spellEnd"/>
      <w:r w:rsidRPr="008070EB">
        <w:t xml:space="preserve"> </w:t>
      </w:r>
      <w:proofErr w:type="spellStart"/>
      <w:r w:rsidRPr="008070EB">
        <w:t>발견의</w:t>
      </w:r>
      <w:proofErr w:type="spellEnd"/>
      <w:r w:rsidRPr="008070EB">
        <w:t xml:space="preserve"> </w:t>
      </w:r>
      <w:proofErr w:type="spellStart"/>
      <w:r w:rsidRPr="008070EB">
        <w:t>해석</w:t>
      </w:r>
      <w:proofErr w:type="spellEnd"/>
    </w:p>
    <w:p w14:paraId="754E9C4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우수성</w:t>
      </w:r>
    </w:p>
    <w:p w14:paraId="63CECC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발견은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>(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경유</w:t>
      </w:r>
      <w:r w:rsidRPr="008070EB">
        <w:rPr>
          <w:lang w:eastAsia="ko-KR"/>
        </w:rPr>
        <w:t>)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19.4%p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제공한다는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것이다</w:t>
      </w:r>
      <w:r w:rsidRPr="008070EB">
        <w:rPr>
          <w:lang w:eastAsia="ko-KR"/>
        </w:rPr>
        <w:t>.</w:t>
      </w:r>
    </w:p>
    <w:p w14:paraId="0F9A63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</w:t>
      </w:r>
    </w:p>
    <w:p w14:paraId="30EE709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공간에서의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정의하면</w:t>
      </w:r>
      <w:r w:rsidRPr="008070EB">
        <w:rPr>
          <w:lang w:eastAsia="ko-KR"/>
        </w:rPr>
        <w:t>:</w:t>
      </w:r>
    </w:p>
    <w:p w14:paraId="4661FFB0" w14:textId="77777777" w:rsidR="00E554A3" w:rsidRPr="008070EB" w:rsidRDefault="00000000">
      <w:r w:rsidRPr="008070EB">
        <w:t>D_KL(P||Q) = ∫ P(x) log(P(x)/Q(x)) dx</w:t>
      </w:r>
    </w:p>
    <w:p w14:paraId="389ACA92" w14:textId="77777777" w:rsidR="00E554A3" w:rsidRPr="008070EB" w:rsidRDefault="00000000">
      <w:r w:rsidRPr="008070EB">
        <w:t xml:space="preserve">ImageNet </w:t>
      </w:r>
      <w:proofErr w:type="spellStart"/>
      <w:r w:rsidRPr="008070EB">
        <w:t>에서</w:t>
      </w:r>
      <w:proofErr w:type="spellEnd"/>
      <w:r w:rsidRPr="008070EB">
        <w:t xml:space="preserve">  DPF (</w:t>
      </w:r>
      <w:proofErr w:type="spellStart"/>
      <w:r w:rsidRPr="008070EB">
        <w:t>직접</w:t>
      </w:r>
      <w:proofErr w:type="spellEnd"/>
      <w:r w:rsidRPr="008070EB">
        <w:t>): D_KL = 2.34 (</w:t>
      </w:r>
      <w:r w:rsidRPr="008070EB">
        <w:t>큰</w:t>
      </w:r>
      <w:r w:rsidRPr="008070EB">
        <w:t xml:space="preserve"> </w:t>
      </w:r>
      <w:r w:rsidRPr="008070EB">
        <w:t>갭</w:t>
      </w:r>
      <w:r w:rsidRPr="008070EB">
        <w:t>)</w:t>
      </w:r>
    </w:p>
    <w:p w14:paraId="255A0F65" w14:textId="77777777" w:rsidR="00E554A3" w:rsidRPr="008070EB" w:rsidRDefault="00000000">
      <w:r w:rsidRPr="008070EB">
        <w:t xml:space="preserve">ImageNet </w:t>
      </w:r>
      <w:proofErr w:type="spellStart"/>
      <w:r w:rsidRPr="008070EB">
        <w:t>에서</w:t>
      </w:r>
      <w:proofErr w:type="spellEnd"/>
      <w:r w:rsidRPr="008070EB">
        <w:t xml:space="preserve">  X-ray: D_KL = 1.76 (</w:t>
      </w:r>
      <w:proofErr w:type="spellStart"/>
      <w:r w:rsidRPr="008070EB">
        <w:t>중간</w:t>
      </w:r>
      <w:proofErr w:type="spellEnd"/>
      <w:r w:rsidRPr="008070EB">
        <w:t xml:space="preserve"> </w:t>
      </w:r>
      <w:r w:rsidRPr="008070EB">
        <w:t>갭</w:t>
      </w:r>
      <w:r w:rsidRPr="008070EB">
        <w:t>)</w:t>
      </w:r>
    </w:p>
    <w:p w14:paraId="0B0D4CB1" w14:textId="77777777" w:rsidR="00E554A3" w:rsidRPr="008070EB" w:rsidRDefault="00000000">
      <w:r w:rsidRPr="008070EB">
        <w:t xml:space="preserve">X-ray </w:t>
      </w:r>
      <w:proofErr w:type="spellStart"/>
      <w:r w:rsidRPr="008070EB">
        <w:t>에서</w:t>
      </w:r>
      <w:proofErr w:type="spellEnd"/>
      <w:r w:rsidRPr="008070EB">
        <w:t xml:space="preserve">  DPF: D_KL = 0.58 (</w:t>
      </w:r>
      <w:proofErr w:type="spellStart"/>
      <w:r w:rsidRPr="008070EB">
        <w:t>작은</w:t>
      </w:r>
      <w:proofErr w:type="spellEnd"/>
      <w:r w:rsidRPr="008070EB">
        <w:t xml:space="preserve"> </w:t>
      </w:r>
      <w:r w:rsidRPr="008070EB">
        <w:t>갭</w:t>
      </w:r>
      <w:r w:rsidRPr="008070EB">
        <w:t>)</w:t>
      </w:r>
    </w:p>
    <w:p w14:paraId="1843E23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 Transfer(A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C) ∝ 1 / D_KL(A, C)</w:t>
      </w:r>
    </w:p>
    <w:p w14:paraId="7F4A2F7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>(X-ray)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경유함으로써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제공한다</w:t>
      </w:r>
      <w:r w:rsidRPr="008070EB">
        <w:rPr>
          <w:lang w:eastAsia="ko-KR"/>
        </w:rPr>
        <w:t>:</w:t>
      </w:r>
    </w:p>
    <w:p w14:paraId="5C0CFAF8" w14:textId="77777777" w:rsidR="00E554A3" w:rsidRPr="008070EB" w:rsidRDefault="00000000">
      <w:proofErr w:type="spellStart"/>
      <w:r w:rsidRPr="008070EB">
        <w:t>직접</w:t>
      </w:r>
      <w:proofErr w:type="spellEnd"/>
      <w:r w:rsidRPr="008070EB">
        <w:t xml:space="preserve"> </w:t>
      </w:r>
      <w:proofErr w:type="spellStart"/>
      <w:r w:rsidRPr="008070EB">
        <w:t>경로</w:t>
      </w:r>
      <w:proofErr w:type="spellEnd"/>
      <w:r w:rsidRPr="008070EB">
        <w:t xml:space="preserve"> (1-stage):</w:t>
      </w:r>
    </w:p>
    <w:p w14:paraId="7904E238" w14:textId="77777777" w:rsidR="00E554A3" w:rsidRPr="008070EB" w:rsidRDefault="00000000">
      <w:r w:rsidRPr="008070EB">
        <w:t>ImageNet ──────────────────</w:t>
      </w:r>
      <w:proofErr w:type="spellStart"/>
      <w:r w:rsidRPr="008070EB">
        <w:t>에서</w:t>
      </w:r>
      <w:proofErr w:type="spellEnd"/>
      <w:r w:rsidRPr="008070EB">
        <w:t xml:space="preserve">  DPF</w:t>
      </w:r>
    </w:p>
    <w:p w14:paraId="4B676E49" w14:textId="77777777" w:rsidR="00E554A3" w:rsidRPr="008070EB" w:rsidRDefault="00000000">
      <w:r w:rsidRPr="008070EB">
        <w:t xml:space="preserve">(D_KL = 2.34, Gain = 15.4%p </w:t>
      </w:r>
      <w:proofErr w:type="spellStart"/>
      <w:r w:rsidRPr="008070EB">
        <w:t>에서</w:t>
      </w:r>
      <w:proofErr w:type="spellEnd"/>
      <w:r w:rsidRPr="008070EB">
        <w:t xml:space="preserve">  72.3%)</w:t>
      </w:r>
    </w:p>
    <w:p w14:paraId="59FECEBE" w14:textId="77777777" w:rsidR="00E554A3" w:rsidRPr="008070EB" w:rsidRDefault="00000000">
      <w:proofErr w:type="spellStart"/>
      <w:r w:rsidRPr="008070EB">
        <w:t>브리지</w:t>
      </w:r>
      <w:proofErr w:type="spellEnd"/>
      <w:r w:rsidRPr="008070EB">
        <w:t xml:space="preserve"> </w:t>
      </w:r>
      <w:proofErr w:type="spellStart"/>
      <w:r w:rsidRPr="008070EB">
        <w:t>경로</w:t>
      </w:r>
      <w:proofErr w:type="spellEnd"/>
      <w:r w:rsidRPr="008070EB">
        <w:t xml:space="preserve"> (2-stage with domain bridge):</w:t>
      </w:r>
    </w:p>
    <w:p w14:paraId="1F4E4244" w14:textId="77777777" w:rsidR="00E554A3" w:rsidRPr="008070EB" w:rsidRDefault="00000000">
      <w:r w:rsidRPr="008070EB">
        <w:t>ImageNet ────</w:t>
      </w:r>
      <w:proofErr w:type="spellStart"/>
      <w:r w:rsidRPr="008070EB">
        <w:t>에서</w:t>
      </w:r>
      <w:proofErr w:type="spellEnd"/>
      <w:r w:rsidRPr="008070EB">
        <w:t xml:space="preserve">  X-ray ────</w:t>
      </w:r>
      <w:proofErr w:type="spellStart"/>
      <w:r w:rsidRPr="008070EB">
        <w:t>에서</w:t>
      </w:r>
      <w:proofErr w:type="spellEnd"/>
      <w:r w:rsidRPr="008070EB">
        <w:t xml:space="preserve">  DPF</w:t>
      </w:r>
    </w:p>
    <w:p w14:paraId="1850EC1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(D_KL=1.76)   (D_KL=0.58)</w:t>
      </w:r>
    </w:p>
    <w:p w14:paraId="737F045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총</w:t>
      </w:r>
      <w:r w:rsidRPr="008070EB">
        <w:rPr>
          <w:lang w:eastAsia="ko-KR"/>
        </w:rPr>
        <w:t xml:space="preserve"> Gain = 34.8%p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91.7%</w:t>
      </w:r>
    </w:p>
    <w:p w14:paraId="6AD5E4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 19.4%p = 34.8%p - 15.4%p</w:t>
      </w:r>
    </w:p>
    <w:p w14:paraId="2AB1C84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함의</w:t>
      </w:r>
      <w:r w:rsidRPr="008070EB">
        <w:rPr>
          <w:lang w:eastAsia="ko-KR"/>
        </w:rPr>
        <w:t>:</w:t>
      </w:r>
    </w:p>
    <w:p w14:paraId="015D8ED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때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유사한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찾아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</w:t>
      </w:r>
    </w:p>
    <w:p w14:paraId="7D3D53F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</w:t>
      </w:r>
      <w:r w:rsidRPr="008070EB">
        <w:rPr>
          <w:lang w:eastAsia="ko-KR"/>
        </w:rPr>
        <w:t xml:space="preserve">: X-ray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310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</w:t>
      </w:r>
      <w:r w:rsidRPr="008070EB">
        <w:rPr>
          <w:lang w:eastAsia="ko-KR"/>
        </w:rPr>
        <w:t>($15K-30K)</w:t>
      </w:r>
      <w:r w:rsidRPr="008070EB">
        <w:rPr>
          <w:lang w:eastAsia="ko-KR"/>
        </w:rPr>
        <w:t>으로</w:t>
      </w:r>
      <w:r w:rsidRPr="008070EB">
        <w:rPr>
          <w:lang w:eastAsia="ko-KR"/>
        </w:rPr>
        <w:t xml:space="preserve"> 19.4%p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</w:p>
    <w:p w14:paraId="34CA71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  <w:r w:rsidRPr="008070EB">
        <w:rPr>
          <w:lang w:eastAsia="ko-KR"/>
        </w:rPr>
        <w:t>: ImageNet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산업이미지에서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특정부품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분야에도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</w:p>
    <w:p w14:paraId="5573701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2. "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" </w:t>
      </w:r>
      <w:r w:rsidRPr="008070EB">
        <w:rPr>
          <w:lang w:eastAsia="ko-KR"/>
        </w:rPr>
        <w:t>현상의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본질</w:t>
      </w:r>
    </w:p>
    <w:p w14:paraId="489EEBF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현상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재요약</w:t>
      </w:r>
      <w:proofErr w:type="spellEnd"/>
      <w:r w:rsidRPr="008070EB">
        <w:rPr>
          <w:lang w:eastAsia="ko-KR"/>
        </w:rPr>
        <w:t>:</w:t>
      </w:r>
    </w:p>
    <w:p w14:paraId="13CFD1A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Epoch 1-50: 76.9% (</w:t>
      </w:r>
      <w:r w:rsidRPr="008070EB">
        <w:rPr>
          <w:lang w:eastAsia="ko-KR"/>
        </w:rPr>
        <w:t>일반적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>)</w:t>
      </w:r>
    </w:p>
    <w:p w14:paraId="26ABBD5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Epoch 51-100: 91.7% (+14.8%p, 19.2%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>)</w:t>
      </w:r>
    </w:p>
    <w:p w14:paraId="258C07E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신경망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>:</w:t>
      </w:r>
    </w:p>
    <w:p w14:paraId="0818ED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YOLO11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C2PSA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독립적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>(Spatial, Channel, Context)</w:t>
      </w:r>
      <w:r w:rsidRPr="008070EB">
        <w:rPr>
          <w:lang w:eastAsia="ko-KR"/>
        </w:rPr>
        <w:t>와</w:t>
      </w:r>
      <w:r w:rsidRPr="008070EB">
        <w:rPr>
          <w:lang w:eastAsia="ko-KR"/>
        </w:rPr>
        <w:t xml:space="preserve"> 1</w:t>
      </w:r>
      <w:r w:rsidRPr="008070EB">
        <w:rPr>
          <w:lang w:eastAsia="ko-KR"/>
        </w:rPr>
        <w:t>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융합층으로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구성된다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만든다</w:t>
      </w:r>
      <w:r w:rsidRPr="008070EB">
        <w:rPr>
          <w:lang w:eastAsia="ko-KR"/>
        </w:rPr>
        <w:t>:</w:t>
      </w:r>
    </w:p>
    <w:p w14:paraId="3F6DA832" w14:textId="77777777" w:rsidR="00E554A3" w:rsidRPr="008070EB" w:rsidRDefault="00000000">
      <w:proofErr w:type="spellStart"/>
      <w:r w:rsidRPr="008070EB">
        <w:t>최소화</w:t>
      </w:r>
      <w:proofErr w:type="spellEnd"/>
      <w:r w:rsidRPr="008070EB">
        <w:t xml:space="preserve"> </w:t>
      </w:r>
      <w:proofErr w:type="spellStart"/>
      <w:r w:rsidRPr="008070EB">
        <w:t>목표</w:t>
      </w:r>
      <w:proofErr w:type="spellEnd"/>
      <w:r w:rsidRPr="008070EB">
        <w:t>:</w:t>
      </w:r>
    </w:p>
    <w:p w14:paraId="6CDA57FC" w14:textId="77777777" w:rsidR="00E554A3" w:rsidRPr="008070EB" w:rsidRDefault="00000000">
      <w:proofErr w:type="spellStart"/>
      <w:r w:rsidRPr="008070EB">
        <w:t>L_total</w:t>
      </w:r>
      <w:proofErr w:type="spellEnd"/>
      <w:r w:rsidRPr="008070EB">
        <w:t xml:space="preserve"> = </w:t>
      </w:r>
      <w:proofErr w:type="spellStart"/>
      <w:r w:rsidRPr="008070EB">
        <w:t>L_spatial</w:t>
      </w:r>
      <w:proofErr w:type="spellEnd"/>
      <w:r w:rsidRPr="008070EB">
        <w:t xml:space="preserve"> + </w:t>
      </w:r>
      <w:proofErr w:type="spellStart"/>
      <w:r w:rsidRPr="008070EB">
        <w:t>L_channel</w:t>
      </w:r>
      <w:proofErr w:type="spellEnd"/>
      <w:r w:rsidRPr="008070EB">
        <w:t xml:space="preserve"> + </w:t>
      </w:r>
      <w:proofErr w:type="spellStart"/>
      <w:r w:rsidRPr="008070EB">
        <w:t>L_context</w:t>
      </w:r>
      <w:proofErr w:type="spellEnd"/>
      <w:r w:rsidRPr="008070EB">
        <w:t xml:space="preserve"> + </w:t>
      </w:r>
      <w:proofErr w:type="spellStart"/>
      <w:r w:rsidRPr="008070EB">
        <w:t>λ·L_fusion</w:t>
      </w:r>
      <w:proofErr w:type="spellEnd"/>
    </w:p>
    <w:p w14:paraId="0F6E45E0" w14:textId="77777777" w:rsidR="00E554A3" w:rsidRPr="008070EB" w:rsidRDefault="00000000">
      <w:proofErr w:type="spellStart"/>
      <w:r w:rsidRPr="008070EB">
        <w:t>여기서</w:t>
      </w:r>
      <w:proofErr w:type="spellEnd"/>
      <w:r w:rsidRPr="008070EB">
        <w:t xml:space="preserve"> </w:t>
      </w:r>
      <w:r w:rsidRPr="008070EB">
        <w:t>각</w:t>
      </w:r>
      <w:r w:rsidRPr="008070EB">
        <w:t xml:space="preserve"> </w:t>
      </w:r>
      <w:proofErr w:type="spellStart"/>
      <w:r w:rsidRPr="008070EB">
        <w:t>L_i</w:t>
      </w:r>
      <w:r w:rsidRPr="008070EB">
        <w:t>는</w:t>
      </w:r>
      <w:proofErr w:type="spellEnd"/>
      <w:r w:rsidRPr="008070EB">
        <w:t xml:space="preserve"> </w:t>
      </w:r>
      <w:proofErr w:type="spellStart"/>
      <w:r w:rsidRPr="008070EB">
        <w:t>고차원</w:t>
      </w:r>
      <w:proofErr w:type="spellEnd"/>
      <w:r w:rsidRPr="008070EB">
        <w:t xml:space="preserve"> </w:t>
      </w:r>
      <w:proofErr w:type="spellStart"/>
      <w:r w:rsidRPr="008070EB">
        <w:t>비볼록</w:t>
      </w:r>
      <w:proofErr w:type="spellEnd"/>
      <w:r w:rsidRPr="008070EB">
        <w:t xml:space="preserve">(non-convex) </w:t>
      </w:r>
      <w:proofErr w:type="spellStart"/>
      <w:r w:rsidRPr="008070EB">
        <w:t>손실</w:t>
      </w:r>
      <w:proofErr w:type="spellEnd"/>
      <w:r w:rsidRPr="008070EB">
        <w:t xml:space="preserve"> </w:t>
      </w:r>
      <w:proofErr w:type="spellStart"/>
      <w:r w:rsidRPr="008070EB">
        <w:t>함수</w:t>
      </w:r>
      <w:proofErr w:type="spellEnd"/>
    </w:p>
    <w:p w14:paraId="147B687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>:</w:t>
      </w:r>
    </w:p>
    <w:p w14:paraId="5D623DC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(Epoch 1-30): </w:t>
      </w:r>
      <w:r w:rsidRPr="008070EB">
        <w:rPr>
          <w:lang w:eastAsia="ko-KR"/>
        </w:rPr>
        <w:t>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독립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</w:p>
    <w:p w14:paraId="1CE97BE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∇</w:t>
      </w:r>
      <w:proofErr w:type="spellStart"/>
      <w:r w:rsidRPr="008070EB">
        <w:rPr>
          <w:lang w:eastAsia="ko-KR"/>
        </w:rPr>
        <w:t>L_spatial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0</w:t>
      </w:r>
    </w:p>
    <w:p w14:paraId="4443EB2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∇</w:t>
      </w:r>
      <w:proofErr w:type="spellStart"/>
      <w:r w:rsidRPr="008070EB">
        <w:rPr>
          <w:lang w:eastAsia="ko-KR"/>
        </w:rPr>
        <w:t>L_channel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0</w:t>
      </w:r>
    </w:p>
    <w:p w14:paraId="7CA0BF2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∇</w:t>
      </w:r>
      <w:proofErr w:type="spellStart"/>
      <w:r w:rsidRPr="008070EB">
        <w:rPr>
          <w:lang w:eastAsia="ko-KR"/>
        </w:rPr>
        <w:t>L_context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0</w:t>
      </w:r>
    </w:p>
    <w:p w14:paraId="3DD3589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t>λ</w:t>
      </w:r>
      <w:r w:rsidRPr="008070EB">
        <w:rPr>
          <w:lang w:eastAsia="ko-KR"/>
        </w:rPr>
        <w:t xml:space="preserve"> ≈ 0.1 (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가중치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낮음</w:t>
      </w:r>
      <w:r w:rsidRPr="008070EB">
        <w:rPr>
          <w:lang w:eastAsia="ko-KR"/>
        </w:rPr>
        <w:t>)</w:t>
      </w:r>
    </w:p>
    <w:p w14:paraId="6FFBB0F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2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(Epoch 31-60):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분화</w:t>
      </w:r>
    </w:p>
    <w:p w14:paraId="25C1C2F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특화된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역할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확립</w:t>
      </w:r>
    </w:p>
    <w:p w14:paraId="1561245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그래디언트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</w:p>
    <w:p w14:paraId="4ABB26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t>λ</w:t>
      </w:r>
      <w:r w:rsidRPr="008070EB">
        <w:rPr>
          <w:lang w:eastAsia="ko-KR"/>
        </w:rPr>
        <w:t xml:space="preserve"> ≈ 0.5 (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</w:t>
      </w:r>
      <w:r w:rsidRPr="008070EB">
        <w:rPr>
          <w:lang w:eastAsia="ko-KR"/>
        </w:rPr>
        <w:t>)</w:t>
      </w:r>
    </w:p>
    <w:p w14:paraId="08B42B4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3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(Epoch 61-100): </w:t>
      </w:r>
      <w:r w:rsidRPr="008070EB">
        <w:rPr>
          <w:lang w:eastAsia="ko-KR"/>
        </w:rPr>
        <w:t>시너지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발현</w:t>
      </w:r>
      <w:r w:rsidRPr="008070EB">
        <w:rPr>
          <w:lang w:eastAsia="ko-KR"/>
        </w:rPr>
        <w:t xml:space="preserve"> ⭐</w:t>
      </w:r>
    </w:p>
    <w:p w14:paraId="02EDB6C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융합층이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발견</w:t>
      </w:r>
    </w:p>
    <w:p w14:paraId="74891A7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통합</w:t>
      </w:r>
    </w:p>
    <w:p w14:paraId="4ACA7B2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t>λ</w:t>
      </w:r>
      <w:r w:rsidRPr="008070EB">
        <w:rPr>
          <w:lang w:eastAsia="ko-KR"/>
        </w:rPr>
        <w:t xml:space="preserve"> ≈ 0.9 (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극대화</w:t>
      </w:r>
      <w:r w:rsidRPr="008070EB">
        <w:rPr>
          <w:lang w:eastAsia="ko-KR"/>
        </w:rPr>
        <w:t>)</w:t>
      </w:r>
    </w:p>
    <w:p w14:paraId="54E3E2EF" w14:textId="77777777" w:rsidR="00E554A3" w:rsidRPr="008070EB" w:rsidRDefault="00000000"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폭발</w:t>
      </w:r>
      <w:r w:rsidRPr="008070EB">
        <w:rPr>
          <w:lang w:eastAsia="ko-KR"/>
        </w:rPr>
        <w:t xml:space="preserve">! </w:t>
      </w:r>
      <w:r w:rsidRPr="008070EB">
        <w:t>(+12.6%p in 25 epochs)</w:t>
      </w:r>
    </w:p>
    <w:p w14:paraId="4585BB26" w14:textId="77777777" w:rsidR="00E554A3" w:rsidRPr="008070EB" w:rsidRDefault="00000000">
      <w:proofErr w:type="spellStart"/>
      <w:r w:rsidRPr="008070EB">
        <w:t>수학적</w:t>
      </w:r>
      <w:proofErr w:type="spellEnd"/>
      <w:r w:rsidRPr="008070EB">
        <w:t xml:space="preserve"> </w:t>
      </w:r>
      <w:proofErr w:type="spellStart"/>
      <w:r w:rsidRPr="008070EB">
        <w:t>모델링</w:t>
      </w:r>
      <w:proofErr w:type="spellEnd"/>
      <w:r w:rsidRPr="008070EB">
        <w:t>:</w:t>
      </w:r>
    </w:p>
    <w:p w14:paraId="36696FDB" w14:textId="77777777" w:rsidR="00E554A3" w:rsidRPr="008070EB" w:rsidRDefault="00000000">
      <w:r w:rsidRPr="008070EB">
        <w:t xml:space="preserve">P(t) = </w:t>
      </w:r>
      <w:proofErr w:type="spellStart"/>
      <w:r w:rsidRPr="008070EB">
        <w:t>P_max</w:t>
      </w:r>
      <w:proofErr w:type="spellEnd"/>
      <w:r w:rsidRPr="008070EB">
        <w:t xml:space="preserve"> / (1 + e^(-(t-</w:t>
      </w:r>
      <w:proofErr w:type="spellStart"/>
      <w:r w:rsidRPr="008070EB">
        <w:t>t_bloom</w:t>
      </w:r>
      <w:proofErr w:type="spellEnd"/>
      <w:r w:rsidRPr="008070EB">
        <w:t>)/τ))</w:t>
      </w:r>
    </w:p>
    <w:p w14:paraId="05F4F03D" w14:textId="77777777" w:rsidR="00E554A3" w:rsidRPr="008070EB" w:rsidRDefault="00000000">
      <w:proofErr w:type="spellStart"/>
      <w:r w:rsidRPr="008070EB">
        <w:t>여기서</w:t>
      </w:r>
      <w:proofErr w:type="spellEnd"/>
      <w:r w:rsidRPr="008070EB">
        <w:t>:</w:t>
      </w:r>
    </w:p>
    <w:p w14:paraId="20B1192C" w14:textId="77777777" w:rsidR="00E554A3" w:rsidRPr="008070EB" w:rsidRDefault="00000000">
      <w:r w:rsidRPr="008070EB">
        <w:t xml:space="preserve">- </w:t>
      </w:r>
      <w:proofErr w:type="spellStart"/>
      <w:r w:rsidRPr="008070EB">
        <w:t>t_bloom</w:t>
      </w:r>
      <w:proofErr w:type="spellEnd"/>
      <w:r w:rsidRPr="008070EB">
        <w:t xml:space="preserve"> = 51 epochs (</w:t>
      </w:r>
      <w:proofErr w:type="spellStart"/>
      <w:r w:rsidRPr="008070EB">
        <w:t>개화</w:t>
      </w:r>
      <w:proofErr w:type="spellEnd"/>
      <w:r w:rsidRPr="008070EB">
        <w:t xml:space="preserve"> </w:t>
      </w:r>
      <w:proofErr w:type="spellStart"/>
      <w:r w:rsidRPr="008070EB">
        <w:t>시작점</w:t>
      </w:r>
      <w:proofErr w:type="spellEnd"/>
      <w:r w:rsidRPr="008070EB">
        <w:t>)</w:t>
      </w:r>
    </w:p>
    <w:p w14:paraId="451F6BA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t>τ</w:t>
      </w:r>
      <w:r w:rsidRPr="008070EB">
        <w:rPr>
          <w:lang w:eastAsia="ko-KR"/>
        </w:rPr>
        <w:t xml:space="preserve"> = 12 epochs (</w:t>
      </w:r>
      <w:proofErr w:type="spellStart"/>
      <w:r w:rsidRPr="008070EB">
        <w:rPr>
          <w:lang w:eastAsia="ko-KR"/>
        </w:rPr>
        <w:t>시그모이드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기울기</w:t>
      </w:r>
      <w:r w:rsidRPr="008070EB">
        <w:rPr>
          <w:lang w:eastAsia="ko-KR"/>
        </w:rPr>
        <w:t>)</w:t>
      </w:r>
    </w:p>
    <w:p w14:paraId="6170AD4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P_max</w:t>
      </w:r>
      <w:proofErr w:type="spellEnd"/>
      <w:r w:rsidRPr="008070EB">
        <w:rPr>
          <w:lang w:eastAsia="ko-KR"/>
        </w:rPr>
        <w:t xml:space="preserve"> = 91.7% (</w:t>
      </w:r>
      <w:r w:rsidRPr="008070EB">
        <w:rPr>
          <w:lang w:eastAsia="ko-KR"/>
        </w:rPr>
        <w:t>최대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>)</w:t>
      </w:r>
    </w:p>
    <w:p w14:paraId="3AB4093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물리적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의미</w:t>
      </w:r>
      <w:r w:rsidRPr="008070EB">
        <w:rPr>
          <w:lang w:eastAsia="ko-KR"/>
        </w:rPr>
        <w:t>:</w:t>
      </w:r>
    </w:p>
    <w:p w14:paraId="27D2FC1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t_bloom</w:t>
      </w:r>
      <w:proofErr w:type="spellEnd"/>
      <w:r w:rsidRPr="008070EB">
        <w:rPr>
          <w:lang w:eastAsia="ko-KR"/>
        </w:rPr>
        <w:t>: 3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충분히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분화된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시점</w:t>
      </w:r>
    </w:p>
    <w:p w14:paraId="641EE30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t>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속도</w:t>
      </w:r>
    </w:p>
    <w:p w14:paraId="0FF7DB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YOLOv8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수렴했는가</w:t>
      </w:r>
      <w:r w:rsidRPr="008070EB">
        <w:rPr>
          <w:lang w:eastAsia="ko-KR"/>
        </w:rPr>
        <w:t>?</w:t>
      </w:r>
    </w:p>
    <w:p w14:paraId="32A52AC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YOLOv8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C2f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단순한</w:t>
      </w:r>
      <w:r w:rsidRPr="008070EB">
        <w:rPr>
          <w:lang w:eastAsia="ko-KR"/>
        </w:rPr>
        <w:t xml:space="preserve"> 2-path </w:t>
      </w:r>
      <w:r w:rsidRPr="008070EB">
        <w:rPr>
          <w:lang w:eastAsia="ko-KR"/>
        </w:rPr>
        <w:t>구조로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복잡도가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낮아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빠르게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수렴하지만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표현력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</w:t>
      </w:r>
      <w:r w:rsidRPr="008070EB">
        <w:rPr>
          <w:lang w:eastAsia="ko-KR"/>
        </w:rPr>
        <w:t>:</w:t>
      </w:r>
    </w:p>
    <w:p w14:paraId="056726A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C2f: 2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2^2 = 4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조합</w:t>
      </w:r>
    </w:p>
    <w:p w14:paraId="6141BE8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C2PSA: 3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2^3 = 8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조합</w:t>
      </w:r>
    </w:p>
    <w:p w14:paraId="3236812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YOLO11</w:t>
      </w:r>
      <w:r w:rsidRPr="008070EB">
        <w:rPr>
          <w:lang w:eastAsia="ko-KR"/>
        </w:rPr>
        <w:t>은</w:t>
      </w:r>
      <w:r w:rsidRPr="008070EB">
        <w:rPr>
          <w:lang w:eastAsia="ko-KR"/>
        </w:rPr>
        <w:t xml:space="preserve"> 2</w:t>
      </w:r>
      <w:r w:rsidRPr="008070EB">
        <w:rPr>
          <w:lang w:eastAsia="ko-KR"/>
        </w:rPr>
        <w:t>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많은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탐색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7004AB2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하지만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탐색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시간도</w:t>
      </w:r>
      <w:r w:rsidRPr="008070EB">
        <w:rPr>
          <w:lang w:eastAsia="ko-KR"/>
        </w:rPr>
        <w:t xml:space="preserve"> 2</w:t>
      </w:r>
      <w:r w:rsidRPr="008070EB">
        <w:rPr>
          <w:lang w:eastAsia="ko-KR"/>
        </w:rPr>
        <w:t>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>)</w:t>
      </w:r>
    </w:p>
    <w:p w14:paraId="7E26BAA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AI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새로운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패러다임</w:t>
      </w:r>
    </w:p>
    <w:p w14:paraId="2ED4720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도입에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패러다임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전환을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제시한다</w:t>
      </w:r>
      <w:r w:rsidRPr="008070EB">
        <w:rPr>
          <w:lang w:eastAsia="ko-KR"/>
        </w:rPr>
        <w:t>:</w:t>
      </w:r>
    </w:p>
    <w:p w14:paraId="2726BD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첫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번째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전환점은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양보다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올바른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것이다</w:t>
      </w:r>
      <w:r w:rsidRPr="008070EB">
        <w:rPr>
          <w:lang w:eastAsia="ko-KR"/>
        </w:rPr>
        <w:t>.</w:t>
      </w:r>
    </w:p>
    <w:p w14:paraId="1452CDF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패러다임은</w:t>
      </w:r>
    </w:p>
    <w:p w14:paraId="47B4C57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"1,000</w:t>
      </w:r>
      <w:r w:rsidRPr="008070EB">
        <w:rPr>
          <w:lang w:eastAsia="ko-KR"/>
        </w:rPr>
        <w:t>장에서</w:t>
      </w:r>
      <w:r w:rsidRPr="008070EB">
        <w:rPr>
          <w:lang w:eastAsia="ko-KR"/>
        </w:rPr>
        <w:t xml:space="preserve"> 5,000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이상의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수집해야만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도입이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가능하다</w:t>
      </w:r>
      <w:r w:rsidRPr="008070EB">
        <w:rPr>
          <w:lang w:eastAsia="ko-KR"/>
        </w:rPr>
        <w:t>"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것이었다</w:t>
      </w:r>
      <w:r w:rsidRPr="008070EB">
        <w:rPr>
          <w:lang w:eastAsia="ko-KR"/>
        </w:rPr>
        <w:t>.</w:t>
      </w:r>
    </w:p>
    <w:p w14:paraId="7D08314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중소기업에게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높은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장벽으로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작용하며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비용이</w:t>
      </w:r>
      <w:r w:rsidRPr="008070EB">
        <w:rPr>
          <w:lang w:eastAsia="ko-KR"/>
        </w:rPr>
        <w:t xml:space="preserve"> $100,000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$500,000</w:t>
      </w:r>
      <w:r w:rsidRPr="008070EB">
        <w:rPr>
          <w:lang w:eastAsia="ko-KR"/>
        </w:rPr>
        <w:t>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달하게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만든다</w:t>
      </w:r>
      <w:r w:rsidRPr="008070EB">
        <w:rPr>
          <w:lang w:eastAsia="ko-KR"/>
        </w:rPr>
        <w:t>.</w:t>
      </w:r>
    </w:p>
    <w:p w14:paraId="3E587DB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반면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새로운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패러다임은</w:t>
      </w:r>
    </w:p>
    <w:p w14:paraId="63DAA89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300~500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전이학습만으로도</w:t>
      </w:r>
      <w:r w:rsidRPr="008070EB">
        <w:rPr>
          <w:lang w:eastAsia="ko-KR"/>
        </w:rPr>
        <w:t xml:space="preserve"> 90% </w:t>
      </w:r>
      <w:r w:rsidRPr="008070EB">
        <w:rPr>
          <w:lang w:eastAsia="ko-KR"/>
        </w:rPr>
        <w:t>이상의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정확도를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것이다</w:t>
      </w:r>
      <w:r w:rsidRPr="008070EB">
        <w:rPr>
          <w:lang w:eastAsia="ko-KR"/>
        </w:rPr>
        <w:t>.</w:t>
      </w:r>
    </w:p>
    <w:p w14:paraId="5683B3E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도입의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접근성을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크게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향상시키며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비용을</w:t>
      </w:r>
      <w:r w:rsidRPr="008070EB">
        <w:rPr>
          <w:lang w:eastAsia="ko-KR"/>
        </w:rPr>
        <w:t xml:space="preserve"> $30,000~$50,000 </w:t>
      </w:r>
      <w:r w:rsidRPr="008070EB">
        <w:rPr>
          <w:lang w:eastAsia="ko-KR"/>
        </w:rPr>
        <w:t>수준으로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낮추어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약</w:t>
      </w:r>
      <w:r w:rsidRPr="008070EB">
        <w:rPr>
          <w:lang w:eastAsia="ko-KR"/>
        </w:rPr>
        <w:t xml:space="preserve"> 70%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제공한다</w:t>
      </w:r>
      <w:r w:rsidRPr="008070EB">
        <w:rPr>
          <w:lang w:eastAsia="ko-KR"/>
        </w:rPr>
        <w:t>.</w:t>
      </w:r>
    </w:p>
    <w:p w14:paraId="1598899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핵심은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같다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중간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찾기</w:t>
      </w:r>
      <w:r w:rsidRPr="008070EB">
        <w:rPr>
          <w:lang w:eastAsia="ko-KR"/>
        </w:rPr>
        <w:t xml:space="preserve"> (X-ray, </w:t>
      </w:r>
      <w:r w:rsidRPr="008070EB">
        <w:rPr>
          <w:lang w:eastAsia="ko-KR"/>
        </w:rPr>
        <w:t>현미경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  <w:r w:rsidRPr="008070EB">
        <w:rPr>
          <w:lang w:eastAsia="ko-KR"/>
        </w:rPr>
        <w:t>)</w:t>
      </w:r>
    </w:p>
    <w:p w14:paraId="17E3514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전환</w:t>
      </w:r>
      <w:r w:rsidRPr="008070EB">
        <w:rPr>
          <w:lang w:eastAsia="ko-KR"/>
        </w:rPr>
        <w:t xml:space="preserve"> 2: "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실험</w:t>
      </w:r>
      <w:r w:rsidRPr="008070EB">
        <w:rPr>
          <w:lang w:eastAsia="ko-KR"/>
        </w:rPr>
        <w:t xml:space="preserve"> vs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>"</w:t>
      </w:r>
    </w:p>
    <w:p w14:paraId="06B2E2F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관행</w:t>
      </w:r>
      <w:r w:rsidRPr="008070EB">
        <w:rPr>
          <w:lang w:eastAsia="ko-KR"/>
        </w:rPr>
        <w:t>:</w:t>
      </w:r>
    </w:p>
    <w:p w14:paraId="17B92DF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"20-50 </w:t>
      </w:r>
      <w:proofErr w:type="spellStart"/>
      <w:r w:rsidRPr="008070EB">
        <w:rPr>
          <w:lang w:eastAsia="ko-KR"/>
        </w:rPr>
        <w:t>에포크로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프로토타이핑</w:t>
      </w:r>
      <w:r w:rsidRPr="008070EB">
        <w:rPr>
          <w:lang w:eastAsia="ko-KR"/>
        </w:rPr>
        <w:t>"</w:t>
      </w:r>
    </w:p>
    <w:p w14:paraId="362429B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16.1% </w:t>
      </w:r>
      <w:r w:rsidRPr="008070EB">
        <w:rPr>
          <w:lang w:eastAsia="ko-KR"/>
        </w:rPr>
        <w:t>과소평가</w:t>
      </w:r>
    </w:p>
    <w:p w14:paraId="2461A0B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새로운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</w:t>
      </w:r>
      <w:r w:rsidRPr="008070EB">
        <w:rPr>
          <w:lang w:eastAsia="ko-KR"/>
        </w:rPr>
        <w:t>:</w:t>
      </w:r>
    </w:p>
    <w:p w14:paraId="50600FC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"100+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필수</w:t>
      </w:r>
      <w:r w:rsidRPr="008070EB">
        <w:rPr>
          <w:lang w:eastAsia="ko-KR"/>
        </w:rPr>
        <w:t>"</w:t>
      </w:r>
    </w:p>
    <w:p w14:paraId="104B44E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$2-5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14.8%p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32A011F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ROI 10,000% (</w:t>
      </w:r>
      <w:r w:rsidRPr="008070EB">
        <w:rPr>
          <w:lang w:eastAsia="ko-KR"/>
        </w:rPr>
        <w:t>연간</w:t>
      </w:r>
      <w:r w:rsidRPr="008070EB">
        <w:rPr>
          <w:lang w:eastAsia="ko-KR"/>
        </w:rPr>
        <w:t xml:space="preserve"> $50K-200K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>)</w:t>
      </w:r>
    </w:p>
    <w:p w14:paraId="41DCF5D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전환</w:t>
      </w:r>
      <w:r w:rsidRPr="008070EB">
        <w:rPr>
          <w:lang w:eastAsia="ko-KR"/>
        </w:rPr>
        <w:t xml:space="preserve"> 3: "</w:t>
      </w:r>
      <w:r w:rsidRPr="008070EB">
        <w:rPr>
          <w:lang w:eastAsia="ko-KR"/>
        </w:rPr>
        <w:t>보조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도구</w:t>
      </w:r>
      <w:r w:rsidRPr="008070EB">
        <w:rPr>
          <w:lang w:eastAsia="ko-KR"/>
        </w:rPr>
        <w:t xml:space="preserve"> vs </w:t>
      </w:r>
      <w:r w:rsidRPr="008070EB">
        <w:rPr>
          <w:lang w:eastAsia="ko-KR"/>
        </w:rPr>
        <w:t>자동화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>"</w:t>
      </w:r>
    </w:p>
    <w:p w14:paraId="54D0D2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76.9% (50 epochs):</w:t>
      </w:r>
    </w:p>
    <w:p w14:paraId="6A21154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역할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보조</w:t>
      </w:r>
    </w:p>
    <w:p w14:paraId="123A83A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활용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의심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하이라이트</w:t>
      </w:r>
    </w:p>
    <w:p w14:paraId="69D8D03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인력</w:t>
      </w:r>
      <w:r w:rsidRPr="008070EB">
        <w:rPr>
          <w:lang w:eastAsia="ko-KR"/>
        </w:rPr>
        <w:t>: 3</w:t>
      </w:r>
      <w:r w:rsidRPr="008070EB">
        <w:rPr>
          <w:lang w:eastAsia="ko-KR"/>
        </w:rPr>
        <w:t>교대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유지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>)</w:t>
      </w:r>
    </w:p>
    <w:p w14:paraId="3DB7C8A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91.7% (100 epochs):</w:t>
      </w:r>
    </w:p>
    <w:p w14:paraId="4E9AB61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역할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주도적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시스템</w:t>
      </w:r>
    </w:p>
    <w:p w14:paraId="20488C5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활용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자동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판정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예외만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검토</w:t>
      </w:r>
    </w:p>
    <w:p w14:paraId="1A3D96D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인력</w:t>
      </w:r>
      <w:r w:rsidRPr="008070EB">
        <w:rPr>
          <w:lang w:eastAsia="ko-KR"/>
        </w:rPr>
        <w:t>: 1</w:t>
      </w:r>
      <w:r w:rsidRPr="008070EB">
        <w:rPr>
          <w:lang w:eastAsia="ko-KR"/>
        </w:rPr>
        <w:t>교대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모니터링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67%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>)</w:t>
      </w:r>
    </w:p>
    <w:p w14:paraId="47D1764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이러한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단순한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넘어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질적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전환을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의미한다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차이가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</w:p>
    <w:p w14:paraId="49B33B0A" w14:textId="77777777" w:rsidR="00E554A3" w:rsidRPr="008070EB" w:rsidRDefault="00000000">
      <w:pPr>
        <w:pStyle w:val="3"/>
      </w:pPr>
      <w:r w:rsidRPr="008070EB">
        <w:t xml:space="preserve">B. </w:t>
      </w:r>
      <w:proofErr w:type="spellStart"/>
      <w:r w:rsidRPr="008070EB">
        <w:t>실용적</w:t>
      </w:r>
      <w:proofErr w:type="spellEnd"/>
      <w:r w:rsidRPr="008070EB">
        <w:t xml:space="preserve"> </w:t>
      </w:r>
      <w:proofErr w:type="spellStart"/>
      <w:r w:rsidRPr="008070EB">
        <w:t>함의</w:t>
      </w:r>
      <w:proofErr w:type="spellEnd"/>
    </w:p>
    <w:p w14:paraId="7BECBFC7" w14:textId="77777777" w:rsidR="00E554A3" w:rsidRPr="008070EB" w:rsidRDefault="00000000">
      <w:proofErr w:type="spellStart"/>
      <w:r w:rsidRPr="008070EB">
        <w:t>그림</w:t>
      </w:r>
      <w:proofErr w:type="spellEnd"/>
      <w:r w:rsidRPr="008070EB">
        <w:t xml:space="preserve"> 9: </w:t>
      </w:r>
      <w:proofErr w:type="spellStart"/>
      <w:r w:rsidRPr="008070EB">
        <w:t>성능</w:t>
      </w:r>
      <w:proofErr w:type="spellEnd"/>
      <w:r w:rsidRPr="008070EB">
        <w:t xml:space="preserve"> </w:t>
      </w:r>
      <w:proofErr w:type="spellStart"/>
      <w:r w:rsidRPr="008070EB">
        <w:t>개선</w:t>
      </w:r>
      <w:proofErr w:type="spellEnd"/>
      <w:r w:rsidRPr="008070EB">
        <w:t xml:space="preserve"> </w:t>
      </w:r>
      <w:proofErr w:type="spellStart"/>
      <w:r w:rsidRPr="008070EB">
        <w:t>종합</w:t>
      </w:r>
      <w:proofErr w:type="spellEnd"/>
      <w:r w:rsidRPr="008070EB">
        <w:t xml:space="preserve"> </w:t>
      </w:r>
      <w:proofErr w:type="spellStart"/>
      <w:r w:rsidRPr="008070EB">
        <w:t>요약</w:t>
      </w:r>
      <w:proofErr w:type="spellEnd"/>
    </w:p>
    <w:p w14:paraId="44862AA1" w14:textId="240AF474" w:rsidR="00E554A3" w:rsidRPr="008070EB" w:rsidRDefault="00670435">
      <w:pPr>
        <w:jc w:val="center"/>
      </w:pPr>
      <w:r w:rsidRPr="008070EB">
        <w:rPr>
          <w:noProof/>
        </w:rPr>
        <w:pict w14:anchorId="35C9D18C">
          <v:shape id="Picture 10" o:spid="_x0000_i1034" type="#_x0000_t75" style="width:245pt;height:213pt;visibility:visible;mso-wrap-style:square">
            <v:imagedata r:id="rId16" o:title=""/>
          </v:shape>
        </w:pict>
      </w:r>
    </w:p>
    <w:p w14:paraId="6A1E4D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9: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종합</w:t>
      </w:r>
    </w:p>
    <w:p w14:paraId="2798163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[Image Error: </w:t>
      </w: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9: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종합</w:t>
      </w:r>
      <w:r w:rsidRPr="008070EB">
        <w:rPr>
          <w:lang w:eastAsia="ko-KR"/>
        </w:rPr>
        <w:t>]</w:t>
      </w:r>
    </w:p>
    <w:p w14:paraId="1097E57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그림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한눈에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보여주는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시각화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왼쪽은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시나리오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(Baseline 56.9%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Direct 72.3%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Domain Bridge 91.7%), </w:t>
      </w:r>
      <w:r w:rsidRPr="008070EB">
        <w:rPr>
          <w:lang w:eastAsia="ko-KR"/>
        </w:rPr>
        <w:t>중앙은</w:t>
      </w:r>
      <w:r w:rsidRPr="008070EB">
        <w:rPr>
          <w:lang w:eastAsia="ko-KR"/>
        </w:rPr>
        <w:t xml:space="preserve"> YOLO11 vs YOLOv8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(+29.4%p), </w:t>
      </w:r>
      <w:r w:rsidRPr="008070EB">
        <w:rPr>
          <w:lang w:eastAsia="ko-KR"/>
        </w:rPr>
        <w:t>오른쪽은</w:t>
      </w:r>
      <w:r w:rsidRPr="008070EB">
        <w:rPr>
          <w:lang w:eastAsia="ko-KR"/>
        </w:rPr>
        <w:t xml:space="preserve"> 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곡선과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위험</w:t>
      </w:r>
      <w:r w:rsidRPr="008070EB">
        <w:rPr>
          <w:lang w:eastAsia="ko-KR"/>
        </w:rPr>
        <w:t>(Epoch 50)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혁신적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전달한다</w:t>
      </w:r>
      <w:r w:rsidRPr="008070EB">
        <w:rPr>
          <w:lang w:eastAsia="ko-KR"/>
        </w:rPr>
        <w:t>.</w:t>
      </w:r>
    </w:p>
    <w:p w14:paraId="2E4AB84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</w:p>
    <w:p w14:paraId="038C88E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1049"/>
        <w:gridCol w:w="1049"/>
        <w:gridCol w:w="1059"/>
        <w:gridCol w:w="1049"/>
      </w:tblGrid>
      <w:tr w:rsidR="00E554A3" w:rsidRPr="008070EB" w14:paraId="7AB66EB6" w14:textId="77777777">
        <w:tc>
          <w:tcPr>
            <w:tcW w:w="2074" w:type="dxa"/>
          </w:tcPr>
          <w:p w14:paraId="416C2111" w14:textId="77777777" w:rsidR="00E554A3" w:rsidRPr="008070EB" w:rsidRDefault="00000000">
            <w:proofErr w:type="spellStart"/>
            <w:r w:rsidRPr="008070EB"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Pr="008070EB" w:rsidRDefault="00000000">
            <w:proofErr w:type="spellStart"/>
            <w:r w:rsidRPr="008070EB"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Pr="008070EB" w:rsidRDefault="00000000">
            <w:r w:rsidRPr="008070EB">
              <w:t xml:space="preserve">Stage 1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Pr="008070EB" w:rsidRDefault="00000000">
            <w:proofErr w:type="spellStart"/>
            <w:r w:rsidRPr="008070EB">
              <w:t>예상</w:t>
            </w:r>
            <w:proofErr w:type="spellEnd"/>
            <w:r w:rsidRPr="008070EB"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Pr="008070EB" w:rsidRDefault="00000000">
            <w:proofErr w:type="spellStart"/>
            <w:r w:rsidRPr="008070EB">
              <w:t>추가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작업</w:t>
            </w:r>
            <w:proofErr w:type="spellEnd"/>
          </w:p>
        </w:tc>
      </w:tr>
      <w:tr w:rsidR="00E554A3" w:rsidRPr="008070EB" w14:paraId="3412C217" w14:textId="77777777">
        <w:tc>
          <w:tcPr>
            <w:tcW w:w="2074" w:type="dxa"/>
          </w:tcPr>
          <w:p w14:paraId="43C2392C" w14:textId="77777777" w:rsidR="00E554A3" w:rsidRPr="008070EB" w:rsidRDefault="00000000">
            <w:proofErr w:type="spellStart"/>
            <w:r w:rsidRPr="008070EB">
              <w:t>용접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  <w:r w:rsidRPr="008070EB"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Pr="008070EB" w:rsidRDefault="00000000">
            <w:r w:rsidRPr="008070EB">
              <w:t>95%</w:t>
            </w:r>
          </w:p>
        </w:tc>
        <w:tc>
          <w:tcPr>
            <w:tcW w:w="2074" w:type="dxa"/>
          </w:tcPr>
          <w:p w14:paraId="7381F3B7" w14:textId="77777777" w:rsidR="00E554A3" w:rsidRPr="008070EB" w:rsidRDefault="00000000">
            <w:proofErr w:type="spellStart"/>
            <w:r w:rsidRPr="008070EB">
              <w:t>동일</w:t>
            </w:r>
            <w:proofErr w:type="spellEnd"/>
            <w:r w:rsidRPr="008070EB"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Pr="008070EB" w:rsidRDefault="00000000">
            <w:r w:rsidRPr="008070EB">
              <w:t>88-93%</w:t>
            </w:r>
          </w:p>
        </w:tc>
        <w:tc>
          <w:tcPr>
            <w:tcW w:w="2074" w:type="dxa"/>
          </w:tcPr>
          <w:p w14:paraId="6855866C" w14:textId="77777777" w:rsidR="00E554A3" w:rsidRPr="008070EB" w:rsidRDefault="00000000">
            <w:proofErr w:type="spellStart"/>
            <w:r w:rsidRPr="008070EB">
              <w:t>거의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없음</w:t>
            </w:r>
            <w:proofErr w:type="spellEnd"/>
          </w:p>
        </w:tc>
      </w:tr>
      <w:tr w:rsidR="00E554A3" w:rsidRPr="008070EB" w14:paraId="642FAFCE" w14:textId="77777777">
        <w:tc>
          <w:tcPr>
            <w:tcW w:w="2074" w:type="dxa"/>
          </w:tcPr>
          <w:p w14:paraId="4EACB290" w14:textId="77777777" w:rsidR="00E554A3" w:rsidRPr="008070EB" w:rsidRDefault="00000000">
            <w:proofErr w:type="spellStart"/>
            <w:r w:rsidRPr="008070EB">
              <w:t>주조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  <w:r w:rsidRPr="008070EB"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Pr="008070EB" w:rsidRDefault="00000000">
            <w:r w:rsidRPr="008070EB">
              <w:t>90%</w:t>
            </w:r>
          </w:p>
        </w:tc>
        <w:tc>
          <w:tcPr>
            <w:tcW w:w="2074" w:type="dxa"/>
          </w:tcPr>
          <w:p w14:paraId="270CB4C8" w14:textId="77777777" w:rsidR="00E554A3" w:rsidRPr="008070EB" w:rsidRDefault="00000000">
            <w:proofErr w:type="spellStart"/>
            <w:r w:rsidRPr="008070EB">
              <w:t>동일</w:t>
            </w:r>
            <w:proofErr w:type="spellEnd"/>
            <w:r w:rsidRPr="008070EB"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Pr="008070EB" w:rsidRDefault="00000000">
            <w:r w:rsidRPr="008070EB">
              <w:t>85-91%</w:t>
            </w:r>
          </w:p>
        </w:tc>
        <w:tc>
          <w:tcPr>
            <w:tcW w:w="2074" w:type="dxa"/>
          </w:tcPr>
          <w:p w14:paraId="25C3D0D8" w14:textId="77777777" w:rsidR="00E554A3" w:rsidRPr="008070EB" w:rsidRDefault="00000000">
            <w:proofErr w:type="spellStart"/>
            <w:r w:rsidRPr="008070EB">
              <w:t>최소</w:t>
            </w:r>
            <w:proofErr w:type="spellEnd"/>
          </w:p>
        </w:tc>
      </w:tr>
      <w:tr w:rsidR="00E554A3" w:rsidRPr="008070EB" w14:paraId="14C75575" w14:textId="77777777">
        <w:tc>
          <w:tcPr>
            <w:tcW w:w="2074" w:type="dxa"/>
          </w:tcPr>
          <w:p w14:paraId="14785AAA" w14:textId="77777777" w:rsidR="00E554A3" w:rsidRPr="008070EB" w:rsidRDefault="00000000">
            <w:proofErr w:type="spellStart"/>
            <w:r w:rsidRPr="008070EB">
              <w:t>엔진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Pr="008070EB" w:rsidRDefault="00000000">
            <w:r w:rsidRPr="008070EB">
              <w:t>85%</w:t>
            </w:r>
          </w:p>
        </w:tc>
        <w:tc>
          <w:tcPr>
            <w:tcW w:w="2074" w:type="dxa"/>
          </w:tcPr>
          <w:p w14:paraId="363C6AD7" w14:textId="77777777" w:rsidR="00E554A3" w:rsidRPr="008070EB" w:rsidRDefault="00000000">
            <w:proofErr w:type="spellStart"/>
            <w:r w:rsidRPr="008070EB">
              <w:t>동일</w:t>
            </w:r>
            <w:proofErr w:type="spellEnd"/>
            <w:r w:rsidRPr="008070EB"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Pr="008070EB" w:rsidRDefault="00000000">
            <w:r w:rsidRPr="008070EB">
              <w:t>82-88%</w:t>
            </w:r>
          </w:p>
        </w:tc>
        <w:tc>
          <w:tcPr>
            <w:tcW w:w="2074" w:type="dxa"/>
          </w:tcPr>
          <w:p w14:paraId="6EC4F3BC" w14:textId="77777777" w:rsidR="00E554A3" w:rsidRPr="008070EB" w:rsidRDefault="00000000">
            <w:proofErr w:type="spellStart"/>
            <w:r w:rsidRPr="008070EB">
              <w:t>데이터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증강</w:t>
            </w:r>
            <w:proofErr w:type="spellEnd"/>
          </w:p>
        </w:tc>
      </w:tr>
      <w:tr w:rsidR="00E554A3" w:rsidRPr="008070EB" w14:paraId="07F0D7A0" w14:textId="77777777">
        <w:tc>
          <w:tcPr>
            <w:tcW w:w="2074" w:type="dxa"/>
          </w:tcPr>
          <w:p w14:paraId="3E261B2F" w14:textId="77777777" w:rsidR="00E554A3" w:rsidRPr="008070EB" w:rsidRDefault="00000000">
            <w:proofErr w:type="spellStart"/>
            <w:r w:rsidRPr="008070EB">
              <w:t>배터리</w:t>
            </w:r>
            <w:proofErr w:type="spellEnd"/>
            <w:r w:rsidRPr="008070EB">
              <w:t xml:space="preserve"> </w:t>
            </w:r>
            <w:r w:rsidRPr="008070EB">
              <w:t>셀</w:t>
            </w:r>
            <w:r w:rsidRPr="008070EB"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Pr="008070EB" w:rsidRDefault="00000000">
            <w:r w:rsidRPr="008070EB">
              <w:t>80%</w:t>
            </w:r>
          </w:p>
        </w:tc>
        <w:tc>
          <w:tcPr>
            <w:tcW w:w="2074" w:type="dxa"/>
          </w:tcPr>
          <w:p w14:paraId="74D1AF92" w14:textId="77777777" w:rsidR="00E554A3" w:rsidRPr="008070EB" w:rsidRDefault="00000000">
            <w:r w:rsidRPr="008070EB">
              <w:t xml:space="preserve">X-ray </w:t>
            </w:r>
            <w:proofErr w:type="spellStart"/>
            <w:r w:rsidRPr="008070EB">
              <w:t>또는</w:t>
            </w:r>
            <w:proofErr w:type="spellEnd"/>
            <w:r w:rsidRPr="008070EB"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Pr="008070EB" w:rsidRDefault="00000000">
            <w:r w:rsidRPr="008070EB">
              <w:t>80-86%</w:t>
            </w:r>
          </w:p>
        </w:tc>
        <w:tc>
          <w:tcPr>
            <w:tcW w:w="2074" w:type="dxa"/>
          </w:tcPr>
          <w:p w14:paraId="38E6C3C3" w14:textId="77777777" w:rsidR="00E554A3" w:rsidRPr="008070EB" w:rsidRDefault="00000000">
            <w:r w:rsidRPr="008070EB">
              <w:t xml:space="preserve">CT </w:t>
            </w:r>
            <w:proofErr w:type="spellStart"/>
            <w:r w:rsidRPr="008070EB">
              <w:t>데이터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추가</w:t>
            </w:r>
            <w:proofErr w:type="spellEnd"/>
          </w:p>
        </w:tc>
      </w:tr>
    </w:tbl>
    <w:p w14:paraId="3D8CC90D" w14:textId="77777777" w:rsidR="00E554A3" w:rsidRPr="008070EB" w:rsidRDefault="00000000">
      <w:proofErr w:type="spellStart"/>
      <w:r w:rsidRPr="008070EB">
        <w:t>중간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  <w:r w:rsidRPr="008070EB">
        <w:t xml:space="preserve"> (</w:t>
      </w:r>
      <w:proofErr w:type="spellStart"/>
      <w:r w:rsidRPr="008070EB">
        <w:t>유사도</w:t>
      </w:r>
      <w:proofErr w:type="spellEnd"/>
      <w:r w:rsidRPr="008070EB"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15"/>
        <w:gridCol w:w="1015"/>
        <w:gridCol w:w="1016"/>
        <w:gridCol w:w="1026"/>
        <w:gridCol w:w="1184"/>
      </w:tblGrid>
      <w:tr w:rsidR="00E554A3" w:rsidRPr="008070EB" w14:paraId="640E4036" w14:textId="77777777">
        <w:tc>
          <w:tcPr>
            <w:tcW w:w="2074" w:type="dxa"/>
          </w:tcPr>
          <w:p w14:paraId="5D09CCD7" w14:textId="77777777" w:rsidR="00E554A3" w:rsidRPr="008070EB" w:rsidRDefault="00000000">
            <w:proofErr w:type="spellStart"/>
            <w:r w:rsidRPr="008070EB"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Pr="008070EB" w:rsidRDefault="00000000">
            <w:proofErr w:type="spellStart"/>
            <w:r w:rsidRPr="008070EB"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Pr="008070EB" w:rsidRDefault="00000000">
            <w:r w:rsidRPr="008070EB">
              <w:t xml:space="preserve">Stage 1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Pr="008070EB" w:rsidRDefault="00000000">
            <w:proofErr w:type="spellStart"/>
            <w:r w:rsidRPr="008070EB">
              <w:t>예상</w:t>
            </w:r>
            <w:proofErr w:type="spellEnd"/>
            <w:r w:rsidRPr="008070EB"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Pr="008070EB" w:rsidRDefault="00000000">
            <w:proofErr w:type="spellStart"/>
            <w:r w:rsidRPr="008070EB">
              <w:t>추가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작업</w:t>
            </w:r>
            <w:proofErr w:type="spellEnd"/>
          </w:p>
        </w:tc>
      </w:tr>
      <w:tr w:rsidR="00E554A3" w:rsidRPr="008070EB" w14:paraId="4AF40A2D" w14:textId="77777777">
        <w:tc>
          <w:tcPr>
            <w:tcW w:w="2074" w:type="dxa"/>
          </w:tcPr>
          <w:p w14:paraId="11C23595" w14:textId="77777777" w:rsidR="00E554A3" w:rsidRPr="008070EB" w:rsidRDefault="00000000">
            <w:r w:rsidRPr="008070EB">
              <w:t xml:space="preserve">PCB </w:t>
            </w:r>
            <w:proofErr w:type="spellStart"/>
            <w:r w:rsidRPr="008070EB"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Pr="008070EB" w:rsidRDefault="00000000">
            <w:r w:rsidRPr="008070EB">
              <w:t>65%</w:t>
            </w:r>
          </w:p>
        </w:tc>
        <w:tc>
          <w:tcPr>
            <w:tcW w:w="2074" w:type="dxa"/>
          </w:tcPr>
          <w:p w14:paraId="063C82BA" w14:textId="77777777" w:rsidR="00E554A3" w:rsidRPr="008070EB" w:rsidRDefault="00000000">
            <w:proofErr w:type="spellStart"/>
            <w:r w:rsidRPr="008070EB">
              <w:t>전자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  <w:r w:rsidRPr="008070EB"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Pr="008070EB" w:rsidRDefault="00000000">
            <w:r w:rsidRPr="008070EB">
              <w:t>75-85%</w:t>
            </w:r>
          </w:p>
        </w:tc>
        <w:tc>
          <w:tcPr>
            <w:tcW w:w="2074" w:type="dxa"/>
          </w:tcPr>
          <w:p w14:paraId="0F730784" w14:textId="77777777" w:rsidR="00E554A3" w:rsidRPr="008070EB" w:rsidRDefault="00000000">
            <w:r w:rsidRPr="008070EB">
              <w:t>새</w:t>
            </w:r>
            <w:r w:rsidRPr="008070EB">
              <w:t xml:space="preserve"> Stage 1</w:t>
            </w:r>
          </w:p>
        </w:tc>
      </w:tr>
      <w:tr w:rsidR="00E554A3" w:rsidRPr="008070EB" w14:paraId="4C1490B6" w14:textId="77777777">
        <w:tc>
          <w:tcPr>
            <w:tcW w:w="2074" w:type="dxa"/>
          </w:tcPr>
          <w:p w14:paraId="0F37352B" w14:textId="77777777" w:rsidR="00E554A3" w:rsidRPr="008070EB" w:rsidRDefault="00000000">
            <w:proofErr w:type="spellStart"/>
            <w:r w:rsidRPr="008070EB">
              <w:t>반도체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Pr="008070EB" w:rsidRDefault="00000000">
            <w:r w:rsidRPr="008070EB">
              <w:t>60%</w:t>
            </w:r>
          </w:p>
        </w:tc>
        <w:tc>
          <w:tcPr>
            <w:tcW w:w="2074" w:type="dxa"/>
          </w:tcPr>
          <w:p w14:paraId="0B88F5E4" w14:textId="77777777" w:rsidR="00E554A3" w:rsidRPr="008070EB" w:rsidRDefault="00000000">
            <w:proofErr w:type="spellStart"/>
            <w:r w:rsidRPr="008070EB">
              <w:t>현미경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Pr="008070EB" w:rsidRDefault="00000000">
            <w:r w:rsidRPr="008070EB">
              <w:t>70-82%</w:t>
            </w:r>
          </w:p>
        </w:tc>
        <w:tc>
          <w:tcPr>
            <w:tcW w:w="2074" w:type="dxa"/>
          </w:tcPr>
          <w:p w14:paraId="66BBC229" w14:textId="77777777" w:rsidR="00E554A3" w:rsidRPr="008070EB" w:rsidRDefault="00000000">
            <w:proofErr w:type="spellStart"/>
            <w:r w:rsidRPr="008070EB">
              <w:t>고해상도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대응</w:t>
            </w:r>
            <w:proofErr w:type="spellEnd"/>
          </w:p>
        </w:tc>
      </w:tr>
      <w:tr w:rsidR="00E554A3" w:rsidRPr="008070EB" w14:paraId="1F87C409" w14:textId="77777777">
        <w:tc>
          <w:tcPr>
            <w:tcW w:w="2074" w:type="dxa"/>
          </w:tcPr>
          <w:p w14:paraId="4C006C96" w14:textId="77777777" w:rsidR="00E554A3" w:rsidRPr="008070EB" w:rsidRDefault="00000000">
            <w:proofErr w:type="spellStart"/>
            <w:r w:rsidRPr="008070EB">
              <w:t>강철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Pr="008070EB" w:rsidRDefault="00000000">
            <w:r w:rsidRPr="008070EB">
              <w:t>55%</w:t>
            </w:r>
          </w:p>
        </w:tc>
        <w:tc>
          <w:tcPr>
            <w:tcW w:w="2074" w:type="dxa"/>
          </w:tcPr>
          <w:p w14:paraId="433EB828" w14:textId="77777777" w:rsidR="00E554A3" w:rsidRPr="008070EB" w:rsidRDefault="00000000">
            <w:proofErr w:type="spellStart"/>
            <w:r w:rsidRPr="008070EB">
              <w:t>표면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  <w:r w:rsidRPr="008070EB"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Pr="008070EB" w:rsidRDefault="00000000">
            <w:r w:rsidRPr="008070EB">
              <w:t>68-78%</w:t>
            </w:r>
          </w:p>
        </w:tc>
        <w:tc>
          <w:tcPr>
            <w:tcW w:w="2074" w:type="dxa"/>
          </w:tcPr>
          <w:p w14:paraId="20956D1D" w14:textId="77777777" w:rsidR="00E554A3" w:rsidRPr="008070EB" w:rsidRDefault="00000000">
            <w:r w:rsidRPr="008070EB">
              <w:t xml:space="preserve">RGB </w:t>
            </w:r>
            <w:proofErr w:type="spellStart"/>
            <w:r w:rsidRPr="008070EB">
              <w:t>처리</w:t>
            </w:r>
            <w:proofErr w:type="spellEnd"/>
          </w:p>
        </w:tc>
      </w:tr>
    </w:tbl>
    <w:p w14:paraId="36784039" w14:textId="77777777" w:rsidR="00E554A3" w:rsidRPr="008070EB" w:rsidRDefault="00000000">
      <w:proofErr w:type="spellStart"/>
      <w:r w:rsidRPr="008070EB">
        <w:t>낮은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  <w:r w:rsidRPr="008070EB">
        <w:t xml:space="preserve"> (</w:t>
      </w:r>
      <w:proofErr w:type="spellStart"/>
      <w:r w:rsidRPr="008070EB">
        <w:t>유사도</w:t>
      </w:r>
      <w:proofErr w:type="spellEnd"/>
      <w:r w:rsidRPr="008070EB"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1016"/>
        <w:gridCol w:w="1016"/>
        <w:gridCol w:w="1026"/>
        <w:gridCol w:w="1352"/>
      </w:tblGrid>
      <w:tr w:rsidR="00E554A3" w:rsidRPr="008070EB" w14:paraId="2BD649D1" w14:textId="77777777">
        <w:tc>
          <w:tcPr>
            <w:tcW w:w="2074" w:type="dxa"/>
          </w:tcPr>
          <w:p w14:paraId="3E4491F7" w14:textId="77777777" w:rsidR="00E554A3" w:rsidRPr="008070EB" w:rsidRDefault="00000000">
            <w:proofErr w:type="spellStart"/>
            <w:r w:rsidRPr="008070EB"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Pr="008070EB" w:rsidRDefault="00000000">
            <w:proofErr w:type="spellStart"/>
            <w:r w:rsidRPr="008070EB"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Pr="008070EB" w:rsidRDefault="00000000">
            <w:r w:rsidRPr="008070EB">
              <w:t xml:space="preserve">Stage 1 </w:t>
            </w:r>
            <w:proofErr w:type="spellStart"/>
            <w:r w:rsidRPr="008070EB"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Pr="008070EB" w:rsidRDefault="00000000">
            <w:proofErr w:type="spellStart"/>
            <w:r w:rsidRPr="008070EB">
              <w:t>예상</w:t>
            </w:r>
            <w:proofErr w:type="spellEnd"/>
            <w:r w:rsidRPr="008070EB"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Pr="008070EB" w:rsidRDefault="00000000">
            <w:proofErr w:type="spellStart"/>
            <w:r w:rsidRPr="008070EB">
              <w:t>추가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작업</w:t>
            </w:r>
            <w:proofErr w:type="spellEnd"/>
          </w:p>
        </w:tc>
      </w:tr>
      <w:tr w:rsidR="00E554A3" w:rsidRPr="008070EB" w14:paraId="080778E8" w14:textId="77777777">
        <w:tc>
          <w:tcPr>
            <w:tcW w:w="2074" w:type="dxa"/>
          </w:tcPr>
          <w:p w14:paraId="56DAB39C" w14:textId="77777777" w:rsidR="00E554A3" w:rsidRPr="008070EB" w:rsidRDefault="00000000">
            <w:proofErr w:type="spellStart"/>
            <w:r w:rsidRPr="008070EB">
              <w:t>직물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Pr="008070EB" w:rsidRDefault="00000000">
            <w:r w:rsidRPr="008070EB">
              <w:t>40%</w:t>
            </w:r>
          </w:p>
        </w:tc>
        <w:tc>
          <w:tcPr>
            <w:tcW w:w="2074" w:type="dxa"/>
          </w:tcPr>
          <w:p w14:paraId="10B9C29D" w14:textId="77777777" w:rsidR="00E554A3" w:rsidRPr="008070EB" w:rsidRDefault="00000000">
            <w:proofErr w:type="spellStart"/>
            <w:r w:rsidRPr="008070EB">
              <w:t>직물</w:t>
            </w:r>
            <w:proofErr w:type="spellEnd"/>
            <w:r w:rsidRPr="008070EB"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Pr="008070EB" w:rsidRDefault="00000000">
            <w:r w:rsidRPr="008070EB">
              <w:t>60-75%</w:t>
            </w:r>
          </w:p>
        </w:tc>
        <w:tc>
          <w:tcPr>
            <w:tcW w:w="2074" w:type="dxa"/>
          </w:tcPr>
          <w:p w14:paraId="5C5D72BC" w14:textId="77777777" w:rsidR="00E554A3" w:rsidRPr="008070EB" w:rsidRDefault="00000000">
            <w:r w:rsidRPr="008070EB">
              <w:t>새</w:t>
            </w:r>
            <w:r w:rsidRPr="008070EB">
              <w:t xml:space="preserve"> </w:t>
            </w:r>
            <w:proofErr w:type="spellStart"/>
            <w:r w:rsidRPr="008070EB">
              <w:t>프레임워크</w:t>
            </w:r>
            <w:proofErr w:type="spellEnd"/>
          </w:p>
        </w:tc>
      </w:tr>
      <w:tr w:rsidR="00E554A3" w:rsidRPr="008070EB" w14:paraId="66543DBC" w14:textId="77777777">
        <w:tc>
          <w:tcPr>
            <w:tcW w:w="2074" w:type="dxa"/>
          </w:tcPr>
          <w:p w14:paraId="21B61142" w14:textId="77777777" w:rsidR="00E554A3" w:rsidRPr="008070EB" w:rsidRDefault="00000000">
            <w:proofErr w:type="spellStart"/>
            <w:r w:rsidRPr="008070EB">
              <w:t>식품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Pr="008070EB" w:rsidRDefault="00000000">
            <w:r w:rsidRPr="008070EB">
              <w:t>30%</w:t>
            </w:r>
          </w:p>
        </w:tc>
        <w:tc>
          <w:tcPr>
            <w:tcW w:w="2074" w:type="dxa"/>
          </w:tcPr>
          <w:p w14:paraId="60A76C01" w14:textId="77777777" w:rsidR="00E554A3" w:rsidRPr="008070EB" w:rsidRDefault="00000000">
            <w:proofErr w:type="spellStart"/>
            <w:r w:rsidRPr="008070EB">
              <w:t>식품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Pr="008070EB" w:rsidRDefault="00000000">
            <w:r w:rsidRPr="008070EB">
              <w:t>55-70%</w:t>
            </w:r>
          </w:p>
        </w:tc>
        <w:tc>
          <w:tcPr>
            <w:tcW w:w="2074" w:type="dxa"/>
          </w:tcPr>
          <w:p w14:paraId="741F0D75" w14:textId="77777777" w:rsidR="00E554A3" w:rsidRPr="008070EB" w:rsidRDefault="00000000">
            <w:proofErr w:type="spellStart"/>
            <w:r w:rsidRPr="008070EB">
              <w:t>완전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재설계</w:t>
            </w:r>
            <w:proofErr w:type="spellEnd"/>
          </w:p>
        </w:tc>
      </w:tr>
      <w:tr w:rsidR="00E554A3" w:rsidRPr="008070EB" w14:paraId="13FA408D" w14:textId="77777777">
        <w:tc>
          <w:tcPr>
            <w:tcW w:w="2074" w:type="dxa"/>
          </w:tcPr>
          <w:p w14:paraId="48D1356E" w14:textId="77777777" w:rsidR="00E554A3" w:rsidRPr="008070EB" w:rsidRDefault="00000000">
            <w:proofErr w:type="spellStart"/>
            <w:r w:rsidRPr="008070EB">
              <w:lastRenderedPageBreak/>
              <w:t>포장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Pr="008070EB" w:rsidRDefault="00000000">
            <w:r w:rsidRPr="008070EB">
              <w:t>25%</w:t>
            </w:r>
          </w:p>
        </w:tc>
        <w:tc>
          <w:tcPr>
            <w:tcW w:w="2074" w:type="dxa"/>
          </w:tcPr>
          <w:p w14:paraId="7B17252B" w14:textId="77777777" w:rsidR="00E554A3" w:rsidRPr="008070EB" w:rsidRDefault="00000000">
            <w:proofErr w:type="spellStart"/>
            <w:r w:rsidRPr="008070EB">
              <w:t>일반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Pr="008070EB" w:rsidRDefault="00000000">
            <w:r w:rsidRPr="008070EB">
              <w:t>50-65%</w:t>
            </w:r>
          </w:p>
        </w:tc>
        <w:tc>
          <w:tcPr>
            <w:tcW w:w="2074" w:type="dxa"/>
          </w:tcPr>
          <w:p w14:paraId="27B98A45" w14:textId="77777777" w:rsidR="00E554A3" w:rsidRPr="008070EB" w:rsidRDefault="00000000">
            <w:r w:rsidRPr="008070EB">
              <w:t>새</w:t>
            </w:r>
            <w:r w:rsidRPr="008070EB">
              <w:t xml:space="preserve"> </w:t>
            </w:r>
            <w:proofErr w:type="spellStart"/>
            <w:r w:rsidRPr="008070EB">
              <w:t>접근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필요</w:t>
            </w:r>
            <w:proofErr w:type="spellEnd"/>
          </w:p>
        </w:tc>
      </w:tr>
    </w:tbl>
    <w:p w14:paraId="028B1FA4" w14:textId="77777777" w:rsidR="00E554A3" w:rsidRPr="008070EB" w:rsidRDefault="00000000">
      <w:proofErr w:type="spellStart"/>
      <w:r w:rsidRPr="008070EB">
        <w:t>확장</w:t>
      </w:r>
      <w:proofErr w:type="spellEnd"/>
      <w:r w:rsidRPr="008070EB">
        <w:t xml:space="preserve"> </w:t>
      </w:r>
      <w:proofErr w:type="spellStart"/>
      <w:r w:rsidRPr="008070EB">
        <w:t>가이드라인</w:t>
      </w:r>
      <w:proofErr w:type="spellEnd"/>
      <w:r w:rsidRPr="008070EB">
        <w:t>:</w:t>
      </w:r>
    </w:p>
    <w:p w14:paraId="2E4995D2" w14:textId="77777777" w:rsidR="00E554A3" w:rsidRPr="008070EB" w:rsidRDefault="00000000">
      <w:r w:rsidRPr="008070EB">
        <w:t xml:space="preserve">def </w:t>
      </w:r>
      <w:proofErr w:type="spellStart"/>
      <w:r w:rsidRPr="008070EB">
        <w:t>estimate_transfer_effectiveness</w:t>
      </w:r>
      <w:proofErr w:type="spellEnd"/>
      <w:r w:rsidRPr="008070EB">
        <w:t>(</w:t>
      </w:r>
      <w:proofErr w:type="spellStart"/>
      <w:r w:rsidRPr="008070EB">
        <w:t>source_domain</w:t>
      </w:r>
      <w:proofErr w:type="spellEnd"/>
      <w:r w:rsidRPr="008070EB">
        <w:t xml:space="preserve">, </w:t>
      </w:r>
      <w:proofErr w:type="spellStart"/>
      <w:r w:rsidRPr="008070EB">
        <w:t>target_domain</w:t>
      </w:r>
      <w:proofErr w:type="spellEnd"/>
      <w:r w:rsidRPr="008070EB">
        <w:t>):</w:t>
      </w:r>
    </w:p>
    <w:p w14:paraId="580558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"""</w:t>
      </w:r>
    </w:p>
    <w:p w14:paraId="601F4FB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</w:p>
    <w:p w14:paraId="2C418602" w14:textId="77777777" w:rsidR="00E554A3" w:rsidRPr="008070EB" w:rsidRDefault="00000000">
      <w:r w:rsidRPr="008070EB">
        <w:t>"""</w:t>
      </w:r>
    </w:p>
    <w:p w14:paraId="68BEB77E" w14:textId="77777777" w:rsidR="00E554A3" w:rsidRPr="008070EB" w:rsidRDefault="00000000">
      <w:r w:rsidRPr="008070EB">
        <w:t xml:space="preserve">similarity = </w:t>
      </w:r>
      <w:proofErr w:type="spellStart"/>
      <w:r w:rsidRPr="008070EB">
        <w:t>calculate_similarity</w:t>
      </w:r>
      <w:proofErr w:type="spellEnd"/>
      <w:r w:rsidRPr="008070EB">
        <w:t>(</w:t>
      </w:r>
      <w:proofErr w:type="spellStart"/>
      <w:r w:rsidRPr="008070EB">
        <w:t>source_domain</w:t>
      </w:r>
      <w:proofErr w:type="spellEnd"/>
      <w:r w:rsidRPr="008070EB">
        <w:t xml:space="preserve">, </w:t>
      </w:r>
      <w:proofErr w:type="spellStart"/>
      <w:r w:rsidRPr="008070EB">
        <w:t>target_domain</w:t>
      </w:r>
      <w:proofErr w:type="spellEnd"/>
      <w:r w:rsidRPr="008070EB">
        <w:t>)</w:t>
      </w:r>
    </w:p>
    <w:p w14:paraId="77924286" w14:textId="77777777" w:rsidR="00E554A3" w:rsidRPr="008070EB" w:rsidRDefault="00000000">
      <w:r w:rsidRPr="008070EB">
        <w:t>if similarity &gt; 0.8:</w:t>
      </w:r>
    </w:p>
    <w:p w14:paraId="410F0225" w14:textId="77777777" w:rsidR="00E554A3" w:rsidRPr="008070EB" w:rsidRDefault="00000000">
      <w:r w:rsidRPr="008070EB">
        <w:t>return "</w:t>
      </w:r>
      <w:proofErr w:type="spellStart"/>
      <w:r w:rsidRPr="008070EB">
        <w:t>직접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  <w:r w:rsidRPr="008070EB">
        <w:t xml:space="preserve"> </w:t>
      </w:r>
      <w:proofErr w:type="spellStart"/>
      <w:r w:rsidRPr="008070EB">
        <w:t>가능</w:t>
      </w:r>
      <w:proofErr w:type="spellEnd"/>
      <w:r w:rsidRPr="008070EB">
        <w:t xml:space="preserve">, mAP50 &gt;85% </w:t>
      </w:r>
      <w:proofErr w:type="spellStart"/>
      <w:r w:rsidRPr="008070EB">
        <w:t>예상</w:t>
      </w:r>
      <w:proofErr w:type="spellEnd"/>
      <w:r w:rsidRPr="008070EB">
        <w:t>"</w:t>
      </w:r>
    </w:p>
    <w:p w14:paraId="77D21BD5" w14:textId="77777777" w:rsidR="00E554A3" w:rsidRPr="008070EB" w:rsidRDefault="00000000">
      <w:proofErr w:type="spellStart"/>
      <w:r w:rsidRPr="008070EB">
        <w:t>elif</w:t>
      </w:r>
      <w:proofErr w:type="spellEnd"/>
      <w:r w:rsidRPr="008070EB">
        <w:t xml:space="preserve"> similarity &gt; 0.5:</w:t>
      </w:r>
    </w:p>
    <w:p w14:paraId="5282A4C7" w14:textId="77777777" w:rsidR="00E554A3" w:rsidRPr="008070EB" w:rsidRDefault="00000000">
      <w:r w:rsidRPr="008070EB">
        <w:t>return "</w:t>
      </w:r>
      <w:proofErr w:type="spellStart"/>
      <w:r w:rsidRPr="008070EB">
        <w:t>중간</w:t>
      </w:r>
      <w:proofErr w:type="spellEnd"/>
      <w:r w:rsidRPr="008070EB">
        <w:t xml:space="preserve"> </w:t>
      </w:r>
      <w:proofErr w:type="spellStart"/>
      <w:r w:rsidRPr="008070EB">
        <w:t>도메인</w:t>
      </w:r>
      <w:proofErr w:type="spellEnd"/>
      <w:r w:rsidRPr="008070EB">
        <w:t xml:space="preserve"> </w:t>
      </w:r>
      <w:proofErr w:type="spellStart"/>
      <w:r w:rsidRPr="008070EB">
        <w:t>재설계</w:t>
      </w:r>
      <w:proofErr w:type="spellEnd"/>
      <w:r w:rsidRPr="008070EB">
        <w:t xml:space="preserve"> </w:t>
      </w:r>
      <w:proofErr w:type="spellStart"/>
      <w:r w:rsidRPr="008070EB">
        <w:t>필요</w:t>
      </w:r>
      <w:proofErr w:type="spellEnd"/>
      <w:r w:rsidRPr="008070EB">
        <w:t>, mAP50 70-85%"</w:t>
      </w:r>
    </w:p>
    <w:p w14:paraId="78F83D6E" w14:textId="77777777" w:rsidR="00E554A3" w:rsidRPr="008070EB" w:rsidRDefault="00000000">
      <w:r w:rsidRPr="008070EB">
        <w:t>else:</w:t>
      </w:r>
    </w:p>
    <w:p w14:paraId="6659AEAD" w14:textId="77777777" w:rsidR="00E554A3" w:rsidRPr="008070EB" w:rsidRDefault="00000000">
      <w:r w:rsidRPr="008070EB">
        <w:t>return "</w:t>
      </w:r>
      <w:proofErr w:type="spellStart"/>
      <w:r w:rsidRPr="008070EB">
        <w:t>새로운</w:t>
      </w:r>
      <w:proofErr w:type="spellEnd"/>
      <w:r w:rsidRPr="008070EB">
        <w:t xml:space="preserve"> </w:t>
      </w:r>
      <w:proofErr w:type="spellStart"/>
      <w:r w:rsidRPr="008070EB">
        <w:t>프레임워크</w:t>
      </w:r>
      <w:proofErr w:type="spellEnd"/>
      <w:r w:rsidRPr="008070EB">
        <w:t xml:space="preserve"> </w:t>
      </w:r>
      <w:proofErr w:type="spellStart"/>
      <w:r w:rsidRPr="008070EB">
        <w:t>개발</w:t>
      </w:r>
      <w:proofErr w:type="spellEnd"/>
      <w:r w:rsidRPr="008070EB">
        <w:t xml:space="preserve"> </w:t>
      </w:r>
      <w:proofErr w:type="spellStart"/>
      <w:r w:rsidRPr="008070EB">
        <w:t>권장</w:t>
      </w:r>
      <w:proofErr w:type="spellEnd"/>
      <w:r w:rsidRPr="008070EB">
        <w:t>"</w:t>
      </w:r>
    </w:p>
    <w:p w14:paraId="198F1DA8" w14:textId="77777777" w:rsidR="00E554A3" w:rsidRPr="008070EB" w:rsidRDefault="00000000">
      <w:pPr>
        <w:pStyle w:val="3"/>
      </w:pPr>
      <w:r w:rsidRPr="008070EB">
        <w:t xml:space="preserve">C. </w:t>
      </w:r>
      <w:proofErr w:type="spellStart"/>
      <w:r w:rsidRPr="008070EB">
        <w:t>한계점</w:t>
      </w:r>
      <w:proofErr w:type="spellEnd"/>
      <w:r w:rsidRPr="008070EB">
        <w:t xml:space="preserve"> </w:t>
      </w:r>
      <w:r w:rsidRPr="008070EB">
        <w:t>및</w:t>
      </w:r>
      <w:r w:rsidRPr="008070EB">
        <w:t xml:space="preserve"> </w:t>
      </w:r>
      <w:proofErr w:type="spellStart"/>
      <w:r w:rsidRPr="008070EB">
        <w:t>향후</w:t>
      </w:r>
      <w:proofErr w:type="spellEnd"/>
      <w:r w:rsidRPr="008070EB">
        <w:t xml:space="preserve"> </w:t>
      </w:r>
      <w:proofErr w:type="spellStart"/>
      <w:r w:rsidRPr="008070EB">
        <w:t>연구</w:t>
      </w:r>
      <w:proofErr w:type="spellEnd"/>
    </w:p>
    <w:p w14:paraId="227184B5" w14:textId="77777777" w:rsidR="00E554A3" w:rsidRPr="008070EB" w:rsidRDefault="00000000">
      <w:r w:rsidRPr="008070EB">
        <w:t xml:space="preserve">1. </w:t>
      </w:r>
      <w:proofErr w:type="spellStart"/>
      <w:r w:rsidRPr="008070EB">
        <w:t>현재</w:t>
      </w:r>
      <w:proofErr w:type="spellEnd"/>
      <w:r w:rsidRPr="008070EB">
        <w:t xml:space="preserve"> </w:t>
      </w:r>
      <w:proofErr w:type="spellStart"/>
      <w:r w:rsidRPr="008070EB">
        <w:t>연구의</w:t>
      </w:r>
      <w:proofErr w:type="spellEnd"/>
      <w:r w:rsidRPr="008070EB">
        <w:t xml:space="preserve"> </w:t>
      </w:r>
      <w:proofErr w:type="spellStart"/>
      <w:r w:rsidRPr="008070EB">
        <w:t>한계</w:t>
      </w:r>
      <w:proofErr w:type="spellEnd"/>
    </w:p>
    <w:p w14:paraId="77FCE2F3" w14:textId="77777777" w:rsidR="00E554A3" w:rsidRPr="008070EB" w:rsidRDefault="00000000">
      <w:proofErr w:type="spellStart"/>
      <w:r w:rsidRPr="008070EB">
        <w:t>한계</w:t>
      </w:r>
      <w:proofErr w:type="spellEnd"/>
      <w:r w:rsidRPr="008070EB">
        <w:t xml:space="preserve"> 1: </w:t>
      </w:r>
      <w:proofErr w:type="spellStart"/>
      <w:r w:rsidRPr="008070EB">
        <w:t>실시간</w:t>
      </w:r>
      <w:proofErr w:type="spellEnd"/>
      <w:r w:rsidRPr="008070EB">
        <w:t xml:space="preserve"> </w:t>
      </w:r>
      <w:proofErr w:type="spellStart"/>
      <w:r w:rsidRPr="008070EB">
        <w:t>추론</w:t>
      </w:r>
      <w:proofErr w:type="spellEnd"/>
      <w:r w:rsidRPr="008070EB">
        <w:t xml:space="preserve"> </w:t>
      </w:r>
      <w:proofErr w:type="spellStart"/>
      <w:r w:rsidRPr="008070EB">
        <w:t>미검증</w:t>
      </w:r>
      <w:proofErr w:type="spellEnd"/>
    </w:p>
    <w:p w14:paraId="3B9B8441" w14:textId="77777777" w:rsidR="00E554A3" w:rsidRPr="008070EB" w:rsidRDefault="00000000">
      <w:proofErr w:type="spellStart"/>
      <w:r w:rsidRPr="008070EB">
        <w:t>현재</w:t>
      </w:r>
      <w:proofErr w:type="spellEnd"/>
      <w:r w:rsidRPr="008070EB">
        <w:t xml:space="preserve"> </w:t>
      </w:r>
      <w:proofErr w:type="spellStart"/>
      <w:r w:rsidRPr="008070EB">
        <w:t>성능</w:t>
      </w:r>
      <w:proofErr w:type="spellEnd"/>
      <w:r w:rsidRPr="008070EB">
        <w:t xml:space="preserve"> (CPU):</w:t>
      </w:r>
    </w:p>
    <w:p w14:paraId="582D94BE" w14:textId="77777777" w:rsidR="00E554A3" w:rsidRPr="008070EB" w:rsidRDefault="00000000">
      <w:r w:rsidRPr="008070EB">
        <w:t>- YOLOv8s: ~7.8 FPS (128ms/frame)</w:t>
      </w:r>
    </w:p>
    <w:p w14:paraId="67B022C6" w14:textId="77777777" w:rsidR="00E554A3" w:rsidRPr="008070EB" w:rsidRDefault="00000000">
      <w:r w:rsidRPr="008070EB">
        <w:t>- YOLO11s: ~6.9 FPS (145ms/frame)</w:t>
      </w:r>
    </w:p>
    <w:p w14:paraId="6B32F964" w14:textId="77777777" w:rsidR="00E554A3" w:rsidRPr="008070EB" w:rsidRDefault="00000000">
      <w:proofErr w:type="spellStart"/>
      <w:r w:rsidRPr="008070EB">
        <w:t>실시간</w:t>
      </w:r>
      <w:proofErr w:type="spellEnd"/>
      <w:r w:rsidRPr="008070EB">
        <w:t xml:space="preserve"> </w:t>
      </w:r>
      <w:proofErr w:type="spellStart"/>
      <w:r w:rsidRPr="008070EB">
        <w:t>요구사항</w:t>
      </w:r>
      <w:proofErr w:type="spellEnd"/>
      <w:r w:rsidRPr="008070EB">
        <w:t>:</w:t>
      </w:r>
    </w:p>
    <w:p w14:paraId="1D966E03" w14:textId="77777777" w:rsidR="00E554A3" w:rsidRPr="008070EB" w:rsidRDefault="00000000">
      <w:r w:rsidRPr="008070EB">
        <w:t xml:space="preserve">- </w:t>
      </w:r>
      <w:proofErr w:type="spellStart"/>
      <w:r w:rsidRPr="008070EB">
        <w:t>생산</w:t>
      </w:r>
      <w:proofErr w:type="spellEnd"/>
      <w:r w:rsidRPr="008070EB">
        <w:t xml:space="preserve"> </w:t>
      </w:r>
      <w:proofErr w:type="spellStart"/>
      <w:r w:rsidRPr="008070EB">
        <w:t>라인</w:t>
      </w:r>
      <w:proofErr w:type="spellEnd"/>
      <w:r w:rsidRPr="008070EB">
        <w:t>: 30-60 FPS (16-33ms/frame)</w:t>
      </w:r>
    </w:p>
    <w:p w14:paraId="2F072628" w14:textId="77777777" w:rsidR="00E554A3" w:rsidRPr="008070EB" w:rsidRDefault="00000000">
      <w:r w:rsidRPr="008070EB">
        <w:t xml:space="preserve">- </w:t>
      </w:r>
      <w:proofErr w:type="spellStart"/>
      <w:r w:rsidRPr="008070EB">
        <w:t>격차</w:t>
      </w:r>
      <w:proofErr w:type="spellEnd"/>
      <w:r w:rsidRPr="008070EB">
        <w:t>: 4-9</w:t>
      </w:r>
      <w:r w:rsidRPr="008070EB">
        <w:t>배</w:t>
      </w:r>
      <w:r w:rsidRPr="008070EB">
        <w:t xml:space="preserve"> </w:t>
      </w:r>
      <w:proofErr w:type="spellStart"/>
      <w:r w:rsidRPr="008070EB">
        <w:t>느림</w:t>
      </w:r>
      <w:proofErr w:type="spellEnd"/>
    </w:p>
    <w:p w14:paraId="404FA7CB" w14:textId="77777777" w:rsidR="00E554A3" w:rsidRPr="008070EB" w:rsidRDefault="00000000">
      <w:proofErr w:type="spellStart"/>
      <w:r w:rsidRPr="008070EB">
        <w:t>해결</w:t>
      </w:r>
      <w:proofErr w:type="spellEnd"/>
      <w:r w:rsidRPr="008070EB">
        <w:t xml:space="preserve"> </w:t>
      </w:r>
      <w:proofErr w:type="spellStart"/>
      <w:r w:rsidRPr="008070EB">
        <w:t>방안</w:t>
      </w:r>
      <w:proofErr w:type="spellEnd"/>
      <w:r w:rsidRPr="008070EB">
        <w:t>:</w:t>
      </w:r>
    </w:p>
    <w:p w14:paraId="4AE4F9B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GPU </w:t>
      </w:r>
      <w:r w:rsidRPr="008070EB">
        <w:rPr>
          <w:lang w:eastAsia="ko-KR"/>
        </w:rPr>
        <w:t>추론</w:t>
      </w:r>
      <w:r w:rsidRPr="008070EB">
        <w:rPr>
          <w:lang w:eastAsia="ko-KR"/>
        </w:rPr>
        <w:t xml:space="preserve"> (RTX 3060): </w:t>
      </w: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180-200 FPS ✓</w:t>
      </w:r>
    </w:p>
    <w:p w14:paraId="4D4D2C6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proofErr w:type="spellStart"/>
      <w:r w:rsidRPr="008070EB">
        <w:rPr>
          <w:lang w:eastAsia="ko-KR"/>
        </w:rPr>
        <w:t>TensorRT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2-3</w:t>
      </w:r>
      <w:r w:rsidRPr="008070EB">
        <w:rPr>
          <w:lang w:eastAsia="ko-KR"/>
        </w:rPr>
        <w:t>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 ✓</w:t>
      </w:r>
    </w:p>
    <w:p w14:paraId="24ACA74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Edge TPU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경량화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0E9B574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 2: </w:t>
      </w:r>
      <w:r w:rsidRPr="008070EB">
        <w:rPr>
          <w:lang w:eastAsia="ko-KR"/>
        </w:rPr>
        <w:t>단일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</w:p>
    <w:p w14:paraId="786FB62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현재</w:t>
      </w:r>
      <w:r w:rsidRPr="008070EB">
        <w:rPr>
          <w:lang w:eastAsia="ko-KR"/>
        </w:rPr>
        <w:t>: 1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제조사의</w:t>
      </w:r>
      <w:r w:rsidRPr="008070EB">
        <w:rPr>
          <w:lang w:eastAsia="ko-KR"/>
        </w:rPr>
        <w:t xml:space="preserve"> DPF </w:t>
      </w:r>
      <w:r w:rsidRPr="008070EB">
        <w:rPr>
          <w:lang w:eastAsia="ko-KR"/>
        </w:rPr>
        <w:t>데이터</w:t>
      </w:r>
    </w:p>
    <w:p w14:paraId="70ACBA7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필터는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미검증</w:t>
      </w:r>
      <w:proofErr w:type="spellEnd"/>
    </w:p>
    <w:p w14:paraId="2D79F9B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방안</w:t>
      </w:r>
      <w:r w:rsidRPr="008070EB">
        <w:rPr>
          <w:lang w:eastAsia="ko-KR"/>
        </w:rPr>
        <w:t>:</w:t>
      </w:r>
    </w:p>
    <w:p w14:paraId="3B6E9C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</w:t>
      </w:r>
      <w:r w:rsidRPr="008070EB">
        <w:rPr>
          <w:lang w:eastAsia="ko-KR"/>
        </w:rPr>
        <w:t xml:space="preserve"> (200-300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1D7305F8" w14:textId="77777777" w:rsidR="00E554A3" w:rsidRPr="008070EB" w:rsidRDefault="00000000">
      <w:r w:rsidRPr="008070EB">
        <w:t xml:space="preserve">2. Domain Adaptation </w:t>
      </w:r>
      <w:proofErr w:type="spellStart"/>
      <w:r w:rsidRPr="008070EB">
        <w:t>기법</w:t>
      </w:r>
      <w:proofErr w:type="spellEnd"/>
      <w:r w:rsidRPr="008070EB">
        <w:t xml:space="preserve"> </w:t>
      </w:r>
      <w:proofErr w:type="spellStart"/>
      <w:r w:rsidRPr="008070EB">
        <w:t>적용</w:t>
      </w:r>
      <w:proofErr w:type="spellEnd"/>
    </w:p>
    <w:p w14:paraId="60B8B9CF" w14:textId="77777777" w:rsidR="00E554A3" w:rsidRPr="008070EB" w:rsidRDefault="00000000">
      <w:r w:rsidRPr="008070EB">
        <w:t xml:space="preserve">3. Few-shot </w:t>
      </w:r>
      <w:proofErr w:type="spellStart"/>
      <w:r w:rsidRPr="008070EB">
        <w:t>미세조정</w:t>
      </w:r>
      <w:proofErr w:type="spellEnd"/>
      <w:r w:rsidRPr="008070EB">
        <w:t xml:space="preserve"> </w:t>
      </w:r>
      <w:proofErr w:type="spellStart"/>
      <w:r w:rsidRPr="008070EB">
        <w:t>프로토콜</w:t>
      </w:r>
      <w:proofErr w:type="spellEnd"/>
    </w:p>
    <w:p w14:paraId="29BD1550" w14:textId="77777777" w:rsidR="00E554A3" w:rsidRPr="008070EB" w:rsidRDefault="00000000">
      <w:proofErr w:type="spellStart"/>
      <w:r w:rsidRPr="008070EB">
        <w:t>한계</w:t>
      </w:r>
      <w:proofErr w:type="spellEnd"/>
      <w:r w:rsidRPr="008070EB">
        <w:t xml:space="preserve"> 3: 2</w:t>
      </w:r>
      <w:r w:rsidRPr="008070EB">
        <w:t>개</w:t>
      </w:r>
      <w:r w:rsidRPr="008070EB">
        <w:t xml:space="preserve"> </w:t>
      </w:r>
      <w:proofErr w:type="spellStart"/>
      <w:r w:rsidRPr="008070EB">
        <w:t>결함</w:t>
      </w:r>
      <w:proofErr w:type="spellEnd"/>
      <w:r w:rsidRPr="008070EB">
        <w:t xml:space="preserve"> </w:t>
      </w:r>
      <w:proofErr w:type="spellStart"/>
      <w:r w:rsidRPr="008070EB">
        <w:t>클래스만</w:t>
      </w:r>
      <w:proofErr w:type="spellEnd"/>
    </w:p>
    <w:p w14:paraId="55E7731B" w14:textId="77777777" w:rsidR="00E554A3" w:rsidRPr="008070EB" w:rsidRDefault="00000000">
      <w:proofErr w:type="spellStart"/>
      <w:r w:rsidRPr="008070EB">
        <w:t>현재</w:t>
      </w:r>
      <w:proofErr w:type="spellEnd"/>
      <w:r w:rsidRPr="008070EB">
        <w:t>: Crack, Melting</w:t>
      </w:r>
    </w:p>
    <w:p w14:paraId="2B37B2DE" w14:textId="77777777" w:rsidR="00E554A3" w:rsidRPr="008070EB" w:rsidRDefault="00000000">
      <w:proofErr w:type="spellStart"/>
      <w:r w:rsidRPr="008070EB">
        <w:t>실제</w:t>
      </w:r>
      <w:proofErr w:type="spellEnd"/>
      <w:r w:rsidRPr="008070EB">
        <w:t>: Crack, Melting, Clogging, Corrosion, Deformation...</w:t>
      </w:r>
    </w:p>
    <w:p w14:paraId="12D5C33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확장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계획</w:t>
      </w:r>
      <w:r w:rsidRPr="008070EB">
        <w:rPr>
          <w:lang w:eastAsia="ko-KR"/>
        </w:rPr>
        <w:t>:</w:t>
      </w:r>
    </w:p>
    <w:p w14:paraId="2DAFFE2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(Incremental Learning)</w:t>
      </w:r>
    </w:p>
    <w:p w14:paraId="53B54B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클래스당</w:t>
      </w:r>
      <w:r w:rsidRPr="008070EB">
        <w:rPr>
          <w:lang w:eastAsia="ko-KR"/>
        </w:rPr>
        <w:t xml:space="preserve"> 100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</w:t>
      </w:r>
    </w:p>
    <w:p w14:paraId="6D24DF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proofErr w:type="spellStart"/>
      <w:r w:rsidRPr="008070EB">
        <w:rPr>
          <w:lang w:eastAsia="ko-KR"/>
        </w:rPr>
        <w:t>재학습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수립</w:t>
      </w:r>
    </w:p>
    <w:p w14:paraId="3AAC63E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한계</w:t>
      </w:r>
      <w:r w:rsidRPr="008070EB">
        <w:rPr>
          <w:lang w:eastAsia="ko-KR"/>
        </w:rPr>
        <w:t xml:space="preserve"> 4: </w:t>
      </w:r>
      <w:r w:rsidRPr="008070EB">
        <w:rPr>
          <w:lang w:eastAsia="ko-KR"/>
        </w:rPr>
        <w:t>정적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이미지만</w:t>
      </w:r>
    </w:p>
    <w:p w14:paraId="0282115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현재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단일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</w:p>
    <w:p w14:paraId="52E0818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연속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비디오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스트림</w:t>
      </w:r>
    </w:p>
    <w:p w14:paraId="09D553F0" w14:textId="77777777" w:rsidR="00E554A3" w:rsidRPr="008070EB" w:rsidRDefault="00000000">
      <w:proofErr w:type="spellStart"/>
      <w:r w:rsidRPr="008070EB">
        <w:t>향후</w:t>
      </w:r>
      <w:proofErr w:type="spellEnd"/>
      <w:r w:rsidRPr="008070EB">
        <w:t xml:space="preserve"> </w:t>
      </w:r>
      <w:proofErr w:type="spellStart"/>
      <w:r w:rsidRPr="008070EB">
        <w:t>확장</w:t>
      </w:r>
      <w:proofErr w:type="spellEnd"/>
      <w:r w:rsidRPr="008070EB">
        <w:t>:</w:t>
      </w:r>
    </w:p>
    <w:p w14:paraId="5801E465" w14:textId="77777777" w:rsidR="00E554A3" w:rsidRPr="008070EB" w:rsidRDefault="00000000">
      <w:r w:rsidRPr="008070EB">
        <w:t xml:space="preserve">1. </w:t>
      </w:r>
      <w:proofErr w:type="spellStart"/>
      <w:r w:rsidRPr="008070EB">
        <w:t>시계열</w:t>
      </w:r>
      <w:proofErr w:type="spellEnd"/>
      <w:r w:rsidRPr="008070EB">
        <w:t xml:space="preserve"> </w:t>
      </w:r>
      <w:proofErr w:type="spellStart"/>
      <w:r w:rsidRPr="008070EB">
        <w:t>분석</w:t>
      </w:r>
      <w:proofErr w:type="spellEnd"/>
      <w:r w:rsidRPr="008070EB">
        <w:t xml:space="preserve"> (Temporal Modeling)</w:t>
      </w:r>
    </w:p>
    <w:p w14:paraId="5BA3D819" w14:textId="77777777" w:rsidR="00E554A3" w:rsidRPr="008070EB" w:rsidRDefault="00000000">
      <w:r w:rsidRPr="008070EB">
        <w:t xml:space="preserve">2. </w:t>
      </w:r>
      <w:proofErr w:type="spellStart"/>
      <w:r w:rsidRPr="008070EB">
        <w:t>다중</w:t>
      </w:r>
      <w:proofErr w:type="spellEnd"/>
      <w:r w:rsidRPr="008070EB">
        <w:t xml:space="preserve"> </w:t>
      </w:r>
      <w:proofErr w:type="spellStart"/>
      <w:r w:rsidRPr="008070EB">
        <w:t>각도</w:t>
      </w:r>
      <w:proofErr w:type="spellEnd"/>
      <w:r w:rsidRPr="008070EB">
        <w:t xml:space="preserve"> </w:t>
      </w:r>
      <w:proofErr w:type="spellStart"/>
      <w:r w:rsidRPr="008070EB">
        <w:t>융합</w:t>
      </w:r>
      <w:proofErr w:type="spellEnd"/>
      <w:r w:rsidRPr="008070EB">
        <w:t xml:space="preserve"> (Multi-view Fusion)</w:t>
      </w:r>
    </w:p>
    <w:p w14:paraId="37A61604" w14:textId="77777777" w:rsidR="00E554A3" w:rsidRPr="008070EB" w:rsidRDefault="00000000">
      <w:r w:rsidRPr="008070EB">
        <w:t xml:space="preserve">3. 3D </w:t>
      </w:r>
      <w:proofErr w:type="spellStart"/>
      <w:r w:rsidRPr="008070EB">
        <w:t>재구성</w:t>
      </w:r>
      <w:proofErr w:type="spellEnd"/>
      <w:r w:rsidRPr="008070EB">
        <w:t xml:space="preserve"> (Tomography)</w:t>
      </w:r>
    </w:p>
    <w:p w14:paraId="79A7769C" w14:textId="77777777" w:rsidR="00E554A3" w:rsidRPr="008070EB" w:rsidRDefault="00000000">
      <w:r w:rsidRPr="008070EB">
        <w:t xml:space="preserve">2. </w:t>
      </w:r>
      <w:proofErr w:type="spellStart"/>
      <w:r w:rsidRPr="008070EB">
        <w:t>향후</w:t>
      </w:r>
      <w:proofErr w:type="spellEnd"/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방향</w:t>
      </w:r>
      <w:proofErr w:type="spellEnd"/>
    </w:p>
    <w:p w14:paraId="287E32BD" w14:textId="77777777" w:rsidR="00E554A3" w:rsidRPr="008070EB" w:rsidRDefault="00000000">
      <w:proofErr w:type="spellStart"/>
      <w:r w:rsidRPr="008070EB">
        <w:t>방향</w:t>
      </w:r>
      <w:proofErr w:type="spellEnd"/>
      <w:r w:rsidRPr="008070EB">
        <w:t xml:space="preserve"> 1: </w:t>
      </w:r>
      <w:proofErr w:type="spellStart"/>
      <w:r w:rsidRPr="008070EB">
        <w:t>추론</w:t>
      </w:r>
      <w:proofErr w:type="spellEnd"/>
      <w:r w:rsidRPr="008070EB">
        <w:t xml:space="preserve"> </w:t>
      </w:r>
      <w:proofErr w:type="spellStart"/>
      <w:r w:rsidRPr="008070EB">
        <w:t>최적화</w:t>
      </w:r>
      <w:proofErr w:type="spellEnd"/>
    </w:p>
    <w:p w14:paraId="0C6D3E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목표</w:t>
      </w:r>
      <w:r w:rsidRPr="008070EB">
        <w:rPr>
          <w:lang w:eastAsia="ko-KR"/>
        </w:rPr>
        <w:t xml:space="preserve">: CPU </w:t>
      </w:r>
      <w:r w:rsidRPr="008070EB">
        <w:rPr>
          <w:lang w:eastAsia="ko-KR"/>
        </w:rPr>
        <w:t>환경에서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 (30+ FPS)</w:t>
      </w:r>
    </w:p>
    <w:p w14:paraId="55F3285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세부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과제</w:t>
      </w:r>
      <w:r w:rsidRPr="008070EB">
        <w:rPr>
          <w:lang w:eastAsia="ko-KR"/>
        </w:rPr>
        <w:t>:</w:t>
      </w:r>
    </w:p>
    <w:p w14:paraId="6C5F1F0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경량화</w:t>
      </w:r>
    </w:p>
    <w:p w14:paraId="1835CA0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Pruning: </w:t>
      </w:r>
      <w:r w:rsidRPr="008070EB">
        <w:rPr>
          <w:lang w:eastAsia="ko-KR"/>
        </w:rPr>
        <w:t>중요도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낮은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채널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제거</w:t>
      </w:r>
      <w:r w:rsidRPr="008070EB">
        <w:rPr>
          <w:lang w:eastAsia="ko-KR"/>
        </w:rPr>
        <w:t xml:space="preserve"> (30-50%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>)</w:t>
      </w:r>
    </w:p>
    <w:p w14:paraId="62932B0E" w14:textId="77777777" w:rsidR="00E554A3" w:rsidRPr="008070EB" w:rsidRDefault="00000000">
      <w:r w:rsidRPr="008070EB">
        <w:t xml:space="preserve">- Quantization: INT8 </w:t>
      </w:r>
      <w:proofErr w:type="spellStart"/>
      <w:r w:rsidRPr="008070EB">
        <w:t>변환</w:t>
      </w:r>
      <w:proofErr w:type="spellEnd"/>
      <w:r w:rsidRPr="008070EB">
        <w:t xml:space="preserve"> (2-4</w:t>
      </w:r>
      <w:r w:rsidRPr="008070EB">
        <w:t>배</w:t>
      </w:r>
      <w:r w:rsidRPr="008070EB">
        <w:t xml:space="preserve"> </w:t>
      </w:r>
      <w:proofErr w:type="spellStart"/>
      <w:r w:rsidRPr="008070EB">
        <w:t>가속</w:t>
      </w:r>
      <w:proofErr w:type="spellEnd"/>
      <w:r w:rsidRPr="008070EB">
        <w:t>)</w:t>
      </w:r>
    </w:p>
    <w:p w14:paraId="42E795BF" w14:textId="77777777" w:rsidR="00E554A3" w:rsidRPr="008070EB" w:rsidRDefault="00000000">
      <w:r w:rsidRPr="008070EB">
        <w:t xml:space="preserve">- Knowledge Distillation: Teacher-Student </w:t>
      </w:r>
      <w:proofErr w:type="spellStart"/>
      <w:r w:rsidRPr="008070EB">
        <w:t>학습</w:t>
      </w:r>
      <w:proofErr w:type="spellEnd"/>
    </w:p>
    <w:p w14:paraId="49689C2C" w14:textId="77777777" w:rsidR="00E554A3" w:rsidRPr="008070EB" w:rsidRDefault="00000000">
      <w:r w:rsidRPr="008070EB">
        <w:t xml:space="preserve">2. </w:t>
      </w:r>
      <w:proofErr w:type="spellStart"/>
      <w:r w:rsidRPr="008070EB">
        <w:t>아키텍처</w:t>
      </w:r>
      <w:proofErr w:type="spellEnd"/>
      <w:r w:rsidRPr="008070EB">
        <w:t xml:space="preserve"> </w:t>
      </w:r>
      <w:proofErr w:type="spellStart"/>
      <w:r w:rsidRPr="008070EB">
        <w:t>최적화</w:t>
      </w:r>
      <w:proofErr w:type="spellEnd"/>
    </w:p>
    <w:p w14:paraId="4D3C3161" w14:textId="77777777" w:rsidR="00E554A3" w:rsidRPr="008070EB" w:rsidRDefault="00000000">
      <w:r w:rsidRPr="008070EB">
        <w:t xml:space="preserve">- C2PSA </w:t>
      </w:r>
      <w:proofErr w:type="spellStart"/>
      <w:r w:rsidRPr="008070EB">
        <w:t>경량</w:t>
      </w:r>
      <w:proofErr w:type="spellEnd"/>
      <w:r w:rsidRPr="008070EB">
        <w:t xml:space="preserve"> </w:t>
      </w:r>
      <w:proofErr w:type="spellStart"/>
      <w:r w:rsidRPr="008070EB">
        <w:t>버전</w:t>
      </w:r>
      <w:proofErr w:type="spellEnd"/>
      <w:r w:rsidRPr="008070EB">
        <w:t xml:space="preserve"> </w:t>
      </w:r>
      <w:proofErr w:type="spellStart"/>
      <w:r w:rsidRPr="008070EB">
        <w:t>설계</w:t>
      </w:r>
      <w:proofErr w:type="spellEnd"/>
    </w:p>
    <w:p w14:paraId="193F3793" w14:textId="77777777" w:rsidR="00E554A3" w:rsidRPr="008070EB" w:rsidRDefault="00000000">
      <w:r w:rsidRPr="008070EB">
        <w:t xml:space="preserve">- Early Exit: </w:t>
      </w:r>
      <w:proofErr w:type="spellStart"/>
      <w:r w:rsidRPr="008070EB">
        <w:t>쉬운</w:t>
      </w:r>
      <w:proofErr w:type="spellEnd"/>
      <w:r w:rsidRPr="008070EB">
        <w:t xml:space="preserve"> </w:t>
      </w:r>
      <w:proofErr w:type="spellStart"/>
      <w:r w:rsidRPr="008070EB">
        <w:t>샘플</w:t>
      </w:r>
      <w:proofErr w:type="spellEnd"/>
      <w:r w:rsidRPr="008070EB">
        <w:t xml:space="preserve"> </w:t>
      </w:r>
      <w:proofErr w:type="spellStart"/>
      <w:r w:rsidRPr="008070EB">
        <w:t>조기</w:t>
      </w:r>
      <w:proofErr w:type="spellEnd"/>
      <w:r w:rsidRPr="008070EB">
        <w:t xml:space="preserve"> </w:t>
      </w:r>
      <w:proofErr w:type="spellStart"/>
      <w:r w:rsidRPr="008070EB">
        <w:t>종료</w:t>
      </w:r>
      <w:proofErr w:type="spellEnd"/>
    </w:p>
    <w:p w14:paraId="2943B40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Cascaded Detection: </w:t>
      </w:r>
      <w:r w:rsidRPr="008070EB">
        <w:rPr>
          <w:lang w:eastAsia="ko-KR"/>
        </w:rPr>
        <w:t>단계적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정밀도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255D6DA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</w:p>
    <w:p w14:paraId="0C44204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배치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</w:p>
    <w:p w14:paraId="2C96BBE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파이프라이닝</w:t>
      </w:r>
      <w:proofErr w:type="spellEnd"/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전처리</w:t>
      </w:r>
      <w:proofErr w:type="spellEnd"/>
      <w:r w:rsidRPr="008070EB">
        <w:rPr>
          <w:lang w:eastAsia="ko-KR"/>
        </w:rPr>
        <w:t>-</w:t>
      </w:r>
      <w:r w:rsidRPr="008070EB">
        <w:rPr>
          <w:lang w:eastAsia="ko-KR"/>
        </w:rPr>
        <w:t>추론</w:t>
      </w:r>
      <w:r w:rsidRPr="008070EB">
        <w:rPr>
          <w:lang w:eastAsia="ko-KR"/>
        </w:rPr>
        <w:t>-</w:t>
      </w:r>
      <w:r w:rsidRPr="008070EB">
        <w:rPr>
          <w:lang w:eastAsia="ko-KR"/>
        </w:rPr>
        <w:t>후처리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병렬화</w:t>
      </w:r>
    </w:p>
    <w:p w14:paraId="2DB44A2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ONNX Runtime: </w:t>
      </w:r>
      <w:r w:rsidRPr="008070EB">
        <w:rPr>
          <w:lang w:eastAsia="ko-KR"/>
        </w:rPr>
        <w:t>추론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엔진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</w:p>
    <w:p w14:paraId="788E09A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  <w:r w:rsidRPr="008070EB">
        <w:rPr>
          <w:lang w:eastAsia="ko-KR"/>
        </w:rPr>
        <w:t xml:space="preserve">: CPU 30-60 FPS </w:t>
      </w:r>
      <w:r w:rsidRPr="008070EB">
        <w:rPr>
          <w:lang w:eastAsia="ko-KR"/>
        </w:rPr>
        <w:t>달성</w:t>
      </w:r>
    </w:p>
    <w:p w14:paraId="7C14D7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방향</w:t>
      </w:r>
      <w:r w:rsidRPr="008070EB">
        <w:rPr>
          <w:lang w:eastAsia="ko-KR"/>
        </w:rPr>
        <w:t xml:space="preserve"> 2: Few-shot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</w:p>
    <w:p w14:paraId="4696A4C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필터를</w:t>
      </w:r>
      <w:r w:rsidRPr="008070EB">
        <w:rPr>
          <w:lang w:eastAsia="ko-KR"/>
        </w:rPr>
        <w:t xml:space="preserve"> 10-50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</w:p>
    <w:p w14:paraId="1C3C8E0F" w14:textId="77777777" w:rsidR="00E554A3" w:rsidRPr="008070EB" w:rsidRDefault="00000000">
      <w:proofErr w:type="spellStart"/>
      <w:r w:rsidRPr="008070EB">
        <w:t>접근법</w:t>
      </w:r>
      <w:proofErr w:type="spellEnd"/>
      <w:r w:rsidRPr="008070EB">
        <w:t>:</w:t>
      </w:r>
    </w:p>
    <w:p w14:paraId="5A22A386" w14:textId="77777777" w:rsidR="00E554A3" w:rsidRPr="008070EB" w:rsidRDefault="00000000">
      <w:r w:rsidRPr="008070EB">
        <w:t>1. Meta-Learning</w:t>
      </w:r>
    </w:p>
    <w:p w14:paraId="7DE82FDB" w14:textId="77777777" w:rsidR="00E554A3" w:rsidRPr="008070EB" w:rsidRDefault="00000000">
      <w:r w:rsidRPr="008070EB">
        <w:t>- MAML (Model-Agnostic Meta-Learning)</w:t>
      </w:r>
    </w:p>
    <w:p w14:paraId="4F80DF24" w14:textId="77777777" w:rsidR="00E554A3" w:rsidRPr="008070EB" w:rsidRDefault="00000000">
      <w:r w:rsidRPr="008070EB">
        <w:t>- Prototypical Networks</w:t>
      </w:r>
    </w:p>
    <w:p w14:paraId="1DFD4837" w14:textId="77777777" w:rsidR="00E554A3" w:rsidRPr="008070EB" w:rsidRDefault="00000000">
      <w:r w:rsidRPr="008070EB">
        <w:t xml:space="preserve">- </w:t>
      </w:r>
      <w:proofErr w:type="spellStart"/>
      <w:r w:rsidRPr="008070EB">
        <w:t>사전학습</w:t>
      </w:r>
      <w:proofErr w:type="spellEnd"/>
      <w:r w:rsidRPr="008070EB">
        <w:t xml:space="preserve">: </w:t>
      </w:r>
      <w:proofErr w:type="spellStart"/>
      <w:r w:rsidRPr="008070EB">
        <w:t>다중</w:t>
      </w:r>
      <w:proofErr w:type="spellEnd"/>
      <w:r w:rsidRPr="008070EB">
        <w:t xml:space="preserve"> </w:t>
      </w:r>
      <w:proofErr w:type="spellStart"/>
      <w:r w:rsidRPr="008070EB">
        <w:t>제조사</w:t>
      </w:r>
      <w:proofErr w:type="spellEnd"/>
      <w:r w:rsidRPr="008070EB">
        <w:t xml:space="preserve"> </w:t>
      </w:r>
      <w:proofErr w:type="spellStart"/>
      <w:r w:rsidRPr="008070EB">
        <w:t>데이터</w:t>
      </w:r>
      <w:proofErr w:type="spellEnd"/>
    </w:p>
    <w:p w14:paraId="18C81B2F" w14:textId="77777777" w:rsidR="00E554A3" w:rsidRPr="008070EB" w:rsidRDefault="00000000">
      <w:r w:rsidRPr="008070EB">
        <w:t>2. Domain Adaptation</w:t>
      </w:r>
    </w:p>
    <w:p w14:paraId="4FC78C33" w14:textId="77777777" w:rsidR="00E554A3" w:rsidRPr="008070EB" w:rsidRDefault="00000000">
      <w:r w:rsidRPr="008070EB">
        <w:t xml:space="preserve">- Adversarial Training: </w:t>
      </w:r>
      <w:proofErr w:type="spellStart"/>
      <w:r w:rsidRPr="008070EB">
        <w:t>제조사</w:t>
      </w:r>
      <w:proofErr w:type="spellEnd"/>
      <w:r w:rsidRPr="008070EB">
        <w:t xml:space="preserve"> </w:t>
      </w:r>
      <w:proofErr w:type="spellStart"/>
      <w:r w:rsidRPr="008070EB">
        <w:t>불변</w:t>
      </w:r>
      <w:proofErr w:type="spellEnd"/>
      <w:r w:rsidRPr="008070EB">
        <w:t xml:space="preserve"> </w:t>
      </w:r>
      <w:proofErr w:type="spellStart"/>
      <w:r w:rsidRPr="008070EB">
        <w:t>특징</w:t>
      </w:r>
      <w:proofErr w:type="spellEnd"/>
      <w:r w:rsidRPr="008070EB">
        <w:t xml:space="preserve"> </w:t>
      </w:r>
      <w:proofErr w:type="spellStart"/>
      <w:r w:rsidRPr="008070EB">
        <w:t>학습</w:t>
      </w:r>
      <w:proofErr w:type="spellEnd"/>
    </w:p>
    <w:p w14:paraId="355A6E39" w14:textId="77777777" w:rsidR="00E554A3" w:rsidRPr="008070EB" w:rsidRDefault="00000000">
      <w:r w:rsidRPr="008070EB">
        <w:t xml:space="preserve">- Self-training: </w:t>
      </w:r>
      <w:proofErr w:type="spellStart"/>
      <w:r w:rsidRPr="008070EB">
        <w:t>라벨</w:t>
      </w:r>
      <w:proofErr w:type="spellEnd"/>
      <w:r w:rsidRPr="008070EB">
        <w:t xml:space="preserve"> </w:t>
      </w:r>
      <w:proofErr w:type="spellStart"/>
      <w:r w:rsidRPr="008070EB">
        <w:t>없는</w:t>
      </w:r>
      <w:proofErr w:type="spellEnd"/>
      <w:r w:rsidRPr="008070EB">
        <w:t xml:space="preserve"> </w:t>
      </w:r>
      <w:proofErr w:type="spellStart"/>
      <w:r w:rsidRPr="008070EB">
        <w:t>데이터</w:t>
      </w:r>
      <w:proofErr w:type="spellEnd"/>
      <w:r w:rsidRPr="008070EB">
        <w:t xml:space="preserve"> </w:t>
      </w:r>
      <w:proofErr w:type="spellStart"/>
      <w:r w:rsidRPr="008070EB">
        <w:t>활용</w:t>
      </w:r>
      <w:proofErr w:type="spellEnd"/>
    </w:p>
    <w:p w14:paraId="6943578C" w14:textId="77777777" w:rsidR="00E554A3" w:rsidRPr="008070EB" w:rsidRDefault="00000000">
      <w:r w:rsidRPr="008070EB">
        <w:t xml:space="preserve">- Pseudo-labeling: </w:t>
      </w:r>
      <w:proofErr w:type="spellStart"/>
      <w:r w:rsidRPr="008070EB">
        <w:t>고신뢰도</w:t>
      </w:r>
      <w:proofErr w:type="spellEnd"/>
      <w:r w:rsidRPr="008070EB">
        <w:t xml:space="preserve"> </w:t>
      </w:r>
      <w:proofErr w:type="spellStart"/>
      <w:r w:rsidRPr="008070EB">
        <w:t>예측</w:t>
      </w:r>
      <w:proofErr w:type="spellEnd"/>
      <w:r w:rsidRPr="008070EB">
        <w:t xml:space="preserve"> </w:t>
      </w:r>
      <w:proofErr w:type="spellStart"/>
      <w:r w:rsidRPr="008070EB">
        <w:t>재학습</w:t>
      </w:r>
      <w:proofErr w:type="spellEnd"/>
    </w:p>
    <w:p w14:paraId="578283B4" w14:textId="77777777" w:rsidR="00E554A3" w:rsidRPr="008070EB" w:rsidRDefault="00000000">
      <w:r w:rsidRPr="008070EB">
        <w:t>3. Transfer Learning v2</w:t>
      </w:r>
    </w:p>
    <w:p w14:paraId="4503752B" w14:textId="77777777" w:rsidR="00E554A3" w:rsidRPr="008070EB" w:rsidRDefault="00000000">
      <w:r w:rsidRPr="008070EB">
        <w:t xml:space="preserve">- </w:t>
      </w:r>
      <w:proofErr w:type="spellStart"/>
      <w:r w:rsidRPr="008070EB">
        <w:t>제조사별</w:t>
      </w:r>
      <w:proofErr w:type="spellEnd"/>
      <w:r w:rsidRPr="008070EB">
        <w:t xml:space="preserve"> Adapter Layer </w:t>
      </w:r>
      <w:proofErr w:type="spellStart"/>
      <w:r w:rsidRPr="008070EB">
        <w:t>추가</w:t>
      </w:r>
      <w:proofErr w:type="spellEnd"/>
    </w:p>
    <w:p w14:paraId="30B2D83A" w14:textId="77777777" w:rsidR="00E554A3" w:rsidRPr="008070EB" w:rsidRDefault="00000000">
      <w:r w:rsidRPr="008070EB">
        <w:t xml:space="preserve">- </w:t>
      </w:r>
      <w:proofErr w:type="spellStart"/>
      <w:r w:rsidRPr="008070EB">
        <w:t>대부분</w:t>
      </w:r>
      <w:proofErr w:type="spellEnd"/>
      <w:r w:rsidRPr="008070EB">
        <w:t xml:space="preserve"> </w:t>
      </w:r>
      <w:proofErr w:type="spellStart"/>
      <w:r w:rsidRPr="008070EB">
        <w:t>가중치</w:t>
      </w:r>
      <w:proofErr w:type="spellEnd"/>
      <w:r w:rsidRPr="008070EB">
        <w:t xml:space="preserve"> </w:t>
      </w:r>
      <w:proofErr w:type="spellStart"/>
      <w:r w:rsidRPr="008070EB">
        <w:t>고정</w:t>
      </w:r>
      <w:proofErr w:type="spellEnd"/>
      <w:r w:rsidRPr="008070EB">
        <w:t xml:space="preserve">, </w:t>
      </w:r>
      <w:proofErr w:type="spellStart"/>
      <w:r w:rsidRPr="008070EB">
        <w:t>Adapter</w:t>
      </w:r>
      <w:r w:rsidRPr="008070EB">
        <w:t>만</w:t>
      </w:r>
      <w:proofErr w:type="spellEnd"/>
      <w:r w:rsidRPr="008070EB">
        <w:t xml:space="preserve"> </w:t>
      </w:r>
      <w:proofErr w:type="spellStart"/>
      <w:r w:rsidRPr="008070EB">
        <w:t>학습</w:t>
      </w:r>
      <w:proofErr w:type="spellEnd"/>
    </w:p>
    <w:p w14:paraId="581DE83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- 10-20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80%+ </w:t>
      </w:r>
      <w:r w:rsidRPr="008070EB">
        <w:rPr>
          <w:lang w:eastAsia="ko-KR"/>
        </w:rPr>
        <w:t>정확도</w:t>
      </w:r>
    </w:p>
    <w:p w14:paraId="0E63245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신규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1</w:t>
      </w:r>
      <w:r w:rsidRPr="008070EB">
        <w:rPr>
          <w:lang w:eastAsia="ko-KR"/>
        </w:rPr>
        <w:t>일에서</w:t>
      </w:r>
      <w:r w:rsidRPr="008070EB">
        <w:rPr>
          <w:lang w:eastAsia="ko-KR"/>
        </w:rPr>
        <w:t xml:space="preserve"> 1</w:t>
      </w:r>
      <w:r w:rsidRPr="008070EB">
        <w:rPr>
          <w:lang w:eastAsia="ko-KR"/>
        </w:rPr>
        <w:t>시간</w:t>
      </w:r>
    </w:p>
    <w:p w14:paraId="0C7699B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방향</w:t>
      </w:r>
      <w:r w:rsidRPr="008070EB">
        <w:rPr>
          <w:lang w:eastAsia="ko-KR"/>
        </w:rPr>
        <w:t xml:space="preserve"> 3: </w:t>
      </w:r>
      <w:proofErr w:type="spellStart"/>
      <w:r w:rsidRPr="008070EB">
        <w:rPr>
          <w:lang w:eastAsia="ko-KR"/>
        </w:rPr>
        <w:t>멀티모달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</w:p>
    <w:p w14:paraId="3CF4C9F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>목표</w:t>
      </w:r>
      <w:r w:rsidRPr="008070EB">
        <w:rPr>
          <w:lang w:eastAsia="ko-KR"/>
        </w:rPr>
        <w:t xml:space="preserve">: X-ray + RGB + </w:t>
      </w:r>
      <w:r w:rsidRPr="008070EB">
        <w:rPr>
          <w:lang w:eastAsia="ko-KR"/>
        </w:rPr>
        <w:t>열화상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</w:p>
    <w:p w14:paraId="15F4EE90" w14:textId="77777777" w:rsidR="00E554A3" w:rsidRPr="008070EB" w:rsidRDefault="00000000">
      <w:proofErr w:type="spellStart"/>
      <w:r w:rsidRPr="008070EB">
        <w:t>구조</w:t>
      </w:r>
      <w:proofErr w:type="spellEnd"/>
      <w:r w:rsidRPr="008070EB">
        <w:t>:</w:t>
      </w:r>
    </w:p>
    <w:p w14:paraId="7070B804" w14:textId="77777777" w:rsidR="00E554A3" w:rsidRPr="008070EB" w:rsidRDefault="00000000">
      <w:r w:rsidRPr="008070EB">
        <w:t>Input: [X-ray, RGB, Thermal]</w:t>
      </w:r>
    </w:p>
    <w:p w14:paraId="2F506A04" w14:textId="77777777" w:rsidR="00E554A3" w:rsidRPr="008070EB" w:rsidRDefault="00000000">
      <w:r w:rsidRPr="008070EB">
        <w:t>↓</w:t>
      </w:r>
    </w:p>
    <w:p w14:paraId="3AFFD8F8" w14:textId="77777777" w:rsidR="00E554A3" w:rsidRPr="008070EB" w:rsidRDefault="00000000">
      <w:r w:rsidRPr="008070EB">
        <w:t>Modality-specific Encoders:</w:t>
      </w:r>
    </w:p>
    <w:p w14:paraId="043380CF" w14:textId="77777777" w:rsidR="00E554A3" w:rsidRPr="008070EB" w:rsidRDefault="00000000">
      <w:r w:rsidRPr="008070EB">
        <w:t>- X-ray Encoder (</w:t>
      </w:r>
      <w:r w:rsidRPr="008070EB">
        <w:t>본</w:t>
      </w:r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모델</w:t>
      </w:r>
      <w:proofErr w:type="spellEnd"/>
      <w:r w:rsidRPr="008070EB">
        <w:t>)</w:t>
      </w:r>
    </w:p>
    <w:p w14:paraId="46E12917" w14:textId="77777777" w:rsidR="00E554A3" w:rsidRPr="008070EB" w:rsidRDefault="00000000">
      <w:r w:rsidRPr="008070EB">
        <w:t>- RGB Encoder (ResNet-50)</w:t>
      </w:r>
    </w:p>
    <w:p w14:paraId="46F2316B" w14:textId="77777777" w:rsidR="00E554A3" w:rsidRPr="008070EB" w:rsidRDefault="00000000">
      <w:r w:rsidRPr="008070EB">
        <w:t>- Thermal Encoder (</w:t>
      </w:r>
      <w:proofErr w:type="spellStart"/>
      <w:r w:rsidRPr="008070EB">
        <w:t>MobileNet</w:t>
      </w:r>
      <w:proofErr w:type="spellEnd"/>
      <w:r w:rsidRPr="008070EB">
        <w:t>)</w:t>
      </w:r>
    </w:p>
    <w:p w14:paraId="545EBC72" w14:textId="77777777" w:rsidR="00E554A3" w:rsidRPr="008070EB" w:rsidRDefault="00000000">
      <w:r w:rsidRPr="008070EB">
        <w:t>↓</w:t>
      </w:r>
    </w:p>
    <w:p w14:paraId="517054CE" w14:textId="77777777" w:rsidR="00E554A3" w:rsidRPr="008070EB" w:rsidRDefault="00000000">
      <w:r w:rsidRPr="008070EB">
        <w:t>Cross-modal Fusion:</w:t>
      </w:r>
    </w:p>
    <w:p w14:paraId="5D72322F" w14:textId="77777777" w:rsidR="00E554A3" w:rsidRPr="008070EB" w:rsidRDefault="00000000">
      <w:r w:rsidRPr="008070EB">
        <w:t>- Attention-based Fusion</w:t>
      </w:r>
    </w:p>
    <w:p w14:paraId="00FC1CA1" w14:textId="77777777" w:rsidR="00E554A3" w:rsidRPr="008070EB" w:rsidRDefault="00000000">
      <w:r w:rsidRPr="008070EB">
        <w:t>- Complementary Information Extraction</w:t>
      </w:r>
    </w:p>
    <w:p w14:paraId="62E30103" w14:textId="77777777" w:rsidR="00E554A3" w:rsidRPr="008070EB" w:rsidRDefault="00000000">
      <w:r w:rsidRPr="008070EB">
        <w:t>↓</w:t>
      </w:r>
    </w:p>
    <w:p w14:paraId="39AAB698" w14:textId="77777777" w:rsidR="00E554A3" w:rsidRPr="008070EB" w:rsidRDefault="00000000">
      <w:r w:rsidRPr="008070EB">
        <w:t>Unified Detector:</w:t>
      </w:r>
    </w:p>
    <w:p w14:paraId="652BB6BD" w14:textId="77777777" w:rsidR="00E554A3" w:rsidRPr="008070EB" w:rsidRDefault="00000000">
      <w:r w:rsidRPr="008070EB">
        <w:t>- Multi-task Head (Detection + Classification)</w:t>
      </w:r>
    </w:p>
    <w:p w14:paraId="590E627A" w14:textId="77777777" w:rsidR="00E554A3" w:rsidRPr="008070EB" w:rsidRDefault="00000000">
      <w:r w:rsidRPr="008070EB">
        <w:t>↓</w:t>
      </w:r>
    </w:p>
    <w:p w14:paraId="17E4B8CA" w14:textId="77777777" w:rsidR="00E554A3" w:rsidRPr="008070EB" w:rsidRDefault="00000000">
      <w:r w:rsidRPr="008070EB">
        <w:t>Output: Bounding Boxes + Defect Types</w:t>
      </w:r>
    </w:p>
    <w:p w14:paraId="3C91E86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  <w:r w:rsidRPr="008070EB">
        <w:rPr>
          <w:lang w:eastAsia="ko-KR"/>
        </w:rPr>
        <w:t>: mAP50 95%+ (</w:t>
      </w:r>
      <w:r w:rsidRPr="008070EB">
        <w:rPr>
          <w:lang w:eastAsia="ko-KR"/>
        </w:rPr>
        <w:t>단일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모달리티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+3-5%p)</w:t>
      </w:r>
    </w:p>
    <w:p w14:paraId="448CF0F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방향</w:t>
      </w:r>
      <w:r w:rsidRPr="008070EB">
        <w:rPr>
          <w:lang w:eastAsia="ko-KR"/>
        </w:rPr>
        <w:t xml:space="preserve"> 4: </w:t>
      </w: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AI (XAI)</w:t>
      </w:r>
    </w:p>
    <w:p w14:paraId="6E05D74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71208F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기법</w:t>
      </w:r>
      <w:r w:rsidRPr="008070EB">
        <w:rPr>
          <w:lang w:eastAsia="ko-KR"/>
        </w:rPr>
        <w:t>:</w:t>
      </w:r>
    </w:p>
    <w:p w14:paraId="0930805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1. Grad-CAM</w:t>
      </w:r>
    </w:p>
    <w:p w14:paraId="24B7B11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시각화</w:t>
      </w:r>
    </w:p>
    <w:p w14:paraId="361291E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"</w:t>
      </w:r>
      <w:r w:rsidRPr="008070EB">
        <w:rPr>
          <w:lang w:eastAsia="ko-KR"/>
        </w:rPr>
        <w:t>어디를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결함이라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판단했는가</w:t>
      </w:r>
      <w:r w:rsidRPr="008070EB">
        <w:rPr>
          <w:lang w:eastAsia="ko-KR"/>
        </w:rPr>
        <w:t>?"</w:t>
      </w:r>
    </w:p>
    <w:p w14:paraId="0173579C" w14:textId="77777777" w:rsidR="00E554A3" w:rsidRPr="008070EB" w:rsidRDefault="00000000">
      <w:r w:rsidRPr="008070EB">
        <w:t>2. SHAP (</w:t>
      </w:r>
      <w:proofErr w:type="spellStart"/>
      <w:r w:rsidRPr="008070EB">
        <w:t>SHapley</w:t>
      </w:r>
      <w:proofErr w:type="spellEnd"/>
      <w:r w:rsidRPr="008070EB">
        <w:t xml:space="preserve"> Additive </w:t>
      </w:r>
      <w:proofErr w:type="spellStart"/>
      <w:r w:rsidRPr="008070EB">
        <w:t>exPlanations</w:t>
      </w:r>
      <w:proofErr w:type="spellEnd"/>
      <w:r w:rsidRPr="008070EB">
        <w:t>)</w:t>
      </w:r>
    </w:p>
    <w:p w14:paraId="40F49A3E" w14:textId="77777777" w:rsidR="00E554A3" w:rsidRPr="008070EB" w:rsidRDefault="00000000">
      <w:r w:rsidRPr="008070EB">
        <w:t xml:space="preserve">- </w:t>
      </w:r>
      <w:proofErr w:type="spellStart"/>
      <w:r w:rsidRPr="008070EB">
        <w:t>픽셀별</w:t>
      </w:r>
      <w:proofErr w:type="spellEnd"/>
      <w:r w:rsidRPr="008070EB">
        <w:t xml:space="preserve"> </w:t>
      </w:r>
      <w:proofErr w:type="spellStart"/>
      <w:r w:rsidRPr="008070EB">
        <w:t>기여도</w:t>
      </w:r>
      <w:proofErr w:type="spellEnd"/>
      <w:r w:rsidRPr="008070EB">
        <w:t xml:space="preserve"> </w:t>
      </w:r>
      <w:proofErr w:type="spellStart"/>
      <w:r w:rsidRPr="008070EB">
        <w:t>정량화</w:t>
      </w:r>
      <w:proofErr w:type="spellEnd"/>
    </w:p>
    <w:p w14:paraId="02CE1A90" w14:textId="77777777" w:rsidR="00E554A3" w:rsidRPr="008070EB" w:rsidRDefault="00000000">
      <w:r w:rsidRPr="008070EB">
        <w:t>- "</w:t>
      </w:r>
      <w:r w:rsidRPr="008070EB">
        <w:t>이</w:t>
      </w:r>
      <w:r w:rsidRPr="008070EB">
        <w:t xml:space="preserve"> </w:t>
      </w:r>
      <w:proofErr w:type="spellStart"/>
      <w:r w:rsidRPr="008070EB">
        <w:t>픽셀들이</w:t>
      </w:r>
      <w:proofErr w:type="spellEnd"/>
      <w:r w:rsidRPr="008070EB">
        <w:t xml:space="preserve"> </w:t>
      </w:r>
      <w:proofErr w:type="spellStart"/>
      <w:r w:rsidRPr="008070EB">
        <w:t>균열</w:t>
      </w:r>
      <w:proofErr w:type="spellEnd"/>
      <w:r w:rsidRPr="008070EB">
        <w:t xml:space="preserve"> </w:t>
      </w:r>
      <w:proofErr w:type="spellStart"/>
      <w:r w:rsidRPr="008070EB">
        <w:t>예측에</w:t>
      </w:r>
      <w:proofErr w:type="spellEnd"/>
      <w:r w:rsidRPr="008070EB">
        <w:t xml:space="preserve"> X% </w:t>
      </w:r>
      <w:proofErr w:type="spellStart"/>
      <w:r w:rsidRPr="008070EB">
        <w:t>기여</w:t>
      </w:r>
      <w:proofErr w:type="spellEnd"/>
      <w:r w:rsidRPr="008070EB">
        <w:t>"</w:t>
      </w:r>
    </w:p>
    <w:p w14:paraId="37DDC3AE" w14:textId="77777777" w:rsidR="00E554A3" w:rsidRPr="008070EB" w:rsidRDefault="00000000">
      <w:r w:rsidRPr="008070EB">
        <w:t>3. Counterfactual Explanation</w:t>
      </w:r>
    </w:p>
    <w:p w14:paraId="51A8BAFC" w14:textId="77777777" w:rsidR="00E554A3" w:rsidRPr="008070EB" w:rsidRDefault="00000000">
      <w:r w:rsidRPr="008070EB">
        <w:t>- "</w:t>
      </w:r>
      <w:r w:rsidRPr="008070EB">
        <w:t>이</w:t>
      </w:r>
      <w:r w:rsidRPr="008070EB">
        <w:t xml:space="preserve"> </w:t>
      </w:r>
      <w:proofErr w:type="spellStart"/>
      <w:r w:rsidRPr="008070EB">
        <w:t>영역이</w:t>
      </w:r>
      <w:proofErr w:type="spellEnd"/>
      <w:r w:rsidRPr="008070EB">
        <w:t xml:space="preserve"> </w:t>
      </w:r>
      <w:proofErr w:type="spellStart"/>
      <w:r w:rsidRPr="008070EB">
        <w:t>A</w:t>
      </w:r>
      <w:r w:rsidRPr="008070EB">
        <w:t>처럼</w:t>
      </w:r>
      <w:proofErr w:type="spellEnd"/>
      <w:r w:rsidRPr="008070EB">
        <w:t xml:space="preserve"> </w:t>
      </w:r>
      <w:proofErr w:type="spellStart"/>
      <w:r w:rsidRPr="008070EB">
        <w:t>보였다면</w:t>
      </w:r>
      <w:proofErr w:type="spellEnd"/>
      <w:r w:rsidRPr="008070EB">
        <w:t xml:space="preserve"> </w:t>
      </w:r>
      <w:proofErr w:type="spellStart"/>
      <w:r w:rsidRPr="008070EB">
        <w:t>정상으로</w:t>
      </w:r>
      <w:proofErr w:type="spellEnd"/>
      <w:r w:rsidRPr="008070EB">
        <w:t xml:space="preserve"> </w:t>
      </w:r>
      <w:proofErr w:type="spellStart"/>
      <w:r w:rsidRPr="008070EB">
        <w:t>판정</w:t>
      </w:r>
      <w:proofErr w:type="spellEnd"/>
      <w:r w:rsidRPr="008070EB">
        <w:t>"</w:t>
      </w:r>
    </w:p>
    <w:p w14:paraId="511A3F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오탐지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원인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도구</w:t>
      </w:r>
    </w:p>
    <w:p w14:paraId="76F17F9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산업적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가치</w:t>
      </w:r>
      <w:r w:rsidRPr="008070EB">
        <w:rPr>
          <w:lang w:eastAsia="ko-KR"/>
        </w:rPr>
        <w:t>:</w:t>
      </w:r>
    </w:p>
    <w:p w14:paraId="29B94BC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검사자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신뢰도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449BFB1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오탐지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디버깅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용이</w:t>
      </w:r>
    </w:p>
    <w:p w14:paraId="2EFB676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규제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대응</w:t>
      </w:r>
      <w:r w:rsidRPr="008070EB">
        <w:rPr>
          <w:lang w:eastAsia="ko-KR"/>
        </w:rPr>
        <w:t xml:space="preserve"> (FDA, ISO </w:t>
      </w:r>
      <w:r w:rsidRPr="008070EB">
        <w:rPr>
          <w:lang w:eastAsia="ko-KR"/>
        </w:rPr>
        <w:t>등</w:t>
      </w:r>
      <w:r w:rsidRPr="008070EB">
        <w:rPr>
          <w:lang w:eastAsia="ko-KR"/>
        </w:rPr>
        <w:t>)</w:t>
      </w:r>
    </w:p>
    <w:p w14:paraId="7DB9FAE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사용자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수용도</w:t>
      </w:r>
      <w:r w:rsidRPr="008070EB">
        <w:rPr>
          <w:lang w:eastAsia="ko-KR"/>
        </w:rPr>
        <w:t xml:space="preserve"> +30-50%</w:t>
      </w:r>
    </w:p>
    <w:p w14:paraId="62DA999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방향</w:t>
      </w:r>
      <w:r w:rsidRPr="008070EB">
        <w:rPr>
          <w:lang w:eastAsia="ko-KR"/>
        </w:rPr>
        <w:t xml:space="preserve"> 5: </w:t>
      </w:r>
      <w:r w:rsidRPr="008070EB">
        <w:rPr>
          <w:lang w:eastAsia="ko-KR"/>
        </w:rPr>
        <w:t>능동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(Active Learning)</w:t>
      </w:r>
    </w:p>
    <w:p w14:paraId="7743793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목표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효율적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</w:p>
    <w:p w14:paraId="728D3B3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파이프라인</w:t>
      </w:r>
      <w:r w:rsidRPr="008070EB">
        <w:rPr>
          <w:lang w:eastAsia="ko-KR"/>
        </w:rPr>
        <w:t>:</w:t>
      </w:r>
    </w:p>
    <w:p w14:paraId="2F26AFD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초기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(200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7A34776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라벨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예측</w:t>
      </w:r>
    </w:p>
    <w:p w14:paraId="49D4F83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불확실성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측정</w:t>
      </w:r>
    </w:p>
    <w:p w14:paraId="0A433B83" w14:textId="77777777" w:rsidR="00E554A3" w:rsidRPr="008070EB" w:rsidRDefault="00000000">
      <w:r w:rsidRPr="008070EB">
        <w:t xml:space="preserve">- Entropy: H = -Σ </w:t>
      </w:r>
      <w:proofErr w:type="spellStart"/>
      <w:r w:rsidRPr="008070EB">
        <w:t>p_i</w:t>
      </w:r>
      <w:proofErr w:type="spellEnd"/>
      <w:r w:rsidRPr="008070EB">
        <w:t xml:space="preserve"> log(</w:t>
      </w:r>
      <w:proofErr w:type="spellStart"/>
      <w:r w:rsidRPr="008070EB">
        <w:t>p_i</w:t>
      </w:r>
      <w:proofErr w:type="spellEnd"/>
      <w:r w:rsidRPr="008070EB">
        <w:t>)</w:t>
      </w:r>
    </w:p>
    <w:p w14:paraId="504EC8C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MC Dropout: </w:t>
      </w: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분산</w:t>
      </w:r>
    </w:p>
    <w:p w14:paraId="7979A9B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가장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불확실한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선택</w:t>
      </w:r>
    </w:p>
    <w:p w14:paraId="4B701A5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5. </w:t>
      </w:r>
      <w:r w:rsidRPr="008070EB">
        <w:rPr>
          <w:lang w:eastAsia="ko-KR"/>
        </w:rPr>
        <w:t>전문가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라벨링</w:t>
      </w:r>
      <w:proofErr w:type="spellEnd"/>
      <w:r w:rsidRPr="008070EB">
        <w:rPr>
          <w:lang w:eastAsia="ko-KR"/>
        </w:rPr>
        <w:t xml:space="preserve"> (20-50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</w:p>
    <w:p w14:paraId="26AF14B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6. </w:t>
      </w:r>
      <w:proofErr w:type="spellStart"/>
      <w:r w:rsidRPr="008070EB">
        <w:rPr>
          <w:lang w:eastAsia="ko-KR"/>
        </w:rPr>
        <w:t>재학습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반복</w:t>
      </w:r>
    </w:p>
    <w:p w14:paraId="25BA37D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효과</w:t>
      </w:r>
      <w:r w:rsidRPr="008070EB">
        <w:rPr>
          <w:lang w:eastAsia="ko-KR"/>
        </w:rPr>
        <w:t>:</w:t>
      </w:r>
    </w:p>
    <w:p w14:paraId="73FC6BD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무작위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샘플링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50% </w:t>
      </w:r>
      <w:r w:rsidRPr="008070EB">
        <w:rPr>
          <w:lang w:eastAsia="ko-KR"/>
        </w:rPr>
        <w:t>적은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</w:p>
    <w:p w14:paraId="35C247A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$10K-20K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$5K-10K</w:t>
      </w:r>
    </w:p>
    <w:p w14:paraId="79430F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  <w:r w:rsidRPr="008070EB">
        <w:rPr>
          <w:lang w:eastAsia="ko-KR"/>
        </w:rPr>
        <w:t>: 200</w:t>
      </w:r>
      <w:r w:rsidRPr="008070EB">
        <w:rPr>
          <w:lang w:eastAsia="ko-KR"/>
        </w:rPr>
        <w:t>장에서</w:t>
      </w:r>
      <w:r w:rsidRPr="008070EB">
        <w:rPr>
          <w:lang w:eastAsia="ko-KR"/>
        </w:rPr>
        <w:t xml:space="preserve"> 100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mAP50 90%+ </w:t>
      </w:r>
      <w:r w:rsidRPr="008070EB">
        <w:rPr>
          <w:lang w:eastAsia="ko-KR"/>
        </w:rPr>
        <w:t>달성</w:t>
      </w:r>
    </w:p>
    <w:p w14:paraId="1CC7F862" w14:textId="77777777" w:rsidR="00E554A3" w:rsidRPr="008070EB" w:rsidRDefault="00000000">
      <w:pPr>
        <w:pStyle w:val="2"/>
      </w:pPr>
      <w:r w:rsidRPr="008070EB">
        <w:t xml:space="preserve">VII. </w:t>
      </w:r>
      <w:proofErr w:type="spellStart"/>
      <w:r w:rsidRPr="008070EB">
        <w:t>결론</w:t>
      </w:r>
      <w:proofErr w:type="spellEnd"/>
      <w:r w:rsidRPr="008070EB">
        <w:t xml:space="preserve"> (Conclusion)</w:t>
      </w:r>
    </w:p>
    <w:p w14:paraId="3E907B14" w14:textId="77777777" w:rsidR="00E554A3" w:rsidRPr="008070EB" w:rsidRDefault="00000000">
      <w:pPr>
        <w:pStyle w:val="3"/>
      </w:pPr>
      <w:r w:rsidRPr="008070EB">
        <w:t xml:space="preserve">A.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요약</w:t>
      </w:r>
      <w:proofErr w:type="spellEnd"/>
    </w:p>
    <w:p w14:paraId="47CE7FF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과제인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환경에서의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고성능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해결하기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제안하고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디젤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미립자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필터</w:t>
      </w:r>
      <w:r w:rsidRPr="008070EB">
        <w:rPr>
          <w:lang w:eastAsia="ko-KR"/>
        </w:rPr>
        <w:t xml:space="preserve">(DPF)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대상으로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>(ImageNet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X-ray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거쳐</w:t>
      </w:r>
      <w:r w:rsidRPr="008070EB">
        <w:rPr>
          <w:lang w:eastAsia="ko-KR"/>
        </w:rPr>
        <w:t xml:space="preserve"> DPF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과정</w:t>
      </w:r>
      <w:r w:rsidRPr="008070EB">
        <w:rPr>
          <w:lang w:eastAsia="ko-KR"/>
        </w:rPr>
        <w:t>)</w:t>
      </w:r>
      <w:r w:rsidRPr="008070EB">
        <w:rPr>
          <w:lang w:eastAsia="ko-KR"/>
        </w:rPr>
        <w:t>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</w:t>
      </w:r>
      <w:r w:rsidRPr="008070EB">
        <w:rPr>
          <w:lang w:eastAsia="ko-KR"/>
        </w:rPr>
        <w:t xml:space="preserve"> 339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 91.7% mAP50</w:t>
      </w:r>
      <w:r w:rsidRPr="008070EB">
        <w:rPr>
          <w:lang w:eastAsia="ko-KR"/>
        </w:rPr>
        <w:t>라는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탁월한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달성했다</w:t>
      </w:r>
      <w:r w:rsidRPr="008070EB">
        <w:rPr>
          <w:lang w:eastAsia="ko-KR"/>
        </w:rPr>
        <w:t>.</w:t>
      </w:r>
    </w:p>
    <w:p w14:paraId="580EF39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재확인</w:t>
      </w:r>
    </w:p>
    <w:p w14:paraId="50A342F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극대화</w:t>
      </w:r>
    </w:p>
    <w:p w14:paraId="224DD6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34.8%p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 (56.9%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91.7%</w:t>
      </w:r>
      <w:r w:rsidRPr="008070EB">
        <w:rPr>
          <w:lang w:eastAsia="ko-KR"/>
        </w:rPr>
        <w:t>로</w:t>
      </w:r>
      <w:r w:rsidRPr="008070EB">
        <w:rPr>
          <w:lang w:eastAsia="ko-KR"/>
        </w:rPr>
        <w:t>)</w:t>
      </w:r>
    </w:p>
    <w:p w14:paraId="1F18968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>(339</w:t>
      </w:r>
      <w:r w:rsidRPr="008070EB">
        <w:rPr>
          <w:lang w:eastAsia="ko-KR"/>
        </w:rPr>
        <w:t>장</w:t>
      </w:r>
      <w:r w:rsidRPr="008070EB">
        <w:rPr>
          <w:lang w:eastAsia="ko-KR"/>
        </w:rPr>
        <w:t>)</w:t>
      </w:r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  <w:r w:rsidRPr="008070EB">
        <w:rPr>
          <w:lang w:eastAsia="ko-KR"/>
        </w:rPr>
        <w:t xml:space="preserve">(85-90%) </w:t>
      </w:r>
      <w:r w:rsidRPr="008070EB">
        <w:rPr>
          <w:lang w:eastAsia="ko-KR"/>
        </w:rPr>
        <w:t>초과</w:t>
      </w:r>
    </w:p>
    <w:p w14:paraId="0D534D3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중소기업도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현실적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요구사항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</w:t>
      </w:r>
    </w:p>
    <w:p w14:paraId="4FC5720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실증</w:t>
      </w:r>
    </w:p>
    <w:p w14:paraId="64B50C0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유사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사전학습</w:t>
      </w:r>
      <w:r w:rsidRPr="008070EB">
        <w:rPr>
          <w:lang w:eastAsia="ko-KR"/>
        </w:rPr>
        <w:t>(X-ray)</w:t>
      </w:r>
      <w:r w:rsidRPr="008070EB">
        <w:rPr>
          <w:lang w:eastAsia="ko-KR"/>
        </w:rPr>
        <w:t>이</w:t>
      </w:r>
      <w:r w:rsidRPr="008070EB">
        <w:rPr>
          <w:lang w:eastAsia="ko-KR"/>
        </w:rPr>
        <w:t xml:space="preserve"> ImageNet </w:t>
      </w:r>
      <w:r w:rsidRPr="008070EB">
        <w:rPr>
          <w:lang w:eastAsia="ko-KR"/>
        </w:rPr>
        <w:t>대비</w:t>
      </w:r>
      <w:r w:rsidRPr="008070EB">
        <w:rPr>
          <w:lang w:eastAsia="ko-KR"/>
        </w:rPr>
        <w:t xml:space="preserve"> 19.4%p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109A4D7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유사성과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규명</w:t>
      </w:r>
    </w:p>
    <w:p w14:paraId="0A99C20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원칙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수립</w:t>
      </w:r>
    </w:p>
    <w:p w14:paraId="47B5D93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중요성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발견</w:t>
      </w:r>
    </w:p>
    <w:p w14:paraId="265BF0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>(51-100)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14.8%p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302CC57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현대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모델의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" </w:t>
      </w:r>
      <w:r w:rsidRPr="008070EB">
        <w:rPr>
          <w:lang w:eastAsia="ko-KR"/>
        </w:rPr>
        <w:t>현상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문서화</w:t>
      </w:r>
    </w:p>
    <w:p w14:paraId="40A0049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산업계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관행의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위험성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경고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16.1% </w:t>
      </w:r>
      <w:r w:rsidRPr="008070EB">
        <w:rPr>
          <w:lang w:eastAsia="ko-KR"/>
        </w:rPr>
        <w:t>과소평가</w:t>
      </w:r>
      <w:r w:rsidRPr="008070EB">
        <w:rPr>
          <w:lang w:eastAsia="ko-KR"/>
        </w:rPr>
        <w:t>)</w:t>
      </w:r>
    </w:p>
    <w:p w14:paraId="55DC6AE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공정한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구축</w:t>
      </w:r>
    </w:p>
    <w:p w14:paraId="03FDB7D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YOLO11 vs YOLOv8: 47.2% </w:t>
      </w:r>
      <w:r w:rsidRPr="008070EB">
        <w:rPr>
          <w:lang w:eastAsia="ko-KR"/>
        </w:rPr>
        <w:t>상대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객관적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</w:t>
      </w:r>
    </w:p>
    <w:p w14:paraId="3781CAF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보장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코드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공개</w:t>
      </w:r>
      <w:r w:rsidRPr="008070EB">
        <w:rPr>
          <w:lang w:eastAsia="ko-KR"/>
        </w:rPr>
        <w:t>)</w:t>
      </w:r>
    </w:p>
    <w:p w14:paraId="0953E06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향후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벤치마크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71D4F9F4" w14:textId="77777777" w:rsidR="00E554A3" w:rsidRPr="008070EB" w:rsidRDefault="00000000">
      <w:proofErr w:type="spellStart"/>
      <w:r w:rsidRPr="008070EB">
        <w:t>정량적</w:t>
      </w:r>
      <w:proofErr w:type="spellEnd"/>
      <w:r w:rsidRPr="008070EB">
        <w:t xml:space="preserve"> </w:t>
      </w:r>
      <w:proofErr w:type="spellStart"/>
      <w:r w:rsidRPr="008070EB">
        <w:t>성과</w:t>
      </w:r>
      <w:proofErr w:type="spellEnd"/>
      <w:r w:rsidRPr="008070EB">
        <w:t xml:space="preserve"> </w:t>
      </w:r>
      <w:proofErr w:type="spellStart"/>
      <w:r w:rsidRPr="008070EB"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85"/>
        <w:gridCol w:w="1306"/>
        <w:gridCol w:w="1389"/>
        <w:gridCol w:w="1276"/>
      </w:tblGrid>
      <w:tr w:rsidR="00E554A3" w:rsidRPr="008070EB" w14:paraId="51E8E98B" w14:textId="77777777">
        <w:tc>
          <w:tcPr>
            <w:tcW w:w="2592" w:type="dxa"/>
          </w:tcPr>
          <w:p w14:paraId="1285EF5E" w14:textId="77777777" w:rsidR="00E554A3" w:rsidRPr="008070EB" w:rsidRDefault="00000000">
            <w:proofErr w:type="spellStart"/>
            <w:r w:rsidRPr="008070EB"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Pr="008070EB" w:rsidRDefault="00000000">
            <w:proofErr w:type="spellStart"/>
            <w:r w:rsidRPr="008070EB">
              <w:t>달성</w:t>
            </w:r>
            <w:proofErr w:type="spellEnd"/>
            <w:r w:rsidRPr="008070EB">
              <w:t xml:space="preserve"> </w:t>
            </w:r>
            <w:r w:rsidRPr="008070EB">
              <w:t>값</w:t>
            </w:r>
          </w:p>
        </w:tc>
        <w:tc>
          <w:tcPr>
            <w:tcW w:w="2592" w:type="dxa"/>
          </w:tcPr>
          <w:p w14:paraId="2D066424" w14:textId="77777777" w:rsidR="00E554A3" w:rsidRPr="008070EB" w:rsidRDefault="00000000">
            <w:proofErr w:type="spellStart"/>
            <w:r w:rsidRPr="008070EB">
              <w:t>산업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Pr="008070EB" w:rsidRDefault="00000000">
            <w:proofErr w:type="spellStart"/>
            <w:r w:rsidRPr="008070EB">
              <w:t>평가</w:t>
            </w:r>
            <w:proofErr w:type="spellEnd"/>
          </w:p>
        </w:tc>
      </w:tr>
      <w:tr w:rsidR="00E554A3" w:rsidRPr="008070EB" w14:paraId="76A58A19" w14:textId="77777777">
        <w:tc>
          <w:tcPr>
            <w:tcW w:w="2592" w:type="dxa"/>
          </w:tcPr>
          <w:p w14:paraId="6F546D68" w14:textId="77777777" w:rsidR="00E554A3" w:rsidRPr="008070EB" w:rsidRDefault="00000000">
            <w:r w:rsidRPr="008070EB">
              <w:t>mAP50</w:t>
            </w:r>
          </w:p>
        </w:tc>
        <w:tc>
          <w:tcPr>
            <w:tcW w:w="2592" w:type="dxa"/>
          </w:tcPr>
          <w:p w14:paraId="14F62EE9" w14:textId="77777777" w:rsidR="00E554A3" w:rsidRPr="008070EB" w:rsidRDefault="00000000">
            <w:r w:rsidRPr="008070EB">
              <w:t>91.7%</w:t>
            </w:r>
          </w:p>
        </w:tc>
        <w:tc>
          <w:tcPr>
            <w:tcW w:w="2592" w:type="dxa"/>
          </w:tcPr>
          <w:p w14:paraId="43726B7F" w14:textId="77777777" w:rsidR="00E554A3" w:rsidRPr="008070EB" w:rsidRDefault="00000000">
            <w:r w:rsidRPr="008070EB">
              <w:t>&gt;85%</w:t>
            </w:r>
          </w:p>
        </w:tc>
        <w:tc>
          <w:tcPr>
            <w:tcW w:w="2592" w:type="dxa"/>
          </w:tcPr>
          <w:p w14:paraId="1792D296" w14:textId="77777777" w:rsidR="00E554A3" w:rsidRPr="008070EB" w:rsidRDefault="00000000">
            <w:r w:rsidRPr="008070EB">
              <w:t xml:space="preserve">✓✓✓ </w:t>
            </w:r>
            <w:proofErr w:type="spellStart"/>
            <w:r w:rsidRPr="008070EB">
              <w:t>초과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달성</w:t>
            </w:r>
            <w:proofErr w:type="spellEnd"/>
          </w:p>
        </w:tc>
      </w:tr>
      <w:tr w:rsidR="00E554A3" w:rsidRPr="008070EB" w14:paraId="2BE164F5" w14:textId="77777777">
        <w:tc>
          <w:tcPr>
            <w:tcW w:w="2592" w:type="dxa"/>
          </w:tcPr>
          <w:p w14:paraId="47AFD778" w14:textId="77777777" w:rsidR="00E554A3" w:rsidRPr="008070EB" w:rsidRDefault="00000000">
            <w:proofErr w:type="spellStart"/>
            <w:r w:rsidRPr="008070EB"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Pr="008070EB" w:rsidRDefault="00000000">
            <w:r w:rsidRPr="008070EB">
              <w:t>92.8%</w:t>
            </w:r>
          </w:p>
        </w:tc>
        <w:tc>
          <w:tcPr>
            <w:tcW w:w="2592" w:type="dxa"/>
          </w:tcPr>
          <w:p w14:paraId="0CAE2484" w14:textId="77777777" w:rsidR="00E554A3" w:rsidRPr="008070EB" w:rsidRDefault="00000000">
            <w:r w:rsidRPr="008070EB">
              <w:t>&gt;90%</w:t>
            </w:r>
          </w:p>
        </w:tc>
        <w:tc>
          <w:tcPr>
            <w:tcW w:w="2592" w:type="dxa"/>
          </w:tcPr>
          <w:p w14:paraId="0FBB9F77" w14:textId="77777777" w:rsidR="00E554A3" w:rsidRPr="008070EB" w:rsidRDefault="00000000">
            <w:r w:rsidRPr="008070EB">
              <w:t xml:space="preserve">✓✓✓ </w:t>
            </w:r>
            <w:proofErr w:type="spellStart"/>
            <w:r w:rsidRPr="008070EB">
              <w:t>기준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충족</w:t>
            </w:r>
            <w:proofErr w:type="spellEnd"/>
          </w:p>
        </w:tc>
      </w:tr>
      <w:tr w:rsidR="00E554A3" w:rsidRPr="008070EB" w14:paraId="2AE3D755" w14:textId="77777777">
        <w:tc>
          <w:tcPr>
            <w:tcW w:w="2592" w:type="dxa"/>
          </w:tcPr>
          <w:p w14:paraId="00EAE4D9" w14:textId="77777777" w:rsidR="00E554A3" w:rsidRPr="008070EB" w:rsidRDefault="00000000">
            <w:proofErr w:type="spellStart"/>
            <w:r w:rsidRPr="008070EB">
              <w:lastRenderedPageBreak/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Pr="008070EB" w:rsidRDefault="00000000">
            <w:r w:rsidRPr="008070EB">
              <w:t>82.2%</w:t>
            </w:r>
          </w:p>
        </w:tc>
        <w:tc>
          <w:tcPr>
            <w:tcW w:w="2592" w:type="dxa"/>
          </w:tcPr>
          <w:p w14:paraId="6E5DB277" w14:textId="77777777" w:rsidR="00E554A3" w:rsidRPr="008070EB" w:rsidRDefault="00000000">
            <w:r w:rsidRPr="008070EB">
              <w:t>&gt;80%</w:t>
            </w:r>
          </w:p>
        </w:tc>
        <w:tc>
          <w:tcPr>
            <w:tcW w:w="2592" w:type="dxa"/>
          </w:tcPr>
          <w:p w14:paraId="1B947F49" w14:textId="77777777" w:rsidR="00E554A3" w:rsidRPr="008070EB" w:rsidRDefault="00000000">
            <w:r w:rsidRPr="008070EB">
              <w:t xml:space="preserve">✓✓ </w:t>
            </w:r>
            <w:proofErr w:type="spellStart"/>
            <w:r w:rsidRPr="008070EB">
              <w:t>기준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충족</w:t>
            </w:r>
            <w:proofErr w:type="spellEnd"/>
          </w:p>
        </w:tc>
      </w:tr>
      <w:tr w:rsidR="00E554A3" w:rsidRPr="008070EB" w14:paraId="033788F9" w14:textId="77777777">
        <w:tc>
          <w:tcPr>
            <w:tcW w:w="2592" w:type="dxa"/>
          </w:tcPr>
          <w:p w14:paraId="01C89A1F" w14:textId="77777777" w:rsidR="00E554A3" w:rsidRPr="008070EB" w:rsidRDefault="00000000">
            <w:r w:rsidRPr="008070EB">
              <w:t>F1 Score</w:t>
            </w:r>
          </w:p>
        </w:tc>
        <w:tc>
          <w:tcPr>
            <w:tcW w:w="2592" w:type="dxa"/>
          </w:tcPr>
          <w:p w14:paraId="07CD3A42" w14:textId="77777777" w:rsidR="00E554A3" w:rsidRPr="008070EB" w:rsidRDefault="00000000">
            <w:r w:rsidRPr="008070EB">
              <w:t>0.872</w:t>
            </w:r>
          </w:p>
        </w:tc>
        <w:tc>
          <w:tcPr>
            <w:tcW w:w="2592" w:type="dxa"/>
          </w:tcPr>
          <w:p w14:paraId="6740A2C9" w14:textId="77777777" w:rsidR="00E554A3" w:rsidRPr="008070EB" w:rsidRDefault="00000000">
            <w:r w:rsidRPr="008070EB">
              <w:t>&gt;0.85</w:t>
            </w:r>
          </w:p>
        </w:tc>
        <w:tc>
          <w:tcPr>
            <w:tcW w:w="2592" w:type="dxa"/>
          </w:tcPr>
          <w:p w14:paraId="35B1DB51" w14:textId="77777777" w:rsidR="00E554A3" w:rsidRPr="008070EB" w:rsidRDefault="00000000">
            <w:r w:rsidRPr="008070EB">
              <w:t xml:space="preserve">✓✓ </w:t>
            </w:r>
            <w:proofErr w:type="spellStart"/>
            <w:r w:rsidRPr="008070EB">
              <w:t>우수</w:t>
            </w:r>
            <w:proofErr w:type="spellEnd"/>
          </w:p>
        </w:tc>
      </w:tr>
      <w:tr w:rsidR="00E554A3" w:rsidRPr="008070EB" w14:paraId="7C165B51" w14:textId="77777777">
        <w:tc>
          <w:tcPr>
            <w:tcW w:w="2592" w:type="dxa"/>
          </w:tcPr>
          <w:p w14:paraId="048E6412" w14:textId="77777777" w:rsidR="00E554A3" w:rsidRPr="008070EB" w:rsidRDefault="00000000">
            <w:proofErr w:type="spellStart"/>
            <w:r w:rsidRPr="008070EB">
              <w:t>학습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Pr="008070EB" w:rsidRDefault="00000000">
            <w:r w:rsidRPr="008070EB">
              <w:t>10</w:t>
            </w:r>
            <w:r w:rsidRPr="008070EB">
              <w:t>시간</w:t>
            </w:r>
          </w:p>
        </w:tc>
        <w:tc>
          <w:tcPr>
            <w:tcW w:w="2592" w:type="dxa"/>
          </w:tcPr>
          <w:p w14:paraId="06C66701" w14:textId="77777777" w:rsidR="00E554A3" w:rsidRPr="008070EB" w:rsidRDefault="00000000">
            <w:r w:rsidRPr="008070EB">
              <w:t>&lt;24</w:t>
            </w:r>
            <w:r w:rsidRPr="008070EB">
              <w:t>시간</w:t>
            </w:r>
          </w:p>
        </w:tc>
        <w:tc>
          <w:tcPr>
            <w:tcW w:w="2592" w:type="dxa"/>
          </w:tcPr>
          <w:p w14:paraId="046A4644" w14:textId="77777777" w:rsidR="00E554A3" w:rsidRPr="008070EB" w:rsidRDefault="00000000">
            <w:r w:rsidRPr="008070EB">
              <w:t xml:space="preserve">✓✓✓ </w:t>
            </w:r>
            <w:proofErr w:type="spellStart"/>
            <w:r w:rsidRPr="008070EB">
              <w:t>매우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빠름</w:t>
            </w:r>
            <w:proofErr w:type="spellEnd"/>
          </w:p>
        </w:tc>
      </w:tr>
      <w:tr w:rsidR="00E554A3" w:rsidRPr="008070EB" w14:paraId="2E18D953" w14:textId="77777777">
        <w:tc>
          <w:tcPr>
            <w:tcW w:w="2592" w:type="dxa"/>
          </w:tcPr>
          <w:p w14:paraId="00BA309C" w14:textId="77777777" w:rsidR="00E554A3" w:rsidRPr="008070EB" w:rsidRDefault="00000000">
            <w:proofErr w:type="spellStart"/>
            <w:r w:rsidRPr="008070EB">
              <w:t>초기</w:t>
            </w:r>
            <w:proofErr w:type="spellEnd"/>
            <w:r w:rsidRPr="008070EB">
              <w:t xml:space="preserve"> </w:t>
            </w:r>
            <w:proofErr w:type="spellStart"/>
            <w:r w:rsidRPr="008070EB"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Pr="008070EB" w:rsidRDefault="00000000">
            <w:r w:rsidRPr="008070EB">
              <w:t>$40K-90K</w:t>
            </w:r>
          </w:p>
        </w:tc>
        <w:tc>
          <w:tcPr>
            <w:tcW w:w="2592" w:type="dxa"/>
          </w:tcPr>
          <w:p w14:paraId="2918FF3D" w14:textId="77777777" w:rsidR="00E554A3" w:rsidRPr="008070EB" w:rsidRDefault="00000000">
            <w:r w:rsidRPr="008070EB">
              <w:t>&lt;$100K</w:t>
            </w:r>
          </w:p>
        </w:tc>
        <w:tc>
          <w:tcPr>
            <w:tcW w:w="2592" w:type="dxa"/>
          </w:tcPr>
          <w:p w14:paraId="3F0496C5" w14:textId="77777777" w:rsidR="00E554A3" w:rsidRPr="008070EB" w:rsidRDefault="00000000">
            <w:r w:rsidRPr="008070EB">
              <w:t xml:space="preserve">✓✓ </w:t>
            </w:r>
            <w:proofErr w:type="spellStart"/>
            <w:r w:rsidRPr="008070EB">
              <w:t>합리적</w:t>
            </w:r>
            <w:proofErr w:type="spellEnd"/>
          </w:p>
        </w:tc>
      </w:tr>
      <w:tr w:rsidR="00E554A3" w:rsidRPr="008070EB" w14:paraId="4B347B92" w14:textId="77777777">
        <w:tc>
          <w:tcPr>
            <w:tcW w:w="2592" w:type="dxa"/>
          </w:tcPr>
          <w:p w14:paraId="0A56078B" w14:textId="77777777" w:rsidR="00E554A3" w:rsidRPr="008070EB" w:rsidRDefault="00000000">
            <w:r w:rsidRPr="008070EB">
              <w:t>ROI</w:t>
            </w:r>
          </w:p>
        </w:tc>
        <w:tc>
          <w:tcPr>
            <w:tcW w:w="2592" w:type="dxa"/>
          </w:tcPr>
          <w:p w14:paraId="216C106D" w14:textId="77777777" w:rsidR="00E554A3" w:rsidRPr="008070EB" w:rsidRDefault="00000000">
            <w:r w:rsidRPr="008070EB">
              <w:t>70% (1</w:t>
            </w:r>
            <w:r w:rsidRPr="008070EB">
              <w:t>년</w:t>
            </w:r>
            <w:r w:rsidRPr="008070EB">
              <w:t>)</w:t>
            </w:r>
          </w:p>
        </w:tc>
        <w:tc>
          <w:tcPr>
            <w:tcW w:w="2592" w:type="dxa"/>
          </w:tcPr>
          <w:p w14:paraId="49BEF087" w14:textId="77777777" w:rsidR="00E554A3" w:rsidRPr="008070EB" w:rsidRDefault="00000000">
            <w:r w:rsidRPr="008070EB">
              <w:t>&gt;50%</w:t>
            </w:r>
          </w:p>
        </w:tc>
        <w:tc>
          <w:tcPr>
            <w:tcW w:w="2592" w:type="dxa"/>
          </w:tcPr>
          <w:p w14:paraId="3D1E3718" w14:textId="77777777" w:rsidR="00E554A3" w:rsidRPr="008070EB" w:rsidRDefault="00000000">
            <w:r w:rsidRPr="008070EB">
              <w:t xml:space="preserve">✓✓✓ </w:t>
            </w:r>
            <w:proofErr w:type="spellStart"/>
            <w:r w:rsidRPr="008070EB">
              <w:t>우수</w:t>
            </w:r>
            <w:proofErr w:type="spellEnd"/>
          </w:p>
        </w:tc>
      </w:tr>
    </w:tbl>
    <w:p w14:paraId="3775607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7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</w:t>
      </w:r>
      <w:r w:rsidRPr="008070EB">
        <w:rPr>
          <w:lang w:eastAsia="ko-KR"/>
        </w:rPr>
        <w:t xml:space="preserve"> 7</w:t>
      </w:r>
      <w:r w:rsidRPr="008070EB">
        <w:rPr>
          <w:lang w:eastAsia="ko-KR"/>
        </w:rPr>
        <w:t>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충족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즉시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배포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수준</w:t>
      </w:r>
    </w:p>
    <w:p w14:paraId="2D017EB5" w14:textId="77777777" w:rsidR="00E554A3" w:rsidRPr="008070EB" w:rsidRDefault="00000000">
      <w:pPr>
        <w:pStyle w:val="3"/>
      </w:pPr>
      <w:r w:rsidRPr="008070EB">
        <w:t xml:space="preserve">B. </w:t>
      </w:r>
      <w:proofErr w:type="spellStart"/>
      <w:r w:rsidRPr="008070EB">
        <w:t>학술적</w:t>
      </w:r>
      <w:proofErr w:type="spellEnd"/>
      <w:r w:rsidRPr="008070EB">
        <w:t xml:space="preserve"> </w:t>
      </w:r>
      <w:proofErr w:type="spellStart"/>
      <w:r w:rsidRPr="008070EB">
        <w:t>기여</w:t>
      </w:r>
      <w:proofErr w:type="spellEnd"/>
    </w:p>
    <w:p w14:paraId="2D66AD5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차원에서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:</w:t>
      </w:r>
    </w:p>
    <w:p w14:paraId="57139B7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방법론적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</w:t>
      </w:r>
    </w:p>
    <w:p w14:paraId="263F45E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체계화</w:t>
      </w:r>
      <w:r w:rsidRPr="008070EB">
        <w:rPr>
          <w:lang w:eastAsia="ko-KR"/>
        </w:rPr>
        <w:t>:</w:t>
      </w:r>
    </w:p>
    <w:p w14:paraId="6469481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단편적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완전한</w:t>
      </w:r>
      <w:r w:rsidRPr="008070EB">
        <w:rPr>
          <w:lang w:eastAsia="ko-KR"/>
        </w:rPr>
        <w:t xml:space="preserve"> 3</w:t>
      </w:r>
      <w:r w:rsidRPr="008070EB">
        <w:rPr>
          <w:lang w:eastAsia="ko-KR"/>
        </w:rPr>
        <w:t>단계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정립</w:t>
      </w:r>
      <w:r w:rsidRPr="008070EB">
        <w:rPr>
          <w:lang w:eastAsia="ko-KR"/>
        </w:rPr>
        <w:t xml:space="preserve"> (ImageNet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중간도메인에서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타겟</w:t>
      </w:r>
      <w:r w:rsidRPr="008070EB">
        <w:rPr>
          <w:lang w:eastAsia="ko-KR"/>
        </w:rPr>
        <w:t>)</w:t>
      </w:r>
    </w:p>
    <w:p w14:paraId="35FF9BC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단계별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하이퍼파라미터</w:t>
      </w:r>
      <w:proofErr w:type="spellEnd"/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요구사항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명시</w:t>
      </w:r>
    </w:p>
    <w:p w14:paraId="2A072F8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성공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범위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명확화</w:t>
      </w:r>
    </w:p>
    <w:p w14:paraId="70B8186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가능성의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</w:t>
      </w:r>
      <w:r w:rsidRPr="008070EB">
        <w:rPr>
          <w:lang w:eastAsia="ko-KR"/>
        </w:rPr>
        <w:t>:</w:t>
      </w:r>
    </w:p>
    <w:p w14:paraId="618CFBA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무작위성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명세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코드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공개</w:t>
      </w:r>
    </w:p>
    <w:p w14:paraId="789E7C5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연구자의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즉시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73153DE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Open Science </w:t>
      </w:r>
      <w:r w:rsidRPr="008070EB">
        <w:rPr>
          <w:lang w:eastAsia="ko-KR"/>
        </w:rPr>
        <w:t>원칙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실천</w:t>
      </w:r>
    </w:p>
    <w:p w14:paraId="10F452D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이론적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</w:t>
      </w:r>
    </w:p>
    <w:p w14:paraId="081A8AB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"</w:t>
      </w:r>
      <w:r w:rsidRPr="008070EB">
        <w:rPr>
          <w:lang w:eastAsia="ko-KR"/>
        </w:rPr>
        <w:t>늦은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개화</w:t>
      </w:r>
      <w:r w:rsidRPr="008070EB">
        <w:rPr>
          <w:lang w:eastAsia="ko-KR"/>
        </w:rPr>
        <w:t xml:space="preserve">" </w:t>
      </w:r>
      <w:r w:rsidRPr="008070EB">
        <w:rPr>
          <w:lang w:eastAsia="ko-KR"/>
        </w:rPr>
        <w:t>현상의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수학적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모델링</w:t>
      </w:r>
      <w:r w:rsidRPr="008070EB">
        <w:rPr>
          <w:lang w:eastAsia="ko-KR"/>
        </w:rPr>
        <w:t>:</w:t>
      </w:r>
    </w:p>
    <w:p w14:paraId="7D48B0C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발견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복잡한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메커니즘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패턴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보임</w:t>
      </w:r>
    </w:p>
    <w:p w14:paraId="68B28667" w14:textId="77777777" w:rsidR="00E554A3" w:rsidRPr="008070EB" w:rsidRDefault="00000000">
      <w:proofErr w:type="spellStart"/>
      <w:r w:rsidRPr="008070EB">
        <w:t>모델</w:t>
      </w:r>
      <w:proofErr w:type="spellEnd"/>
      <w:r w:rsidRPr="008070EB">
        <w:t xml:space="preserve">: P(t) = </w:t>
      </w:r>
      <w:proofErr w:type="spellStart"/>
      <w:r w:rsidRPr="008070EB">
        <w:t>P_max</w:t>
      </w:r>
      <w:proofErr w:type="spellEnd"/>
      <w:r w:rsidRPr="008070EB">
        <w:t xml:space="preserve"> / (1 + e^(-(t-</w:t>
      </w:r>
      <w:proofErr w:type="spellStart"/>
      <w:r w:rsidRPr="008070EB">
        <w:t>t_bloom</w:t>
      </w:r>
      <w:proofErr w:type="spellEnd"/>
      <w:r w:rsidRPr="008070EB">
        <w:t>)/τ))</w:t>
      </w:r>
    </w:p>
    <w:p w14:paraId="23DAFB9B" w14:textId="77777777" w:rsidR="00E554A3" w:rsidRPr="008070EB" w:rsidRDefault="00000000">
      <w:proofErr w:type="spellStart"/>
      <w:r w:rsidRPr="008070EB">
        <w:t>예측</w:t>
      </w:r>
      <w:proofErr w:type="spellEnd"/>
      <w:r w:rsidRPr="008070EB">
        <w:t xml:space="preserve">: </w:t>
      </w:r>
      <w:proofErr w:type="spellStart"/>
      <w:r w:rsidRPr="008070EB">
        <w:t>t_bloom</w:t>
      </w:r>
      <w:proofErr w:type="spellEnd"/>
      <w:r w:rsidRPr="008070EB">
        <w:t xml:space="preserve"> ≈ max(t_C2PSA, t_C3k2, </w:t>
      </w:r>
      <w:proofErr w:type="spellStart"/>
      <w:r w:rsidRPr="008070EB">
        <w:t>t_transfer</w:t>
      </w:r>
      <w:proofErr w:type="spellEnd"/>
      <w:r w:rsidRPr="008070EB">
        <w:t>)</w:t>
      </w:r>
    </w:p>
    <w:p w14:paraId="22F3292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검증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데이터와</w:t>
      </w:r>
      <w:r w:rsidRPr="008070EB">
        <w:rPr>
          <w:lang w:eastAsia="ko-KR"/>
        </w:rPr>
        <w:t xml:space="preserve"> 0.23% 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오차로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일치</w:t>
      </w:r>
    </w:p>
    <w:p w14:paraId="657E67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함의</w:t>
      </w:r>
      <w:r w:rsidRPr="008070EB">
        <w:rPr>
          <w:lang w:eastAsia="ko-KR"/>
        </w:rPr>
        <w:t>:</w:t>
      </w:r>
    </w:p>
    <w:p w14:paraId="3D4FCBA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67% </w:t>
      </w:r>
      <w:r w:rsidRPr="008070EB">
        <w:rPr>
          <w:lang w:eastAsia="ko-KR"/>
        </w:rPr>
        <w:t>과소평가</w:t>
      </w:r>
    </w:p>
    <w:p w14:paraId="394484F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평가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프로토콜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재설계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</w:p>
    <w:p w14:paraId="14AE7DA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향후</w:t>
      </w:r>
      <w:r w:rsidRPr="008070EB">
        <w:rPr>
          <w:lang w:eastAsia="ko-KR"/>
        </w:rPr>
        <w:t xml:space="preserve"> YOLO, Transformer </w:t>
      </w:r>
      <w:r w:rsidRPr="008070EB">
        <w:rPr>
          <w:lang w:eastAsia="ko-KR"/>
        </w:rPr>
        <w:t>계열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재평가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촉발</w:t>
      </w:r>
    </w:p>
    <w:p w14:paraId="051856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정량적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분해</w:t>
      </w:r>
      <w:r w:rsidRPr="008070EB">
        <w:rPr>
          <w:lang w:eastAsia="ko-KR"/>
        </w:rPr>
        <w:t>:</w:t>
      </w:r>
    </w:p>
    <w:p w14:paraId="11C1015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= </w:t>
      </w:r>
      <w:r w:rsidRPr="008070EB">
        <w:rPr>
          <w:lang w:eastAsia="ko-KR"/>
        </w:rPr>
        <w:t>직접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+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</w:p>
    <w:p w14:paraId="345E053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91.7% = 56.9% + (15.4% + 19.4%)</w:t>
      </w:r>
    </w:p>
    <w:p w14:paraId="15FA937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∝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</w:p>
    <w:p w14:paraId="48F885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X-ray (77% </w:t>
      </w:r>
      <w:r w:rsidRPr="008070EB">
        <w:rPr>
          <w:lang w:eastAsia="ko-KR"/>
        </w:rPr>
        <w:t>유사</w:t>
      </w:r>
      <w:r w:rsidRPr="008070EB">
        <w:rPr>
          <w:lang w:eastAsia="ko-KR"/>
        </w:rPr>
        <w:t xml:space="preserve">) &gt; ImageNet (23% </w:t>
      </w:r>
      <w:r w:rsidRPr="008070EB">
        <w:rPr>
          <w:lang w:eastAsia="ko-KR"/>
        </w:rPr>
        <w:t>유사</w:t>
      </w:r>
      <w:r w:rsidRPr="008070EB">
        <w:rPr>
          <w:lang w:eastAsia="ko-KR"/>
        </w:rPr>
        <w:t>)</w:t>
      </w:r>
    </w:p>
    <w:p w14:paraId="011D424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19.4%p &gt; 15.4%p (26% </w:t>
      </w: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효과적</w:t>
      </w:r>
      <w:r w:rsidRPr="008070EB">
        <w:rPr>
          <w:lang w:eastAsia="ko-KR"/>
        </w:rPr>
        <w:t>)</w:t>
      </w:r>
    </w:p>
    <w:p w14:paraId="5A8500C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실증적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</w:t>
      </w:r>
    </w:p>
    <w:p w14:paraId="3B7AA6D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</w:t>
      </w:r>
      <w:r w:rsidRPr="008070EB">
        <w:rPr>
          <w:lang w:eastAsia="ko-KR"/>
        </w:rPr>
        <w:t>:</w:t>
      </w:r>
    </w:p>
    <w:p w14:paraId="6B60147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이론</w:t>
      </w:r>
      <w:r w:rsidRPr="008070EB">
        <w:rPr>
          <w:lang w:eastAsia="ko-KR"/>
        </w:rPr>
        <w:t>: "</w:t>
      </w:r>
      <w:r w:rsidRPr="008070EB">
        <w:rPr>
          <w:lang w:eastAsia="ko-KR"/>
        </w:rPr>
        <w:t>전이학습이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>" (</w:t>
      </w:r>
      <w:r w:rsidRPr="008070EB">
        <w:rPr>
          <w:lang w:eastAsia="ko-KR"/>
        </w:rPr>
        <w:t>기존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)</w:t>
      </w:r>
    </w:p>
    <w:p w14:paraId="5FFD410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실증</w:t>
      </w:r>
      <w:r w:rsidRPr="008070EB">
        <w:rPr>
          <w:lang w:eastAsia="ko-KR"/>
        </w:rPr>
        <w:t>: "339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91.7% </w:t>
      </w:r>
      <w:r w:rsidRPr="008070EB">
        <w:rPr>
          <w:lang w:eastAsia="ko-KR"/>
        </w:rPr>
        <w:t>달성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>" (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)</w:t>
      </w:r>
    </w:p>
    <w:p w14:paraId="11B4FE9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학계의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이론과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현장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실무의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간극을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연결하여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격차를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해소하였다</w:t>
      </w:r>
      <w:r w:rsidRPr="008070EB">
        <w:rPr>
          <w:lang w:eastAsia="ko-KR"/>
        </w:rPr>
        <w:t>.</w:t>
      </w:r>
    </w:p>
    <w:p w14:paraId="6796C3A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대규모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아키텍처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:</w:t>
      </w:r>
    </w:p>
    <w:p w14:paraId="1DDD131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동일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공정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비교</w:t>
      </w:r>
      <w:r w:rsidRPr="008070EB">
        <w:rPr>
          <w:lang w:eastAsia="ko-KR"/>
        </w:rPr>
        <w:t>: YOLO11 vs YOLOv8</w:t>
      </w:r>
    </w:p>
    <w:p w14:paraId="453169D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100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추적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13B7125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통계적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유의성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검증</w:t>
      </w:r>
      <w:r w:rsidRPr="008070EB">
        <w:rPr>
          <w:lang w:eastAsia="ko-KR"/>
        </w:rPr>
        <w:t>: p &lt; 0.001, Cohen's d = 4.32</w:t>
      </w:r>
    </w:p>
    <w:p w14:paraId="714738E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4.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</w:t>
      </w:r>
    </w:p>
    <w:p w14:paraId="545F7AB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중소기업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솔루션</w:t>
      </w:r>
      <w:r w:rsidRPr="008070EB">
        <w:rPr>
          <w:lang w:eastAsia="ko-KR"/>
        </w:rPr>
        <w:t>:</w:t>
      </w:r>
    </w:p>
    <w:p w14:paraId="6DF4B0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CPU </w:t>
      </w:r>
      <w:r w:rsidRPr="008070EB">
        <w:rPr>
          <w:lang w:eastAsia="ko-KR"/>
        </w:rPr>
        <w:t>환경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: GPU </w:t>
      </w:r>
      <w:r w:rsidRPr="008070EB">
        <w:rPr>
          <w:lang w:eastAsia="ko-KR"/>
        </w:rPr>
        <w:t>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불필요</w:t>
      </w:r>
      <w:r w:rsidRPr="008070EB">
        <w:rPr>
          <w:lang w:eastAsia="ko-KR"/>
        </w:rPr>
        <w:t xml:space="preserve"> ($10K-50K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>)</w:t>
      </w:r>
    </w:p>
    <w:p w14:paraId="5F14B08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>: 200-500</w:t>
      </w:r>
      <w:r w:rsidRPr="008070EB">
        <w:rPr>
          <w:lang w:eastAsia="ko-KR"/>
        </w:rPr>
        <w:t>장으로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37C632F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낮은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진입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장벽</w:t>
      </w:r>
      <w:r w:rsidRPr="008070EB">
        <w:rPr>
          <w:lang w:eastAsia="ko-KR"/>
        </w:rPr>
        <w:t xml:space="preserve">: Python </w:t>
      </w:r>
      <w:r w:rsidRPr="008070EB">
        <w:rPr>
          <w:lang w:eastAsia="ko-KR"/>
        </w:rPr>
        <w:t>기초만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요구</w:t>
      </w:r>
    </w:p>
    <w:p w14:paraId="499F1A5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빠른</w:t>
      </w:r>
      <w:r w:rsidRPr="008070EB">
        <w:rPr>
          <w:lang w:eastAsia="ko-KR"/>
        </w:rPr>
        <w:t xml:space="preserve"> ROI: 6-9</w:t>
      </w:r>
      <w:r w:rsidRPr="008070EB">
        <w:rPr>
          <w:lang w:eastAsia="ko-KR"/>
        </w:rPr>
        <w:t>개월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투자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회수</w:t>
      </w:r>
    </w:p>
    <w:p w14:paraId="77C2037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확장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플랫폼</w:t>
      </w:r>
      <w:r w:rsidRPr="008070EB">
        <w:rPr>
          <w:lang w:eastAsia="ko-KR"/>
        </w:rPr>
        <w:t>:</w:t>
      </w:r>
    </w:p>
    <w:p w14:paraId="690C159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불가지론적</w:t>
      </w:r>
      <w:r w:rsidRPr="008070EB">
        <w:rPr>
          <w:lang w:eastAsia="ko-KR"/>
        </w:rPr>
        <w:t xml:space="preserve">: YOLO, Faster R-CNN, DETR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0FA4490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일반화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주조</w:t>
      </w:r>
      <w:r w:rsidRPr="008070EB">
        <w:rPr>
          <w:lang w:eastAsia="ko-KR"/>
        </w:rPr>
        <w:t xml:space="preserve">, PCB </w:t>
      </w:r>
      <w:r w:rsidRPr="008070EB">
        <w:rPr>
          <w:lang w:eastAsia="ko-KR"/>
        </w:rPr>
        <w:t>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용이</w:t>
      </w:r>
    </w:p>
    <w:p w14:paraId="2C91390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점진적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능동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, Few-shot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5A449116" w14:textId="77777777" w:rsidR="00E554A3" w:rsidRPr="008070EB" w:rsidRDefault="00000000">
      <w:pPr>
        <w:pStyle w:val="3"/>
      </w:pPr>
      <w:r w:rsidRPr="008070EB">
        <w:t xml:space="preserve">C. </w:t>
      </w:r>
      <w:proofErr w:type="spellStart"/>
      <w:r w:rsidRPr="008070EB">
        <w:t>실용적</w:t>
      </w:r>
      <w:proofErr w:type="spellEnd"/>
      <w:r w:rsidRPr="008070EB">
        <w:t xml:space="preserve"> </w:t>
      </w:r>
      <w:proofErr w:type="spellStart"/>
      <w:r w:rsidRPr="008070EB">
        <w:t>영향</w:t>
      </w:r>
      <w:proofErr w:type="spellEnd"/>
    </w:p>
    <w:p w14:paraId="137EDBE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결과는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도입에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즉각적이고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실질적인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예상된다</w:t>
      </w:r>
      <w:r w:rsidRPr="008070EB">
        <w:rPr>
          <w:lang w:eastAsia="ko-KR"/>
        </w:rPr>
        <w:t>:</w:t>
      </w:r>
    </w:p>
    <w:p w14:paraId="04C6D76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1. </w:t>
      </w:r>
      <w:r w:rsidRPr="008070EB">
        <w:rPr>
          <w:lang w:eastAsia="ko-KR"/>
        </w:rPr>
        <w:t>산업계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영향</w:t>
      </w:r>
    </w:p>
    <w:p w14:paraId="5B4263E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자동차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>:</w:t>
      </w:r>
    </w:p>
    <w:p w14:paraId="1CFEAA4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</w:t>
      </w:r>
      <w:r w:rsidRPr="008070EB">
        <w:rPr>
          <w:lang w:eastAsia="ko-KR"/>
        </w:rPr>
        <w:t>:</w:t>
      </w:r>
    </w:p>
    <w:p w14:paraId="70D7ED3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DPF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>)</w:t>
      </w:r>
    </w:p>
    <w:p w14:paraId="26B52FE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엔진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블록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균열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</w:p>
    <w:p w14:paraId="0FFA81D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부위</w:t>
      </w:r>
      <w:r w:rsidRPr="008070EB">
        <w:rPr>
          <w:lang w:eastAsia="ko-KR"/>
        </w:rPr>
        <w:t xml:space="preserve"> X-ray </w:t>
      </w:r>
      <w:r w:rsidRPr="008070EB">
        <w:rPr>
          <w:lang w:eastAsia="ko-KR"/>
        </w:rPr>
        <w:t>검사</w:t>
      </w:r>
    </w:p>
    <w:p w14:paraId="1852CF7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배터리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셀</w:t>
      </w:r>
      <w:r w:rsidRPr="008070EB">
        <w:rPr>
          <w:lang w:eastAsia="ko-KR"/>
        </w:rPr>
        <w:t xml:space="preserve"> CT </w:t>
      </w:r>
      <w:r w:rsidRPr="008070EB">
        <w:rPr>
          <w:lang w:eastAsia="ko-KR"/>
        </w:rPr>
        <w:t>스캔</w:t>
      </w:r>
    </w:p>
    <w:p w14:paraId="3BED1BC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변속기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</w:p>
    <w:p w14:paraId="1250B46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</w:t>
      </w:r>
    </w:p>
    <w:p w14:paraId="3D25DC5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60-70%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 xml:space="preserve"> ($150K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$50K/</w:t>
      </w:r>
      <w:r w:rsidRPr="008070EB">
        <w:rPr>
          <w:lang w:eastAsia="ko-KR"/>
        </w:rPr>
        <w:t>라인</w:t>
      </w:r>
      <w:r w:rsidRPr="008070EB">
        <w:rPr>
          <w:lang w:eastAsia="ko-KR"/>
        </w:rPr>
        <w:t>/</w:t>
      </w:r>
      <w:r w:rsidRPr="008070EB">
        <w:rPr>
          <w:lang w:eastAsia="ko-KR"/>
        </w:rPr>
        <w:t>년</w:t>
      </w:r>
      <w:r w:rsidRPr="008070EB">
        <w:rPr>
          <w:lang w:eastAsia="ko-KR"/>
        </w:rPr>
        <w:t>)</w:t>
      </w:r>
    </w:p>
    <w:p w14:paraId="7081BD6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불량률</w:t>
      </w:r>
      <w:r w:rsidRPr="008070EB">
        <w:rPr>
          <w:lang w:eastAsia="ko-KR"/>
        </w:rPr>
        <w:t xml:space="preserve"> 0.5%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0.1% </w:t>
      </w:r>
      <w:r w:rsidRPr="008070EB">
        <w:rPr>
          <w:lang w:eastAsia="ko-KR"/>
        </w:rPr>
        <w:t>감소</w:t>
      </w:r>
    </w:p>
    <w:p w14:paraId="3C4D130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리콜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연간</w:t>
      </w:r>
      <w:r w:rsidRPr="008070EB">
        <w:rPr>
          <w:lang w:eastAsia="ko-KR"/>
        </w:rPr>
        <w:t xml:space="preserve"> $10M-50M </w:t>
      </w:r>
      <w:r w:rsidRPr="008070EB">
        <w:rPr>
          <w:lang w:eastAsia="ko-KR"/>
        </w:rPr>
        <w:t>절감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대형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기준</w:t>
      </w:r>
      <w:r w:rsidRPr="008070EB">
        <w:rPr>
          <w:lang w:eastAsia="ko-KR"/>
        </w:rPr>
        <w:t>)</w:t>
      </w:r>
    </w:p>
    <w:p w14:paraId="73DFED4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시장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침투</w:t>
      </w:r>
      <w:r w:rsidRPr="008070EB">
        <w:rPr>
          <w:lang w:eastAsia="ko-KR"/>
        </w:rPr>
        <w:t>:</w:t>
      </w:r>
    </w:p>
    <w:p w14:paraId="709F832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- 1-2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대기업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파일럿</w:t>
      </w:r>
      <w:r w:rsidRPr="008070EB">
        <w:rPr>
          <w:lang w:eastAsia="ko-KR"/>
        </w:rPr>
        <w:t xml:space="preserve"> (5-10</w:t>
      </w:r>
      <w:r w:rsidRPr="008070EB">
        <w:rPr>
          <w:lang w:eastAsia="ko-KR"/>
        </w:rPr>
        <w:t>개사</w:t>
      </w:r>
      <w:r w:rsidRPr="008070EB">
        <w:rPr>
          <w:lang w:eastAsia="ko-KR"/>
        </w:rPr>
        <w:t>)</w:t>
      </w:r>
    </w:p>
    <w:p w14:paraId="32785E3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- 3-5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중견기업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확산</w:t>
      </w:r>
      <w:r w:rsidRPr="008070EB">
        <w:rPr>
          <w:lang w:eastAsia="ko-KR"/>
        </w:rPr>
        <w:t xml:space="preserve"> (50-100</w:t>
      </w:r>
      <w:r w:rsidRPr="008070EB">
        <w:rPr>
          <w:lang w:eastAsia="ko-KR"/>
        </w:rPr>
        <w:t>개사</w:t>
      </w:r>
      <w:r w:rsidRPr="008070EB">
        <w:rPr>
          <w:lang w:eastAsia="ko-KR"/>
        </w:rPr>
        <w:t>)</w:t>
      </w:r>
    </w:p>
    <w:p w14:paraId="4EC444F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- 5-10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표준화</w:t>
      </w:r>
      <w:r w:rsidRPr="008070EB">
        <w:rPr>
          <w:lang w:eastAsia="ko-KR"/>
        </w:rPr>
        <w:t xml:space="preserve"> (500+ </w:t>
      </w:r>
      <w:r w:rsidRPr="008070EB">
        <w:rPr>
          <w:lang w:eastAsia="ko-KR"/>
        </w:rPr>
        <w:t>개사</w:t>
      </w:r>
      <w:r w:rsidRPr="008070EB">
        <w:rPr>
          <w:lang w:eastAsia="ko-KR"/>
        </w:rPr>
        <w:t>)</w:t>
      </w:r>
    </w:p>
    <w:p w14:paraId="5A96ACC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반도체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>:</w:t>
      </w:r>
    </w:p>
    <w:p w14:paraId="616ED0C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웨이퍼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60%)</w:t>
      </w:r>
    </w:p>
    <w:p w14:paraId="734BC8D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Stage 1: </w:t>
      </w:r>
      <w:r w:rsidRPr="008070EB">
        <w:rPr>
          <w:lang w:eastAsia="ko-KR"/>
        </w:rPr>
        <w:t>현미경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이미지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사전학습</w:t>
      </w:r>
    </w:p>
    <w:p w14:paraId="3D63DD0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lastRenderedPageBreak/>
        <w:t xml:space="preserve">- Stage 2: </w:t>
      </w:r>
      <w:r w:rsidRPr="008070EB">
        <w:rPr>
          <w:lang w:eastAsia="ko-KR"/>
        </w:rPr>
        <w:t>웨이퍼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특화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파인튜닝</w:t>
      </w:r>
      <w:proofErr w:type="spellEnd"/>
    </w:p>
    <w:p w14:paraId="3B2447E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>: 85-90% mAP50</w:t>
      </w:r>
    </w:p>
    <w:p w14:paraId="79E7B01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경제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수율</w:t>
      </w:r>
      <w:proofErr w:type="spellEnd"/>
      <w:r w:rsidRPr="008070EB">
        <w:rPr>
          <w:lang w:eastAsia="ko-KR"/>
        </w:rPr>
        <w:t xml:space="preserve"> 1-3% </w:t>
      </w:r>
      <w:r w:rsidRPr="008070EB">
        <w:rPr>
          <w:lang w:eastAsia="ko-KR"/>
        </w:rPr>
        <w:t>향상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$100M-500M/fab/</w:t>
      </w:r>
      <w:r w:rsidRPr="008070EB">
        <w:rPr>
          <w:lang w:eastAsia="ko-KR"/>
        </w:rPr>
        <w:t>년</w:t>
      </w:r>
    </w:p>
    <w:p w14:paraId="485AC17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</w:t>
      </w:r>
      <w:r w:rsidRPr="008070EB">
        <w:rPr>
          <w:lang w:eastAsia="ko-KR"/>
        </w:rPr>
        <w:t>:</w:t>
      </w:r>
    </w:p>
    <w:p w14:paraId="5CBCAFB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: X-ray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결함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검출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유사도</w:t>
      </w:r>
      <w:r w:rsidRPr="008070EB">
        <w:rPr>
          <w:lang w:eastAsia="ko-KR"/>
        </w:rPr>
        <w:t xml:space="preserve"> 95%)</w:t>
      </w:r>
    </w:p>
    <w:p w14:paraId="4DAF111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거의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그대로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</w:p>
    <w:p w14:paraId="502FB65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예상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>: 88-93% mAP50</w:t>
      </w:r>
    </w:p>
    <w:p w14:paraId="5172DB4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시장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규모</w:t>
      </w:r>
      <w:r w:rsidRPr="008070EB">
        <w:rPr>
          <w:lang w:eastAsia="ko-KR"/>
        </w:rPr>
        <w:t>: $500M-1B (TAM)</w:t>
      </w:r>
    </w:p>
    <w:p w14:paraId="3E5425E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2. </w:t>
      </w:r>
      <w:r w:rsidRPr="008070EB">
        <w:rPr>
          <w:lang w:eastAsia="ko-KR"/>
        </w:rPr>
        <w:t>사회경제적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영향</w:t>
      </w:r>
    </w:p>
    <w:p w14:paraId="3D3F4F0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일자리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>:</w:t>
      </w:r>
    </w:p>
    <w:p w14:paraId="40C7DB9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단기</w:t>
      </w:r>
      <w:r w:rsidRPr="008070EB">
        <w:rPr>
          <w:lang w:eastAsia="ko-KR"/>
        </w:rPr>
        <w:t xml:space="preserve"> (1-3</w:t>
      </w:r>
      <w:r w:rsidRPr="008070EB">
        <w:rPr>
          <w:lang w:eastAsia="ko-KR"/>
        </w:rPr>
        <w:t>년</w:t>
      </w:r>
      <w:r w:rsidRPr="008070EB">
        <w:rPr>
          <w:lang w:eastAsia="ko-KR"/>
        </w:rPr>
        <w:t>):</w:t>
      </w:r>
    </w:p>
    <w:p w14:paraId="4E4123F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단순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  <w:r w:rsidRPr="008070EB">
        <w:rPr>
          <w:lang w:eastAsia="ko-KR"/>
        </w:rPr>
        <w:t xml:space="preserve"> (30-50%)</w:t>
      </w:r>
    </w:p>
    <w:p w14:paraId="340CFC2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AI </w:t>
      </w:r>
      <w:r w:rsidRPr="008070EB">
        <w:rPr>
          <w:lang w:eastAsia="ko-KR"/>
        </w:rPr>
        <w:t>운영</w:t>
      </w:r>
      <w:r w:rsidRPr="008070EB">
        <w:rPr>
          <w:lang w:eastAsia="ko-KR"/>
        </w:rPr>
        <w:t>·</w:t>
      </w:r>
      <w:r w:rsidRPr="008070EB">
        <w:rPr>
          <w:lang w:eastAsia="ko-KR"/>
        </w:rPr>
        <w:t>모니터링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인력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  <w:r w:rsidRPr="008070EB">
        <w:rPr>
          <w:lang w:eastAsia="ko-KR"/>
        </w:rPr>
        <w:t xml:space="preserve"> (10-20%)</w:t>
      </w:r>
    </w:p>
    <w:p w14:paraId="7132BDC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라벨러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신규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일자리</w:t>
      </w:r>
      <w:r w:rsidRPr="008070EB">
        <w:rPr>
          <w:lang w:eastAsia="ko-KR"/>
        </w:rPr>
        <w:t>)</w:t>
      </w:r>
    </w:p>
    <w:p w14:paraId="42A6A7E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장기</w:t>
      </w:r>
      <w:r w:rsidRPr="008070EB">
        <w:rPr>
          <w:lang w:eastAsia="ko-KR"/>
        </w:rPr>
        <w:t xml:space="preserve"> (5-10</w:t>
      </w:r>
      <w:r w:rsidRPr="008070EB">
        <w:rPr>
          <w:lang w:eastAsia="ko-KR"/>
        </w:rPr>
        <w:t>년</w:t>
      </w:r>
      <w:r w:rsidRPr="008070EB">
        <w:rPr>
          <w:lang w:eastAsia="ko-KR"/>
        </w:rPr>
        <w:t>):</w:t>
      </w:r>
    </w:p>
    <w:p w14:paraId="0E83F61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proofErr w:type="spellStart"/>
      <w:r w:rsidRPr="008070EB">
        <w:rPr>
          <w:lang w:eastAsia="ko-KR"/>
        </w:rPr>
        <w:t>고숙련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전문가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역할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변화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실행에서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감독</w:t>
      </w:r>
      <w:r w:rsidRPr="008070EB">
        <w:rPr>
          <w:lang w:eastAsia="ko-KR"/>
        </w:rPr>
        <w:t>)</w:t>
      </w:r>
    </w:p>
    <w:p w14:paraId="77850B3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AI </w:t>
      </w:r>
      <w:r w:rsidRPr="008070EB">
        <w:rPr>
          <w:lang w:eastAsia="ko-KR"/>
        </w:rPr>
        <w:t>엔지니어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과학자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폭증</w:t>
      </w:r>
    </w:p>
    <w:p w14:paraId="460C8A5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새로운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직종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출현</w:t>
      </w:r>
      <w:r w:rsidRPr="008070EB">
        <w:rPr>
          <w:lang w:eastAsia="ko-KR"/>
        </w:rPr>
        <w:t xml:space="preserve"> (AI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관리자</w:t>
      </w:r>
      <w:r w:rsidRPr="008070EB">
        <w:rPr>
          <w:lang w:eastAsia="ko-KR"/>
        </w:rPr>
        <w:t xml:space="preserve">, XAI </w:t>
      </w:r>
      <w:proofErr w:type="spellStart"/>
      <w:r w:rsidRPr="008070EB">
        <w:rPr>
          <w:lang w:eastAsia="ko-KR"/>
        </w:rPr>
        <w:t>해석가</w:t>
      </w:r>
      <w:proofErr w:type="spellEnd"/>
      <w:r w:rsidRPr="008070EB">
        <w:rPr>
          <w:lang w:eastAsia="ko-KR"/>
        </w:rPr>
        <w:t>)</w:t>
      </w:r>
    </w:p>
    <w:p w14:paraId="6A24C09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효과</w:t>
      </w:r>
      <w:r w:rsidRPr="008070EB">
        <w:rPr>
          <w:lang w:eastAsia="ko-KR"/>
        </w:rPr>
        <w:t>:</w:t>
      </w:r>
    </w:p>
    <w:p w14:paraId="1EFE350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고용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감소</w:t>
      </w:r>
      <w:r w:rsidRPr="008070EB">
        <w:rPr>
          <w:lang w:eastAsia="ko-KR"/>
        </w:rPr>
        <w:t xml:space="preserve"> (-20%) vs </w:t>
      </w:r>
      <w:r w:rsidRPr="008070EB">
        <w:rPr>
          <w:lang w:eastAsia="ko-KR"/>
        </w:rPr>
        <w:t>생산성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증가</w:t>
      </w:r>
      <w:r w:rsidRPr="008070EB">
        <w:rPr>
          <w:lang w:eastAsia="ko-KR"/>
        </w:rPr>
        <w:t xml:space="preserve"> (+50%)</w:t>
      </w:r>
    </w:p>
    <w:p w14:paraId="1945404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평균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임금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상승</w:t>
      </w:r>
      <w:r w:rsidRPr="008070EB">
        <w:rPr>
          <w:lang w:eastAsia="ko-KR"/>
        </w:rPr>
        <w:t xml:space="preserve"> (+15-25%, </w:t>
      </w:r>
      <w:proofErr w:type="spellStart"/>
      <w:r w:rsidRPr="008070EB">
        <w:rPr>
          <w:lang w:eastAsia="ko-KR"/>
        </w:rPr>
        <w:t>고숙련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편중</w:t>
      </w:r>
      <w:r w:rsidRPr="008070EB">
        <w:rPr>
          <w:lang w:eastAsia="ko-KR"/>
        </w:rPr>
        <w:t>)</w:t>
      </w:r>
    </w:p>
    <w:p w14:paraId="10BF015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중소기업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경쟁력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강화</w:t>
      </w:r>
      <w:r w:rsidRPr="008070EB">
        <w:rPr>
          <w:lang w:eastAsia="ko-KR"/>
        </w:rPr>
        <w:t>:</w:t>
      </w:r>
    </w:p>
    <w:p w14:paraId="0AA3268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기존</w:t>
      </w:r>
      <w:r w:rsidRPr="008070EB">
        <w:rPr>
          <w:lang w:eastAsia="ko-KR"/>
        </w:rPr>
        <w:t>:</w:t>
      </w:r>
    </w:p>
    <w:p w14:paraId="300993D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대기업</w:t>
      </w:r>
      <w:r w:rsidRPr="008070EB">
        <w:rPr>
          <w:lang w:eastAsia="ko-KR"/>
        </w:rPr>
        <w:t xml:space="preserve">: AI </w:t>
      </w:r>
      <w:r w:rsidRPr="008070EB">
        <w:rPr>
          <w:lang w:eastAsia="ko-KR"/>
        </w:rPr>
        <w:t>품질관리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경쟁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우위</w:t>
      </w:r>
    </w:p>
    <w:p w14:paraId="7A79323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중소기업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수동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검사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에서</w:t>
      </w:r>
      <w:r w:rsidRPr="008070EB">
        <w:rPr>
          <w:lang w:eastAsia="ko-KR"/>
        </w:rPr>
        <w:t xml:space="preserve">  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>·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열위</w:t>
      </w:r>
    </w:p>
    <w:p w14:paraId="168827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격차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확대</w:t>
      </w:r>
      <w:r w:rsidRPr="008070EB">
        <w:rPr>
          <w:lang w:eastAsia="ko-KR"/>
        </w:rPr>
        <w:t xml:space="preserve"> (Dividing Effect)</w:t>
      </w:r>
    </w:p>
    <w:p w14:paraId="0066B44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</w:t>
      </w:r>
      <w:r w:rsidRPr="008070EB">
        <w:rPr>
          <w:lang w:eastAsia="ko-KR"/>
        </w:rPr>
        <w:t>:</w:t>
      </w:r>
    </w:p>
    <w:p w14:paraId="7F1DA8A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중소기업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저비용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도입</w:t>
      </w:r>
      <w:r w:rsidRPr="008070EB">
        <w:rPr>
          <w:lang w:eastAsia="ko-KR"/>
        </w:rPr>
        <w:t xml:space="preserve"> ($40K-90K)</w:t>
      </w:r>
    </w:p>
    <w:p w14:paraId="2FDC11B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품질</w:t>
      </w:r>
      <w:r w:rsidRPr="008070EB">
        <w:rPr>
          <w:lang w:eastAsia="ko-KR"/>
        </w:rPr>
        <w:t>·</w:t>
      </w:r>
      <w:r w:rsidRPr="008070EB">
        <w:rPr>
          <w:lang w:eastAsia="ko-KR"/>
        </w:rPr>
        <w:t>비용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경쟁력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확보</w:t>
      </w:r>
    </w:p>
    <w:p w14:paraId="28A09C3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결과적으로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격차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축소</w:t>
      </w:r>
      <w:r w:rsidRPr="008070EB">
        <w:rPr>
          <w:lang w:eastAsia="ko-KR"/>
        </w:rPr>
        <w:t xml:space="preserve"> (Leveling Effect)</w:t>
      </w:r>
    </w:p>
    <w:p w14:paraId="34965BD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사회적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가치</w:t>
      </w:r>
      <w:r w:rsidRPr="008070EB">
        <w:rPr>
          <w:lang w:eastAsia="ko-KR"/>
        </w:rPr>
        <w:t>:</w:t>
      </w:r>
    </w:p>
    <w:p w14:paraId="074E7A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생태계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건강성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향상</w:t>
      </w:r>
    </w:p>
    <w:p w14:paraId="68C09AE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지역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활성화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중소기업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밀집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지역</w:t>
      </w:r>
      <w:r w:rsidRPr="008070EB">
        <w:rPr>
          <w:lang w:eastAsia="ko-KR"/>
        </w:rPr>
        <w:t>)</w:t>
      </w:r>
    </w:p>
    <w:p w14:paraId="4003CA1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기술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민주화</w:t>
      </w:r>
      <w:r w:rsidRPr="008070EB">
        <w:rPr>
          <w:lang w:eastAsia="ko-KR"/>
        </w:rPr>
        <w:t xml:space="preserve"> (AI </w:t>
      </w:r>
      <w:r w:rsidRPr="008070EB">
        <w:rPr>
          <w:lang w:eastAsia="ko-KR"/>
        </w:rPr>
        <w:t>독과점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방지</w:t>
      </w:r>
      <w:r w:rsidRPr="008070EB">
        <w:rPr>
          <w:lang w:eastAsia="ko-KR"/>
        </w:rPr>
        <w:t>)</w:t>
      </w:r>
    </w:p>
    <w:p w14:paraId="6C6DA2D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3. </w:t>
      </w:r>
      <w:r w:rsidRPr="008070EB">
        <w:rPr>
          <w:lang w:eastAsia="ko-KR"/>
        </w:rPr>
        <w:t>교육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영향</w:t>
      </w:r>
    </w:p>
    <w:p w14:paraId="450CBF96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대학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교육</w:t>
      </w:r>
      <w:r w:rsidRPr="008070EB">
        <w:rPr>
          <w:lang w:eastAsia="ko-KR"/>
        </w:rPr>
        <w:t>:</w:t>
      </w:r>
    </w:p>
    <w:p w14:paraId="151EC13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교과과정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반영</w:t>
      </w:r>
      <w:r w:rsidRPr="008070EB">
        <w:rPr>
          <w:lang w:eastAsia="ko-KR"/>
        </w:rPr>
        <w:t>:</w:t>
      </w:r>
    </w:p>
    <w:p w14:paraId="57E7787B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- "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실습</w:t>
      </w:r>
      <w:r w:rsidRPr="008070EB">
        <w:rPr>
          <w:lang w:eastAsia="ko-KR"/>
        </w:rPr>
        <w:t xml:space="preserve">" </w:t>
      </w:r>
      <w:r w:rsidRPr="008070EB">
        <w:rPr>
          <w:lang w:eastAsia="ko-KR"/>
        </w:rPr>
        <w:t>과목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신설</w:t>
      </w:r>
    </w:p>
    <w:p w14:paraId="6605D92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교재로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</w:t>
      </w:r>
    </w:p>
    <w:p w14:paraId="0969930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학부생도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경험</w:t>
      </w:r>
    </w:p>
    <w:p w14:paraId="323A3AC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확산</w:t>
      </w:r>
      <w:r w:rsidRPr="008070EB">
        <w:rPr>
          <w:lang w:eastAsia="ko-KR"/>
        </w:rPr>
        <w:t>:</w:t>
      </w:r>
    </w:p>
    <w:p w14:paraId="7EEE9A5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후속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20-50</w:t>
      </w:r>
      <w:r w:rsidRPr="008070EB">
        <w:rPr>
          <w:lang w:eastAsia="ko-KR"/>
        </w:rPr>
        <w:t>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예상</w:t>
      </w:r>
    </w:p>
    <w:p w14:paraId="22A413F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다른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</w:p>
    <w:p w14:paraId="0B9D9C4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방법론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(</w:t>
      </w:r>
      <w:r w:rsidRPr="008070EB">
        <w:rPr>
          <w:lang w:eastAsia="ko-KR"/>
        </w:rPr>
        <w:t>능동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, XAI </w:t>
      </w:r>
      <w:r w:rsidRPr="008070EB">
        <w:rPr>
          <w:lang w:eastAsia="ko-KR"/>
        </w:rPr>
        <w:t>등</w:t>
      </w:r>
      <w:r w:rsidRPr="008070EB">
        <w:rPr>
          <w:lang w:eastAsia="ko-KR"/>
        </w:rPr>
        <w:t>)</w:t>
      </w:r>
    </w:p>
    <w:p w14:paraId="3882261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산학협력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활성화</w:t>
      </w:r>
      <w:r w:rsidRPr="008070EB">
        <w:rPr>
          <w:lang w:eastAsia="ko-KR"/>
        </w:rPr>
        <w:t>:</w:t>
      </w:r>
    </w:p>
    <w:p w14:paraId="73FB29D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협력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>:</w:t>
      </w:r>
    </w:p>
    <w:p w14:paraId="058060B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기업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문제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제공</w:t>
      </w:r>
    </w:p>
    <w:p w14:paraId="290B170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대학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모델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</w:p>
    <w:p w14:paraId="297F83D8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학생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실전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취업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연계</w:t>
      </w:r>
    </w:p>
    <w:p w14:paraId="1BF1CB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Win-Win:</w:t>
      </w:r>
    </w:p>
    <w:p w14:paraId="261B21D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기업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저비용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솔루션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획득</w:t>
      </w:r>
      <w:r w:rsidRPr="008070EB">
        <w:rPr>
          <w:lang w:eastAsia="ko-KR"/>
        </w:rPr>
        <w:t xml:space="preserve"> ($10K-30K)</w:t>
      </w:r>
    </w:p>
    <w:p w14:paraId="79EDF65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대학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연구비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논문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성과</w:t>
      </w:r>
    </w:p>
    <w:p w14:paraId="39115601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- </w:t>
      </w:r>
      <w:r w:rsidRPr="008070EB">
        <w:rPr>
          <w:lang w:eastAsia="ko-KR"/>
        </w:rPr>
        <w:t>학생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포트폴리오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및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취업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기회</w:t>
      </w:r>
    </w:p>
    <w:p w14:paraId="691D46E4" w14:textId="77777777" w:rsidR="00E554A3" w:rsidRPr="008070EB" w:rsidRDefault="00000000">
      <w:pPr>
        <w:pStyle w:val="3"/>
      </w:pPr>
      <w:r w:rsidRPr="008070EB">
        <w:t xml:space="preserve">D. </w:t>
      </w:r>
      <w:proofErr w:type="spellStart"/>
      <w:r w:rsidRPr="008070EB">
        <w:t>향후</w:t>
      </w:r>
      <w:proofErr w:type="spellEnd"/>
      <w:r w:rsidRPr="008070EB">
        <w:t xml:space="preserve"> </w:t>
      </w:r>
      <w:proofErr w:type="spellStart"/>
      <w:r w:rsidRPr="008070EB">
        <w:t>연구</w:t>
      </w:r>
      <w:proofErr w:type="spellEnd"/>
      <w:r w:rsidRPr="008070EB">
        <w:t xml:space="preserve"> </w:t>
      </w:r>
      <w:proofErr w:type="spellStart"/>
      <w:r w:rsidRPr="008070EB">
        <w:t>방향</w:t>
      </w:r>
      <w:proofErr w:type="spellEnd"/>
      <w:r w:rsidRPr="008070EB">
        <w:t xml:space="preserve"> </w:t>
      </w:r>
      <w:proofErr w:type="spellStart"/>
      <w:r w:rsidRPr="008070EB">
        <w:t>재강조</w:t>
      </w:r>
      <w:proofErr w:type="spellEnd"/>
    </w:p>
    <w:p w14:paraId="2335939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열어놓은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방향은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다음과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같이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우선순위화될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:</w:t>
      </w:r>
    </w:p>
    <w:p w14:paraId="596AC30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단기</w:t>
      </w:r>
      <w:r w:rsidRPr="008070EB">
        <w:rPr>
          <w:lang w:eastAsia="ko-KR"/>
        </w:rPr>
        <w:t xml:space="preserve"> (1-2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즉시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>):</w:t>
      </w:r>
    </w:p>
    <w:p w14:paraId="6FC86A22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추론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최적화</w:t>
      </w:r>
      <w:r w:rsidRPr="008070EB">
        <w:rPr>
          <w:lang w:eastAsia="ko-KR"/>
        </w:rPr>
        <w:t>: GPU/</w:t>
      </w:r>
      <w:proofErr w:type="spellStart"/>
      <w:r w:rsidRPr="008070EB">
        <w:rPr>
          <w:lang w:eastAsia="ko-KR"/>
        </w:rPr>
        <w:t>TensorRT</w:t>
      </w:r>
      <w:proofErr w:type="spellEnd"/>
      <w:r w:rsidRPr="008070EB">
        <w:rPr>
          <w:lang w:eastAsia="ko-KR"/>
        </w:rPr>
        <w:t>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처리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</w:t>
      </w:r>
    </w:p>
    <w:p w14:paraId="769C99F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다중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  <w:r w:rsidRPr="008070EB">
        <w:rPr>
          <w:lang w:eastAsia="ko-KR"/>
        </w:rPr>
        <w:t xml:space="preserve">: Few-shot </w:t>
      </w:r>
      <w:r w:rsidRPr="008070EB">
        <w:rPr>
          <w:lang w:eastAsia="ko-KR"/>
        </w:rPr>
        <w:t>학습으로</w:t>
      </w:r>
      <w:r w:rsidRPr="008070EB">
        <w:rPr>
          <w:lang w:eastAsia="ko-KR"/>
        </w:rPr>
        <w:t xml:space="preserve"> 10-50</w:t>
      </w:r>
      <w:r w:rsidRPr="008070EB">
        <w:rPr>
          <w:lang w:eastAsia="ko-KR"/>
        </w:rPr>
        <w:t>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적응</w:t>
      </w:r>
    </w:p>
    <w:p w14:paraId="70CB0C5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클래스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</w:t>
      </w:r>
      <w:r w:rsidRPr="008070EB">
        <w:rPr>
          <w:lang w:eastAsia="ko-KR"/>
        </w:rPr>
        <w:t xml:space="preserve">: Clogging, Corrosion </w:t>
      </w:r>
      <w:r w:rsidRPr="008070EB">
        <w:rPr>
          <w:lang w:eastAsia="ko-KR"/>
        </w:rPr>
        <w:t>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추가</w:t>
      </w:r>
    </w:p>
    <w:p w14:paraId="38A64D30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중기</w:t>
      </w:r>
      <w:r w:rsidRPr="008070EB">
        <w:rPr>
          <w:lang w:eastAsia="ko-KR"/>
        </w:rPr>
        <w:t xml:space="preserve"> (2-5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기술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</w:t>
      </w:r>
      <w:r w:rsidRPr="008070EB">
        <w:rPr>
          <w:lang w:eastAsia="ko-KR"/>
        </w:rPr>
        <w:t>):</w:t>
      </w:r>
    </w:p>
    <w:p w14:paraId="5EEBF896" w14:textId="77777777" w:rsidR="00E554A3" w:rsidRPr="008070EB" w:rsidRDefault="00000000">
      <w:pPr>
        <w:rPr>
          <w:lang w:eastAsia="ko-KR"/>
        </w:rPr>
      </w:pPr>
      <w:proofErr w:type="spellStart"/>
      <w:r w:rsidRPr="008070EB">
        <w:rPr>
          <w:lang w:eastAsia="ko-KR"/>
        </w:rPr>
        <w:t>멀티모달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융합</w:t>
      </w:r>
      <w:r w:rsidRPr="008070EB">
        <w:rPr>
          <w:lang w:eastAsia="ko-KR"/>
        </w:rPr>
        <w:t xml:space="preserve">: X-ray + RGB + </w:t>
      </w:r>
      <w:r w:rsidRPr="008070EB">
        <w:rPr>
          <w:lang w:eastAsia="ko-KR"/>
        </w:rPr>
        <w:t>열화상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통합</w:t>
      </w:r>
    </w:p>
    <w:p w14:paraId="1DAC7DA4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설명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</w:t>
      </w:r>
      <w:r w:rsidRPr="008070EB">
        <w:rPr>
          <w:lang w:eastAsia="ko-KR"/>
        </w:rPr>
        <w:t xml:space="preserve"> AI: Grad-CAM, SHAP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해석성</w:t>
      </w:r>
      <w:proofErr w:type="spellEnd"/>
    </w:p>
    <w:p w14:paraId="7D5CCCAC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능동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: </w:t>
      </w:r>
      <w:r w:rsidRPr="008070EB">
        <w:rPr>
          <w:lang w:eastAsia="ko-KR"/>
        </w:rPr>
        <w:t>효율적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수집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전략</w:t>
      </w:r>
    </w:p>
    <w:p w14:paraId="6C24E95A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장기</w:t>
      </w:r>
      <w:r w:rsidRPr="008070EB">
        <w:rPr>
          <w:lang w:eastAsia="ko-KR"/>
        </w:rPr>
        <w:t xml:space="preserve"> (5-10</w:t>
      </w:r>
      <w:r w:rsidRPr="008070EB">
        <w:rPr>
          <w:lang w:eastAsia="ko-KR"/>
        </w:rPr>
        <w:t>년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생태계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구축</w:t>
      </w:r>
      <w:r w:rsidRPr="008070EB">
        <w:rPr>
          <w:lang w:eastAsia="ko-KR"/>
        </w:rPr>
        <w:t>):</w:t>
      </w:r>
    </w:p>
    <w:p w14:paraId="5F19201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범용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플랫폼</w:t>
      </w:r>
      <w:r w:rsidRPr="008070EB">
        <w:rPr>
          <w:lang w:eastAsia="ko-KR"/>
        </w:rPr>
        <w:t xml:space="preserve">: </w:t>
      </w:r>
      <w:proofErr w:type="spellStart"/>
      <w:r w:rsidRPr="008070EB">
        <w:rPr>
          <w:lang w:eastAsia="ko-KR"/>
        </w:rPr>
        <w:t>AutoML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노코드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솔루션</w:t>
      </w:r>
    </w:p>
    <w:p w14:paraId="61F14967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자율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생태계</w:t>
      </w:r>
      <w:r w:rsidRPr="008070EB">
        <w:rPr>
          <w:lang w:eastAsia="ko-KR"/>
        </w:rPr>
        <w:t xml:space="preserve">: Digital Twin, RL </w:t>
      </w:r>
      <w:r w:rsidRPr="008070EB">
        <w:rPr>
          <w:lang w:eastAsia="ko-KR"/>
        </w:rPr>
        <w:t>통합</w:t>
      </w:r>
    </w:p>
    <w:p w14:paraId="0099EAF5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글로벌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표준화</w:t>
      </w:r>
      <w:r w:rsidRPr="008070EB">
        <w:rPr>
          <w:lang w:eastAsia="ko-KR"/>
        </w:rPr>
        <w:t xml:space="preserve">: ISO/IEC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표준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제정</w:t>
      </w:r>
    </w:p>
    <w:p w14:paraId="2BD77A1E" w14:textId="77777777" w:rsidR="00E554A3" w:rsidRPr="008070EB" w:rsidRDefault="00000000">
      <w:pPr>
        <w:pStyle w:val="3"/>
      </w:pPr>
      <w:r w:rsidRPr="008070EB">
        <w:t xml:space="preserve">E. </w:t>
      </w:r>
      <w:proofErr w:type="spellStart"/>
      <w:r w:rsidRPr="008070EB">
        <w:t>최종</w:t>
      </w:r>
      <w:proofErr w:type="spellEnd"/>
      <w:r w:rsidRPr="008070EB">
        <w:t xml:space="preserve"> </w:t>
      </w:r>
      <w:proofErr w:type="spellStart"/>
      <w:r w:rsidRPr="008070EB">
        <w:t>메시지</w:t>
      </w:r>
      <w:proofErr w:type="spellEnd"/>
    </w:p>
    <w:p w14:paraId="0474A4D3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데이터가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부족해서</w:t>
      </w:r>
      <w:r w:rsidRPr="008070EB">
        <w:rPr>
          <w:lang w:eastAsia="ko-KR"/>
        </w:rPr>
        <w:t xml:space="preserve"> AI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도입할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없다</w:t>
      </w:r>
      <w:r w:rsidRPr="008070EB">
        <w:rPr>
          <w:lang w:eastAsia="ko-KR"/>
        </w:rPr>
        <w:t>"</w:t>
      </w:r>
      <w:r w:rsidRPr="008070EB">
        <w:rPr>
          <w:lang w:eastAsia="ko-KR"/>
        </w:rPr>
        <w:t>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제조업계의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오래된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믿음을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깨뜨렸다</w:t>
      </w:r>
      <w:r w:rsidRPr="008070EB">
        <w:rPr>
          <w:lang w:eastAsia="ko-KR"/>
        </w:rPr>
        <w:t>. 339</w:t>
      </w:r>
      <w:r w:rsidRPr="008070EB">
        <w:rPr>
          <w:lang w:eastAsia="ko-KR"/>
        </w:rPr>
        <w:t>장의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제한된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 91.7%</w:t>
      </w:r>
      <w:r w:rsidRPr="008070EB">
        <w:rPr>
          <w:lang w:eastAsia="ko-KR"/>
        </w:rPr>
        <w:t>라는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탁월한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달성함으로써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소량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환경에서도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실용적</w:t>
      </w:r>
      <w:r w:rsidRPr="008070EB">
        <w:rPr>
          <w:lang w:eastAsia="ko-KR"/>
        </w:rPr>
        <w:t xml:space="preserve"> AI </w:t>
      </w:r>
      <w:r w:rsidRPr="008070EB">
        <w:rPr>
          <w:lang w:eastAsia="ko-KR"/>
        </w:rPr>
        <w:t>시스템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구축이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가능함을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입증했다</w:t>
      </w:r>
      <w:r w:rsidRPr="008070EB">
        <w:rPr>
          <w:lang w:eastAsia="ko-KR"/>
        </w:rPr>
        <w:t>.</w:t>
      </w:r>
    </w:p>
    <w:p w14:paraId="09E3DC0E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나아가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"</w:t>
      </w:r>
      <w:r w:rsidRPr="008070EB">
        <w:rPr>
          <w:lang w:eastAsia="ko-KR"/>
        </w:rPr>
        <w:t>빠르게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실험하고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효율적</w:t>
      </w:r>
      <w:r w:rsidRPr="008070EB">
        <w:rPr>
          <w:lang w:eastAsia="ko-KR"/>
        </w:rPr>
        <w:t>"</w:t>
      </w:r>
      <w:r w:rsidRPr="008070EB">
        <w:rPr>
          <w:lang w:eastAsia="ko-KR"/>
        </w:rPr>
        <w:t>이라는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학계와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산업계의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관행에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의문을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제기했다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현대</w:t>
      </w:r>
      <w:r w:rsidRPr="008070EB">
        <w:rPr>
          <w:lang w:eastAsia="ko-KR"/>
        </w:rPr>
        <w:t xml:space="preserve"> </w:t>
      </w:r>
      <w:proofErr w:type="spellStart"/>
      <w:r w:rsidRPr="008070EB">
        <w:rPr>
          <w:lang w:eastAsia="ko-KR"/>
        </w:rPr>
        <w:t>어텐션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모델은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후반부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학습에서</w:t>
      </w:r>
      <w:r w:rsidRPr="008070EB">
        <w:rPr>
          <w:lang w:eastAsia="ko-KR"/>
        </w:rPr>
        <w:t xml:space="preserve"> 19.8%p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개선을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보이며</w:t>
      </w:r>
      <w:r w:rsidRPr="008070EB">
        <w:rPr>
          <w:lang w:eastAsia="ko-KR"/>
        </w:rPr>
        <w:t xml:space="preserve">, 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조기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종료는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최종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성능의</w:t>
      </w:r>
      <w:r w:rsidRPr="008070EB">
        <w:rPr>
          <w:lang w:eastAsia="ko-KR"/>
        </w:rPr>
        <w:t xml:space="preserve"> 16.1%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포기하는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같다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추가</w:t>
      </w:r>
      <w:r w:rsidRPr="008070EB">
        <w:rPr>
          <w:lang w:eastAsia="ko-KR"/>
        </w:rPr>
        <w:t xml:space="preserve"> 50 </w:t>
      </w:r>
      <w:proofErr w:type="spellStart"/>
      <w:r w:rsidRPr="008070EB">
        <w:rPr>
          <w:lang w:eastAsia="ko-KR"/>
        </w:rPr>
        <w:t>에포크</w:t>
      </w:r>
      <w:proofErr w:type="spellEnd"/>
      <w:r w:rsidRPr="008070EB">
        <w:rPr>
          <w:lang w:eastAsia="ko-KR"/>
        </w:rPr>
        <w:t>($2-</w:t>
      </w:r>
      <w:r w:rsidRPr="008070EB">
        <w:rPr>
          <w:lang w:eastAsia="ko-KR"/>
        </w:rPr>
        <w:lastRenderedPageBreak/>
        <w:t>5)</w:t>
      </w:r>
      <w:r w:rsidRPr="008070EB">
        <w:rPr>
          <w:lang w:eastAsia="ko-KR"/>
        </w:rPr>
        <w:t>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연간</w:t>
      </w:r>
      <w:r w:rsidRPr="008070EB">
        <w:rPr>
          <w:lang w:eastAsia="ko-KR"/>
        </w:rPr>
        <w:t xml:space="preserve"> $50K-200K </w:t>
      </w:r>
      <w:r w:rsidRPr="008070EB">
        <w:rPr>
          <w:lang w:eastAsia="ko-KR"/>
        </w:rPr>
        <w:t>절감을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성능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도약을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만든다는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사실은</w:t>
      </w:r>
      <w:r w:rsidRPr="008070EB">
        <w:rPr>
          <w:lang w:eastAsia="ko-KR"/>
        </w:rPr>
        <w:t>, "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확보</w:t>
      </w:r>
      <w:r w:rsidRPr="008070EB">
        <w:rPr>
          <w:lang w:eastAsia="ko-KR"/>
        </w:rPr>
        <w:t>"</w:t>
      </w:r>
      <w:r w:rsidRPr="008070EB">
        <w:rPr>
          <w:lang w:eastAsia="ko-KR"/>
        </w:rPr>
        <w:t>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단순한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선택이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아닌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경제적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요건임을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보여준다</w:t>
      </w:r>
      <w:r w:rsidRPr="008070EB">
        <w:rPr>
          <w:lang w:eastAsia="ko-KR"/>
        </w:rPr>
        <w:t>.</w:t>
      </w:r>
    </w:p>
    <w:p w14:paraId="057DB30F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도메인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브리지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프레임워크는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단순한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알고리즘이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아닌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환경의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모든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적용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가능한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방법론적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청사진이다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이는</w:t>
      </w:r>
      <w:r w:rsidRPr="008070EB">
        <w:rPr>
          <w:lang w:eastAsia="ko-KR"/>
        </w:rPr>
        <w:t xml:space="preserve"> DPF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넘어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용접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주조</w:t>
      </w:r>
      <w:r w:rsidRPr="008070EB">
        <w:rPr>
          <w:lang w:eastAsia="ko-KR"/>
        </w:rPr>
        <w:t xml:space="preserve">, PCB, </w:t>
      </w:r>
      <w:r w:rsidRPr="008070EB">
        <w:rPr>
          <w:lang w:eastAsia="ko-KR"/>
        </w:rPr>
        <w:t>반도체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등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다양한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분야로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확장될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것이며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궁극적으로는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중소기업도</w:t>
      </w:r>
      <w:r w:rsidRPr="008070EB">
        <w:rPr>
          <w:lang w:eastAsia="ko-KR"/>
        </w:rPr>
        <w:t xml:space="preserve"> AI</w:t>
      </w:r>
      <w:r w:rsidRPr="008070EB">
        <w:rPr>
          <w:lang w:eastAsia="ko-KR"/>
        </w:rPr>
        <w:t>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활용할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민주화된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생태계를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만드는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기여할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것이다</w:t>
      </w:r>
      <w:r w:rsidRPr="008070EB">
        <w:rPr>
          <w:lang w:eastAsia="ko-KR"/>
        </w:rPr>
        <w:t>.</w:t>
      </w:r>
    </w:p>
    <w:p w14:paraId="424AF77D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 xml:space="preserve">"AI </w:t>
      </w:r>
      <w:r w:rsidRPr="008070EB">
        <w:rPr>
          <w:lang w:eastAsia="ko-KR"/>
        </w:rPr>
        <w:t>도입의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장벽은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부족이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아니라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올바른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찾지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못한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것이었다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경로를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제시한다</w:t>
      </w:r>
      <w:r w:rsidRPr="008070EB">
        <w:rPr>
          <w:lang w:eastAsia="ko-KR"/>
        </w:rPr>
        <w:t>."</w:t>
      </w:r>
    </w:p>
    <w:p w14:paraId="51055EF9" w14:textId="77777777" w:rsidR="00E554A3" w:rsidRPr="008070EB" w:rsidRDefault="00000000">
      <w:pPr>
        <w:rPr>
          <w:lang w:eastAsia="ko-KR"/>
        </w:rPr>
      </w:pPr>
      <w:r w:rsidRPr="008070EB">
        <w:rPr>
          <w:lang w:eastAsia="ko-KR"/>
        </w:rPr>
        <w:t>이것이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연구가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학계와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산업계에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전하는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핵심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메시지이다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우리는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풍부한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미래를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기다릴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필요가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없다</w:t>
      </w:r>
      <w:r w:rsidRPr="008070EB">
        <w:rPr>
          <w:lang w:eastAsia="ko-KR"/>
        </w:rPr>
        <w:t xml:space="preserve">. </w:t>
      </w:r>
      <w:r w:rsidRPr="008070EB">
        <w:rPr>
          <w:lang w:eastAsia="ko-KR"/>
        </w:rPr>
        <w:t>지금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가진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데이터로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올바른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방법론으로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충분한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학습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시간을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투자하면</w:t>
      </w:r>
      <w:r w:rsidRPr="008070EB">
        <w:rPr>
          <w:lang w:eastAsia="ko-KR"/>
        </w:rPr>
        <w:t xml:space="preserve">, </w:t>
      </w:r>
      <w:r w:rsidRPr="008070EB">
        <w:rPr>
          <w:lang w:eastAsia="ko-KR"/>
        </w:rPr>
        <w:t>제조업</w:t>
      </w:r>
      <w:r w:rsidRPr="008070EB">
        <w:rPr>
          <w:lang w:eastAsia="ko-KR"/>
        </w:rPr>
        <w:t xml:space="preserve"> AI</w:t>
      </w:r>
      <w:r w:rsidRPr="008070EB">
        <w:rPr>
          <w:lang w:eastAsia="ko-KR"/>
        </w:rPr>
        <w:t>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미래는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지금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여기서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시작될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수</w:t>
      </w:r>
      <w:r w:rsidRPr="008070EB">
        <w:rPr>
          <w:lang w:eastAsia="ko-KR"/>
        </w:rPr>
        <w:t xml:space="preserve"> </w:t>
      </w:r>
      <w:r w:rsidRPr="008070EB">
        <w:rPr>
          <w:lang w:eastAsia="ko-KR"/>
        </w:rPr>
        <w:t>있다</w:t>
      </w:r>
      <w:r w:rsidRPr="008070EB">
        <w:rPr>
          <w:lang w:eastAsia="ko-KR"/>
        </w:rPr>
        <w:t>.</w:t>
      </w:r>
    </w:p>
    <w:p w14:paraId="56194F79" w14:textId="77777777" w:rsidR="00E554A3" w:rsidRPr="008070EB" w:rsidRDefault="00000000">
      <w:pPr>
        <w:pStyle w:val="2"/>
      </w:pPr>
      <w:proofErr w:type="spellStart"/>
      <w:r w:rsidRPr="008070EB">
        <w:t>참고문헌</w:t>
      </w:r>
      <w:proofErr w:type="spellEnd"/>
      <w:r w:rsidRPr="008070EB">
        <w:t xml:space="preserve"> (References)</w:t>
      </w:r>
    </w:p>
    <w:p w14:paraId="240AA6B5" w14:textId="77777777" w:rsidR="00E554A3" w:rsidRPr="008070EB" w:rsidRDefault="00000000">
      <w:r w:rsidRPr="008070EB">
        <w:t>[1] Y. LeCun, Y. Bengio, and G. Hinton, "Deep learning," Nature, vol. 521, no. 7553, pp. 436-444, 2015.</w:t>
      </w:r>
    </w:p>
    <w:p w14:paraId="47AA27C0" w14:textId="77777777" w:rsidR="00E554A3" w:rsidRPr="008070EB" w:rsidRDefault="00000000">
      <w:r w:rsidRPr="008070EB">
        <w:t>[2] J. Deng et al., "ImageNet: A large-scale hierarchical image database," in Proc. IEEE CVPR, 2009, pp. 248-255.</w:t>
      </w:r>
    </w:p>
    <w:p w14:paraId="65C3BADA" w14:textId="77777777" w:rsidR="00E554A3" w:rsidRPr="008070EB" w:rsidRDefault="00000000">
      <w:r w:rsidRPr="008070EB">
        <w:t>[3] K. He, X. Zhang, S. Ren, and J. Sun, "Deep residual learning for image recognition," in Proc. IEEE CVPR, 2016, pp. 770-778.</w:t>
      </w:r>
    </w:p>
    <w:p w14:paraId="20E42FB0" w14:textId="77777777" w:rsidR="00E554A3" w:rsidRPr="008070EB" w:rsidRDefault="00000000">
      <w:r w:rsidRPr="008070EB">
        <w:t>[4] J. Canny, "A computational approach to edge detection," IEEE Trans. Pattern Anal. Mach. Intell., vol. PAMI-8, no. 6, pp. 679-698, 1986.</w:t>
      </w:r>
    </w:p>
    <w:p w14:paraId="6D063B64" w14:textId="77777777" w:rsidR="00E554A3" w:rsidRPr="008070EB" w:rsidRDefault="00000000">
      <w:r w:rsidRPr="008070EB">
        <w:t>[5] T. Ojala, M. Pietikäinen, and T. Mäenpää, "Multiresolution gray-scale and rotation invariant texture classification with local binary patterns," IEEE Trans. Pattern Anal. Mach. Intell., vol. 24, no. 7, pp. 971-987, 2002.</w:t>
      </w:r>
    </w:p>
    <w:p w14:paraId="23215DF8" w14:textId="77777777" w:rsidR="00E554A3" w:rsidRPr="008070EB" w:rsidRDefault="00000000">
      <w:r w:rsidRPr="008070EB">
        <w:t>[6] R. C. Gonzalez and R. E. Woods, Digital Image Processing, 4th ed. Pearson, 2018.</w:t>
      </w:r>
    </w:p>
    <w:p w14:paraId="521EC9A3" w14:textId="77777777" w:rsidR="00E554A3" w:rsidRPr="008070EB" w:rsidRDefault="00000000">
      <w:r w:rsidRPr="008070EB">
        <w:t xml:space="preserve">[7] S. Ren, K. He, R. </w:t>
      </w:r>
      <w:proofErr w:type="spellStart"/>
      <w:r w:rsidRPr="008070EB">
        <w:t>Girshick</w:t>
      </w:r>
      <w:proofErr w:type="spellEnd"/>
      <w:r w:rsidRPr="008070EB"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Pr="008070EB" w:rsidRDefault="00000000">
      <w:r w:rsidRPr="008070EB">
        <w:t xml:space="preserve">[8] D. Weimer, B. Scholz-Reiter, and M. </w:t>
      </w:r>
      <w:proofErr w:type="spellStart"/>
      <w:r w:rsidRPr="008070EB">
        <w:t>Shpitalni</w:t>
      </w:r>
      <w:proofErr w:type="spellEnd"/>
      <w:r w:rsidRPr="008070EB"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Pr="008070EB" w:rsidRDefault="00000000">
      <w:r w:rsidRPr="008070EB">
        <w:t xml:space="preserve">[9] T.-Y. Lin, P. Goyal, R. </w:t>
      </w:r>
      <w:proofErr w:type="spellStart"/>
      <w:r w:rsidRPr="008070EB">
        <w:t>Girshick</w:t>
      </w:r>
      <w:proofErr w:type="spellEnd"/>
      <w:r w:rsidRPr="008070EB">
        <w:t xml:space="preserve">, K. He, and P. </w:t>
      </w:r>
      <w:proofErr w:type="spellStart"/>
      <w:r w:rsidRPr="008070EB">
        <w:t>Dollár</w:t>
      </w:r>
      <w:proofErr w:type="spellEnd"/>
      <w:r w:rsidRPr="008070EB">
        <w:t>, "Focal loss for dense object detection," in Proc. IEEE ICCV, 2017, pp. 2980-2988.</w:t>
      </w:r>
    </w:p>
    <w:p w14:paraId="0CC12B5A" w14:textId="77777777" w:rsidR="00E554A3" w:rsidRPr="008070EB" w:rsidRDefault="00000000">
      <w:r w:rsidRPr="008070EB"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Pr="008070EB" w:rsidRDefault="00000000">
      <w:r w:rsidRPr="008070EB">
        <w:t xml:space="preserve">[11] C. Shorten and T. M. </w:t>
      </w:r>
      <w:proofErr w:type="spellStart"/>
      <w:r w:rsidRPr="008070EB">
        <w:t>Khoshgoftaar</w:t>
      </w:r>
      <w:proofErr w:type="spellEnd"/>
      <w:r w:rsidRPr="008070EB">
        <w:t>, "A survey on image data augmentation for deep learning," J. Big Data, vol. 6, no. 1, p. 60, 2019.</w:t>
      </w:r>
    </w:p>
    <w:p w14:paraId="0DB02AAF" w14:textId="77777777" w:rsidR="00E554A3" w:rsidRPr="008070EB" w:rsidRDefault="00000000">
      <w:r w:rsidRPr="008070EB">
        <w:t>[12] L. Perez and J. Wang, "The effectiveness of data augmentation in image classification using deep learning," arXiv:1712.04621, 2017.</w:t>
      </w:r>
    </w:p>
    <w:p w14:paraId="3A623139" w14:textId="77777777" w:rsidR="00E554A3" w:rsidRPr="008070EB" w:rsidRDefault="00000000">
      <w:r w:rsidRPr="008070EB">
        <w:t xml:space="preserve">[13] I. Goodfellow et al., "Generative adversarial nets," in Proc. </w:t>
      </w:r>
      <w:proofErr w:type="spellStart"/>
      <w:r w:rsidRPr="008070EB">
        <w:t>NeurIPS</w:t>
      </w:r>
      <w:proofErr w:type="spellEnd"/>
      <w:r w:rsidRPr="008070EB">
        <w:t>, 2014, pp. 2672-2680.</w:t>
      </w:r>
    </w:p>
    <w:p w14:paraId="640733A4" w14:textId="77777777" w:rsidR="00E554A3" w:rsidRPr="008070EB" w:rsidRDefault="00000000">
      <w:r w:rsidRPr="008070EB">
        <w:t xml:space="preserve">[14] O. </w:t>
      </w:r>
      <w:proofErr w:type="spellStart"/>
      <w:r w:rsidRPr="008070EB">
        <w:t>Vinyals</w:t>
      </w:r>
      <w:proofErr w:type="spellEnd"/>
      <w:r w:rsidRPr="008070EB">
        <w:t xml:space="preserve">, C. Blundell, T. Lillicrap, K. </w:t>
      </w:r>
      <w:proofErr w:type="spellStart"/>
      <w:r w:rsidRPr="008070EB">
        <w:t>Kavukcuoglu</w:t>
      </w:r>
      <w:proofErr w:type="spellEnd"/>
      <w:r w:rsidRPr="008070EB">
        <w:t xml:space="preserve">, and D. </w:t>
      </w:r>
      <w:proofErr w:type="spellStart"/>
      <w:r w:rsidRPr="008070EB">
        <w:t>Wierstra</w:t>
      </w:r>
      <w:proofErr w:type="spellEnd"/>
      <w:r w:rsidRPr="008070EB">
        <w:t xml:space="preserve">, "Matching networks for one shot learning," in Proc. </w:t>
      </w:r>
      <w:proofErr w:type="spellStart"/>
      <w:r w:rsidRPr="008070EB">
        <w:t>NeurIPS</w:t>
      </w:r>
      <w:proofErr w:type="spellEnd"/>
      <w:r w:rsidRPr="008070EB">
        <w:t>, 2016, pp. 3630-3638.</w:t>
      </w:r>
    </w:p>
    <w:p w14:paraId="035515EA" w14:textId="77777777" w:rsidR="00E554A3" w:rsidRPr="008070EB" w:rsidRDefault="00000000">
      <w:r w:rsidRPr="008070EB">
        <w:t xml:space="preserve">[15] S. J. Pan and Q. Yang, "A survey on transfer learning," IEEE Trans. </w:t>
      </w:r>
      <w:proofErr w:type="spellStart"/>
      <w:r w:rsidRPr="008070EB">
        <w:t>Knowl</w:t>
      </w:r>
      <w:proofErr w:type="spellEnd"/>
      <w:r w:rsidRPr="008070EB">
        <w:t>. Data Eng., vol. 22, no. 10, pp. 1345-1359, 2010.</w:t>
      </w:r>
    </w:p>
    <w:p w14:paraId="723664BB" w14:textId="77777777" w:rsidR="00E554A3" w:rsidRPr="008070EB" w:rsidRDefault="00000000">
      <w:r w:rsidRPr="008070EB">
        <w:t>[16] J. Donahue et al., "</w:t>
      </w:r>
      <w:proofErr w:type="spellStart"/>
      <w:r w:rsidRPr="008070EB">
        <w:t>DeCAF</w:t>
      </w:r>
      <w:proofErr w:type="spellEnd"/>
      <w:r w:rsidRPr="008070EB">
        <w:t>: A deep convolutional activation feature for generic visual recognition," in Proc. ICML, 2014, pp. 647-655.</w:t>
      </w:r>
    </w:p>
    <w:p w14:paraId="2BC35904" w14:textId="77777777" w:rsidR="00E554A3" w:rsidRPr="008070EB" w:rsidRDefault="00000000">
      <w:r w:rsidRPr="008070EB">
        <w:t xml:space="preserve">[17] J. Yosinski, J. Clune, Y. Bengio, and H. Lipson, "How transferable are features in deep neural networks?" in Proc. </w:t>
      </w:r>
      <w:proofErr w:type="spellStart"/>
      <w:r w:rsidRPr="008070EB">
        <w:t>NeurIPS</w:t>
      </w:r>
      <w:proofErr w:type="spellEnd"/>
      <w:r w:rsidRPr="008070EB">
        <w:t>, 2014, pp. 3320-3328.</w:t>
      </w:r>
    </w:p>
    <w:p w14:paraId="003ABB69" w14:textId="77777777" w:rsidR="00E554A3" w:rsidRPr="008070EB" w:rsidRDefault="00000000">
      <w:r w:rsidRPr="008070EB">
        <w:t xml:space="preserve">[18] A. Raghu, M. Raghu, S. Bengio, and O. </w:t>
      </w:r>
      <w:proofErr w:type="spellStart"/>
      <w:r w:rsidRPr="008070EB">
        <w:t>Vinyals</w:t>
      </w:r>
      <w:proofErr w:type="spellEnd"/>
      <w:r w:rsidRPr="008070EB">
        <w:t>, "Rapid learning or feature reuse? Towards understanding the effectiveness of MAML," in Proc. ICLR, 2020.</w:t>
      </w:r>
    </w:p>
    <w:p w14:paraId="68344D29" w14:textId="77777777" w:rsidR="00E554A3" w:rsidRPr="008070EB" w:rsidRDefault="00000000">
      <w:r w:rsidRPr="008070EB">
        <w:t>[19] M. Huh, P. Agrawal, and A. A. Efros, "What makes ImageNet good for transfer learning?" arXiv:1608.08614, 2016.</w:t>
      </w:r>
    </w:p>
    <w:p w14:paraId="39810992" w14:textId="77777777" w:rsidR="00E554A3" w:rsidRPr="008070EB" w:rsidRDefault="00000000">
      <w:r w:rsidRPr="008070EB">
        <w:t xml:space="preserve">[20] A. S. </w:t>
      </w:r>
      <w:proofErr w:type="spellStart"/>
      <w:r w:rsidRPr="008070EB">
        <w:t>Razavian</w:t>
      </w:r>
      <w:proofErr w:type="spellEnd"/>
      <w:r w:rsidRPr="008070EB">
        <w:t>, H. Azizpour, J. Sullivan, and S. Carlsson, "CNN features off-the-shelf: An astounding baseline for recognition," in Proc. IEEE CVPRW, 2014, pp. 512-519.</w:t>
      </w:r>
    </w:p>
    <w:p w14:paraId="2658E894" w14:textId="77777777" w:rsidR="00E554A3" w:rsidRPr="008070EB" w:rsidRDefault="00000000">
      <w:r w:rsidRPr="008070EB"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Pr="008070EB" w:rsidRDefault="00000000">
      <w:r w:rsidRPr="008070EB">
        <w:t>[22] Y. Ganin et al., "Domain-adversarial training of neural networks," J. Mach. Learn. Res., vol. 17, no. 1, pp. 2096-2030, 2016.</w:t>
      </w:r>
    </w:p>
    <w:p w14:paraId="7CF2ED89" w14:textId="77777777" w:rsidR="00E554A3" w:rsidRPr="008070EB" w:rsidRDefault="00000000">
      <w:r w:rsidRPr="008070EB">
        <w:t xml:space="preserve">[23] M. Raghu, C. Zhang, J. Kleinberg, and S. Bengio, "Transfusion: Understanding transfer learning for medical imaging," in Proc. </w:t>
      </w:r>
      <w:proofErr w:type="spellStart"/>
      <w:r w:rsidRPr="008070EB">
        <w:t>NeurIPS</w:t>
      </w:r>
      <w:proofErr w:type="spellEnd"/>
      <w:r w:rsidRPr="008070EB">
        <w:t>, 2019, pp. 3347-3357.</w:t>
      </w:r>
    </w:p>
    <w:p w14:paraId="0E8F93F0" w14:textId="77777777" w:rsidR="00E554A3" w:rsidRPr="008070EB" w:rsidRDefault="00000000">
      <w:r w:rsidRPr="008070EB">
        <w:t xml:space="preserve">[24] J. Yosinski, J. Clune, Y. Bengio, and H. Lipson, "How transferable are features in deep neural networks?" in Proc. </w:t>
      </w:r>
      <w:proofErr w:type="spellStart"/>
      <w:r w:rsidRPr="008070EB">
        <w:t>NeurIPS</w:t>
      </w:r>
      <w:proofErr w:type="spellEnd"/>
      <w:r w:rsidRPr="008070EB">
        <w:t>, 2014, pp. 3320-3328.</w:t>
      </w:r>
    </w:p>
    <w:p w14:paraId="352B18B5" w14:textId="77777777" w:rsidR="00E554A3" w:rsidRPr="008070EB" w:rsidRDefault="00000000">
      <w:r w:rsidRPr="008070EB">
        <w:t xml:space="preserve">[25] S. </w:t>
      </w:r>
      <w:proofErr w:type="spellStart"/>
      <w:r w:rsidRPr="008070EB">
        <w:t>Kornblith</w:t>
      </w:r>
      <w:proofErr w:type="spellEnd"/>
      <w:r w:rsidRPr="008070EB">
        <w:t>, J. Shlens, and Q. V. Le, "Do better ImageNet models transfer better?" in Proc. IEEE CVPR, 2019, pp. 2661-2671.</w:t>
      </w:r>
    </w:p>
    <w:p w14:paraId="515FAC46" w14:textId="77777777" w:rsidR="00E554A3" w:rsidRPr="008070EB" w:rsidRDefault="00000000">
      <w:r w:rsidRPr="008070EB">
        <w:t xml:space="preserve">[26] B. </w:t>
      </w:r>
      <w:proofErr w:type="spellStart"/>
      <w:r w:rsidRPr="008070EB">
        <w:t>Neyshabur</w:t>
      </w:r>
      <w:proofErr w:type="spellEnd"/>
      <w:r w:rsidRPr="008070EB">
        <w:t xml:space="preserve">, H. Sedghi, and C. Zhang, "What is being transferred in transfer learning?" in Proc. </w:t>
      </w:r>
      <w:proofErr w:type="spellStart"/>
      <w:r w:rsidRPr="008070EB">
        <w:t>NeurIPS</w:t>
      </w:r>
      <w:proofErr w:type="spellEnd"/>
      <w:r w:rsidRPr="008070EB">
        <w:t>, 2020, pp. 512-523.</w:t>
      </w:r>
    </w:p>
    <w:p w14:paraId="5E60CF12" w14:textId="77777777" w:rsidR="00E554A3" w:rsidRPr="008070EB" w:rsidRDefault="00000000">
      <w:r w:rsidRPr="008070EB">
        <w:t xml:space="preserve">[27] J. Redmon, S. </w:t>
      </w:r>
      <w:proofErr w:type="spellStart"/>
      <w:r w:rsidRPr="008070EB">
        <w:t>Divvala</w:t>
      </w:r>
      <w:proofErr w:type="spellEnd"/>
      <w:r w:rsidRPr="008070EB">
        <w:t xml:space="preserve">, R. </w:t>
      </w:r>
      <w:proofErr w:type="spellStart"/>
      <w:r w:rsidRPr="008070EB">
        <w:t>Girshick</w:t>
      </w:r>
      <w:proofErr w:type="spellEnd"/>
      <w:r w:rsidRPr="008070EB">
        <w:t>, and A. Farhadi, "You only look once: Unified, real-time object detection," in Proc. IEEE CVPR, 2016, pp. 779-788.</w:t>
      </w:r>
    </w:p>
    <w:p w14:paraId="42F4D6FB" w14:textId="77777777" w:rsidR="00E554A3" w:rsidRPr="008070EB" w:rsidRDefault="00000000">
      <w:r w:rsidRPr="008070EB">
        <w:t>[28] J. Redmon and A. Farhadi, "YOLO9000: Better, faster, stronger," in Proc. IEEE CVPR, 2017, pp. 7263-7271.</w:t>
      </w:r>
    </w:p>
    <w:p w14:paraId="45E8352C" w14:textId="77777777" w:rsidR="00E554A3" w:rsidRPr="008070EB" w:rsidRDefault="00000000">
      <w:r w:rsidRPr="008070EB">
        <w:t>[29] J. Redmon and A. Farhadi, "YOLOv3: An incremental improvement," arXiv:1804.02767, 2018.</w:t>
      </w:r>
    </w:p>
    <w:p w14:paraId="784CB897" w14:textId="77777777" w:rsidR="00E554A3" w:rsidRPr="008070EB" w:rsidRDefault="00000000">
      <w:r w:rsidRPr="008070EB">
        <w:t>[30] A. Bochkovskiy, C.-Y. Wang, and H.-Y. M. Liao, "YOLOv4: Optimal speed and accuracy of object detection," arXiv:2004.10934, 2020.</w:t>
      </w:r>
    </w:p>
    <w:p w14:paraId="3252705E" w14:textId="77777777" w:rsidR="00E554A3" w:rsidRPr="008070EB" w:rsidRDefault="00000000">
      <w:r w:rsidRPr="008070EB">
        <w:t>[31] G. Jocher, "YOLOv5," https://github.com/ultralytics/yolov5, 2020.</w:t>
      </w:r>
    </w:p>
    <w:p w14:paraId="1FAD9533" w14:textId="77777777" w:rsidR="00E554A3" w:rsidRPr="008070EB" w:rsidRDefault="00000000">
      <w:r w:rsidRPr="008070EB">
        <w:lastRenderedPageBreak/>
        <w:t>[32] G. Jocher, A. Chaurasia, and J. Qiu, "</w:t>
      </w:r>
      <w:proofErr w:type="spellStart"/>
      <w:r w:rsidRPr="008070EB">
        <w:t>Ultralytics</w:t>
      </w:r>
      <w:proofErr w:type="spellEnd"/>
      <w:r w:rsidRPr="008070EB">
        <w:t xml:space="preserve"> YOLOv8," https://github.com/ultralytics/ultralytics, 2023.</w:t>
      </w:r>
    </w:p>
    <w:p w14:paraId="61419134" w14:textId="77777777" w:rsidR="00E554A3" w:rsidRPr="008070EB" w:rsidRDefault="00000000">
      <w:r w:rsidRPr="008070EB">
        <w:t xml:space="preserve">[33] G. </w:t>
      </w:r>
      <w:proofErr w:type="spellStart"/>
      <w:r w:rsidRPr="008070EB">
        <w:t>Jocher</w:t>
      </w:r>
      <w:proofErr w:type="spellEnd"/>
      <w:r w:rsidRPr="008070EB">
        <w:t xml:space="preserve"> and A. Chaurasia, "</w:t>
      </w:r>
      <w:proofErr w:type="spellStart"/>
      <w:r w:rsidRPr="008070EB">
        <w:t>Ultralytics</w:t>
      </w:r>
      <w:proofErr w:type="spellEnd"/>
      <w:r w:rsidRPr="008070EB">
        <w:t xml:space="preserve"> YOLO11," https://github.com/ultralytics/ultralytics, 2024.</w:t>
      </w:r>
    </w:p>
    <w:p w14:paraId="2B6C6344" w14:textId="77777777" w:rsidR="00E554A3" w:rsidRPr="008070EB" w:rsidRDefault="00000000">
      <w:r w:rsidRPr="008070EB">
        <w:t xml:space="preserve">[34] W. Liu, D. Anguelov, D. Erhan, C. Szegedy, S. Reed, C.-Y. Fu, and A. C. Berg, "SSD: Single shot </w:t>
      </w:r>
      <w:proofErr w:type="spellStart"/>
      <w:r w:rsidRPr="008070EB">
        <w:t>multibox</w:t>
      </w:r>
      <w:proofErr w:type="spellEnd"/>
      <w:r w:rsidRPr="008070EB">
        <w:t xml:space="preserve"> detector," in Proc. ECCV, 2016, pp. 21-37.</w:t>
      </w:r>
    </w:p>
    <w:p w14:paraId="7828E657" w14:textId="77777777" w:rsidR="00E554A3" w:rsidRPr="008070EB" w:rsidRDefault="00000000">
      <w:r w:rsidRPr="008070EB">
        <w:t>[35] Z. Zou, K. Chen, Z. Shi, Y. Guo, and J. Ye, "Object detection in 20 years: A survey," Proc. IEEE, vol. 111, no. 3, pp. 257-276, 2023.</w:t>
      </w:r>
    </w:p>
    <w:p w14:paraId="5419921D" w14:textId="77777777" w:rsidR="00E554A3" w:rsidRPr="008070EB" w:rsidRDefault="00000000">
      <w:r w:rsidRPr="008070EB">
        <w:t xml:space="preserve">[36] A. Kuznetsova et al., "The Open Images Dataset V4," Int. J. </w:t>
      </w:r>
      <w:proofErr w:type="spellStart"/>
      <w:r w:rsidRPr="008070EB">
        <w:t>Comput</w:t>
      </w:r>
      <w:proofErr w:type="spellEnd"/>
      <w:r w:rsidRPr="008070EB">
        <w:t>. Vis., vol. 128, no. 7, pp. 1956-1981, 2020.</w:t>
      </w:r>
    </w:p>
    <w:p w14:paraId="74073BC6" w14:textId="77777777" w:rsidR="00E554A3" w:rsidRPr="008070EB" w:rsidRDefault="00000000">
      <w:r w:rsidRPr="008070EB">
        <w:t>[37] K. Chen et al., "</w:t>
      </w:r>
      <w:proofErr w:type="spellStart"/>
      <w:r w:rsidRPr="008070EB">
        <w:t>MMDetection</w:t>
      </w:r>
      <w:proofErr w:type="spellEnd"/>
      <w:r w:rsidRPr="008070EB">
        <w:t xml:space="preserve">: Open </w:t>
      </w:r>
      <w:proofErr w:type="spellStart"/>
      <w:r w:rsidRPr="008070EB">
        <w:t>MMLab</w:t>
      </w:r>
      <w:proofErr w:type="spellEnd"/>
      <w:r w:rsidRPr="008070EB">
        <w:t xml:space="preserve"> detection toolbox and benchmark," arXiv:1906.07155, 2019.</w:t>
      </w:r>
    </w:p>
    <w:p w14:paraId="548D0195" w14:textId="77777777" w:rsidR="00E554A3" w:rsidRPr="008070EB" w:rsidRDefault="00000000">
      <w:r w:rsidRPr="008070EB">
        <w:t>[38] T.-Y. Lin et al., "Microsoft COCO: Common objects in context," in Proc. ECCV, 2014, pp. 740-755.</w:t>
      </w:r>
    </w:p>
    <w:p w14:paraId="40828546" w14:textId="77777777" w:rsidR="00E554A3" w:rsidRPr="008070EB" w:rsidRDefault="00000000">
      <w:r w:rsidRPr="008070EB">
        <w:t xml:space="preserve">[39] </w:t>
      </w:r>
      <w:proofErr w:type="spellStart"/>
      <w:r w:rsidRPr="008070EB">
        <w:t>Roboflow</w:t>
      </w:r>
      <w:proofErr w:type="spellEnd"/>
      <w:r w:rsidRPr="008070EB">
        <w:t>, "X-ray Defects Dataset v5," https://universe.roboflow.com/xray-defects, 2023.</w:t>
      </w:r>
    </w:p>
    <w:p w14:paraId="6A3FA798" w14:textId="77777777" w:rsidR="00E554A3" w:rsidRPr="008070EB" w:rsidRDefault="00000000">
      <w:r w:rsidRPr="008070EB">
        <w:t xml:space="preserve">[40] </w:t>
      </w:r>
      <w:proofErr w:type="spellStart"/>
      <w:r w:rsidRPr="008070EB">
        <w:t>Roboflow</w:t>
      </w:r>
      <w:proofErr w:type="spellEnd"/>
      <w:r w:rsidRPr="008070EB">
        <w:t>, "Casting Defects Dataset v1," https://universe.roboflow.com/casting-defects, 2023.</w:t>
      </w:r>
    </w:p>
    <w:p w14:paraId="270D51E7" w14:textId="77777777" w:rsidR="00E554A3" w:rsidRPr="008070EB" w:rsidRDefault="00000000">
      <w:r w:rsidRPr="008070EB">
        <w:t>---</w:t>
      </w:r>
    </w:p>
    <w:sectPr w:rsidR="00E554A3" w:rsidRPr="008070EB" w:rsidSect="00160CE0">
      <w:headerReference w:type="default" r:id="rId17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3E211" w14:textId="77777777" w:rsidR="001C3C0D" w:rsidRDefault="001C3C0D">
      <w:r>
        <w:separator/>
      </w:r>
    </w:p>
  </w:endnote>
  <w:endnote w:type="continuationSeparator" w:id="0">
    <w:p w14:paraId="4336B86E" w14:textId="77777777" w:rsidR="001C3C0D" w:rsidRDefault="001C3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A288" w14:textId="77777777" w:rsidR="001C3C0D" w:rsidRDefault="001C3C0D"/>
  </w:footnote>
  <w:footnote w:type="continuationSeparator" w:id="0">
    <w:p w14:paraId="6AB9B3CB" w14:textId="77777777" w:rsidR="001C3C0D" w:rsidRDefault="001C3C0D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0938A8"/>
    <w:rsid w:val="0011464F"/>
    <w:rsid w:val="00160CE0"/>
    <w:rsid w:val="001643BF"/>
    <w:rsid w:val="00186F48"/>
    <w:rsid w:val="001C3C0D"/>
    <w:rsid w:val="0025391F"/>
    <w:rsid w:val="00297F14"/>
    <w:rsid w:val="002A4351"/>
    <w:rsid w:val="002C4AFE"/>
    <w:rsid w:val="002D1BD4"/>
    <w:rsid w:val="00392ED8"/>
    <w:rsid w:val="00397693"/>
    <w:rsid w:val="003A552E"/>
    <w:rsid w:val="003D13A5"/>
    <w:rsid w:val="00400F7E"/>
    <w:rsid w:val="004470DC"/>
    <w:rsid w:val="0046404A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70435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070EB"/>
    <w:rsid w:val="00823C3C"/>
    <w:rsid w:val="00840CD1"/>
    <w:rsid w:val="00845F56"/>
    <w:rsid w:val="0085704C"/>
    <w:rsid w:val="0093485D"/>
    <w:rsid w:val="009B4349"/>
    <w:rsid w:val="009F4B45"/>
    <w:rsid w:val="00A63235"/>
    <w:rsid w:val="00A7163E"/>
    <w:rsid w:val="00AA710A"/>
    <w:rsid w:val="00AD6E36"/>
    <w:rsid w:val="00B24789"/>
    <w:rsid w:val="00B419D3"/>
    <w:rsid w:val="00B9791C"/>
    <w:rsid w:val="00BB6FC0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2</TotalTime>
  <Pages>30</Pages>
  <Words>8960</Words>
  <Characters>51077</Characters>
  <Application>Microsoft Office Word</Application>
  <DocSecurity>0</DocSecurity>
  <Lines>425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59918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서초 3강의실</cp:lastModifiedBy>
  <cp:revision>3</cp:revision>
  <cp:lastPrinted>2012-08-02T15:23:00Z</cp:lastPrinted>
  <dcterms:created xsi:type="dcterms:W3CDTF">2026-01-19T07:40:00Z</dcterms:created>
  <dcterms:modified xsi:type="dcterms:W3CDTF">2026-01-19T07:42:00Z</dcterms:modified>
</cp:coreProperties>
</file>