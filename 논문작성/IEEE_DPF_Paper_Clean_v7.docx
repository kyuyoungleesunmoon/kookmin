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397693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397693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6E9C55D9" w14:textId="77777777" w:rsidR="00160CE0" w:rsidRPr="00397693" w:rsidRDefault="00160CE0" w:rsidP="00A7163E">
      <w:pPr>
        <w:pStyle w:val="a3"/>
        <w:framePr w:w="10080" w:wrap="notBeside"/>
        <w:rPr>
          <w:lang w:eastAsia="ko-KR"/>
        </w:rPr>
      </w:pPr>
      <w:r>
        <w:rPr>
          <w:lang w:eastAsia="ko-KR"/>
        </w:rPr>
        <w:t>이규영</w:t>
      </w:r>
      <w:r>
        <w:rPr>
          <w:lang w:eastAsia="ko-KR"/>
        </w:rPr>
        <w:t>_</w:t>
      </w:r>
      <w:r>
        <w:rPr>
          <w:lang w:eastAsia="ko-KR"/>
        </w:rPr>
        <w:t>국민대</w:t>
      </w:r>
      <w:r>
        <w:rPr>
          <w:lang w:eastAsia="ko-KR"/>
        </w:rPr>
        <w:t>_DPF_</w:t>
      </w:r>
      <w:r>
        <w:rPr>
          <w:lang w:eastAsia="ko-KR"/>
        </w:rPr>
        <w:t>논문</w:t>
      </w:r>
    </w:p>
    <w:p w14:paraId="7E9653AC" w14:textId="77777777" w:rsidR="00160CE0" w:rsidRPr="00397693" w:rsidRDefault="00160CE0">
      <w:pPr>
        <w:pStyle w:val="Authors"/>
        <w:framePr w:wrap="notBeside"/>
        <w:rPr>
          <w:lang w:eastAsia="ko-KR"/>
        </w:rPr>
      </w:pPr>
      <w:r>
        <w:rPr>
          <w:lang w:eastAsia="ko-KR"/>
        </w:rPr>
        <w:t>이규영</w:t>
      </w:r>
    </w:p>
    <w:p w14:paraId="6814F8C6" w14:textId="77777777" w:rsidR="00160CE0" w:rsidRPr="00397693" w:rsidRDefault="00160CE0">
      <w:pPr>
        <w:pStyle w:val="Abstract"/>
        <w:rPr>
          <w:lang w:eastAsia="ko-KR"/>
        </w:rPr>
      </w:pPr>
      <w:r>
        <w:rPr>
          <w:lang w:eastAsia="ko-KR"/>
        </w:rPr>
        <w:t>Abstract—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실용화에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겪어왔다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**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: Stage 0 -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1,400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Stage 1 -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(310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(generic defect representation)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이미지로의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Stage 2 -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소량의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미세조정하여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 xml:space="preserve">(melting)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ImageNet (1.4M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(310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(339 </w:t>
      </w:r>
      <w:r>
        <w:rPr>
          <w:lang w:eastAsia="ko-KR"/>
        </w:rPr>
        <w:t>장</w:t>
      </w:r>
      <w:r>
        <w:rPr>
          <w:lang w:eastAsia="ko-KR"/>
        </w:rPr>
        <w:t>) [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] </w:t>
      </w:r>
      <w:r>
        <w:rPr>
          <w:lang w:eastAsia="ko-KR"/>
        </w:rPr>
        <w:br/>
        <w:t>**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** 1.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필수성을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 xml:space="preserve">. 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ImageNet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(72.3%) </w:t>
      </w:r>
      <w:r>
        <w:rPr>
          <w:lang w:eastAsia="ko-KR"/>
        </w:rPr>
        <w:t>대비</w:t>
      </w:r>
      <w:r>
        <w:rPr>
          <w:lang w:eastAsia="ko-KR"/>
        </w:rPr>
        <w:t xml:space="preserve">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(91.7%)</w:t>
      </w:r>
      <w:r>
        <w:rPr>
          <w:lang w:eastAsia="ko-KR"/>
        </w:rPr>
        <w:t>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극대화함을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(DPF only): 56.9% - 1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DPF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): 72.3% (+15.4%p)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): 91.7% (+34.8%p)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55.7%) 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 xml:space="preserve">. 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: 92.8% </w:t>
      </w:r>
      <w:r>
        <w:rPr>
          <w:lang w:eastAsia="ko-KR"/>
        </w:rPr>
        <w:t>정밀도와</w:t>
      </w:r>
      <w:r>
        <w:rPr>
          <w:lang w:eastAsia="ko-KR"/>
        </w:rPr>
        <w:t xml:space="preserve"> 82.2% </w:t>
      </w:r>
      <w:r>
        <w:rPr>
          <w:lang w:eastAsia="ko-KR"/>
        </w:rPr>
        <w:t>재현율로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(85-90% </w:t>
      </w:r>
      <w:r>
        <w:rPr>
          <w:lang w:eastAsia="ko-KR"/>
        </w:rPr>
        <w:t>정확도</w:t>
      </w:r>
      <w:r>
        <w:rPr>
          <w:lang w:eastAsia="ko-KR"/>
        </w:rPr>
        <w:t xml:space="preserve">)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>,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인력을</w:t>
      </w:r>
      <w:r>
        <w:rPr>
          <w:lang w:eastAsia="ko-KR"/>
        </w:rPr>
        <w:t xml:space="preserve">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체제로으로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**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로드맵을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($2-5)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$50,000-200,000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접근성</w:t>
      </w:r>
      <w:r>
        <w:rPr>
          <w:lang w:eastAsia="ko-KR"/>
        </w:rPr>
        <w:t xml:space="preserve">: Intel i5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가능하여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(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(YOLO, Faster R-CNN, DETR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>,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>·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주저하던</w:t>
      </w:r>
      <w:r>
        <w:rPr>
          <w:lang w:eastAsia="ko-KR"/>
        </w:rPr>
        <w:t xml:space="preserve"> </w:t>
      </w:r>
      <w:r>
        <w:rPr>
          <w:lang w:eastAsia="ko-KR"/>
        </w:rPr>
        <w:t>제조업계에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, </w:t>
      </w:r>
      <w:r>
        <w:rPr>
          <w:lang w:eastAsia="ko-KR"/>
        </w:rPr>
        <w:t>전이학습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</w:p>
    <w:p w14:paraId="0798B78C" w14:textId="77777777" w:rsidR="00160CE0" w:rsidRPr="00397693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397693" w:rsidRDefault="00160CE0" w:rsidP="002A4351">
      <w:pPr>
        <w:pStyle w:val="IndexTerms"/>
        <w:rPr>
          <w:spacing w:val="-6"/>
        </w:rPr>
      </w:pPr>
      <w:r>
        <w:t>Index Terms—Diesel Particulate Filter (DPF), Deep Learning, Transfer Learning, Domain Adaptation, X-ray Inspection, Defect Detection, Smart Factory</w:t>
      </w:r>
    </w:p>
    <w:p w14:paraId="36BC27F0" w14:textId="77777777" w:rsidR="00516457" w:rsidRPr="00397693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Default="00000000">
      <w:pPr>
        <w:pStyle w:val="2"/>
      </w:pPr>
      <w:r>
        <w:t xml:space="preserve">I. </w:t>
      </w:r>
      <w:proofErr w:type="spellStart"/>
      <w:r>
        <w:t>서론</w:t>
      </w:r>
      <w:proofErr w:type="spellEnd"/>
    </w:p>
    <w:p w14:paraId="36A8C677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동기</w:t>
      </w:r>
      <w:proofErr w:type="spellEnd"/>
    </w:p>
    <w:p w14:paraId="03D298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128957D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산업은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(Diesel Particulate Filter, DPF)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저감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영향를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4CFBB101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감소로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</w:p>
    <w:p w14:paraId="6EC24FF9" w14:textId="77777777" w:rsidR="00E554A3" w:rsidRDefault="00000000">
      <w:pPr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부위에서</w:t>
      </w:r>
      <w:r>
        <w:rPr>
          <w:lang w:eastAsia="ko-KR"/>
        </w:rPr>
        <w:t xml:space="preserve"> </w:t>
      </w:r>
      <w:r>
        <w:rPr>
          <w:lang w:eastAsia="ko-KR"/>
        </w:rPr>
        <w:t>배압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</w:p>
    <w:p w14:paraId="2F82F0C7" w14:textId="77777777" w:rsidR="00E554A3" w:rsidRDefault="00000000">
      <w:pPr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결함으로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4D5BDCBB" w14:textId="77777777" w:rsidR="00E554A3" w:rsidRDefault="00000000">
      <w:pPr>
        <w:rPr>
          <w:lang w:eastAsia="ko-KR"/>
        </w:rPr>
      </w:pP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: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</w:p>
    <w:p w14:paraId="582FD4FD" w14:textId="77777777" w:rsidR="00E554A3" w:rsidRDefault="00000000">
      <w:pPr>
        <w:rPr>
          <w:lang w:eastAsia="ko-KR"/>
        </w:rPr>
      </w:pP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>:</w:t>
      </w:r>
    </w:p>
    <w:p w14:paraId="3E0ACCB2" w14:textId="77777777" w:rsidR="00E554A3" w:rsidRDefault="00000000">
      <w:pPr>
        <w:rPr>
          <w:lang w:eastAsia="ko-KR"/>
        </w:rPr>
      </w:pP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주관성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, </w:t>
      </w:r>
      <w:r>
        <w:rPr>
          <w:lang w:eastAsia="ko-KR"/>
        </w:rPr>
        <w:t>처리량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주관성의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검사자별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±10-15%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 </w:t>
      </w:r>
      <w:r>
        <w:rPr>
          <w:lang w:eastAsia="ko-KR"/>
        </w:rPr>
        <w:t>누적으로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오후</w:t>
      </w:r>
      <w:r>
        <w:rPr>
          <w:lang w:eastAsia="ko-KR"/>
        </w:rPr>
        <w:t xml:space="preserve"> </w:t>
      </w:r>
      <w:r>
        <w:rPr>
          <w:lang w:eastAsia="ko-KR"/>
        </w:rPr>
        <w:t>시간대의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검출률이</w:t>
      </w:r>
      <w:proofErr w:type="spellEnd"/>
      <w:r>
        <w:rPr>
          <w:lang w:eastAsia="ko-KR"/>
        </w:rPr>
        <w:t xml:space="preserve"> 23% </w:t>
      </w:r>
      <w:r>
        <w:rPr>
          <w:lang w:eastAsia="ko-KR"/>
        </w:rPr>
        <w:t>감소하는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처리량이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20-30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라인의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따라잡기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숙련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15~20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달러가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날씨나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, </w:t>
      </w:r>
      <w:r>
        <w:rPr>
          <w:lang w:eastAsia="ko-KR"/>
        </w:rPr>
        <w:t>작업자의</w:t>
      </w:r>
      <w:r>
        <w:rPr>
          <w:lang w:eastAsia="ko-KR"/>
        </w:rPr>
        <w:t xml:space="preserve"> </w:t>
      </w:r>
      <w:r>
        <w:rPr>
          <w:lang w:eastAsia="ko-KR"/>
        </w:rPr>
        <w:t>컨디션에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저하가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</w:t>
      </w:r>
    </w:p>
    <w:p w14:paraId="3F5B99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</w:p>
    <w:p w14:paraId="382B6F69" w14:textId="77777777" w:rsidR="00E554A3" w:rsidRDefault="00000000">
      <w:pPr>
        <w:rPr>
          <w:lang w:eastAsia="ko-KR"/>
        </w:rPr>
      </w:pP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이론적으로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55DCFBB" w14:textId="77777777" w:rsidR="00E554A3" w:rsidRDefault="00000000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(Data Scarcity)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 (Data Scarcity)</w:t>
      </w:r>
    </w:p>
    <w:p w14:paraId="2AF728CE" w14:textId="77777777" w:rsidR="00E554A3" w:rsidRDefault="00000000">
      <w:pPr>
        <w:rPr>
          <w:lang w:eastAsia="ko-KR"/>
        </w:rPr>
      </w:pPr>
      <w:r>
        <w:rPr>
          <w:lang w:eastAsia="ko-KR"/>
        </w:rPr>
        <w:t>ImageNet(140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66E521A7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0.1-5%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양품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심각</w:t>
      </w:r>
    </w:p>
    <w:p w14:paraId="7F48F40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장당</w:t>
      </w:r>
      <w:r>
        <w:rPr>
          <w:lang w:eastAsia="ko-KR"/>
        </w:rPr>
        <w:t xml:space="preserve"> $50-200 (</w:t>
      </w:r>
      <w:r>
        <w:rPr>
          <w:lang w:eastAsia="ko-KR"/>
        </w:rPr>
        <w:t>검사</w:t>
      </w:r>
      <w:r>
        <w:rPr>
          <w:lang w:eastAsia="ko-KR"/>
        </w:rPr>
        <w:t>+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>)</w:t>
      </w:r>
    </w:p>
    <w:p w14:paraId="2CC7CEF9" w14:textId="77777777" w:rsidR="00E554A3" w:rsidRDefault="00000000">
      <w:pPr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(Domain Specificity)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 (Domain Specificity)</w:t>
      </w:r>
    </w:p>
    <w:p w14:paraId="085BF31D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(X-ray,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>)</w:t>
      </w:r>
    </w:p>
    <w:p w14:paraId="4A8A4C0B" w14:textId="77777777" w:rsidR="00E554A3" w:rsidRDefault="00000000">
      <w:pPr>
        <w:rPr>
          <w:lang w:eastAsia="ko-KR"/>
        </w:rPr>
      </w:pPr>
      <w:r>
        <w:rPr>
          <w:lang w:eastAsia="ko-KR"/>
        </w:rPr>
        <w:t>제조사별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69417CA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(0.1-2mm)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6A617965" w14:textId="77777777" w:rsidR="00E554A3" w:rsidRDefault="00000000">
      <w:pPr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(Deployment Reality)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 (Deployment Reality)</w:t>
      </w:r>
    </w:p>
    <w:p w14:paraId="387B0FCD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1A0BD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GPU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($10,000-50,000) </w:t>
      </w:r>
      <w:r>
        <w:rPr>
          <w:lang w:eastAsia="ko-KR"/>
        </w:rPr>
        <w:t>부담</w:t>
      </w:r>
    </w:p>
    <w:p w14:paraId="5644B47B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(100-200 FPS) </w:t>
      </w:r>
      <w:r>
        <w:rPr>
          <w:lang w:eastAsia="ko-KR"/>
        </w:rPr>
        <w:t>및</w:t>
      </w:r>
      <w:r>
        <w:rPr>
          <w:lang w:eastAsia="ko-KR"/>
        </w:rPr>
        <w:t xml:space="preserve"> 99%+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24CCC5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EB517CD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>(Transfer Learning)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유력한</w:t>
      </w:r>
      <w:r>
        <w:rPr>
          <w:lang w:eastAsia="ko-KR"/>
        </w:rPr>
        <w:t xml:space="preserve"> </w:t>
      </w:r>
      <w:r>
        <w:rPr>
          <w:lang w:eastAsia="ko-KR"/>
        </w:rPr>
        <w:t>해결책으로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[1-3].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(domain gap)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645F061C" w14:textId="77777777" w:rsidR="00E554A3" w:rsidRDefault="00000000">
      <w:pPr>
        <w:rPr>
          <w:lang w:eastAsia="ko-KR"/>
        </w:rPr>
      </w:pPr>
      <w:r>
        <w:rPr>
          <w:lang w:eastAsia="ko-KR"/>
        </w:rPr>
        <w:t>ImageNet(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DPF(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)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 ImageNet</w:t>
      </w:r>
      <w:r>
        <w:rPr>
          <w:lang w:eastAsia="ko-KR"/>
        </w:rPr>
        <w:t>은</w:t>
      </w:r>
      <w:r>
        <w:rPr>
          <w:lang w:eastAsia="ko-KR"/>
        </w:rPr>
        <w:t xml:space="preserve"> RGB </w:t>
      </w:r>
      <w:r>
        <w:rPr>
          <w:lang w:eastAsia="ko-KR"/>
        </w:rPr>
        <w:t>컬러와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텍스처</w:t>
      </w:r>
      <w:r>
        <w:rPr>
          <w:lang w:eastAsia="ko-KR"/>
        </w:rPr>
        <w:t xml:space="preserve">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DPF 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위주의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고조도의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>(</w:t>
      </w:r>
      <w:r>
        <w:rPr>
          <w:lang w:eastAsia="ko-KR"/>
        </w:rPr>
        <w:t>고양이</w:t>
      </w:r>
      <w:r>
        <w:rPr>
          <w:lang w:eastAsia="ko-KR"/>
        </w:rPr>
        <w:t xml:space="preserve">,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X-ray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요인이다</w:t>
      </w:r>
      <w:r>
        <w:rPr>
          <w:lang w:eastAsia="ko-KR"/>
        </w:rPr>
        <w:t>.</w:t>
      </w:r>
    </w:p>
    <w:p w14:paraId="2C7A5CEE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, ImageNet </w:t>
      </w:r>
      <w:r>
        <w:rPr>
          <w:lang w:eastAsia="ko-KR"/>
        </w:rPr>
        <w:t>사전학습만으로는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D4BDA7E" w14:textId="77777777" w:rsidR="00E554A3" w:rsidRDefault="00000000">
      <w:pPr>
        <w:pStyle w:val="3"/>
      </w:pPr>
      <w:r>
        <w:t xml:space="preserve">B.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목적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범위</w:t>
      </w:r>
      <w:proofErr w:type="spellEnd"/>
    </w:p>
    <w:p w14:paraId="120A114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:</w:t>
      </w:r>
    </w:p>
    <w:p w14:paraId="2745B43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RQ1: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(&gt;90%)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381FC9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효과적인가</w:t>
      </w:r>
      <w:r>
        <w:rPr>
          <w:lang w:eastAsia="ko-KR"/>
        </w:rPr>
        <w:t>?</w:t>
      </w:r>
    </w:p>
    <w:p w14:paraId="36941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RQ3: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배포를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, </w:t>
      </w:r>
      <w:r>
        <w:rPr>
          <w:lang w:eastAsia="ko-KR"/>
        </w:rPr>
        <w:t>재현성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9863AB7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5D877A3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:</w:t>
      </w:r>
    </w:p>
    <w:p w14:paraId="31675902" w14:textId="77777777" w:rsidR="00E554A3" w:rsidRDefault="00000000">
      <w:pPr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64CE65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5D25A0D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</w:p>
    <w:p w14:paraId="0798AA6F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6CF12A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10A8E11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CF90B61" w14:textId="77777777" w:rsidR="00E554A3" w:rsidRDefault="00000000">
      <w:pPr>
        <w:rPr>
          <w:lang w:eastAsia="ko-KR"/>
        </w:rPr>
      </w:pP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19363C9E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50C02B9A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)</w:t>
      </w:r>
    </w:p>
    <w:p w14:paraId="775581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Edge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4C209C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긁힘</w:t>
      </w:r>
      <w:r>
        <w:rPr>
          <w:lang w:eastAsia="ko-KR"/>
        </w:rPr>
        <w:t xml:space="preserve">,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518BC887" w14:textId="77777777" w:rsidR="00E554A3" w:rsidRDefault="00000000">
      <w:pPr>
        <w:pStyle w:val="3"/>
      </w:pPr>
      <w:r>
        <w:t xml:space="preserve">C.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7A98C44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>·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51AF8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제안</w:t>
      </w:r>
      <w:r>
        <w:rPr>
          <w:lang w:eastAsia="ko-KR"/>
        </w:rPr>
        <w:t xml:space="preserve">  (</w:t>
      </w:r>
      <w:proofErr w:type="gramEnd"/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)</w:t>
      </w:r>
    </w:p>
    <w:p w14:paraId="570CA792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>.</w:t>
      </w:r>
    </w:p>
    <w:p w14:paraId="1B855FF6" w14:textId="77777777" w:rsidR="00E554A3" w:rsidRDefault="00000000">
      <w:pPr>
        <w:rPr>
          <w:lang w:eastAsia="ko-KR"/>
        </w:rPr>
      </w:pP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66BF24A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개념의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이미지로의에서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)</w:t>
      </w:r>
    </w:p>
    <w:p w14:paraId="4DECFA2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: Stage 1(X-ray) 50, Stage 2(DPF) 100 </w:t>
      </w:r>
      <w:proofErr w:type="spellStart"/>
      <w:r>
        <w:rPr>
          <w:lang w:eastAsia="ko-KR"/>
        </w:rPr>
        <w:t>에포크</w:t>
      </w:r>
      <w:proofErr w:type="spellEnd"/>
    </w:p>
    <w:p w14:paraId="174640F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사전학습이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D378C3C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570BDCB2" w14:textId="77777777" w:rsidR="00E554A3" w:rsidRDefault="00000000">
      <w:pPr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1E7F16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$2-5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47.2%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5FE7AD0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GPU </w:t>
      </w:r>
      <w:r>
        <w:rPr>
          <w:lang w:eastAsia="ko-KR"/>
        </w:rPr>
        <w:t>불필요</w:t>
      </w:r>
      <w:r>
        <w:rPr>
          <w:lang w:eastAsia="ko-KR"/>
        </w:rPr>
        <w:t xml:space="preserve">, 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BA2EF0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27A7A1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64FBDAC9" w14:textId="77777777" w:rsidR="00E554A3" w:rsidRDefault="00000000">
      <w:pPr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DPF </w:t>
      </w:r>
      <w:r>
        <w:rPr>
          <w:lang w:eastAsia="ko-KR"/>
        </w:rPr>
        <w:t>이미지로</w:t>
      </w:r>
      <w:r>
        <w:rPr>
          <w:lang w:eastAsia="ko-KR"/>
        </w:rPr>
        <w:t xml:space="preserve"> 91.7% mAP50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34.8%p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실증했다</w:t>
      </w:r>
      <w:r>
        <w:rPr>
          <w:lang w:eastAsia="ko-KR"/>
        </w:rPr>
        <w:t>.</w:t>
      </w:r>
    </w:p>
    <w:p w14:paraId="2D053B1F" w14:textId="77777777" w:rsidR="00E554A3" w:rsidRDefault="00000000">
      <w:proofErr w:type="spellStart"/>
      <w:r>
        <w:t>비교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597"/>
        <w:gridCol w:w="1062"/>
        <w:gridCol w:w="1165"/>
      </w:tblGrid>
      <w:tr w:rsidR="00E554A3" w14:paraId="32D4E960" w14:textId="77777777">
        <w:tc>
          <w:tcPr>
            <w:tcW w:w="2592" w:type="dxa"/>
          </w:tcPr>
          <w:p w14:paraId="3CB9CF88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592" w:type="dxa"/>
          </w:tcPr>
          <w:p w14:paraId="3F5B61E2" w14:textId="77777777" w:rsidR="00E554A3" w:rsidRDefault="00000000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2FC6EDE6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7DA15F60" w14:textId="77777777" w:rsidR="00E554A3" w:rsidRDefault="00000000">
            <w:proofErr w:type="spellStart"/>
            <w:r>
              <w:t>성능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</w:tr>
      <w:tr w:rsidR="00E554A3" w14:paraId="333ADCA5" w14:textId="77777777">
        <w:tc>
          <w:tcPr>
            <w:tcW w:w="2592" w:type="dxa"/>
          </w:tcPr>
          <w:p w14:paraId="2D09D953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(baseline)</w:t>
            </w:r>
          </w:p>
        </w:tc>
        <w:tc>
          <w:tcPr>
            <w:tcW w:w="2592" w:type="dxa"/>
          </w:tcPr>
          <w:p w14:paraId="6DE309A2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592" w:type="dxa"/>
          </w:tcPr>
          <w:p w14:paraId="39F58CCE" w14:textId="77777777" w:rsidR="00E554A3" w:rsidRDefault="00000000">
            <w:r>
              <w:t>56.9%</w:t>
            </w:r>
          </w:p>
        </w:tc>
        <w:tc>
          <w:tcPr>
            <w:tcW w:w="2592" w:type="dxa"/>
          </w:tcPr>
          <w:p w14:paraId="1C27858B" w14:textId="77777777" w:rsidR="00E554A3" w:rsidRDefault="00000000">
            <w:r>
              <w:t>-</w:t>
            </w:r>
          </w:p>
        </w:tc>
      </w:tr>
      <w:tr w:rsidR="00E554A3" w14:paraId="6C8B51DE" w14:textId="77777777">
        <w:tc>
          <w:tcPr>
            <w:tcW w:w="2592" w:type="dxa"/>
          </w:tcPr>
          <w:p w14:paraId="742F73CA" w14:textId="77777777" w:rsidR="00E554A3" w:rsidRDefault="00000000">
            <w:r>
              <w:t xml:space="preserve">ImageNet </w:t>
            </w:r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B7A0205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</w:t>
            </w:r>
          </w:p>
        </w:tc>
        <w:tc>
          <w:tcPr>
            <w:tcW w:w="2592" w:type="dxa"/>
          </w:tcPr>
          <w:p w14:paraId="72AC5A8C" w14:textId="77777777" w:rsidR="00E554A3" w:rsidRDefault="00000000">
            <w:r>
              <w:t>72.3%</w:t>
            </w:r>
          </w:p>
        </w:tc>
        <w:tc>
          <w:tcPr>
            <w:tcW w:w="2592" w:type="dxa"/>
          </w:tcPr>
          <w:p w14:paraId="591A99CE" w14:textId="77777777" w:rsidR="00E554A3" w:rsidRDefault="00000000">
            <w:r>
              <w:t>+15.4%p</w:t>
            </w:r>
          </w:p>
        </w:tc>
      </w:tr>
      <w:tr w:rsidR="00E554A3" w14:paraId="3CEB2D55" w14:textId="77777777">
        <w:tc>
          <w:tcPr>
            <w:tcW w:w="2592" w:type="dxa"/>
          </w:tcPr>
          <w:p w14:paraId="37D0B047" w14:textId="77777777" w:rsidR="00E554A3" w:rsidRDefault="00000000">
            <w:proofErr w:type="spellStart"/>
            <w:r>
              <w:t>도메인</w:t>
            </w:r>
            <w:proofErr w:type="spellEnd"/>
            <w:r>
              <w:t xml:space="preserve"> </w:t>
            </w:r>
            <w:proofErr w:type="spellStart"/>
            <w:r>
              <w:t>브리지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C076CBB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X-ray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</w:p>
        </w:tc>
        <w:tc>
          <w:tcPr>
            <w:tcW w:w="2592" w:type="dxa"/>
          </w:tcPr>
          <w:p w14:paraId="23E33314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5E2B4461" w14:textId="77777777" w:rsidR="00E554A3" w:rsidRDefault="00000000">
            <w:r>
              <w:t>+34.8%p</w:t>
            </w:r>
          </w:p>
        </w:tc>
      </w:tr>
    </w:tbl>
    <w:p w14:paraId="2536E58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 310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추가가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4610491B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)</w:t>
      </w:r>
    </w:p>
    <w:p w14:paraId="79D15B3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6FA50E9D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>.</w:t>
      </w:r>
    </w:p>
    <w:p w14:paraId="2A2EA1BC" w14:textId="77777777" w:rsidR="00E554A3" w:rsidRDefault="00000000">
      <w:pPr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59FF772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388ABC1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1-25:  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(0%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  <w:r>
        <w:rPr>
          <w:lang w:eastAsia="ko-KR"/>
        </w:rPr>
        <w:t>로</w:t>
      </w:r>
      <w:r>
        <w:rPr>
          <w:lang w:eastAsia="ko-KR"/>
        </w:rPr>
        <w:t>, +58.2%p)</w:t>
      </w:r>
    </w:p>
    <w:p w14:paraId="3D5E2B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26-50: 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(58.2%</w:t>
      </w:r>
      <w:r>
        <w:rPr>
          <w:lang w:eastAsia="ko-KR"/>
        </w:rPr>
        <w:t>에서</w:t>
      </w:r>
      <w:r>
        <w:rPr>
          <w:lang w:eastAsia="ko-KR"/>
        </w:rPr>
        <w:t xml:space="preserve"> 71.9%</w:t>
      </w:r>
      <w:r>
        <w:rPr>
          <w:lang w:eastAsia="ko-KR"/>
        </w:rPr>
        <w:t>로</w:t>
      </w:r>
      <w:r>
        <w:rPr>
          <w:lang w:eastAsia="ko-KR"/>
        </w:rPr>
        <w:t>, +13.7%p)</w:t>
      </w:r>
    </w:p>
    <w:p w14:paraId="60C502D7" w14:textId="5F7F79E6" w:rsidR="00E554A3" w:rsidRDefault="00000000">
      <w:pPr>
        <w:rPr>
          <w:lang w:eastAsia="ko-KR"/>
        </w:rPr>
      </w:pPr>
      <w:r>
        <w:rPr>
          <w:lang w:eastAsia="ko-KR"/>
        </w:rPr>
        <w:t xml:space="preserve">Epoch 51-75: 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(71.9%</w:t>
      </w:r>
      <w:r>
        <w:rPr>
          <w:lang w:eastAsia="ko-KR"/>
        </w:rPr>
        <w:t>에서</w:t>
      </w:r>
      <w:r>
        <w:rPr>
          <w:lang w:eastAsia="ko-KR"/>
        </w:rPr>
        <w:t xml:space="preserve"> 84.3%</w:t>
      </w:r>
      <w:r>
        <w:rPr>
          <w:lang w:eastAsia="ko-KR"/>
        </w:rPr>
        <w:t>로</w:t>
      </w:r>
      <w:r>
        <w:rPr>
          <w:lang w:eastAsia="ko-KR"/>
        </w:rPr>
        <w:t>, +12.4%p</w:t>
      </w:r>
      <w:proofErr w:type="gramStart"/>
      <w:r>
        <w:rPr>
          <w:lang w:eastAsia="ko-KR"/>
        </w:rPr>
        <w:t>)  -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놓치게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010AD8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76-100: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(84.3%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, +7.4%p)   -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18163F61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288A2D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71.9</w:t>
      </w:r>
      <w:proofErr w:type="gramEnd"/>
      <w:r>
        <w:rPr>
          <w:lang w:eastAsia="ko-KR"/>
        </w:rPr>
        <w:t>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5811B4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3A3661EF" w14:textId="77777777" w:rsidR="00E554A3" w:rsidRDefault="00000000">
      <w:pPr>
        <w:rPr>
          <w:lang w:eastAsia="ko-KR"/>
        </w:rPr>
      </w:pP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: "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</w:p>
    <w:p w14:paraId="5357D6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BDE3344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벤치마크를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4661B5BC" w14:textId="77777777" w:rsidR="00E554A3" w:rsidRDefault="00000000">
      <w:pPr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p w14:paraId="2D85B4DB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77FAF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: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EE2D107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: mAP50, mAP50-95, Precision, Recall</w:t>
      </w:r>
    </w:p>
    <w:p w14:paraId="5E7A05E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A409130" w14:textId="77777777" w:rsidR="00E554A3" w:rsidRDefault="00000000">
      <w:proofErr w:type="spellStart"/>
      <w:r>
        <w:t>적용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6A0E88FF" w14:textId="77777777" w:rsidR="00E554A3" w:rsidRDefault="00000000">
      <w:r>
        <w:t>YOLOv8s: 62.3% mAP50 (baseline)</w:t>
      </w:r>
    </w:p>
    <w:p w14:paraId="4AAA7F12" w14:textId="77777777" w:rsidR="00E554A3" w:rsidRDefault="00000000">
      <w:r>
        <w:t xml:space="preserve">YOLO11s: 91.7% mAP50 (+47.2% </w:t>
      </w:r>
      <w:proofErr w:type="spellStart"/>
      <w:r>
        <w:t>개선</w:t>
      </w:r>
      <w:proofErr w:type="spellEnd"/>
      <w:r>
        <w:t>)</w:t>
      </w:r>
    </w:p>
    <w:p w14:paraId="09D9A69D" w14:textId="77777777" w:rsidR="00E554A3" w:rsidRDefault="00000000">
      <w:r>
        <w:t>이</w:t>
      </w:r>
      <w:r>
        <w:t xml:space="preserve"> </w:t>
      </w:r>
      <w:proofErr w:type="spellStart"/>
      <w:r>
        <w:t>프레임워크는</w:t>
      </w:r>
      <w:proofErr w:type="spellEnd"/>
      <w:r>
        <w:t xml:space="preserve"> </w:t>
      </w:r>
      <w:proofErr w:type="spellStart"/>
      <w:r>
        <w:t>향후</w:t>
      </w:r>
      <w:proofErr w:type="spellEnd"/>
      <w:r>
        <w:t xml:space="preserve"> YOLO11m/l/x, Faster R-CNN, DETR </w:t>
      </w:r>
      <w:r>
        <w:t>등</w:t>
      </w:r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평가에도</w:t>
      </w:r>
      <w:proofErr w:type="spellEnd"/>
      <w:r>
        <w:t xml:space="preserve">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가능하다</w:t>
      </w:r>
      <w:proofErr w:type="spellEnd"/>
      <w:r>
        <w:t>.</w:t>
      </w:r>
    </w:p>
    <w:p w14:paraId="7DD99D0A" w14:textId="77777777" w:rsidR="00E554A3" w:rsidRDefault="00000000">
      <w:pPr>
        <w:pStyle w:val="2"/>
      </w:pPr>
      <w:r>
        <w:t xml:space="preserve">II.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(Related Work)</w:t>
      </w:r>
    </w:p>
    <w:p w14:paraId="206A77D4" w14:textId="77777777" w:rsidR="00E554A3" w:rsidRDefault="00000000">
      <w:pPr>
        <w:pStyle w:val="3"/>
      </w:pPr>
      <w:r>
        <w:t xml:space="preserve">A. </w:t>
      </w:r>
      <w:proofErr w:type="spellStart"/>
      <w:r>
        <w:t>제조업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</w:p>
    <w:p w14:paraId="2F83C8C6" w14:textId="77777777" w:rsidR="00E554A3" w:rsidRDefault="00000000">
      <w:r>
        <w:t xml:space="preserve">1. </w:t>
      </w:r>
      <w:proofErr w:type="spellStart"/>
      <w:r>
        <w:t>전통적</w:t>
      </w:r>
      <w:proofErr w:type="spellEnd"/>
      <w:r>
        <w:t xml:space="preserve"> </w:t>
      </w:r>
      <w:proofErr w:type="spellStart"/>
      <w:r>
        <w:t>접근법</w:t>
      </w:r>
      <w:proofErr w:type="spellEnd"/>
    </w:p>
    <w:p w14:paraId="6DBA15B7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주제였다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기법에</w:t>
      </w:r>
      <w:r>
        <w:rPr>
          <w:lang w:eastAsia="ko-KR"/>
        </w:rPr>
        <w:t xml:space="preserve"> </w:t>
      </w:r>
      <w:r>
        <w:rPr>
          <w:lang w:eastAsia="ko-KR"/>
        </w:rPr>
        <w:t>의존했다</w:t>
      </w:r>
      <w:r>
        <w:rPr>
          <w:lang w:eastAsia="ko-KR"/>
        </w:rPr>
        <w:t>:</w:t>
      </w:r>
    </w:p>
    <w:p w14:paraId="16DFF9C1" w14:textId="77777777" w:rsidR="00E554A3" w:rsidRDefault="00000000">
      <w:pPr>
        <w:rPr>
          <w:lang w:eastAsia="ko-KR"/>
        </w:rPr>
      </w:pPr>
      <w:r>
        <w:rPr>
          <w:lang w:eastAsia="ko-KR"/>
        </w:rPr>
        <w:t>고전적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>:</w:t>
      </w:r>
    </w:p>
    <w:p w14:paraId="297D26B9" w14:textId="77777777" w:rsidR="00E554A3" w:rsidRDefault="00000000">
      <w:pPr>
        <w:rPr>
          <w:lang w:eastAsia="ko-KR"/>
        </w:rPr>
      </w:pPr>
      <w:r>
        <w:rPr>
          <w:lang w:eastAsia="ko-KR"/>
        </w:rPr>
        <w:t>에지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: Canny, Sobel </w:t>
      </w:r>
      <w:r>
        <w:rPr>
          <w:lang w:eastAsia="ko-KR"/>
        </w:rPr>
        <w:t>연산자로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[4]</w:t>
      </w:r>
    </w:p>
    <w:p w14:paraId="4143573B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4F764BF9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민감성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84D6B9F" w14:textId="77777777" w:rsidR="00E554A3" w:rsidRDefault="00000000">
      <w:pPr>
        <w:rPr>
          <w:lang w:eastAsia="ko-KR"/>
        </w:rPr>
      </w:pPr>
      <w:r>
        <w:rPr>
          <w:lang w:eastAsia="ko-KR"/>
        </w:rPr>
        <w:t>텍스처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Gabor </w:t>
      </w:r>
      <w:r>
        <w:rPr>
          <w:lang w:eastAsia="ko-KR"/>
        </w:rPr>
        <w:t>필터</w:t>
      </w:r>
      <w:r>
        <w:rPr>
          <w:lang w:eastAsia="ko-KR"/>
        </w:rPr>
        <w:t>, LBP(Local Binary Pattern) [5]</w:t>
      </w:r>
    </w:p>
    <w:p w14:paraId="1D267646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67942827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9D5605F" w14:textId="77777777" w:rsidR="00E554A3" w:rsidRDefault="00000000">
      <w:pPr>
        <w:rPr>
          <w:lang w:eastAsia="ko-KR"/>
        </w:rPr>
      </w:pPr>
      <w:r>
        <w:rPr>
          <w:lang w:eastAsia="ko-KR"/>
        </w:rPr>
        <w:t>형태학적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: Opening, Closing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[6]</w:t>
      </w:r>
    </w:p>
    <w:p w14:paraId="49DEEE2F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8645A78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0CEF557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:</w:t>
      </w:r>
    </w:p>
    <w:p w14:paraId="54AE3541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60-75% (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)</w:t>
      </w:r>
    </w:p>
    <w:p w14:paraId="3A3DF0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위양성률</w:t>
      </w:r>
      <w:proofErr w:type="spellEnd"/>
      <w:r>
        <w:rPr>
          <w:lang w:eastAsia="ko-KR"/>
        </w:rPr>
        <w:t>: 15-30% (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초래</w:t>
      </w:r>
      <w:r>
        <w:rPr>
          <w:lang w:eastAsia="ko-KR"/>
        </w:rPr>
        <w:t>)</w:t>
      </w:r>
    </w:p>
    <w:p w14:paraId="7551A185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,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57AE66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</w:p>
    <w:p w14:paraId="5893882B" w14:textId="77777777" w:rsidR="00E554A3" w:rsidRDefault="00000000">
      <w:pPr>
        <w:rPr>
          <w:lang w:eastAsia="ko-KR"/>
        </w:rPr>
      </w:pPr>
      <w:r>
        <w:rPr>
          <w:lang w:eastAsia="ko-KR"/>
        </w:rPr>
        <w:t>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CNN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방법론이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지배하기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2EDBCB10" w14:textId="77777777" w:rsidR="00E554A3" w:rsidRDefault="00000000">
      <w:proofErr w:type="spellStart"/>
      <w:r>
        <w:t>대표적</w:t>
      </w:r>
      <w:proofErr w:type="spellEnd"/>
      <w:r>
        <w:t xml:space="preserve"> </w:t>
      </w:r>
      <w:proofErr w:type="spellStart"/>
      <w:r>
        <w:t>연구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1271"/>
        <w:gridCol w:w="911"/>
        <w:gridCol w:w="911"/>
        <w:gridCol w:w="995"/>
      </w:tblGrid>
      <w:tr w:rsidR="00E554A3" w14:paraId="77EDDF6B" w14:textId="77777777">
        <w:tc>
          <w:tcPr>
            <w:tcW w:w="2074" w:type="dxa"/>
          </w:tcPr>
          <w:p w14:paraId="4109FECD" w14:textId="77777777" w:rsidR="00E554A3" w:rsidRDefault="00000000">
            <w:proofErr w:type="spellStart"/>
            <w:r>
              <w:t>연구</w:t>
            </w:r>
            <w:proofErr w:type="spellEnd"/>
          </w:p>
        </w:tc>
        <w:tc>
          <w:tcPr>
            <w:tcW w:w="2074" w:type="dxa"/>
          </w:tcPr>
          <w:p w14:paraId="3780DE15" w14:textId="77777777" w:rsidR="00E554A3" w:rsidRDefault="00000000">
            <w:proofErr w:type="spellStart"/>
            <w:r>
              <w:t>방법</w:t>
            </w:r>
            <w:proofErr w:type="spellEnd"/>
          </w:p>
        </w:tc>
        <w:tc>
          <w:tcPr>
            <w:tcW w:w="2074" w:type="dxa"/>
          </w:tcPr>
          <w:p w14:paraId="65D49CC6" w14:textId="77777777" w:rsidR="00E554A3" w:rsidRDefault="00000000">
            <w:proofErr w:type="spellStart"/>
            <w:r>
              <w:t>대상</w:t>
            </w:r>
            <w:proofErr w:type="spellEnd"/>
          </w:p>
        </w:tc>
        <w:tc>
          <w:tcPr>
            <w:tcW w:w="2074" w:type="dxa"/>
          </w:tcPr>
          <w:p w14:paraId="288F4D45" w14:textId="77777777" w:rsidR="00E554A3" w:rsidRDefault="00000000">
            <w:proofErr w:type="spellStart"/>
            <w:r>
              <w:t>정확도</w:t>
            </w:r>
            <w:proofErr w:type="spellEnd"/>
          </w:p>
        </w:tc>
        <w:tc>
          <w:tcPr>
            <w:tcW w:w="2074" w:type="dxa"/>
          </w:tcPr>
          <w:p w14:paraId="1C9414C7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r>
              <w:t>수</w:t>
            </w:r>
          </w:p>
        </w:tc>
      </w:tr>
      <w:tr w:rsidR="00E554A3" w14:paraId="4FF54A95" w14:textId="77777777">
        <w:tc>
          <w:tcPr>
            <w:tcW w:w="2074" w:type="dxa"/>
          </w:tcPr>
          <w:p w14:paraId="7BA116DC" w14:textId="77777777" w:rsidR="00E554A3" w:rsidRDefault="00000000">
            <w:r>
              <w:t>Ren et al. [7]</w:t>
            </w:r>
          </w:p>
        </w:tc>
        <w:tc>
          <w:tcPr>
            <w:tcW w:w="2074" w:type="dxa"/>
          </w:tcPr>
          <w:p w14:paraId="6DF6F406" w14:textId="77777777" w:rsidR="00E554A3" w:rsidRDefault="00000000">
            <w:r>
              <w:t>Faster R-CNN</w:t>
            </w:r>
          </w:p>
        </w:tc>
        <w:tc>
          <w:tcPr>
            <w:tcW w:w="2074" w:type="dxa"/>
          </w:tcPr>
          <w:p w14:paraId="35FC7EFE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32A0B702" w14:textId="77777777" w:rsidR="00E554A3" w:rsidRDefault="00000000">
            <w:r>
              <w:t>87.3%</w:t>
            </w:r>
          </w:p>
        </w:tc>
        <w:tc>
          <w:tcPr>
            <w:tcW w:w="2074" w:type="dxa"/>
          </w:tcPr>
          <w:p w14:paraId="5A998E4F" w14:textId="77777777" w:rsidR="00E554A3" w:rsidRDefault="00000000">
            <w:r>
              <w:t>1,800</w:t>
            </w:r>
            <w:r>
              <w:t>장</w:t>
            </w:r>
          </w:p>
        </w:tc>
      </w:tr>
      <w:tr w:rsidR="00E554A3" w14:paraId="58299410" w14:textId="77777777">
        <w:tc>
          <w:tcPr>
            <w:tcW w:w="2074" w:type="dxa"/>
          </w:tcPr>
          <w:p w14:paraId="103B26D3" w14:textId="77777777" w:rsidR="00E554A3" w:rsidRDefault="00000000">
            <w:r>
              <w:t>Weimer et al. [8]</w:t>
            </w:r>
          </w:p>
        </w:tc>
        <w:tc>
          <w:tcPr>
            <w:tcW w:w="2074" w:type="dxa"/>
          </w:tcPr>
          <w:p w14:paraId="484D2752" w14:textId="77777777" w:rsidR="00E554A3" w:rsidRDefault="00000000">
            <w:r>
              <w:t>ResNet-50</w:t>
            </w:r>
          </w:p>
        </w:tc>
        <w:tc>
          <w:tcPr>
            <w:tcW w:w="2074" w:type="dxa"/>
          </w:tcPr>
          <w:p w14:paraId="52EA573E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0321D94B" w14:textId="77777777" w:rsidR="00E554A3" w:rsidRDefault="00000000">
            <w:r>
              <w:t>92.1%</w:t>
            </w:r>
          </w:p>
        </w:tc>
        <w:tc>
          <w:tcPr>
            <w:tcW w:w="2074" w:type="dxa"/>
          </w:tcPr>
          <w:p w14:paraId="4499B7B6" w14:textId="77777777" w:rsidR="00E554A3" w:rsidRDefault="00000000">
            <w:r>
              <w:t>3,500</w:t>
            </w:r>
            <w:r>
              <w:t>장</w:t>
            </w:r>
          </w:p>
        </w:tc>
      </w:tr>
      <w:tr w:rsidR="00E554A3" w14:paraId="6A40683D" w14:textId="77777777">
        <w:tc>
          <w:tcPr>
            <w:tcW w:w="2074" w:type="dxa"/>
          </w:tcPr>
          <w:p w14:paraId="4E221D93" w14:textId="77777777" w:rsidR="00E554A3" w:rsidRDefault="00000000">
            <w:r>
              <w:t>Lin et al. [9]</w:t>
            </w:r>
          </w:p>
        </w:tc>
        <w:tc>
          <w:tcPr>
            <w:tcW w:w="2074" w:type="dxa"/>
          </w:tcPr>
          <w:p w14:paraId="0DD58299" w14:textId="77777777" w:rsidR="00E554A3" w:rsidRDefault="00000000">
            <w:r>
              <w:t>YOLOv3</w:t>
            </w:r>
          </w:p>
        </w:tc>
        <w:tc>
          <w:tcPr>
            <w:tcW w:w="2074" w:type="dxa"/>
          </w:tcPr>
          <w:p w14:paraId="52FFD42A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3B7B2C05" w14:textId="77777777" w:rsidR="00E554A3" w:rsidRDefault="00000000">
            <w:r>
              <w:t>89.7%</w:t>
            </w:r>
          </w:p>
        </w:tc>
        <w:tc>
          <w:tcPr>
            <w:tcW w:w="2074" w:type="dxa"/>
          </w:tcPr>
          <w:p w14:paraId="7F5490B5" w14:textId="77777777" w:rsidR="00E554A3" w:rsidRDefault="00000000">
            <w:r>
              <w:t>2,100</w:t>
            </w:r>
            <w:r>
              <w:t>장</w:t>
            </w:r>
          </w:p>
        </w:tc>
      </w:tr>
      <w:tr w:rsidR="00E554A3" w14:paraId="4804B743" w14:textId="77777777">
        <w:tc>
          <w:tcPr>
            <w:tcW w:w="2074" w:type="dxa"/>
          </w:tcPr>
          <w:p w14:paraId="43EBC8FF" w14:textId="77777777" w:rsidR="00E554A3" w:rsidRDefault="00000000">
            <w:r>
              <w:t>Park et al. [10]</w:t>
            </w:r>
          </w:p>
        </w:tc>
        <w:tc>
          <w:tcPr>
            <w:tcW w:w="2074" w:type="dxa"/>
          </w:tcPr>
          <w:p w14:paraId="478ABA80" w14:textId="77777777" w:rsidR="00E554A3" w:rsidRDefault="00000000">
            <w:proofErr w:type="spellStart"/>
            <w:r>
              <w:t>EfficientDet</w:t>
            </w:r>
            <w:proofErr w:type="spellEnd"/>
          </w:p>
        </w:tc>
        <w:tc>
          <w:tcPr>
            <w:tcW w:w="2074" w:type="dxa"/>
          </w:tcPr>
          <w:p w14:paraId="30218E80" w14:textId="77777777" w:rsidR="00E554A3" w:rsidRDefault="00000000">
            <w:proofErr w:type="spellStart"/>
            <w:r>
              <w:t>자동차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074" w:type="dxa"/>
          </w:tcPr>
          <w:p w14:paraId="1264A1B7" w14:textId="77777777" w:rsidR="00E554A3" w:rsidRDefault="00000000">
            <w:r>
              <w:t>85.4%</w:t>
            </w:r>
          </w:p>
        </w:tc>
        <w:tc>
          <w:tcPr>
            <w:tcW w:w="2074" w:type="dxa"/>
          </w:tcPr>
          <w:p w14:paraId="399C9B75" w14:textId="77777777" w:rsidR="00E554A3" w:rsidRDefault="00000000">
            <w:r>
              <w:t>1,200</w:t>
            </w:r>
            <w:r>
              <w:t>장</w:t>
            </w:r>
          </w:p>
        </w:tc>
      </w:tr>
    </w:tbl>
    <w:p w14:paraId="77F7646C" w14:textId="77777777" w:rsidR="00E554A3" w:rsidRDefault="00000000">
      <w:proofErr w:type="spellStart"/>
      <w:r>
        <w:t>공통</w:t>
      </w:r>
      <w:proofErr w:type="spellEnd"/>
      <w:r>
        <w:t xml:space="preserve"> </w:t>
      </w:r>
      <w:proofErr w:type="spellStart"/>
      <w:r>
        <w:t>한계</w:t>
      </w:r>
      <w:proofErr w:type="spellEnd"/>
      <w:r>
        <w:t>:</w:t>
      </w:r>
    </w:p>
    <w:p w14:paraId="68D470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8E63257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제조사에만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</w:p>
    <w:p w14:paraId="7225F5B1" w14:textId="77777777" w:rsidR="00E554A3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54F6915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: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427F26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</w:p>
    <w:p w14:paraId="22E61E6C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시도했으나</w:t>
      </w:r>
      <w:r>
        <w:rPr>
          <w:lang w:eastAsia="ko-KR"/>
        </w:rPr>
        <w:t xml:space="preserve">,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129E0A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[11-12]:</w:t>
      </w:r>
    </w:p>
    <w:p w14:paraId="6E9D9667" w14:textId="77777777" w:rsidR="00E554A3" w:rsidRDefault="00000000">
      <w:pPr>
        <w:rPr>
          <w:lang w:eastAsia="ko-KR"/>
        </w:rPr>
      </w:pP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뒤집기</w:t>
      </w:r>
      <w:r>
        <w:rPr>
          <w:lang w:eastAsia="ko-KR"/>
        </w:rPr>
        <w:t xml:space="preserve">,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2E9FDEF0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5-10%p</w:t>
      </w:r>
    </w:p>
    <w:p w14:paraId="463857D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7A8F4F03" w14:textId="77777777" w:rsidR="00E554A3" w:rsidRDefault="00000000">
      <w:p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[13]:</w:t>
      </w:r>
    </w:p>
    <w:p w14:paraId="66D719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GAN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507B27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</w:p>
    <w:p w14:paraId="735632C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Few-shot </w:t>
      </w:r>
      <w:r>
        <w:rPr>
          <w:lang w:eastAsia="ko-KR"/>
        </w:rPr>
        <w:t>학습</w:t>
      </w:r>
      <w:r>
        <w:rPr>
          <w:lang w:eastAsia="ko-KR"/>
        </w:rPr>
        <w:t xml:space="preserve"> [14]:</w:t>
      </w:r>
    </w:p>
    <w:p w14:paraId="4CE6FB4C" w14:textId="77777777" w:rsidR="00E554A3" w:rsidRDefault="00000000">
      <w:pPr>
        <w:rPr>
          <w:lang w:eastAsia="ko-KR"/>
        </w:rPr>
      </w:pP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5-10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44367F4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60-70%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실용화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8F7D136" w14:textId="77777777" w:rsidR="00E554A3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: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90%+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1621C8BB" w14:textId="77777777" w:rsidR="00E554A3" w:rsidRDefault="00000000">
      <w:pPr>
        <w:pStyle w:val="3"/>
      </w:pPr>
      <w:r>
        <w:t xml:space="preserve">B. </w:t>
      </w:r>
      <w:proofErr w:type="spellStart"/>
      <w:r>
        <w:t>전이학습</w:t>
      </w:r>
      <w:proofErr w:type="spellEnd"/>
      <w:r>
        <w:t xml:space="preserve"> (Transfer Learning)</w:t>
      </w:r>
    </w:p>
    <w:p w14:paraId="291E65AF" w14:textId="77777777" w:rsidR="00E554A3" w:rsidRDefault="00000000">
      <w:r>
        <w:t xml:space="preserve">1.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개념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발전</w:t>
      </w:r>
      <w:proofErr w:type="spellEnd"/>
    </w:p>
    <w:p w14:paraId="0E2FA37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(source domain)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(target domain)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기법이다</w:t>
      </w:r>
      <w:r>
        <w:rPr>
          <w:lang w:eastAsia="ko-KR"/>
        </w:rPr>
        <w:t xml:space="preserve"> [15].</w:t>
      </w:r>
    </w:p>
    <w:p w14:paraId="549E2115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:</w:t>
      </w:r>
    </w:p>
    <w:p w14:paraId="51680635" w14:textId="08DBC106" w:rsidR="00E554A3" w:rsidRDefault="00000000">
      <w:pPr>
        <w:rPr>
          <w:lang w:eastAsia="ko-KR"/>
        </w:rPr>
      </w:pP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1EC30875" w14:textId="1F63416B" w:rsidR="00E554A3" w:rsidRDefault="00000000">
      <w:pPr>
        <w:rPr>
          <w:lang w:eastAsia="ko-KR"/>
        </w:rPr>
      </w:pP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3B2824E1" w14:textId="314F0F10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에서의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0E1BA44F" w14:textId="1BC81257" w:rsidR="00E554A3" w:rsidRDefault="00000000">
      <w:pPr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</m:oMath>
    </w:p>
    <w:p w14:paraId="557B12A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:</w:t>
      </w:r>
    </w:p>
    <w:p w14:paraId="6D86C9EF" w14:textId="77777777" w:rsidR="00E554A3" w:rsidRDefault="00000000">
      <w:pPr>
        <w:rPr>
          <w:lang w:eastAsia="ko-KR"/>
        </w:rPr>
      </w:pPr>
      <w:r>
        <w:rPr>
          <w:lang w:eastAsia="ko-KR"/>
        </w:rPr>
        <w:t>Feature Extraction (2012-2014) [16]:</w:t>
      </w:r>
    </w:p>
    <w:p w14:paraId="66FDC40B" w14:textId="77777777" w:rsidR="00E554A3" w:rsidRDefault="00000000">
      <w:pPr>
        <w:rPr>
          <w:lang w:eastAsia="ko-KR"/>
        </w:rPr>
      </w:pP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추출기로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056BB54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분류기만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</w:p>
    <w:p w14:paraId="0A5D5D7C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3AD81AF7" w14:textId="77777777" w:rsidR="00E554A3" w:rsidRDefault="00000000">
      <w:pPr>
        <w:rPr>
          <w:lang w:eastAsia="ko-KR"/>
        </w:rPr>
      </w:pPr>
      <w:r>
        <w:rPr>
          <w:lang w:eastAsia="ko-KR"/>
        </w:rPr>
        <w:t>Fine-tuning (2014-2018) [17]:</w:t>
      </w:r>
    </w:p>
    <w:p w14:paraId="0F8F430F" w14:textId="77777777" w:rsidR="00E554A3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</w:p>
    <w:p w14:paraId="060C5B5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낮음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높음</w:t>
      </w:r>
      <w:r>
        <w:rPr>
          <w:lang w:eastAsia="ko-KR"/>
        </w:rPr>
        <w:t>)</w:t>
      </w:r>
      <w:r>
        <w:rPr>
          <w:lang w:eastAsia="ko-KR"/>
        </w:rPr>
        <w:t>으로</w:t>
      </w:r>
    </w:p>
    <w:p w14:paraId="2317BCC5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0B18797" w14:textId="77777777" w:rsidR="00E554A3" w:rsidRDefault="00000000">
      <w:pPr>
        <w:rPr>
          <w:lang w:eastAsia="ko-KR"/>
        </w:rPr>
      </w:pPr>
      <w:r>
        <w:rPr>
          <w:lang w:eastAsia="ko-KR"/>
        </w:rPr>
        <w:t>Progressive Transfer (2018-</w:t>
      </w:r>
      <w:r>
        <w:rPr>
          <w:lang w:eastAsia="ko-KR"/>
        </w:rPr>
        <w:t>현재</w:t>
      </w:r>
      <w:r>
        <w:rPr>
          <w:lang w:eastAsia="ko-KR"/>
        </w:rPr>
        <w:t>) [18]:</w:t>
      </w:r>
    </w:p>
    <w:p w14:paraId="15AB8446" w14:textId="77777777" w:rsidR="00E554A3" w:rsidRDefault="00000000">
      <w:pPr>
        <w:rPr>
          <w:lang w:eastAsia="ko-KR"/>
        </w:rPr>
      </w:pP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(A</w:t>
      </w:r>
      <w:r>
        <w:rPr>
          <w:lang w:eastAsia="ko-KR"/>
        </w:rPr>
        <w:t>에서</w:t>
      </w:r>
      <w:r>
        <w:rPr>
          <w:lang w:eastAsia="ko-KR"/>
        </w:rPr>
        <w:t xml:space="preserve"> B,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>)</w:t>
      </w:r>
    </w:p>
    <w:p w14:paraId="6FFE31C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C913B7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05F4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157CD6C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활발히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71474F5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[19-21]:</w:t>
      </w:r>
    </w:p>
    <w:p w14:paraId="57BC141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655BEC3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)</w:t>
      </w:r>
    </w:p>
    <w:p w14:paraId="12818107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0D3F9FDF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(5-15%p </w:t>
      </w:r>
      <w:r>
        <w:rPr>
          <w:lang w:eastAsia="ko-KR"/>
        </w:rPr>
        <w:t>손실</w:t>
      </w:r>
      <w:r>
        <w:rPr>
          <w:lang w:eastAsia="ko-KR"/>
        </w:rPr>
        <w:t>)</w:t>
      </w:r>
    </w:p>
    <w:p w14:paraId="5CE4D593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(Domain Adaptation) [22]:</w:t>
      </w:r>
    </w:p>
    <w:p w14:paraId="51E23E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Adversarial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F8A1C6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8-12%p</w:t>
      </w:r>
    </w:p>
    <w:p w14:paraId="20707ACE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불안정성</w:t>
      </w:r>
      <w:r>
        <w:rPr>
          <w:lang w:eastAsia="ko-KR"/>
        </w:rPr>
        <w:t xml:space="preserve">,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</w:p>
    <w:p w14:paraId="1623ED28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[23]:</w:t>
      </w:r>
    </w:p>
    <w:p w14:paraId="7B4DD378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의료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특정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73B6AE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10-18%p (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25C29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: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착안</w:t>
      </w:r>
    </w:p>
    <w:p w14:paraId="64A409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</w:p>
    <w:p w14:paraId="040D33CB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>·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0988A062" w14:textId="77777777" w:rsidR="00E554A3" w:rsidRDefault="00000000">
      <w:pPr>
        <w:rPr>
          <w:lang w:eastAsia="ko-KR"/>
        </w:rPr>
      </w:pPr>
      <w:r>
        <w:rPr>
          <w:lang w:eastAsia="ko-KR"/>
        </w:rPr>
        <w:t>Yosinski et al. (2014) [24]:</w:t>
      </w:r>
    </w:p>
    <w:p w14:paraId="597D7477" w14:textId="77777777" w:rsidR="00E554A3" w:rsidRDefault="00000000">
      <w:pPr>
        <w:rPr>
          <w:lang w:eastAsia="ko-KR"/>
        </w:rPr>
      </w:pP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CE9E128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상위층</w:t>
      </w:r>
      <w:proofErr w:type="spellEnd"/>
      <w:proofErr w:type="gramEnd"/>
      <w:r>
        <w:rPr>
          <w:lang w:eastAsia="ko-KR"/>
        </w:rPr>
        <w:t>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36F92E5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 xml:space="preserve">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</w:t>
      </w: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A6353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Kornblith</w:t>
      </w:r>
      <w:proofErr w:type="spellEnd"/>
      <w:r>
        <w:rPr>
          <w:lang w:eastAsia="ko-KR"/>
        </w:rPr>
        <w:t xml:space="preserve"> et al. (2019) [25]:</w:t>
      </w:r>
    </w:p>
    <w:p w14:paraId="6F855125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16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,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6886E7A2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1A7120F9" w14:textId="46550F5C" w:rsidR="00E554A3" w:rsidRDefault="00235911">
      <m:oMathPara>
        <m:oMath>
          <m:r>
            <m:rPr>
              <m:nor/>
            </m:rPr>
            <w:rPr>
              <w:rFonts w:ascii="Cambria Math" w:hAnsi="Cambria Math"/>
            </w:rPr>
            <m:t>Transfer Gain</m:t>
          </m:r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similarity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model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capacity</m:t>
              </m:r>
            </m:e>
          </m:d>
        </m:oMath>
      </m:oMathPara>
    </w:p>
    <w:p w14:paraId="010AB24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Neyshabur</w:t>
      </w:r>
      <w:proofErr w:type="spellEnd"/>
      <w:r>
        <w:rPr>
          <w:lang w:eastAsia="ko-KR"/>
        </w:rPr>
        <w:t xml:space="preserve"> et al. (2020) [26]:</w:t>
      </w:r>
    </w:p>
    <w:p w14:paraId="1264E0CC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310B7A5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362097F" w14:textId="3F6BED54" w:rsidR="00E554A3" w:rsidRDefault="00235911">
      <w:pPr>
        <w:rPr>
          <w:lang w:eastAsia="ko-KR"/>
        </w:rPr>
      </w:pPr>
      <m:oMath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 </w:t>
      </w:r>
    </w:p>
    <w:p w14:paraId="1313397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>:</w:t>
      </w:r>
    </w:p>
    <w:p w14:paraId="639116B2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: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</w:p>
    <w:p w14:paraId="5020A3E6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F3C845A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YOLO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</w:p>
    <w:p w14:paraId="1FAE23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YOLO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768EDF13" w14:textId="77777777" w:rsidR="00E554A3" w:rsidRDefault="00000000">
      <w:pPr>
        <w:rPr>
          <w:lang w:eastAsia="ko-KR"/>
        </w:rPr>
      </w:pPr>
      <w:r>
        <w:rPr>
          <w:lang w:eastAsia="ko-KR"/>
        </w:rPr>
        <w:t>YOLO(You Only Look Once)</w:t>
      </w:r>
      <w:r>
        <w:rPr>
          <w:lang w:eastAsia="ko-KR"/>
        </w:rPr>
        <w:t>는</w:t>
      </w:r>
      <w:r>
        <w:rPr>
          <w:lang w:eastAsia="ko-KR"/>
        </w:rPr>
        <w:t xml:space="preserve"> 2016</w:t>
      </w:r>
      <w:r>
        <w:rPr>
          <w:lang w:eastAsia="ko-KR"/>
        </w:rPr>
        <w:t>년</w:t>
      </w:r>
      <w:r>
        <w:rPr>
          <w:lang w:eastAsia="ko-KR"/>
        </w:rPr>
        <w:t xml:space="preserve"> Redmon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발전해왔다</w:t>
      </w:r>
      <w:r>
        <w:rPr>
          <w:lang w:eastAsia="ko-KR"/>
        </w:rPr>
        <w:t xml:space="preserve"> [27].</w:t>
      </w:r>
    </w:p>
    <w:p w14:paraId="6210E29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버전별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42"/>
        <w:gridCol w:w="1281"/>
        <w:gridCol w:w="1024"/>
        <w:gridCol w:w="1101"/>
      </w:tblGrid>
      <w:tr w:rsidR="00E554A3" w14:paraId="36E88652" w14:textId="77777777">
        <w:tc>
          <w:tcPr>
            <w:tcW w:w="2074" w:type="dxa"/>
          </w:tcPr>
          <w:p w14:paraId="3CD2DE61" w14:textId="77777777" w:rsidR="00E554A3" w:rsidRDefault="00000000">
            <w:proofErr w:type="spellStart"/>
            <w:r>
              <w:t>버전</w:t>
            </w:r>
            <w:proofErr w:type="spellEnd"/>
          </w:p>
        </w:tc>
        <w:tc>
          <w:tcPr>
            <w:tcW w:w="2074" w:type="dxa"/>
          </w:tcPr>
          <w:p w14:paraId="00AA094E" w14:textId="77777777" w:rsidR="00E554A3" w:rsidRDefault="00000000">
            <w:proofErr w:type="spellStart"/>
            <w:r>
              <w:t>연도</w:t>
            </w:r>
            <w:proofErr w:type="spellEnd"/>
          </w:p>
        </w:tc>
        <w:tc>
          <w:tcPr>
            <w:tcW w:w="2074" w:type="dxa"/>
          </w:tcPr>
          <w:p w14:paraId="1633B58D" w14:textId="77777777" w:rsidR="00E554A3" w:rsidRDefault="00000000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2074" w:type="dxa"/>
          </w:tcPr>
          <w:p w14:paraId="58C8AF40" w14:textId="77777777" w:rsidR="00E554A3" w:rsidRDefault="00000000">
            <w:r>
              <w:t xml:space="preserve">ImageNet </w:t>
            </w:r>
            <w:proofErr w:type="spellStart"/>
            <w:r>
              <w:t>mAP</w:t>
            </w:r>
            <w:proofErr w:type="spellEnd"/>
          </w:p>
        </w:tc>
        <w:tc>
          <w:tcPr>
            <w:tcW w:w="2074" w:type="dxa"/>
          </w:tcPr>
          <w:p w14:paraId="25F8051A" w14:textId="77777777" w:rsidR="00E554A3" w:rsidRDefault="00000000">
            <w:proofErr w:type="spellStart"/>
            <w:proofErr w:type="gramStart"/>
            <w:r>
              <w:t>속도</w:t>
            </w:r>
            <w:proofErr w:type="spellEnd"/>
            <w:r>
              <w:t>(</w:t>
            </w:r>
            <w:proofErr w:type="gramEnd"/>
            <w:r>
              <w:t>FPS)</w:t>
            </w:r>
          </w:p>
        </w:tc>
      </w:tr>
      <w:tr w:rsidR="00E554A3" w14:paraId="1C3004BA" w14:textId="77777777">
        <w:tc>
          <w:tcPr>
            <w:tcW w:w="2074" w:type="dxa"/>
          </w:tcPr>
          <w:p w14:paraId="1175C365" w14:textId="77777777" w:rsidR="00E554A3" w:rsidRDefault="00000000">
            <w:r>
              <w:t>YOLOv1 [27]</w:t>
            </w:r>
          </w:p>
        </w:tc>
        <w:tc>
          <w:tcPr>
            <w:tcW w:w="2074" w:type="dxa"/>
          </w:tcPr>
          <w:p w14:paraId="6DD5B7BB" w14:textId="77777777" w:rsidR="00E554A3" w:rsidRDefault="00000000">
            <w:r>
              <w:t>2016</w:t>
            </w:r>
          </w:p>
        </w:tc>
        <w:tc>
          <w:tcPr>
            <w:tcW w:w="2074" w:type="dxa"/>
          </w:tcPr>
          <w:p w14:paraId="3AF66A0F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CNN, </w:t>
            </w:r>
            <w:r>
              <w:rPr>
                <w:lang w:eastAsia="ko-KR"/>
              </w:rPr>
              <w:t>그리드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  <w:tc>
          <w:tcPr>
            <w:tcW w:w="2074" w:type="dxa"/>
          </w:tcPr>
          <w:p w14:paraId="1A4F954C" w14:textId="77777777" w:rsidR="00E554A3" w:rsidRDefault="00000000">
            <w:r>
              <w:t>63.4%</w:t>
            </w:r>
          </w:p>
        </w:tc>
        <w:tc>
          <w:tcPr>
            <w:tcW w:w="2074" w:type="dxa"/>
          </w:tcPr>
          <w:p w14:paraId="7A1F41E6" w14:textId="77777777" w:rsidR="00E554A3" w:rsidRDefault="00000000">
            <w:r>
              <w:t>45</w:t>
            </w:r>
          </w:p>
        </w:tc>
      </w:tr>
      <w:tr w:rsidR="00E554A3" w14:paraId="433A510B" w14:textId="77777777">
        <w:tc>
          <w:tcPr>
            <w:tcW w:w="2074" w:type="dxa"/>
          </w:tcPr>
          <w:p w14:paraId="793203E5" w14:textId="77777777" w:rsidR="00E554A3" w:rsidRDefault="00000000">
            <w:r>
              <w:t>YOLOv2 [28]</w:t>
            </w:r>
          </w:p>
        </w:tc>
        <w:tc>
          <w:tcPr>
            <w:tcW w:w="2074" w:type="dxa"/>
          </w:tcPr>
          <w:p w14:paraId="0ECC6E77" w14:textId="77777777" w:rsidR="00E554A3" w:rsidRDefault="00000000">
            <w:r>
              <w:t>2017</w:t>
            </w:r>
          </w:p>
        </w:tc>
        <w:tc>
          <w:tcPr>
            <w:tcW w:w="2074" w:type="dxa"/>
          </w:tcPr>
          <w:p w14:paraId="53B691E3" w14:textId="77777777" w:rsidR="00E554A3" w:rsidRDefault="00000000">
            <w:r>
              <w:t>Batch Norm, Anchor box</w:t>
            </w:r>
          </w:p>
        </w:tc>
        <w:tc>
          <w:tcPr>
            <w:tcW w:w="2074" w:type="dxa"/>
          </w:tcPr>
          <w:p w14:paraId="1E079652" w14:textId="77777777" w:rsidR="00E554A3" w:rsidRDefault="00000000">
            <w:r>
              <w:t>78.6%</w:t>
            </w:r>
          </w:p>
        </w:tc>
        <w:tc>
          <w:tcPr>
            <w:tcW w:w="2074" w:type="dxa"/>
          </w:tcPr>
          <w:p w14:paraId="241E8E00" w14:textId="77777777" w:rsidR="00E554A3" w:rsidRDefault="00000000">
            <w:r>
              <w:t>67</w:t>
            </w:r>
          </w:p>
        </w:tc>
      </w:tr>
      <w:tr w:rsidR="00E554A3" w14:paraId="0BC924D7" w14:textId="77777777">
        <w:tc>
          <w:tcPr>
            <w:tcW w:w="2074" w:type="dxa"/>
          </w:tcPr>
          <w:p w14:paraId="2F43F1EE" w14:textId="77777777" w:rsidR="00E554A3" w:rsidRDefault="00000000">
            <w:r>
              <w:t>YOLOv3 [29]</w:t>
            </w:r>
          </w:p>
        </w:tc>
        <w:tc>
          <w:tcPr>
            <w:tcW w:w="2074" w:type="dxa"/>
          </w:tcPr>
          <w:p w14:paraId="5CA5169E" w14:textId="77777777" w:rsidR="00E554A3" w:rsidRDefault="00000000">
            <w:r>
              <w:t>2018</w:t>
            </w:r>
          </w:p>
        </w:tc>
        <w:tc>
          <w:tcPr>
            <w:tcW w:w="2074" w:type="dxa"/>
          </w:tcPr>
          <w:p w14:paraId="44619F76" w14:textId="77777777" w:rsidR="00E554A3" w:rsidRDefault="00000000">
            <w:r>
              <w:t xml:space="preserve">FPN, </w:t>
            </w:r>
            <w:proofErr w:type="gramStart"/>
            <w:r>
              <w:t>Multi-scale</w:t>
            </w:r>
            <w:proofErr w:type="gramEnd"/>
          </w:p>
        </w:tc>
        <w:tc>
          <w:tcPr>
            <w:tcW w:w="2074" w:type="dxa"/>
          </w:tcPr>
          <w:p w14:paraId="702F5991" w14:textId="77777777" w:rsidR="00E554A3" w:rsidRDefault="00000000">
            <w:r>
              <w:t>82.3%</w:t>
            </w:r>
          </w:p>
        </w:tc>
        <w:tc>
          <w:tcPr>
            <w:tcW w:w="2074" w:type="dxa"/>
          </w:tcPr>
          <w:p w14:paraId="638BF880" w14:textId="77777777" w:rsidR="00E554A3" w:rsidRDefault="00000000">
            <w:r>
              <w:t>58</w:t>
            </w:r>
          </w:p>
        </w:tc>
      </w:tr>
      <w:tr w:rsidR="00E554A3" w14:paraId="36CDEA03" w14:textId="77777777">
        <w:tc>
          <w:tcPr>
            <w:tcW w:w="2074" w:type="dxa"/>
          </w:tcPr>
          <w:p w14:paraId="3E96F385" w14:textId="77777777" w:rsidR="00E554A3" w:rsidRDefault="00000000">
            <w:r>
              <w:t>YOLOv4 [30]</w:t>
            </w:r>
          </w:p>
        </w:tc>
        <w:tc>
          <w:tcPr>
            <w:tcW w:w="2074" w:type="dxa"/>
          </w:tcPr>
          <w:p w14:paraId="4008FD9F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33F6A177" w14:textId="77777777" w:rsidR="00E554A3" w:rsidRDefault="00000000">
            <w:proofErr w:type="spellStart"/>
            <w:r>
              <w:t>CSPNet</w:t>
            </w:r>
            <w:proofErr w:type="spellEnd"/>
            <w:r>
              <w:t>, Mish, Mosaic</w:t>
            </w:r>
          </w:p>
        </w:tc>
        <w:tc>
          <w:tcPr>
            <w:tcW w:w="2074" w:type="dxa"/>
          </w:tcPr>
          <w:p w14:paraId="179D30DE" w14:textId="77777777" w:rsidR="00E554A3" w:rsidRDefault="00000000">
            <w:r>
              <w:t>85.7%</w:t>
            </w:r>
          </w:p>
        </w:tc>
        <w:tc>
          <w:tcPr>
            <w:tcW w:w="2074" w:type="dxa"/>
          </w:tcPr>
          <w:p w14:paraId="046877F0" w14:textId="77777777" w:rsidR="00E554A3" w:rsidRDefault="00000000">
            <w:r>
              <w:t>62</w:t>
            </w:r>
          </w:p>
        </w:tc>
      </w:tr>
      <w:tr w:rsidR="00E554A3" w14:paraId="7C8E1ECD" w14:textId="77777777">
        <w:tc>
          <w:tcPr>
            <w:tcW w:w="2074" w:type="dxa"/>
          </w:tcPr>
          <w:p w14:paraId="149734EF" w14:textId="77777777" w:rsidR="00E554A3" w:rsidRDefault="00000000">
            <w:r>
              <w:t>YOLOv5 [31]</w:t>
            </w:r>
          </w:p>
        </w:tc>
        <w:tc>
          <w:tcPr>
            <w:tcW w:w="2074" w:type="dxa"/>
          </w:tcPr>
          <w:p w14:paraId="07D65F03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4607B3AE" w14:textId="77777777" w:rsidR="00E554A3" w:rsidRDefault="00000000">
            <w:proofErr w:type="spellStart"/>
            <w:r>
              <w:t>AutoAnchor</w:t>
            </w:r>
            <w:proofErr w:type="spellEnd"/>
            <w:r>
              <w:t>, Focus layer</w:t>
            </w:r>
          </w:p>
        </w:tc>
        <w:tc>
          <w:tcPr>
            <w:tcW w:w="2074" w:type="dxa"/>
          </w:tcPr>
          <w:p w14:paraId="3084FFE4" w14:textId="77777777" w:rsidR="00E554A3" w:rsidRDefault="00000000">
            <w:r>
              <w:t>87.1%</w:t>
            </w:r>
          </w:p>
        </w:tc>
        <w:tc>
          <w:tcPr>
            <w:tcW w:w="2074" w:type="dxa"/>
          </w:tcPr>
          <w:p w14:paraId="795993F5" w14:textId="77777777" w:rsidR="00E554A3" w:rsidRDefault="00000000">
            <w:r>
              <w:t>140</w:t>
            </w:r>
          </w:p>
        </w:tc>
      </w:tr>
      <w:tr w:rsidR="00E554A3" w14:paraId="66C17735" w14:textId="77777777">
        <w:tc>
          <w:tcPr>
            <w:tcW w:w="2074" w:type="dxa"/>
          </w:tcPr>
          <w:p w14:paraId="7340A7F7" w14:textId="77777777" w:rsidR="00E554A3" w:rsidRDefault="00000000">
            <w:r>
              <w:t>YOLOv8 [32]</w:t>
            </w:r>
          </w:p>
        </w:tc>
        <w:tc>
          <w:tcPr>
            <w:tcW w:w="2074" w:type="dxa"/>
          </w:tcPr>
          <w:p w14:paraId="12789490" w14:textId="77777777" w:rsidR="00E554A3" w:rsidRDefault="00000000">
            <w:r>
              <w:t>2023</w:t>
            </w:r>
          </w:p>
        </w:tc>
        <w:tc>
          <w:tcPr>
            <w:tcW w:w="2074" w:type="dxa"/>
          </w:tcPr>
          <w:p w14:paraId="36E80618" w14:textId="77777777" w:rsidR="00E554A3" w:rsidRDefault="00000000">
            <w:r>
              <w:t>Anchor-free, C2f block</w:t>
            </w:r>
          </w:p>
        </w:tc>
        <w:tc>
          <w:tcPr>
            <w:tcW w:w="2074" w:type="dxa"/>
          </w:tcPr>
          <w:p w14:paraId="7E3E9FE1" w14:textId="77777777" w:rsidR="00E554A3" w:rsidRDefault="00000000">
            <w:r>
              <w:t>89.3%</w:t>
            </w:r>
          </w:p>
        </w:tc>
        <w:tc>
          <w:tcPr>
            <w:tcW w:w="2074" w:type="dxa"/>
          </w:tcPr>
          <w:p w14:paraId="438880C9" w14:textId="77777777" w:rsidR="00E554A3" w:rsidRDefault="00000000">
            <w:r>
              <w:t>180</w:t>
            </w:r>
          </w:p>
        </w:tc>
      </w:tr>
      <w:tr w:rsidR="00E554A3" w14:paraId="6D6E1254" w14:textId="77777777">
        <w:tc>
          <w:tcPr>
            <w:tcW w:w="2074" w:type="dxa"/>
          </w:tcPr>
          <w:p w14:paraId="27072471" w14:textId="77777777" w:rsidR="00E554A3" w:rsidRDefault="00000000">
            <w:r>
              <w:t>YOLO11 [33]</w:t>
            </w:r>
          </w:p>
        </w:tc>
        <w:tc>
          <w:tcPr>
            <w:tcW w:w="2074" w:type="dxa"/>
          </w:tcPr>
          <w:p w14:paraId="580DC403" w14:textId="77777777" w:rsidR="00E554A3" w:rsidRDefault="00000000">
            <w:r>
              <w:t>2024</w:t>
            </w:r>
          </w:p>
        </w:tc>
        <w:tc>
          <w:tcPr>
            <w:tcW w:w="2074" w:type="dxa"/>
          </w:tcPr>
          <w:p w14:paraId="23259370" w14:textId="77777777" w:rsidR="00E554A3" w:rsidRDefault="00000000">
            <w:r>
              <w:t>C2PSA, C3k2 block</w:t>
            </w:r>
          </w:p>
        </w:tc>
        <w:tc>
          <w:tcPr>
            <w:tcW w:w="2074" w:type="dxa"/>
          </w:tcPr>
          <w:p w14:paraId="7395FC30" w14:textId="77777777" w:rsidR="00E554A3" w:rsidRDefault="00000000">
            <w:r>
              <w:t>90.2%</w:t>
            </w:r>
          </w:p>
        </w:tc>
        <w:tc>
          <w:tcPr>
            <w:tcW w:w="2074" w:type="dxa"/>
          </w:tcPr>
          <w:p w14:paraId="5BF8A8BC" w14:textId="77777777" w:rsidR="00E554A3" w:rsidRDefault="00000000">
            <w:r>
              <w:t>175</w:t>
            </w:r>
          </w:p>
        </w:tc>
      </w:tr>
    </w:tbl>
    <w:p w14:paraId="32C21F25" w14:textId="77777777" w:rsidR="00E554A3" w:rsidRDefault="00000000">
      <w:r>
        <w:t>2. YOLOv8</w:t>
      </w:r>
      <w:r>
        <w:t>의</w:t>
      </w:r>
      <w:r>
        <w:t xml:space="preserve">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특징</w:t>
      </w:r>
      <w:proofErr w:type="spellEnd"/>
    </w:p>
    <w:p w14:paraId="5C31A761" w14:textId="77777777" w:rsidR="00E554A3" w:rsidRDefault="00000000">
      <w:pPr>
        <w:rPr>
          <w:lang w:eastAsia="ko-KR"/>
        </w:rPr>
      </w:pPr>
      <w:r>
        <w:rPr>
          <w:lang w:eastAsia="ko-KR"/>
        </w:rPr>
        <w:t>YOLOv8(2023)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아키텍처로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도입했다</w:t>
      </w:r>
      <w:r>
        <w:rPr>
          <w:lang w:eastAsia="ko-KR"/>
        </w:rPr>
        <w:t>:</w:t>
      </w:r>
    </w:p>
    <w:p w14:paraId="77EF2560" w14:textId="77777777" w:rsidR="00E554A3" w:rsidRDefault="00000000">
      <w:proofErr w:type="spellStart"/>
      <w:r>
        <w:t>앵커프리</w:t>
      </w:r>
      <w:proofErr w:type="spellEnd"/>
      <w:r>
        <w:t xml:space="preserve"> </w:t>
      </w:r>
      <w:proofErr w:type="spellStart"/>
      <w:proofErr w:type="gramStart"/>
      <w:r>
        <w:t>탐지</w:t>
      </w:r>
      <w:proofErr w:type="spellEnd"/>
      <w:r>
        <w:t>(</w:t>
      </w:r>
      <w:proofErr w:type="gramEnd"/>
      <w:r>
        <w:t>Anchor-free Detection):</w:t>
      </w:r>
    </w:p>
    <w:p w14:paraId="2C79DEB8" w14:textId="77777777" w:rsidR="00E554A3" w:rsidRDefault="00000000">
      <w:pPr>
        <w:pStyle w:val="1"/>
      </w:pPr>
      <w:proofErr w:type="spellStart"/>
      <w:r>
        <w:t>기존</w:t>
      </w:r>
      <w:proofErr w:type="spellEnd"/>
      <w:r>
        <w:t xml:space="preserve"> </w:t>
      </w:r>
      <w:proofErr w:type="spellStart"/>
      <w:r>
        <w:t>앵커</w:t>
      </w:r>
      <w:proofErr w:type="spellEnd"/>
      <w:r>
        <w:t xml:space="preserve"> </w:t>
      </w:r>
      <w:proofErr w:type="spellStart"/>
      <w:r>
        <w:t>기반</w:t>
      </w:r>
      <w:proofErr w:type="spellEnd"/>
    </w:p>
    <w:p w14:paraId="5A6202A6" w14:textId="77777777" w:rsidR="00E554A3" w:rsidRDefault="00000000">
      <w:r>
        <w:t>predictions = model(</w:t>
      </w:r>
      <w:proofErr w:type="gramStart"/>
      <w:r>
        <w:t>image)  #</w:t>
      </w:r>
      <w:proofErr w:type="gramEnd"/>
      <w:r>
        <w:t xml:space="preserve"> returns [</w:t>
      </w:r>
      <w:proofErr w:type="spellStart"/>
      <w:r>
        <w:t>bbox</w:t>
      </w:r>
      <w:proofErr w:type="spellEnd"/>
      <w:r>
        <w:t xml:space="preserve"> offset from anchor]</w:t>
      </w:r>
    </w:p>
    <w:p w14:paraId="7D0C70EB" w14:textId="77777777" w:rsidR="00E554A3" w:rsidRDefault="00000000">
      <w:pPr>
        <w:pStyle w:val="1"/>
      </w:pPr>
      <w:r>
        <w:t xml:space="preserve">YOLOv8 </w:t>
      </w:r>
      <w:proofErr w:type="spellStart"/>
      <w:r>
        <w:t>앵커프리</w:t>
      </w:r>
      <w:proofErr w:type="spellEnd"/>
    </w:p>
    <w:p w14:paraId="6154E6AC" w14:textId="77777777" w:rsidR="00E554A3" w:rsidRDefault="00000000">
      <w:r>
        <w:t>predictions = model(</w:t>
      </w:r>
      <w:proofErr w:type="gramStart"/>
      <w:r>
        <w:t>image)  #</w:t>
      </w:r>
      <w:proofErr w:type="gramEnd"/>
      <w:r>
        <w:t xml:space="preserve"> returns [direct </w:t>
      </w:r>
      <w:proofErr w:type="spellStart"/>
      <w:r>
        <w:t>bbox</w:t>
      </w:r>
      <w:proofErr w:type="spellEnd"/>
      <w:r>
        <w:t xml:space="preserve"> coordinates]</w:t>
      </w:r>
    </w:p>
    <w:p w14:paraId="112245B4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AD8CF7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2-3%p </w:t>
      </w:r>
      <w:r>
        <w:rPr>
          <w:lang w:eastAsia="ko-KR"/>
        </w:rPr>
        <w:t>개선</w:t>
      </w:r>
    </w:p>
    <w:p w14:paraId="1A9C40E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C2f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CSPNet</w:t>
      </w:r>
      <w:proofErr w:type="spellEnd"/>
      <w:r>
        <w:rPr>
          <w:lang w:eastAsia="ko-KR"/>
        </w:rPr>
        <w:t xml:space="preserve"> + ELAN </w:t>
      </w:r>
      <w:r>
        <w:rPr>
          <w:lang w:eastAsia="ko-KR"/>
        </w:rPr>
        <w:t>융합</w:t>
      </w:r>
      <w:r>
        <w:rPr>
          <w:lang w:eastAsia="ko-KR"/>
        </w:rPr>
        <w:t>):</w:t>
      </w:r>
    </w:p>
    <w:p w14:paraId="7773BA8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경량화된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2DC8E07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0E57C08C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: YOLOv5 </w:t>
      </w:r>
      <w:r>
        <w:rPr>
          <w:lang w:eastAsia="ko-KR"/>
        </w:rPr>
        <w:t>대비</w:t>
      </w:r>
      <w:r>
        <w:rPr>
          <w:lang w:eastAsia="ko-KR"/>
        </w:rPr>
        <w:t xml:space="preserve"> 15% </w:t>
      </w:r>
      <w:r>
        <w:rPr>
          <w:lang w:eastAsia="ko-KR"/>
        </w:rPr>
        <w:t>감소</w:t>
      </w:r>
    </w:p>
    <w:p w14:paraId="57827EBE" w14:textId="77777777" w:rsidR="00E554A3" w:rsidRDefault="00000000">
      <w:pPr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(Task-Aligned Assignment):</w:t>
      </w:r>
    </w:p>
    <w:p w14:paraId="44452E97" w14:textId="77777777" w:rsidR="00E554A3" w:rsidRDefault="00000000">
      <w:pPr>
        <w:rPr>
          <w:lang w:eastAsia="ko-KR"/>
        </w:rPr>
      </w:pPr>
      <w:r>
        <w:rPr>
          <w:lang w:eastAsia="ko-KR"/>
        </w:rPr>
        <w:t>분류와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C7D0A06" w14:textId="77777777" w:rsidR="00235911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: </w:t>
      </w:r>
    </w:p>
    <w:p w14:paraId="2D194274" w14:textId="3B1B42DF" w:rsidR="00E554A3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box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μ⋅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dfl</m:t>
              </m:r>
            </m:sub>
          </m:sSub>
        </m:oMath>
      </m:oMathPara>
    </w:p>
    <w:p w14:paraId="034E0FC4" w14:textId="77777777" w:rsidR="00235911" w:rsidRDefault="00235911"/>
    <w:p w14:paraId="3D172FB0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5-8%p </w:t>
      </w:r>
      <w:r>
        <w:rPr>
          <w:lang w:eastAsia="ko-KR"/>
        </w:rPr>
        <w:t>향상</w:t>
      </w:r>
    </w:p>
    <w:p w14:paraId="3D8D3AB8" w14:textId="77777777" w:rsidR="00E554A3" w:rsidRDefault="00000000">
      <w:pPr>
        <w:rPr>
          <w:lang w:eastAsia="ko-KR"/>
        </w:rPr>
      </w:pPr>
      <w:r>
        <w:rPr>
          <w:lang w:eastAsia="ko-KR"/>
        </w:rPr>
        <w:t>3.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6E127F21" w14:textId="77777777" w:rsidR="00E554A3" w:rsidRDefault="00000000">
      <w:pPr>
        <w:rPr>
          <w:lang w:eastAsia="ko-KR"/>
        </w:rPr>
      </w:pPr>
      <w:r>
        <w:rPr>
          <w:lang w:eastAsia="ko-KR"/>
        </w:rPr>
        <w:t>YOLO11(2024)</w:t>
      </w:r>
      <w:r>
        <w:rPr>
          <w:lang w:eastAsia="ko-KR"/>
        </w:rPr>
        <w:t>은</w:t>
      </w:r>
      <w:r>
        <w:rPr>
          <w:lang w:eastAsia="ko-KR"/>
        </w:rPr>
        <w:t xml:space="preserve"> YOLOv8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후속으로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강화했다</w:t>
      </w:r>
      <w:r>
        <w:rPr>
          <w:lang w:eastAsia="ko-KR"/>
        </w:rPr>
        <w:t>:</w:t>
      </w:r>
    </w:p>
    <w:p w14:paraId="56A4107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</w:t>
      </w:r>
      <w:r>
        <w:rPr>
          <w:lang w:eastAsia="ko-KR"/>
        </w:rPr>
        <w:t xml:space="preserve"> (Context-aware Path-wise Spatial Attention):</w:t>
      </w:r>
    </w:p>
    <w:p w14:paraId="6F18B29E" w14:textId="77777777" w:rsidR="00E554A3" w:rsidRDefault="00000000">
      <w:pPr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:</w:t>
      </w:r>
    </w:p>
    <w:p w14:paraId="21894E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(Input Feature)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분기하여</w:t>
      </w:r>
      <w:r>
        <w:rPr>
          <w:lang w:eastAsia="ko-KR"/>
        </w:rPr>
        <w:t xml:space="preserve"> </w:t>
      </w:r>
      <w:r>
        <w:rPr>
          <w:lang w:eastAsia="ko-KR"/>
        </w:rPr>
        <w:t>처리함으로써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Spatial Attention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Channel Attention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채널별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>(Fusion)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기여한다</w:t>
      </w:r>
      <w:r>
        <w:rPr>
          <w:lang w:eastAsia="ko-KR"/>
        </w:rPr>
        <w:t>.</w:t>
      </w:r>
    </w:p>
    <w:p w14:paraId="2B8B30EF" w14:textId="77777777" w:rsidR="00E554A3" w:rsidRDefault="00000000">
      <w:pPr>
        <w:rPr>
          <w:lang w:eastAsia="ko-KR"/>
        </w:rPr>
      </w:pP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5E1123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683EC0A" w14:textId="77777777" w:rsidR="00E554A3" w:rsidRDefault="00000000">
      <w:pPr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YOLOv8 </w:t>
      </w:r>
      <w:r>
        <w:rPr>
          <w:lang w:eastAsia="ko-KR"/>
        </w:rPr>
        <w:t>대비</w:t>
      </w:r>
      <w:r>
        <w:rPr>
          <w:lang w:eastAsia="ko-KR"/>
        </w:rPr>
        <w:t xml:space="preserve"> +12% (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>)</w:t>
      </w:r>
    </w:p>
    <w:p w14:paraId="3E0340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C3k2 </w:t>
      </w:r>
      <w:r>
        <w:rPr>
          <w:lang w:eastAsia="ko-KR"/>
        </w:rPr>
        <w:t>블록</w:t>
      </w:r>
      <w:r>
        <w:rPr>
          <w:lang w:eastAsia="ko-KR"/>
        </w:rPr>
        <w:t xml:space="preserve"> (C3 with kernel size 2):</w:t>
      </w:r>
    </w:p>
    <w:p w14:paraId="1DD62A03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(3×3 </w:t>
      </w:r>
      <w:r>
        <w:rPr>
          <w:lang w:eastAsia="ko-KR"/>
        </w:rPr>
        <w:t>및</w:t>
      </w:r>
      <w:r>
        <w:rPr>
          <w:lang w:eastAsia="ko-KR"/>
        </w:rPr>
        <w:t xml:space="preserve"> 2×2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>)</w:t>
      </w:r>
    </w:p>
    <w:p w14:paraId="3C1668CA" w14:textId="77777777" w:rsidR="00E554A3" w:rsidRDefault="00000000">
      <w:pPr>
        <w:rPr>
          <w:lang w:eastAsia="ko-KR"/>
        </w:rPr>
      </w:pPr>
      <w:r>
        <w:rPr>
          <w:lang w:eastAsia="ko-KR"/>
        </w:rPr>
        <w:t>경량화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8% </w:t>
      </w:r>
      <w:r>
        <w:rPr>
          <w:lang w:eastAsia="ko-KR"/>
        </w:rPr>
        <w:t>감소</w:t>
      </w:r>
    </w:p>
    <w:p w14:paraId="42BEF3F6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1F165" w14:textId="77777777" w:rsidR="00E554A3" w:rsidRDefault="00000000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</w:t>
      </w:r>
    </w:p>
    <w:p w14:paraId="09B67F0B" w14:textId="77777777" w:rsidR="00E554A3" w:rsidRDefault="00000000">
      <w:pPr>
        <w:rPr>
          <w:lang w:eastAsia="ko-KR"/>
        </w:rPr>
      </w:pPr>
      <w:r>
        <w:rPr>
          <w:lang w:eastAsia="ko-KR"/>
        </w:rPr>
        <w:t>개선된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 xml:space="preserve"> with gradient clipping)</w:t>
      </w:r>
    </w:p>
    <w:p w14:paraId="39348A2F" w14:textId="77777777" w:rsidR="00E554A3" w:rsidRDefault="00000000">
      <w:pPr>
        <w:rPr>
          <w:lang w:eastAsia="ko-KR"/>
        </w:rPr>
      </w:pPr>
      <w:r>
        <w:rPr>
          <w:lang w:eastAsia="ko-KR"/>
        </w:rPr>
        <w:t>적응적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2FA607F7" w14:textId="77777777" w:rsidR="00E554A3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학습에도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0F8C4E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14BA87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활발하나</w:t>
      </w:r>
      <w:r>
        <w:rPr>
          <w:lang w:eastAsia="ko-KR"/>
        </w:rPr>
        <w:t xml:space="preserve">,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:</w:t>
      </w:r>
    </w:p>
    <w:p w14:paraId="52DC91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YOLOv5 </w:t>
      </w:r>
      <w:r>
        <w:rPr>
          <w:lang w:eastAsia="ko-KR"/>
        </w:rPr>
        <w:t>적용</w:t>
      </w:r>
      <w:r>
        <w:rPr>
          <w:lang w:eastAsia="ko-KR"/>
        </w:rPr>
        <w:t xml:space="preserve"> [34-36]:</w:t>
      </w:r>
    </w:p>
    <w:p w14:paraId="72B3E0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PCB, </w:t>
      </w:r>
      <w:r>
        <w:rPr>
          <w:lang w:eastAsia="ko-KR"/>
        </w:rPr>
        <w:t>강철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79C7DC5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정확도</w:t>
      </w:r>
      <w:r>
        <w:rPr>
          <w:lang w:eastAsia="ko-KR"/>
        </w:rPr>
        <w:t>: 85-92%</w:t>
      </w:r>
    </w:p>
    <w:p w14:paraId="035C5743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(1,000-3,000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88C699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적용</w:t>
      </w:r>
      <w:r>
        <w:rPr>
          <w:lang w:eastAsia="ko-KR"/>
        </w:rPr>
        <w:t xml:space="preserve"> [37-38]:</w:t>
      </w:r>
    </w:p>
    <w:p w14:paraId="0DBBFEA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00243D7C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88-94%</w:t>
      </w:r>
    </w:p>
    <w:p w14:paraId="09576D1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</w:p>
    <w:p w14:paraId="7A015AF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적용</w:t>
      </w:r>
      <w:r>
        <w:rPr>
          <w:lang w:eastAsia="ko-KR"/>
        </w:rPr>
        <w:t>:</w:t>
      </w:r>
    </w:p>
    <w:p w14:paraId="210C43EA" w14:textId="77777777" w:rsidR="00E554A3" w:rsidRDefault="00000000">
      <w:pPr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>)</w:t>
      </w:r>
    </w:p>
    <w:p w14:paraId="6E96328F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31E8DE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63613B6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</w:p>
    <w:p w14:paraId="339EE33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717F945D" w14:textId="6BC2AA96" w:rsidR="00E554A3" w:rsidRDefault="00171EBA">
      <w:pPr>
        <w:jc w:val="center"/>
      </w:pPr>
      <w:r>
        <w:rPr>
          <w:noProof/>
        </w:rPr>
        <w:pict w14:anchorId="49DC8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4.5pt;height:114.75pt;visibility:visible;mso-wrap-style:square">
            <v:imagedata r:id="rId7" o:title=""/>
          </v:shape>
        </w:pict>
      </w:r>
    </w:p>
    <w:p w14:paraId="466B966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287555AB" w14:textId="77777777" w:rsidR="00E554A3" w:rsidRDefault="00E554A3">
      <w:pPr>
        <w:rPr>
          <w:lang w:eastAsia="ko-KR"/>
        </w:rPr>
      </w:pPr>
    </w:p>
    <w:p w14:paraId="386444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Stage 0(ImageNet </w:t>
      </w:r>
      <w:r>
        <w:rPr>
          <w:lang w:eastAsia="ko-KR"/>
        </w:rPr>
        <w:t>사전학습</w:t>
      </w:r>
      <w:r>
        <w:rPr>
          <w:lang w:eastAsia="ko-KR"/>
        </w:rPr>
        <w:t xml:space="preserve">), Stage 1(X-ray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), Stage 2(DPF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이어지는로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(0.82</w:t>
      </w:r>
      <w:r>
        <w:rPr>
          <w:lang w:eastAsia="ko-KR"/>
        </w:rPr>
        <w:t>에서</w:t>
      </w:r>
      <w:r>
        <w:rPr>
          <w:lang w:eastAsia="ko-KR"/>
        </w:rPr>
        <w:t xml:space="preserve"> 0.51, </w:t>
      </w:r>
      <w:r>
        <w:rPr>
          <w:lang w:eastAsia="ko-KR"/>
        </w:rPr>
        <w:t>그리고</w:t>
      </w:r>
      <w:r>
        <w:rPr>
          <w:lang w:eastAsia="ko-KR"/>
        </w:rPr>
        <w:t xml:space="preserve"> 0.23</w:t>
      </w:r>
      <w:r>
        <w:rPr>
          <w:lang w:eastAsia="ko-KR"/>
        </w:rPr>
        <w:t>으로</w:t>
      </w:r>
      <w:r>
        <w:rPr>
          <w:lang w:eastAsia="ko-KR"/>
        </w:rPr>
        <w:t>)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91.7%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>.</w:t>
      </w:r>
    </w:p>
    <w:p w14:paraId="79ACA772" w14:textId="77777777" w:rsidR="00E554A3" w:rsidRDefault="00000000">
      <w:pPr>
        <w:rPr>
          <w:lang w:eastAsia="ko-KR"/>
        </w:rPr>
      </w:pP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(research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식별했다</w:t>
      </w:r>
      <w:r>
        <w:rPr>
          <w:lang w:eastAsia="ko-KR"/>
        </w:rPr>
        <w:t>:</w:t>
      </w:r>
    </w:p>
    <w:p w14:paraId="6FA0BC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1: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046C263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401AF04" w14:textId="77777777" w:rsidR="00E554A3" w:rsidRDefault="00000000">
      <w:pPr>
        <w:rPr>
          <w:lang w:eastAsia="ko-KR"/>
        </w:rPr>
      </w:pPr>
      <w:r>
        <w:rPr>
          <w:lang w:eastAsia="ko-KR"/>
        </w:rPr>
        <w:t>현실</w:t>
      </w:r>
      <w:r>
        <w:rPr>
          <w:lang w:eastAsia="ko-KR"/>
        </w:rPr>
        <w:t xml:space="preserve">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현장은</w:t>
      </w:r>
      <w:r>
        <w:rPr>
          <w:lang w:eastAsia="ko-KR"/>
        </w:rPr>
        <w:t xml:space="preserve"> 200-500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0FA413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489464A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415A3FA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ImageNet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타겟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전이만</w:t>
      </w:r>
      <w:r>
        <w:rPr>
          <w:lang w:eastAsia="ko-KR"/>
        </w:rPr>
        <w:t>)</w:t>
      </w:r>
    </w:p>
    <w:p w14:paraId="3E47C68D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: </w:t>
      </w:r>
      <w:r>
        <w:rPr>
          <w:lang w:eastAsia="ko-KR"/>
        </w:rPr>
        <w:t>입증되었으나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6298D88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 (19.4%p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1CB69911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3: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미비</w:t>
      </w:r>
    </w:p>
    <w:p w14:paraId="241AF09A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388D0C1A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간과</w:t>
      </w:r>
    </w:p>
    <w:p w14:paraId="1616183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 xml:space="preserve"> (19.8%p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68ABB6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4: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1E84E8AD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불명확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</w:p>
    <w:p w14:paraId="6BDEF3B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633876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081A1C9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:</w:t>
      </w:r>
    </w:p>
    <w:p w14:paraId="6CC6FBC8" w14:textId="77777777" w:rsidR="00E554A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]              [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]</w:t>
      </w:r>
    </w:p>
    <w:p w14:paraId="28B613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(1K-5K</w:t>
      </w:r>
      <w:proofErr w:type="gramStart"/>
      <w:r>
        <w:rPr>
          <w:lang w:eastAsia="ko-KR"/>
        </w:rPr>
        <w:t xml:space="preserve">)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(300-500)</w:t>
      </w:r>
    </w:p>
    <w:p w14:paraId="6C10581A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전이학습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4A10CE70" w14:textId="77777777" w:rsidR="00E554A3" w:rsidRDefault="00000000">
      <w:pPr>
        <w:rPr>
          <w:lang w:eastAsia="ko-KR"/>
        </w:rPr>
      </w:pP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(20-50 epoch)</w:t>
      </w:r>
      <w:r>
        <w:rPr>
          <w:lang w:eastAsia="ko-KR"/>
        </w:rPr>
        <w:t>에서</w:t>
      </w:r>
      <w:r>
        <w:rPr>
          <w:lang w:eastAsia="ko-KR"/>
        </w:rPr>
        <w:t xml:space="preserve">   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(100 epoch)</w:t>
      </w:r>
    </w:p>
    <w:p w14:paraId="01CC753C" w14:textId="77777777" w:rsidR="00E554A3" w:rsidRDefault="00000000">
      <w:pPr>
        <w:rPr>
          <w:lang w:eastAsia="ko-KR"/>
        </w:rPr>
      </w:pPr>
      <w:r>
        <w:rPr>
          <w:lang w:eastAsia="ko-KR"/>
        </w:rPr>
        <w:t>제한된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재현성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1BBA2A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FF9A6AF" w14:textId="77777777" w:rsidR="00E554A3" w:rsidRDefault="00000000">
      <w:pPr>
        <w:pStyle w:val="2"/>
      </w:pPr>
      <w:r>
        <w:t xml:space="preserve">III.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방법론</w:t>
      </w:r>
      <w:proofErr w:type="spellEnd"/>
      <w:r>
        <w:t xml:space="preserve"> (Proposed Methodology)</w:t>
      </w:r>
    </w:p>
    <w:p w14:paraId="377C5C52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개요</w:t>
      </w:r>
      <w:proofErr w:type="spellEnd"/>
    </w:p>
    <w:p w14:paraId="38EE79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p w14:paraId="2FCA2A8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9CEA4E1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>(Domain-Bridged Transfer Learning Framework)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(3-Stage Hierarchical Transfer)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07984726" w14:textId="77777777" w:rsidR="00E554A3" w:rsidRDefault="00000000">
      <w:pPr>
        <w:rPr>
          <w:lang w:eastAsia="ko-KR"/>
        </w:rPr>
      </w:pPr>
      <w:r>
        <w:rPr>
          <w:lang w:eastAsia="ko-KR"/>
        </w:rPr>
        <w:t>Stage 0: Base Initialization (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7EE369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초기값으로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에지</w:t>
      </w:r>
      <w:r>
        <w:rPr>
          <w:lang w:eastAsia="ko-KR"/>
        </w:rPr>
        <w:t xml:space="preserve">(edge), </w:t>
      </w:r>
      <w:r>
        <w:rPr>
          <w:lang w:eastAsia="ko-KR"/>
        </w:rPr>
        <w:t>텍스처</w:t>
      </w:r>
      <w:r>
        <w:rPr>
          <w:lang w:eastAsia="ko-KR"/>
        </w:rPr>
        <w:t xml:space="preserve">(texture), </w:t>
      </w:r>
      <w:r>
        <w:rPr>
          <w:lang w:eastAsia="ko-KR"/>
        </w:rPr>
        <w:t>형태</w:t>
      </w:r>
      <w:r>
        <w:rPr>
          <w:lang w:eastAsia="ko-KR"/>
        </w:rPr>
        <w:t>(shape)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범용적인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8B080F8" w14:textId="77777777" w:rsidR="00E554A3" w:rsidRDefault="00000000">
      <w:pPr>
        <w:rPr>
          <w:lang w:eastAsia="ko-KR"/>
        </w:rPr>
      </w:pPr>
      <w:r>
        <w:rPr>
          <w:lang w:eastAsia="ko-KR"/>
        </w:rPr>
        <w:t>Stage 1: Domain Bridge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>)</w:t>
      </w:r>
    </w:p>
    <w:p w14:paraId="76505C5E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(310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(Fine-tuning)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(Domain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가교</w:t>
      </w:r>
      <w:r>
        <w:rPr>
          <w:lang w:eastAsia="ko-KR"/>
        </w:rPr>
        <w:t xml:space="preserve">(Bridge)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학습하여</w:t>
      </w:r>
      <w:r>
        <w:rPr>
          <w:lang w:eastAsia="ko-KR"/>
        </w:rPr>
        <w:t xml:space="preserve">, </w:t>
      </w:r>
      <w:r>
        <w:rPr>
          <w:lang w:eastAsia="ko-KR"/>
        </w:rPr>
        <w:t>차후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적응할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3F47DC9" w14:textId="77777777" w:rsidR="00E554A3" w:rsidRDefault="00000000">
      <w:pPr>
        <w:rPr>
          <w:lang w:eastAsia="ko-KR"/>
        </w:rPr>
      </w:pPr>
      <w:r>
        <w:rPr>
          <w:lang w:eastAsia="ko-KR"/>
        </w:rPr>
        <w:t>Stage 2: Target Domain Fine-tuning (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558A3068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(339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단계들로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특징들을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상태이므로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(melting)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DPF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100 epoch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극대화한다</w:t>
      </w:r>
      <w:r>
        <w:rPr>
          <w:lang w:eastAsia="ko-KR"/>
        </w:rPr>
        <w:t>.</w:t>
      </w:r>
    </w:p>
    <w:p w14:paraId="316FDBF3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(Production Model)</w:t>
      </w:r>
      <w:r>
        <w:rPr>
          <w:lang w:eastAsia="ko-KR"/>
        </w:rPr>
        <w:t>은</w:t>
      </w:r>
      <w:r>
        <w:rPr>
          <w:lang w:eastAsia="ko-KR"/>
        </w:rPr>
        <w:t xml:space="preserve"> 91.7%</w:t>
      </w:r>
      <w:r>
        <w:rPr>
          <w:lang w:eastAsia="ko-KR"/>
        </w:rPr>
        <w:t>의</w:t>
      </w:r>
      <w:r>
        <w:rPr>
          <w:lang w:eastAsia="ko-KR"/>
        </w:rPr>
        <w:t xml:space="preserve">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2B55CEC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5EA3F13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68277C5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>)</w:t>
      </w:r>
    </w:p>
    <w:p w14:paraId="66399F6C" w14:textId="77777777" w:rsidR="00E554A3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단계보다</w:t>
      </w:r>
      <w:r>
        <w:rPr>
          <w:lang w:eastAsia="ko-KR"/>
        </w:rPr>
        <w:t xml:space="preserve"> </w:t>
      </w:r>
      <w:r>
        <w:rPr>
          <w:lang w:eastAsia="ko-KR"/>
        </w:rPr>
        <w:t>타겟에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BA5F0CA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2: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81347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충분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569F7D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>)</w:t>
      </w:r>
    </w:p>
    <w:p w14:paraId="3F939354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3: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B87CA05" w14:textId="77777777" w:rsidR="00E554A3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(seed=42)</w:t>
      </w:r>
    </w:p>
    <w:p w14:paraId="435DE6C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46A31C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904C448" w14:textId="77777777" w:rsidR="00E554A3" w:rsidRDefault="00000000">
      <w:proofErr w:type="spellStart"/>
      <w:r>
        <w:t>원칙</w:t>
      </w:r>
      <w:proofErr w:type="spellEnd"/>
      <w:r>
        <w:t xml:space="preserve"> 4: </w:t>
      </w:r>
      <w:proofErr w:type="spellStart"/>
      <w:r>
        <w:t>점진적</w:t>
      </w:r>
      <w:proofErr w:type="spellEnd"/>
      <w:r>
        <w:t xml:space="preserve"> </w:t>
      </w:r>
      <w:proofErr w:type="spellStart"/>
      <w:r>
        <w:t>특수화</w:t>
      </w:r>
      <w:proofErr w:type="spellEnd"/>
      <w:r>
        <w:t xml:space="preserve"> (Progressive Specialization)</w:t>
      </w:r>
    </w:p>
    <w:p w14:paraId="46EAFD4F" w14:textId="77777777" w:rsidR="00E554A3" w:rsidRDefault="00000000">
      <w:r>
        <w:t xml:space="preserve">Stage 1: </w:t>
      </w:r>
      <w:proofErr w:type="spellStart"/>
      <w:r>
        <w:t>낮은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범용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보존</w:t>
      </w:r>
      <w:proofErr w:type="spellEnd"/>
    </w:p>
    <w:p w14:paraId="4004A2FB" w14:textId="77777777" w:rsidR="00E554A3" w:rsidRDefault="00000000">
      <w:r>
        <w:t xml:space="preserve">Stage 2: </w:t>
      </w:r>
      <w:proofErr w:type="spellStart"/>
      <w:r>
        <w:t>적응적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특화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0CED4483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B. Stage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056A1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28584D8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(ImageNet)</w:t>
      </w:r>
      <w:r>
        <w:rPr>
          <w:lang w:eastAsia="ko-KR"/>
        </w:rPr>
        <w:t>와</w:t>
      </w:r>
      <w:r>
        <w:rPr>
          <w:lang w:eastAsia="ko-KR"/>
        </w:rPr>
        <w:t xml:space="preserve"> DPF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7462EDA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A805FF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79EEBA2E" w14:textId="77777777" w:rsidR="00E554A3" w:rsidRDefault="00000000">
      <w:pPr>
        <w:rPr>
          <w:lang w:eastAsia="ko-KR"/>
        </w:rPr>
      </w:pPr>
      <w:r>
        <w:rPr>
          <w:lang w:eastAsia="ko-KR"/>
        </w:rPr>
        <w:t>Proxy A-distance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 [34]:</w:t>
      </w:r>
    </w:p>
    <w:p w14:paraId="61EAC947" w14:textId="77777777" w:rsidR="00235911" w:rsidRDefault="00235911">
      <w:pPr>
        <w:rPr>
          <w:lang w:eastAsia="ko-KR"/>
        </w:rPr>
      </w:pPr>
    </w:p>
    <w:p w14:paraId="7406E4FE" w14:textId="5E147B91" w:rsidR="00E554A3" w:rsidRDefault="00000000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ϵ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</m:t>
          </m:r>
        </m:oMath>
      </m:oMathPara>
    </w:p>
    <w:p w14:paraId="478BC8AD" w14:textId="19AD6A05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i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분류기의</w:t>
      </w:r>
      <w:r>
        <w:rPr>
          <w:lang w:eastAsia="ko-KR"/>
        </w:rPr>
        <w:t xml:space="preserve"> </w:t>
      </w:r>
      <w:r>
        <w:rPr>
          <w:lang w:eastAsia="ko-KR"/>
        </w:rPr>
        <w:t>오류율이다</w:t>
      </w:r>
      <w:r>
        <w:rPr>
          <w:lang w:eastAsia="ko-KR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eastAsia="ko-KR"/>
          </w:rPr>
          <m:t>≈</m:t>
        </m:r>
        <m:r>
          <w:rPr>
            <w:rFonts w:ascii="Cambria Math" w:hAnsi="Cambria Math"/>
            <w:lang w:eastAsia="ko-KR"/>
          </w:rPr>
          <m:t>0.5</m:t>
        </m:r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(</w:t>
      </w:r>
      <w:r>
        <w:rPr>
          <w:lang w:eastAsia="ko-KR"/>
        </w:rPr>
        <w:t>유사</w:t>
      </w:r>
      <w:r>
        <w:rPr>
          <w:lang w:eastAsia="ko-KR"/>
        </w:rPr>
        <w:t>)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0</m:t>
        </m:r>
      </m:oMath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분리된다</w:t>
      </w:r>
      <w:r>
        <w:rPr>
          <w:lang w:eastAsia="ko-KR"/>
        </w:rPr>
        <w:t>.</w:t>
      </w:r>
    </w:p>
    <w:p w14:paraId="589E7DF9" w14:textId="77777777" w:rsidR="00E554A3" w:rsidRDefault="00000000">
      <w:proofErr w:type="spellStart"/>
      <w:r>
        <w:t>측정</w:t>
      </w:r>
      <w:proofErr w:type="spellEnd"/>
      <w:r>
        <w:t xml:space="preserve"> </w:t>
      </w:r>
      <w:proofErr w:type="spellStart"/>
      <w:r>
        <w:t>결과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366"/>
        <w:gridCol w:w="425"/>
      </w:tblGrid>
      <w:tr w:rsidR="00AF67C7" w:rsidRPr="00AF67C7" w14:paraId="13C27AE8" w14:textId="77777777" w:rsidTr="00AF6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A3C2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Source Domain</w:t>
            </w:r>
          </w:p>
        </w:tc>
        <w:tc>
          <w:tcPr>
            <w:tcW w:w="0" w:type="auto"/>
            <w:vAlign w:val="center"/>
            <w:hideMark/>
          </w:tcPr>
          <w:p w14:paraId="6827196C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Target Domain</w:t>
            </w:r>
          </w:p>
        </w:tc>
        <w:tc>
          <w:tcPr>
            <w:tcW w:w="0" w:type="auto"/>
            <w:vAlign w:val="center"/>
            <w:hideMark/>
          </w:tcPr>
          <w:p w14:paraId="3F073D2B" w14:textId="11EF7F08" w:rsidR="00AF67C7" w:rsidRPr="00AF67C7" w:rsidRDefault="00000000" w:rsidP="00AF67C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</w:tr>
      <w:tr w:rsidR="00AF67C7" w:rsidRPr="00AF67C7" w14:paraId="12B936C5" w14:textId="77777777" w:rsidTr="00AF67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F1D96B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2EAE1F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DAA358" w14:textId="77777777" w:rsidR="00AF67C7" w:rsidRPr="00AF67C7" w:rsidRDefault="00AF67C7" w:rsidP="00AF67C7">
            <w:r w:rsidRPr="00AF67C7">
              <w:t>0.82</w:t>
            </w:r>
          </w:p>
        </w:tc>
      </w:tr>
      <w:tr w:rsidR="00AF67C7" w:rsidRPr="00AF67C7" w14:paraId="63D4C566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E833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vAlign w:val="center"/>
            <w:hideMark/>
          </w:tcPr>
          <w:p w14:paraId="7AB6D50D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53183C79" w14:textId="77777777" w:rsidR="00AF67C7" w:rsidRPr="00AF67C7" w:rsidRDefault="00AF67C7" w:rsidP="00AF67C7">
            <w:r w:rsidRPr="00AF67C7">
              <w:t>0.51</w:t>
            </w:r>
          </w:p>
        </w:tc>
      </w:tr>
      <w:tr w:rsidR="00AF67C7" w:rsidRPr="00AF67C7" w14:paraId="68D6744E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2EB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13CDCB8C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vAlign w:val="center"/>
            <w:hideMark/>
          </w:tcPr>
          <w:p w14:paraId="59067C2B" w14:textId="77777777" w:rsidR="00AF67C7" w:rsidRPr="00AF67C7" w:rsidRDefault="00AF67C7" w:rsidP="00AF67C7">
            <w:r w:rsidRPr="00AF67C7">
              <w:t>0.23</w:t>
            </w:r>
          </w:p>
        </w:tc>
      </w:tr>
    </w:tbl>
    <w:p w14:paraId="7BFBD392" w14:textId="77777777" w:rsidR="00235911" w:rsidRDefault="00235911"/>
    <w:p w14:paraId="647CF466" w14:textId="77777777" w:rsidR="00235911" w:rsidRDefault="00235911">
      <w:pPr>
        <w:rPr>
          <w:lang w:eastAsia="ko-KR"/>
        </w:rPr>
      </w:pPr>
    </w:p>
    <w:p w14:paraId="0F965013" w14:textId="77777777" w:rsidR="00E554A3" w:rsidRDefault="00000000">
      <w:pPr>
        <w:rPr>
          <w:lang w:eastAsia="ko-KR"/>
        </w:rPr>
      </w:pP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부등식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</w:t>
      </w:r>
    </w:p>
    <w:p w14:paraId="2115B390" w14:textId="59A84505" w:rsidR="00E554A3" w:rsidRPr="00AF67C7" w:rsidRDefault="00AF67C7">
      <w:pPr>
        <w:rPr>
          <w:rFonts w:ascii="Cambria Math" w:hAnsi="Cambria Math"/>
          <w:lang w:eastAsia="ko-KR"/>
          <w:oMath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A,C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  <m:r>
            <w:rPr>
              <w:rFonts w:ascii="Cambria Math" w:hAnsi="Cambria Math"/>
              <w:lang w:eastAsia="ko-KR"/>
            </w:rPr>
            <m:t>\tag2</m:t>
          </m:r>
        </m:oMath>
      </m:oMathPara>
    </w:p>
    <w:p w14:paraId="1C6E37AB" w14:textId="0F64E4FD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0.82&gt;0.51+0.23=0.74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r>
            <m:rPr>
              <m:nor/>
            </m:rPr>
            <w:rPr>
              <w:rFonts w:ascii="Cambria Math" w:hAnsi="Cambria Math"/>
              <w:lang w:eastAsia="ko-KR"/>
            </w:rPr>
            <m:t>(2</m:t>
          </m:r>
          <m:r>
            <m:rPr>
              <m:nor/>
            </m:rPr>
            <w:rPr>
              <w:rFonts w:ascii="Cambria Math" w:hAnsi="Cambria Math"/>
              <w:lang w:eastAsia="ko-KR"/>
            </w:rPr>
            <m:t>단계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브리지가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더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효율적</m:t>
          </m:r>
          <m:r>
            <m:rPr>
              <m:nor/>
            </m:rPr>
            <w:rPr>
              <w:rFonts w:ascii="Cambria Math" w:hAnsi="Cambria Math"/>
              <w:lang w:eastAsia="ko-KR"/>
            </w:rPr>
            <m:t>)</m:t>
          </m:r>
        </m:oMath>
      </m:oMathPara>
    </w:p>
    <w:p w14:paraId="4B5A6B72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전이보다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9.8% </w:t>
      </w:r>
      <w:r>
        <w:rPr>
          <w:lang w:eastAsia="ko-KR"/>
        </w:rPr>
        <w:t>감소함을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6D8C37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24CF77E9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4637EAA7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240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70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6A31EDAB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기포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(6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1877B3A2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, 640×640 </w:t>
      </w:r>
      <w:r>
        <w:rPr>
          <w:lang w:eastAsia="ko-KR"/>
        </w:rPr>
        <w:t>해상도</w:t>
      </w:r>
    </w:p>
    <w:p w14:paraId="433300A7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>: DPF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16ACE65B" w14:textId="77777777" w:rsidR="00E554A3" w:rsidRDefault="00000000">
      <w:proofErr w:type="spellStart"/>
      <w:r>
        <w:t>유사성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1531"/>
        <w:gridCol w:w="1531"/>
        <w:gridCol w:w="989"/>
      </w:tblGrid>
      <w:tr w:rsidR="00E554A3" w14:paraId="7D3E205A" w14:textId="77777777">
        <w:tc>
          <w:tcPr>
            <w:tcW w:w="2592" w:type="dxa"/>
          </w:tcPr>
          <w:p w14:paraId="020DE2D1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2592" w:type="dxa"/>
          </w:tcPr>
          <w:p w14:paraId="69C3106A" w14:textId="77777777" w:rsidR="00E554A3" w:rsidRDefault="00000000">
            <w:r>
              <w:t xml:space="preserve">X-ray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7B599DF4" w14:textId="77777777" w:rsidR="00E554A3" w:rsidRDefault="00000000">
            <w:r>
              <w:t xml:space="preserve">DPF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380D9C9E" w14:textId="77777777" w:rsidR="00E554A3" w:rsidRDefault="00000000">
            <w:proofErr w:type="spellStart"/>
            <w:r>
              <w:t>유사도</w:t>
            </w:r>
            <w:proofErr w:type="spellEnd"/>
          </w:p>
        </w:tc>
      </w:tr>
      <w:tr w:rsidR="00E554A3" w14:paraId="0FFCB434" w14:textId="77777777">
        <w:tc>
          <w:tcPr>
            <w:tcW w:w="2592" w:type="dxa"/>
          </w:tcPr>
          <w:p w14:paraId="536C1D6C" w14:textId="77777777" w:rsidR="00E554A3" w:rsidRDefault="00000000">
            <w:proofErr w:type="spellStart"/>
            <w:r>
              <w:t>색상</w:t>
            </w:r>
            <w:proofErr w:type="spellEnd"/>
          </w:p>
        </w:tc>
        <w:tc>
          <w:tcPr>
            <w:tcW w:w="2592" w:type="dxa"/>
          </w:tcPr>
          <w:p w14:paraId="75B19478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3899B070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7B128171" w14:textId="77777777" w:rsidR="00E554A3" w:rsidRDefault="00000000">
            <w:r>
              <w:t>✓✓✓</w:t>
            </w:r>
          </w:p>
        </w:tc>
      </w:tr>
      <w:tr w:rsidR="00E554A3" w14:paraId="472766BB" w14:textId="77777777">
        <w:tc>
          <w:tcPr>
            <w:tcW w:w="2592" w:type="dxa"/>
          </w:tcPr>
          <w:p w14:paraId="6C99F4F2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2592" w:type="dxa"/>
          </w:tcPr>
          <w:p w14:paraId="6956E1BF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기포</w:t>
            </w:r>
            <w:proofErr w:type="spellEnd"/>
          </w:p>
        </w:tc>
        <w:tc>
          <w:tcPr>
            <w:tcW w:w="2592" w:type="dxa"/>
          </w:tcPr>
          <w:p w14:paraId="451F43B6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용융</w:t>
            </w:r>
            <w:proofErr w:type="spellEnd"/>
          </w:p>
        </w:tc>
        <w:tc>
          <w:tcPr>
            <w:tcW w:w="2592" w:type="dxa"/>
          </w:tcPr>
          <w:p w14:paraId="5B758976" w14:textId="77777777" w:rsidR="00E554A3" w:rsidRDefault="00000000">
            <w:r>
              <w:t>✓✓✓</w:t>
            </w:r>
          </w:p>
        </w:tc>
      </w:tr>
      <w:tr w:rsidR="00E554A3" w14:paraId="55411C52" w14:textId="77777777">
        <w:tc>
          <w:tcPr>
            <w:tcW w:w="2592" w:type="dxa"/>
          </w:tcPr>
          <w:p w14:paraId="4D9CFF3B" w14:textId="77777777" w:rsidR="00E554A3" w:rsidRDefault="00000000">
            <w:proofErr w:type="spellStart"/>
            <w:r>
              <w:t>배경</w:t>
            </w:r>
            <w:proofErr w:type="spellEnd"/>
          </w:p>
        </w:tc>
        <w:tc>
          <w:tcPr>
            <w:tcW w:w="2592" w:type="dxa"/>
          </w:tcPr>
          <w:p w14:paraId="1AF85879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592" w:type="dxa"/>
          </w:tcPr>
          <w:p w14:paraId="4466CBDC" w14:textId="77777777" w:rsidR="00E554A3" w:rsidRDefault="00000000">
            <w:proofErr w:type="spellStart"/>
            <w:r>
              <w:t>필터</w:t>
            </w:r>
            <w:proofErr w:type="spellEnd"/>
            <w:r>
              <w:t xml:space="preserve"> </w:t>
            </w:r>
            <w:proofErr w:type="spellStart"/>
            <w:r>
              <w:t>구조</w:t>
            </w:r>
            <w:proofErr w:type="spellEnd"/>
          </w:p>
        </w:tc>
        <w:tc>
          <w:tcPr>
            <w:tcW w:w="2592" w:type="dxa"/>
          </w:tcPr>
          <w:p w14:paraId="36A78FB6" w14:textId="77777777" w:rsidR="00E554A3" w:rsidRDefault="00000000">
            <w:r>
              <w:t>✓✓</w:t>
            </w:r>
          </w:p>
        </w:tc>
      </w:tr>
      <w:tr w:rsidR="00E554A3" w14:paraId="05FB1921" w14:textId="77777777">
        <w:tc>
          <w:tcPr>
            <w:tcW w:w="2592" w:type="dxa"/>
          </w:tcPr>
          <w:p w14:paraId="3DE86283" w14:textId="77777777" w:rsidR="00E554A3" w:rsidRDefault="00000000">
            <w:proofErr w:type="spellStart"/>
            <w:r>
              <w:t>해상도</w:t>
            </w:r>
            <w:proofErr w:type="spellEnd"/>
          </w:p>
        </w:tc>
        <w:tc>
          <w:tcPr>
            <w:tcW w:w="2592" w:type="dxa"/>
          </w:tcPr>
          <w:p w14:paraId="17180493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0F742BBC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76BE84D7" w14:textId="77777777" w:rsidR="00E554A3" w:rsidRDefault="00000000">
            <w:r>
              <w:t>✓✓✓</w:t>
            </w:r>
          </w:p>
        </w:tc>
      </w:tr>
      <w:tr w:rsidR="00E554A3" w14:paraId="287DED77" w14:textId="77777777">
        <w:tc>
          <w:tcPr>
            <w:tcW w:w="2592" w:type="dxa"/>
          </w:tcPr>
          <w:p w14:paraId="0CFFC58F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크기</w:t>
            </w:r>
            <w:proofErr w:type="spellEnd"/>
          </w:p>
        </w:tc>
        <w:tc>
          <w:tcPr>
            <w:tcW w:w="2592" w:type="dxa"/>
          </w:tcPr>
          <w:p w14:paraId="4B4AA5C3" w14:textId="77777777" w:rsidR="00E554A3" w:rsidRDefault="00000000">
            <w:r>
              <w:t>0.5-3mm</w:t>
            </w:r>
          </w:p>
        </w:tc>
        <w:tc>
          <w:tcPr>
            <w:tcW w:w="2592" w:type="dxa"/>
          </w:tcPr>
          <w:p w14:paraId="09C60721" w14:textId="77777777" w:rsidR="00E554A3" w:rsidRDefault="00000000">
            <w:r>
              <w:t>0.1-2mm</w:t>
            </w:r>
          </w:p>
        </w:tc>
        <w:tc>
          <w:tcPr>
            <w:tcW w:w="2592" w:type="dxa"/>
          </w:tcPr>
          <w:p w14:paraId="0D0C35F0" w14:textId="77777777" w:rsidR="00E554A3" w:rsidRDefault="00000000">
            <w:r>
              <w:t>✓✓</w:t>
            </w:r>
          </w:p>
        </w:tc>
      </w:tr>
    </w:tbl>
    <w:p w14:paraId="020BA754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: 92% (ImageNet: 23%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141F04BB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05052ACB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32476259" w14:textId="77777777" w:rsidR="00E554A3" w:rsidRDefault="00000000">
      <w:pPr>
        <w:pStyle w:val="1"/>
      </w:pPr>
      <w:r>
        <w:t xml:space="preserve">ImageNet </w:t>
      </w:r>
      <w:proofErr w:type="spellStart"/>
      <w:r>
        <w:t>사전학습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794B770" w14:textId="77777777" w:rsidR="00E554A3" w:rsidRDefault="00000000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YOLO11s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초기화하였다</w:t>
      </w:r>
      <w:r>
        <w:rPr>
          <w:lang w:eastAsia="ko-KR"/>
        </w:rPr>
        <w:t>.</w:t>
      </w:r>
    </w:p>
    <w:p w14:paraId="1F4E2BF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14FA5C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학습에서는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50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학습하도록</w:t>
      </w:r>
      <w:r>
        <w:rPr>
          <w:lang w:eastAsia="ko-KR"/>
        </w:rPr>
        <w:t xml:space="preserve"> </w:t>
      </w:r>
      <w:r>
        <w:rPr>
          <w:lang w:eastAsia="ko-KR"/>
        </w:rPr>
        <w:t>하였으며</w:t>
      </w:r>
      <w:r>
        <w:rPr>
          <w:lang w:eastAsia="ko-KR"/>
        </w:rPr>
        <w:t xml:space="preserve">,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CPU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640×640 </w:t>
      </w:r>
      <w:r>
        <w:rPr>
          <w:lang w:eastAsia="ko-KR"/>
        </w:rPr>
        <w:t>픽셀로</w:t>
      </w:r>
      <w:r>
        <w:rPr>
          <w:lang w:eastAsia="ko-KR"/>
        </w:rPr>
        <w:t xml:space="preserve"> </w:t>
      </w:r>
      <w:r>
        <w:rPr>
          <w:lang w:eastAsia="ko-KR"/>
        </w:rPr>
        <w:t>통일하였다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0.01</w:t>
      </w:r>
      <w:r>
        <w:rPr>
          <w:lang w:eastAsia="ko-KR"/>
        </w:rPr>
        <w:t>에서</w:t>
      </w:r>
      <w:r>
        <w:rPr>
          <w:lang w:eastAsia="ko-KR"/>
        </w:rPr>
        <w:t xml:space="preserve"> cosine decay </w:t>
      </w:r>
      <w:r>
        <w:rPr>
          <w:lang w:eastAsia="ko-KR"/>
        </w:rPr>
        <w:lastRenderedPageBreak/>
        <w:t>스케줄을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0.01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감소하도록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0.937, L2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워밍업을</w:t>
      </w:r>
      <w:r>
        <w:rPr>
          <w:lang w:eastAsia="ko-KR"/>
        </w:rPr>
        <w:t xml:space="preserve"> </w:t>
      </w:r>
      <w:r>
        <w:rPr>
          <w:lang w:eastAsia="ko-KR"/>
        </w:rPr>
        <w:t>적용하였으며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설정하였고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시드를</w:t>
      </w:r>
      <w:proofErr w:type="spellEnd"/>
      <w:r>
        <w:rPr>
          <w:lang w:eastAsia="ko-KR"/>
        </w:rPr>
        <w:t xml:space="preserve"> 42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고정하였다</w:t>
      </w:r>
      <w:r>
        <w:rPr>
          <w:lang w:eastAsia="ko-KR"/>
        </w:rPr>
        <w:t>.</w:t>
      </w:r>
    </w:p>
    <w:p w14:paraId="63C53BC4" w14:textId="77777777" w:rsidR="00E554A3" w:rsidRDefault="00E554A3">
      <w:pPr>
        <w:rPr>
          <w:lang w:eastAsia="ko-KR"/>
        </w:rPr>
      </w:pPr>
    </w:p>
    <w:p w14:paraId="2092BE5F" w14:textId="77777777" w:rsidR="00E554A3" w:rsidRDefault="00E554A3">
      <w:pPr>
        <w:rPr>
          <w:lang w:eastAsia="ko-KR"/>
        </w:rPr>
      </w:pPr>
    </w:p>
    <w:p w14:paraId="389E1921" w14:textId="77777777" w:rsidR="00E554A3" w:rsidRDefault="00E554A3">
      <w:pPr>
        <w:rPr>
          <w:lang w:eastAsia="ko-KR"/>
        </w:rPr>
      </w:pPr>
    </w:p>
    <w:p w14:paraId="2436DFEE" w14:textId="77777777" w:rsidR="00E554A3" w:rsidRDefault="00E554A3">
      <w:pPr>
        <w:rPr>
          <w:lang w:eastAsia="ko-KR"/>
        </w:rPr>
      </w:pPr>
    </w:p>
    <w:p w14:paraId="6839783D" w14:textId="77777777" w:rsidR="00E554A3" w:rsidRDefault="00E554A3">
      <w:pPr>
        <w:rPr>
          <w:lang w:eastAsia="ko-KR"/>
        </w:rPr>
      </w:pPr>
    </w:p>
    <w:p w14:paraId="7FC6A0A3" w14:textId="77777777" w:rsidR="00E554A3" w:rsidRDefault="00E554A3">
      <w:pPr>
        <w:rPr>
          <w:lang w:eastAsia="ko-KR"/>
        </w:rPr>
      </w:pPr>
    </w:p>
    <w:p w14:paraId="020D7D50" w14:textId="77777777" w:rsidR="00E554A3" w:rsidRDefault="00E554A3">
      <w:pPr>
        <w:rPr>
          <w:lang w:eastAsia="ko-KR"/>
        </w:rPr>
      </w:pPr>
    </w:p>
    <w:p w14:paraId="5A8D0F59" w14:textId="77777777" w:rsidR="00E554A3" w:rsidRDefault="00E554A3">
      <w:pPr>
        <w:rPr>
          <w:lang w:eastAsia="ko-KR"/>
        </w:rPr>
      </w:pPr>
    </w:p>
    <w:p w14:paraId="7092A665" w14:textId="77777777" w:rsidR="00E554A3" w:rsidRDefault="00E554A3">
      <w:pPr>
        <w:rPr>
          <w:lang w:eastAsia="ko-KR"/>
        </w:rPr>
      </w:pPr>
    </w:p>
    <w:p w14:paraId="45065219" w14:textId="77777777" w:rsidR="00E554A3" w:rsidRDefault="00E554A3">
      <w:pPr>
        <w:rPr>
          <w:lang w:eastAsia="ko-KR"/>
        </w:rPr>
      </w:pPr>
    </w:p>
    <w:p w14:paraId="1E886805" w14:textId="77777777" w:rsidR="00E554A3" w:rsidRDefault="00E554A3">
      <w:pPr>
        <w:rPr>
          <w:lang w:eastAsia="ko-KR"/>
        </w:rPr>
      </w:pPr>
    </w:p>
    <w:p w14:paraId="720B409C" w14:textId="77777777" w:rsidR="00E554A3" w:rsidRDefault="00E554A3">
      <w:pPr>
        <w:rPr>
          <w:lang w:eastAsia="ko-KR"/>
        </w:rPr>
      </w:pPr>
    </w:p>
    <w:p w14:paraId="34BA94BD" w14:textId="77777777" w:rsidR="00E554A3" w:rsidRDefault="00E554A3">
      <w:pPr>
        <w:rPr>
          <w:lang w:eastAsia="ko-KR"/>
        </w:rPr>
      </w:pPr>
    </w:p>
    <w:p w14:paraId="74E8D812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3B61A56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보수적으로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색조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hsv_h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0.015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최소화하였으며</w:t>
      </w:r>
      <w:r>
        <w:rPr>
          <w:lang w:eastAsia="ko-KR"/>
        </w:rPr>
        <w:t xml:space="preserve">, </w:t>
      </w:r>
      <w:r>
        <w:rPr>
          <w:lang w:eastAsia="ko-KR"/>
        </w:rPr>
        <w:t>채도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hsv_s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0.7,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hsv_v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변환으로는</w:t>
      </w:r>
      <w:r>
        <w:rPr>
          <w:lang w:eastAsia="ko-KR"/>
        </w:rPr>
        <w:t xml:space="preserve"> ±10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(degrees), 10% </w:t>
      </w:r>
      <w:r>
        <w:rPr>
          <w:lang w:eastAsia="ko-KR"/>
        </w:rPr>
        <w:t>평행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(translate), 50-150%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>(scale), ±5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전단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>(shear)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수평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수직</w:t>
      </w:r>
      <w:r>
        <w:rPr>
          <w:lang w:eastAsia="ko-KR"/>
        </w:rPr>
        <w:t xml:space="preserve"> </w:t>
      </w:r>
      <w:r>
        <w:rPr>
          <w:lang w:eastAsia="ko-KR"/>
        </w:rPr>
        <w:t>반전은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50% </w:t>
      </w:r>
      <w:r>
        <w:rPr>
          <w:lang w:eastAsia="ko-KR"/>
        </w:rPr>
        <w:t>확률로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Mosaic </w:t>
      </w:r>
      <w:r>
        <w:rPr>
          <w:lang w:eastAsia="ko-KR"/>
        </w:rPr>
        <w:t>증강은</w:t>
      </w:r>
      <w:r>
        <w:rPr>
          <w:lang w:eastAsia="ko-KR"/>
        </w:rPr>
        <w:t xml:space="preserve"> 100% </w:t>
      </w:r>
      <w:r>
        <w:rPr>
          <w:lang w:eastAsia="ko-KR"/>
        </w:rPr>
        <w:t>적용하였으나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Copy-Paste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1C1D0905" w14:textId="77777777" w:rsidR="00E554A3" w:rsidRDefault="00E554A3">
      <w:pPr>
        <w:rPr>
          <w:lang w:eastAsia="ko-KR"/>
        </w:rPr>
      </w:pPr>
    </w:p>
    <w:p w14:paraId="20EFCC00" w14:textId="77777777" w:rsidR="00E554A3" w:rsidRDefault="00E554A3">
      <w:pPr>
        <w:rPr>
          <w:lang w:eastAsia="ko-KR"/>
        </w:rPr>
      </w:pPr>
    </w:p>
    <w:p w14:paraId="2A71E4E8" w14:textId="77777777" w:rsidR="00E554A3" w:rsidRDefault="00E554A3">
      <w:pPr>
        <w:rPr>
          <w:lang w:eastAsia="ko-KR"/>
        </w:rPr>
      </w:pPr>
    </w:p>
    <w:p w14:paraId="6E676801" w14:textId="77777777" w:rsidR="00E554A3" w:rsidRDefault="00E554A3">
      <w:pPr>
        <w:rPr>
          <w:lang w:eastAsia="ko-KR"/>
        </w:rPr>
      </w:pPr>
    </w:p>
    <w:p w14:paraId="100DD265" w14:textId="77777777" w:rsidR="00E554A3" w:rsidRDefault="00E554A3">
      <w:pPr>
        <w:rPr>
          <w:lang w:eastAsia="ko-KR"/>
        </w:rPr>
      </w:pPr>
    </w:p>
    <w:p w14:paraId="7D4D330C" w14:textId="77777777" w:rsidR="00E554A3" w:rsidRDefault="00E554A3">
      <w:pPr>
        <w:rPr>
          <w:lang w:eastAsia="ko-KR"/>
        </w:rPr>
      </w:pPr>
    </w:p>
    <w:p w14:paraId="15AC42B5" w14:textId="77777777" w:rsidR="00E554A3" w:rsidRDefault="00E554A3">
      <w:pPr>
        <w:rPr>
          <w:lang w:eastAsia="ko-KR"/>
        </w:rPr>
      </w:pPr>
    </w:p>
    <w:p w14:paraId="0C87CA3C" w14:textId="77777777" w:rsidR="00E554A3" w:rsidRDefault="00E554A3">
      <w:pPr>
        <w:rPr>
          <w:lang w:eastAsia="ko-KR"/>
        </w:rPr>
      </w:pPr>
    </w:p>
    <w:p w14:paraId="50662747" w14:textId="77777777" w:rsidR="00E554A3" w:rsidRDefault="00E554A3">
      <w:pPr>
        <w:rPr>
          <w:lang w:eastAsia="ko-KR"/>
        </w:rPr>
      </w:pPr>
    </w:p>
    <w:p w14:paraId="79FDB391" w14:textId="77777777" w:rsidR="00E554A3" w:rsidRDefault="00E554A3">
      <w:pPr>
        <w:rPr>
          <w:lang w:eastAsia="ko-KR"/>
        </w:rPr>
      </w:pPr>
    </w:p>
    <w:p w14:paraId="14DECDA5" w14:textId="77777777" w:rsidR="00E554A3" w:rsidRDefault="00E554A3">
      <w:pPr>
        <w:rPr>
          <w:lang w:eastAsia="ko-KR"/>
        </w:rPr>
      </w:pPr>
    </w:p>
    <w:p w14:paraId="4283F2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AEBD45E" w14:textId="77777777" w:rsidR="00E554A3" w:rsidRDefault="00000000">
      <w:pPr>
        <w:rPr>
          <w:lang w:eastAsia="ko-KR"/>
        </w:rPr>
      </w:pP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:</w:t>
      </w:r>
    </w:p>
    <w:p w14:paraId="243EFCD5" w14:textId="77777777" w:rsidR="00E554A3" w:rsidRDefault="00000000">
      <w:pPr>
        <w:rPr>
          <w:lang w:eastAsia="ko-KR"/>
        </w:rPr>
      </w:pPr>
      <w:r>
        <w:rPr>
          <w:lang w:eastAsia="ko-KR"/>
        </w:rPr>
        <w:t>Epoch    mAP50    mAP50-95   Loss</w:t>
      </w:r>
    </w:p>
    <w:p w14:paraId="1F763353" w14:textId="77777777" w:rsidR="00E554A3" w:rsidRDefault="00000000">
      <w:pPr>
        <w:rPr>
          <w:lang w:eastAsia="ko-KR"/>
        </w:rPr>
      </w:pPr>
      <w:r>
        <w:rPr>
          <w:lang w:eastAsia="ko-KR"/>
        </w:rPr>
        <w:t>1      12.3%     7.8%      2.45</w:t>
      </w:r>
    </w:p>
    <w:p w14:paraId="149BB69F" w14:textId="77777777" w:rsidR="00E554A3" w:rsidRDefault="00000000">
      <w:pPr>
        <w:rPr>
          <w:lang w:eastAsia="ko-KR"/>
        </w:rPr>
      </w:pPr>
      <w:r>
        <w:rPr>
          <w:lang w:eastAsia="ko-KR"/>
        </w:rPr>
        <w:t>10      38.7%    23.1%      1.23</w:t>
      </w:r>
    </w:p>
    <w:p w14:paraId="34B99F78" w14:textId="77777777" w:rsidR="00E554A3" w:rsidRDefault="00000000">
      <w:pPr>
        <w:rPr>
          <w:lang w:eastAsia="ko-KR"/>
        </w:rPr>
      </w:pPr>
      <w:r>
        <w:rPr>
          <w:lang w:eastAsia="ko-KR"/>
        </w:rPr>
        <w:t>20      46.2%    31.5%      0.87</w:t>
      </w:r>
    </w:p>
    <w:p w14:paraId="502790CA" w14:textId="77777777" w:rsidR="00E554A3" w:rsidRDefault="00000000">
      <w:pPr>
        <w:rPr>
          <w:lang w:eastAsia="ko-KR"/>
        </w:rPr>
      </w:pPr>
      <w:r>
        <w:rPr>
          <w:lang w:eastAsia="ko-KR"/>
        </w:rPr>
        <w:t>30      49.8%    35.2%      0.71</w:t>
      </w:r>
    </w:p>
    <w:p w14:paraId="18EA7931" w14:textId="77777777" w:rsidR="00E554A3" w:rsidRDefault="00000000">
      <w:pPr>
        <w:rPr>
          <w:lang w:eastAsia="ko-KR"/>
        </w:rPr>
      </w:pPr>
      <w:r>
        <w:rPr>
          <w:lang w:eastAsia="ko-KR"/>
        </w:rPr>
        <w:t>40      51.3%    37.8%      0.65</w:t>
      </w:r>
    </w:p>
    <w:p w14:paraId="7637FE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52.6%    39.4%      </w:t>
      </w:r>
      <w:proofErr w:type="gramStart"/>
      <w:r>
        <w:rPr>
          <w:lang w:eastAsia="ko-KR"/>
        </w:rPr>
        <w:t>0.61  (</w:t>
      </w:r>
      <w:proofErr w:type="gramEnd"/>
      <w:r>
        <w:rPr>
          <w:lang w:eastAsia="ko-KR"/>
        </w:rPr>
        <w:t>Best checkpoint)</w:t>
      </w:r>
    </w:p>
    <w:p w14:paraId="5D1EF916" w14:textId="77777777" w:rsidR="00E554A3" w:rsidRDefault="00000000">
      <w:pPr>
        <w:rPr>
          <w:lang w:eastAsia="ko-KR"/>
        </w:rPr>
      </w:pP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08469AD6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1-20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38.7% </w:t>
      </w:r>
      <w:r>
        <w:rPr>
          <w:lang w:eastAsia="ko-KR"/>
        </w:rPr>
        <w:t>달성</w:t>
      </w:r>
    </w:p>
    <w:p w14:paraId="17AEAF0E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37E5F1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213A9C3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:</w:t>
      </w:r>
    </w:p>
    <w:p w14:paraId="0764699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</w:p>
    <w:p w14:paraId="3233B8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2E37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9029BE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Stage 2: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5422DC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86D66AE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>: 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7808FB32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B99B32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227A16DD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0CBEB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6A0D2E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6AC71DB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70989CD2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339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281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58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1160644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:</w:t>
      </w:r>
    </w:p>
    <w:p w14:paraId="74FB601A" w14:textId="77777777" w:rsidR="00E554A3" w:rsidRDefault="00000000">
      <w:pPr>
        <w:rPr>
          <w:lang w:eastAsia="ko-KR"/>
        </w:rPr>
      </w:pPr>
      <w:r>
        <w:rPr>
          <w:lang w:eastAsia="ko-KR"/>
        </w:rPr>
        <w:t>비교적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(52.5% vs 47.5%)</w:t>
      </w:r>
    </w:p>
    <w:p w14:paraId="6AA2B9F5" w14:textId="77777777" w:rsidR="00E554A3" w:rsidRDefault="00000000">
      <w:pPr>
        <w:rPr>
          <w:lang w:eastAsia="ko-KR"/>
        </w:rPr>
      </w:pP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p w14:paraId="7FC4D739" w14:textId="77777777" w:rsidR="00E554A3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(&gt;150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3D81A323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:</w:t>
      </w:r>
    </w:p>
    <w:p w14:paraId="315C5241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: 0.1-0.3mm </w:t>
      </w:r>
      <w:r>
        <w:rPr>
          <w:lang w:eastAsia="ko-KR"/>
        </w:rPr>
        <w:t>폭</w:t>
      </w:r>
      <w:r>
        <w:rPr>
          <w:lang w:eastAsia="ko-KR"/>
        </w:rPr>
        <w:t xml:space="preserve"> (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3DCC479A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0E3BD6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BE700AD" w14:textId="77777777" w:rsidR="00E554A3" w:rsidRDefault="00000000">
      <w:pPr>
        <w:rPr>
          <w:lang w:eastAsia="ko-KR"/>
        </w:rPr>
      </w:pPr>
      <w:r>
        <w:rPr>
          <w:lang w:eastAsia="ko-KR"/>
        </w:rPr>
        <w:t>변형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크기</w:t>
      </w:r>
    </w:p>
    <w:p w14:paraId="0811ACEA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29234C19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4A2B32AC" w14:textId="77777777" w:rsidR="00E554A3" w:rsidRDefault="00000000">
      <w:pPr>
        <w:pStyle w:val="1"/>
      </w:pPr>
      <w:r>
        <w:t>Stage 1</w:t>
      </w:r>
      <w:r>
        <w:t>의</w:t>
      </w:r>
      <w:r>
        <w:t xml:space="preserve">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643D748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에서는</w:t>
      </w:r>
      <w:r>
        <w:rPr>
          <w:lang w:eastAsia="ko-KR"/>
        </w:rPr>
        <w:t xml:space="preserve"> Stage 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(best.pt)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23A6ED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55F03E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Stage 2 </w:t>
      </w:r>
      <w:r>
        <w:rPr>
          <w:lang w:eastAsia="ko-KR"/>
        </w:rPr>
        <w:t>학습에서는</w:t>
      </w:r>
      <w:r>
        <w:rPr>
          <w:lang w:eastAsia="ko-KR"/>
        </w:rPr>
        <w:t xml:space="preserve"> DPF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조정하였다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크기와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모멘텀</w:t>
      </w:r>
      <w:r>
        <w:rPr>
          <w:lang w:eastAsia="ko-KR"/>
        </w:rPr>
        <w:t xml:space="preserve">, weight decay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하이퍼파라미터는</w:t>
      </w:r>
      <w:proofErr w:type="spellEnd"/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15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보장하였다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에포크에서는</w:t>
      </w:r>
      <w:proofErr w:type="spellEnd"/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>(</w:t>
      </w:r>
      <w:proofErr w:type="spellStart"/>
      <w:r>
        <w:rPr>
          <w:lang w:eastAsia="ko-KR"/>
        </w:rPr>
        <w:t>close_mosaic</w:t>
      </w:r>
      <w:proofErr w:type="spellEnd"/>
      <w:r>
        <w:rPr>
          <w:lang w:eastAsia="ko-KR"/>
        </w:rPr>
        <w:t>=10)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이루어지도록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7C8F1A2B" w14:textId="77777777" w:rsidR="00E554A3" w:rsidRDefault="00E554A3">
      <w:pPr>
        <w:rPr>
          <w:lang w:eastAsia="ko-KR"/>
        </w:rPr>
      </w:pPr>
    </w:p>
    <w:p w14:paraId="18EBD630" w14:textId="77777777" w:rsidR="00E554A3" w:rsidRDefault="00E554A3">
      <w:pPr>
        <w:rPr>
          <w:lang w:eastAsia="ko-KR"/>
        </w:rPr>
      </w:pPr>
    </w:p>
    <w:p w14:paraId="2A84BEF0" w14:textId="77777777" w:rsidR="00E554A3" w:rsidRDefault="00E554A3">
      <w:pPr>
        <w:rPr>
          <w:lang w:eastAsia="ko-KR"/>
        </w:rPr>
      </w:pPr>
    </w:p>
    <w:p w14:paraId="419DCC50" w14:textId="77777777" w:rsidR="00E554A3" w:rsidRDefault="00E554A3">
      <w:pPr>
        <w:rPr>
          <w:lang w:eastAsia="ko-KR"/>
        </w:rPr>
      </w:pPr>
    </w:p>
    <w:p w14:paraId="5DB3EBB5" w14:textId="77777777" w:rsidR="00E554A3" w:rsidRDefault="00E554A3">
      <w:pPr>
        <w:rPr>
          <w:lang w:eastAsia="ko-KR"/>
        </w:rPr>
      </w:pPr>
    </w:p>
    <w:p w14:paraId="5A666601" w14:textId="77777777" w:rsidR="00E554A3" w:rsidRDefault="00E554A3">
      <w:pPr>
        <w:rPr>
          <w:lang w:eastAsia="ko-KR"/>
        </w:rPr>
      </w:pPr>
    </w:p>
    <w:p w14:paraId="256419BE" w14:textId="77777777" w:rsidR="00E554A3" w:rsidRDefault="00E554A3">
      <w:pPr>
        <w:rPr>
          <w:lang w:eastAsia="ko-KR"/>
        </w:rPr>
      </w:pPr>
    </w:p>
    <w:p w14:paraId="0C3C5EA6" w14:textId="77777777" w:rsidR="00E554A3" w:rsidRDefault="00E554A3">
      <w:pPr>
        <w:rPr>
          <w:lang w:eastAsia="ko-KR"/>
        </w:rPr>
      </w:pPr>
    </w:p>
    <w:p w14:paraId="0307CADE" w14:textId="77777777" w:rsidR="00E554A3" w:rsidRDefault="00E554A3">
      <w:pPr>
        <w:rPr>
          <w:lang w:eastAsia="ko-KR"/>
        </w:rPr>
      </w:pPr>
    </w:p>
    <w:p w14:paraId="5CFE61D7" w14:textId="77777777" w:rsidR="00E554A3" w:rsidRDefault="00E554A3">
      <w:pPr>
        <w:rPr>
          <w:lang w:eastAsia="ko-KR"/>
        </w:rPr>
      </w:pPr>
    </w:p>
    <w:p w14:paraId="25FC61FB" w14:textId="77777777" w:rsidR="00E554A3" w:rsidRDefault="00E554A3">
      <w:pPr>
        <w:rPr>
          <w:lang w:eastAsia="ko-KR"/>
        </w:rPr>
      </w:pPr>
    </w:p>
    <w:p w14:paraId="5E47A1BD" w14:textId="77777777" w:rsidR="00E554A3" w:rsidRDefault="00E554A3">
      <w:pPr>
        <w:rPr>
          <w:lang w:eastAsia="ko-KR"/>
        </w:rPr>
      </w:pPr>
    </w:p>
    <w:p w14:paraId="7D14BB67" w14:textId="77777777" w:rsidR="00E554A3" w:rsidRDefault="00E554A3">
      <w:pPr>
        <w:rPr>
          <w:lang w:eastAsia="ko-KR"/>
        </w:rPr>
      </w:pPr>
    </w:p>
    <w:p w14:paraId="1F666644" w14:textId="77777777" w:rsidR="00E554A3" w:rsidRDefault="00E554A3">
      <w:pPr>
        <w:rPr>
          <w:lang w:eastAsia="ko-KR"/>
        </w:rPr>
      </w:pPr>
    </w:p>
    <w:p w14:paraId="366DFE51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차이점</w:t>
      </w:r>
      <w:r>
        <w:rPr>
          <w:lang w:eastAsia="ko-KR"/>
        </w:rPr>
        <w:t xml:space="preserve"> (vs Stage 1):</w:t>
      </w:r>
    </w:p>
    <w:p w14:paraId="25BBA759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Close_mosaic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(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2B0FD208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(</w:t>
      </w:r>
      <w:proofErr w:type="spellStart"/>
      <w:r>
        <w:t>동일</w:t>
      </w:r>
      <w:proofErr w:type="spellEnd"/>
      <w:r>
        <w:t>):</w:t>
      </w:r>
    </w:p>
    <w:p w14:paraId="18F94870" w14:textId="77777777" w:rsidR="00E554A3" w:rsidRDefault="00000000">
      <w:pPr>
        <w:pStyle w:val="1"/>
      </w:pPr>
      <w:r>
        <w:t>Stage 1</w:t>
      </w:r>
      <w:r>
        <w:t>과</w:t>
      </w:r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2E5CA7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학습에서는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50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학습하도록</w:t>
      </w:r>
      <w:r>
        <w:rPr>
          <w:lang w:eastAsia="ko-KR"/>
        </w:rPr>
        <w:t xml:space="preserve"> </w:t>
      </w:r>
      <w:r>
        <w:rPr>
          <w:lang w:eastAsia="ko-KR"/>
        </w:rPr>
        <w:t>하였으며</w:t>
      </w:r>
      <w:r>
        <w:rPr>
          <w:lang w:eastAsia="ko-KR"/>
        </w:rPr>
        <w:t xml:space="preserve">,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CPU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640×640 </w:t>
      </w:r>
      <w:r>
        <w:rPr>
          <w:lang w:eastAsia="ko-KR"/>
        </w:rPr>
        <w:t>픽셀로</w:t>
      </w:r>
      <w:r>
        <w:rPr>
          <w:lang w:eastAsia="ko-KR"/>
        </w:rPr>
        <w:t xml:space="preserve"> </w:t>
      </w:r>
      <w:r>
        <w:rPr>
          <w:lang w:eastAsia="ko-KR"/>
        </w:rPr>
        <w:t>통일하였다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0.01</w:t>
      </w:r>
      <w:r>
        <w:rPr>
          <w:lang w:eastAsia="ko-KR"/>
        </w:rPr>
        <w:t>에서</w:t>
      </w:r>
      <w:r>
        <w:rPr>
          <w:lang w:eastAsia="ko-KR"/>
        </w:rPr>
        <w:t xml:space="preserve"> cosine decay </w:t>
      </w:r>
      <w:r>
        <w:rPr>
          <w:lang w:eastAsia="ko-KR"/>
        </w:rPr>
        <w:t>스케줄을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0.01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감소하도록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0.937, L2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워밍업을</w:t>
      </w:r>
      <w:r>
        <w:rPr>
          <w:lang w:eastAsia="ko-KR"/>
        </w:rPr>
        <w:t xml:space="preserve"> </w:t>
      </w:r>
      <w:r>
        <w:rPr>
          <w:lang w:eastAsia="ko-KR"/>
        </w:rPr>
        <w:t>적용하였으며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설정하였고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시드를</w:t>
      </w:r>
      <w:proofErr w:type="spellEnd"/>
      <w:r>
        <w:rPr>
          <w:lang w:eastAsia="ko-KR"/>
        </w:rPr>
        <w:t xml:space="preserve"> 42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고정하였다</w:t>
      </w:r>
      <w:r>
        <w:rPr>
          <w:lang w:eastAsia="ko-KR"/>
        </w:rPr>
        <w:t>.</w:t>
      </w:r>
    </w:p>
    <w:p w14:paraId="339CAAB9" w14:textId="77777777" w:rsidR="00E554A3" w:rsidRDefault="00E554A3">
      <w:pPr>
        <w:rPr>
          <w:lang w:eastAsia="ko-KR"/>
        </w:rPr>
      </w:pPr>
    </w:p>
    <w:p w14:paraId="1C4E4E9B" w14:textId="77777777" w:rsidR="00E554A3" w:rsidRDefault="00E554A3">
      <w:pPr>
        <w:rPr>
          <w:lang w:eastAsia="ko-KR"/>
        </w:rPr>
      </w:pPr>
    </w:p>
    <w:p w14:paraId="032A4A28" w14:textId="77777777" w:rsidR="00E554A3" w:rsidRDefault="00E554A3">
      <w:pPr>
        <w:rPr>
          <w:lang w:eastAsia="ko-KR"/>
        </w:rPr>
      </w:pPr>
    </w:p>
    <w:p w14:paraId="086B9CB4" w14:textId="77777777" w:rsidR="00E554A3" w:rsidRDefault="00E554A3">
      <w:pPr>
        <w:rPr>
          <w:lang w:eastAsia="ko-KR"/>
        </w:rPr>
      </w:pPr>
    </w:p>
    <w:p w14:paraId="23675367" w14:textId="77777777" w:rsidR="00E554A3" w:rsidRDefault="00E554A3">
      <w:pPr>
        <w:rPr>
          <w:lang w:eastAsia="ko-KR"/>
        </w:rPr>
      </w:pPr>
    </w:p>
    <w:p w14:paraId="4DF74EC1" w14:textId="77777777" w:rsidR="00E554A3" w:rsidRDefault="00E554A3">
      <w:pPr>
        <w:rPr>
          <w:lang w:eastAsia="ko-KR"/>
        </w:rPr>
      </w:pPr>
    </w:p>
    <w:p w14:paraId="2395237C" w14:textId="77777777" w:rsidR="00E554A3" w:rsidRDefault="00E554A3">
      <w:pPr>
        <w:rPr>
          <w:lang w:eastAsia="ko-KR"/>
        </w:rPr>
      </w:pPr>
    </w:p>
    <w:p w14:paraId="2B7F1448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539C587" w14:textId="77777777" w:rsidR="00E554A3" w:rsidRDefault="00000000">
      <w:pPr>
        <w:rPr>
          <w:lang w:eastAsia="ko-KR"/>
        </w:rPr>
      </w:pPr>
      <w:r>
        <w:rPr>
          <w:lang w:eastAsia="ko-KR"/>
        </w:rPr>
        <w:t>1      37.2%    21.3%      52.4%      45.1%    1.82</w:t>
      </w:r>
    </w:p>
    <w:p w14:paraId="545BAECC" w14:textId="77777777" w:rsidR="00E554A3" w:rsidRDefault="00000000">
      <w:pPr>
        <w:rPr>
          <w:lang w:eastAsia="ko-KR"/>
        </w:rPr>
      </w:pPr>
      <w:r>
        <w:rPr>
          <w:lang w:eastAsia="ko-KR"/>
        </w:rPr>
        <w:t>5      51.3%    34.7%      64.2%      58.3%    1.21</w:t>
      </w:r>
    </w:p>
    <w:p w14:paraId="5C4DB162" w14:textId="77777777" w:rsidR="00E554A3" w:rsidRDefault="00000000">
      <w:pPr>
        <w:rPr>
          <w:lang w:eastAsia="ko-KR"/>
        </w:rPr>
      </w:pPr>
      <w:r>
        <w:rPr>
          <w:lang w:eastAsia="ko-KR"/>
        </w:rPr>
        <w:t>10      58.2%    41.2%      71.5%      63.8%    0.95</w:t>
      </w:r>
    </w:p>
    <w:p w14:paraId="2B9ADE4F" w14:textId="77777777" w:rsidR="00E554A3" w:rsidRDefault="00000000">
      <w:pPr>
        <w:rPr>
          <w:lang w:eastAsia="ko-KR"/>
        </w:rPr>
      </w:pPr>
      <w:r>
        <w:rPr>
          <w:lang w:eastAsia="ko-KR"/>
        </w:rPr>
        <w:t>15      62.8%    45.8%      76.3%      67.2%    0.82</w:t>
      </w:r>
    </w:p>
    <w:p w14:paraId="6F4F5124" w14:textId="77777777" w:rsidR="00E554A3" w:rsidRDefault="00000000">
      <w:pPr>
        <w:rPr>
          <w:lang w:eastAsia="ko-KR"/>
        </w:rPr>
      </w:pPr>
      <w:r>
        <w:rPr>
          <w:lang w:eastAsia="ko-KR"/>
        </w:rPr>
        <w:t>20      66.4%    49.3%      79.8%      70.5%    0.74</w:t>
      </w:r>
    </w:p>
    <w:p w14:paraId="50E8C71E" w14:textId="77777777" w:rsidR="00E554A3" w:rsidRDefault="00000000">
      <w:pPr>
        <w:rPr>
          <w:lang w:eastAsia="ko-KR"/>
        </w:rPr>
      </w:pPr>
      <w:r>
        <w:rPr>
          <w:lang w:eastAsia="ko-KR"/>
        </w:rPr>
        <w:t>25      69.1%    52.1%      82.1%      72.8%    0.69</w:t>
      </w:r>
    </w:p>
    <w:p w14:paraId="0D2B994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26-50):</w:t>
      </w:r>
    </w:p>
    <w:p w14:paraId="5CA2ED70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+0.4-0.8%p</w:t>
      </w:r>
    </w:p>
    <w:p w14:paraId="717BBC93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  <w:r>
        <w:rPr>
          <w:lang w:eastAsia="ko-KR"/>
        </w:rPr>
        <w:t xml:space="preserve">: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2FE39E8" w14:textId="77777777" w:rsidR="00E554A3" w:rsidRDefault="00000000">
      <w:pPr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</w:p>
    <w:p w14:paraId="5E003F56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A8AC013" w14:textId="77777777" w:rsidR="00E554A3" w:rsidRDefault="00000000">
      <w:pPr>
        <w:rPr>
          <w:lang w:eastAsia="ko-KR"/>
        </w:rPr>
      </w:pPr>
      <w:r>
        <w:rPr>
          <w:lang w:eastAsia="ko-KR"/>
        </w:rPr>
        <w:t>30      71.2%    54.6%      84.3%      74.6%    0.65</w:t>
      </w:r>
    </w:p>
    <w:p w14:paraId="47F78014" w14:textId="77777777" w:rsidR="00E554A3" w:rsidRDefault="00000000">
      <w:pPr>
        <w:rPr>
          <w:lang w:eastAsia="ko-KR"/>
        </w:rPr>
      </w:pPr>
      <w:r>
        <w:rPr>
          <w:lang w:eastAsia="ko-KR"/>
        </w:rPr>
        <w:t>35      72.5%    56.2%      85.7%      75.9%    0.62</w:t>
      </w:r>
    </w:p>
    <w:p w14:paraId="7CF95DAC" w14:textId="77777777" w:rsidR="00E554A3" w:rsidRDefault="00000000">
      <w:pPr>
        <w:rPr>
          <w:lang w:eastAsia="ko-KR"/>
        </w:rPr>
      </w:pPr>
      <w:r>
        <w:rPr>
          <w:lang w:eastAsia="ko-KR"/>
        </w:rPr>
        <w:t>40      73.8%    57.8%      87.2%      77.1%    0.59</w:t>
      </w:r>
    </w:p>
    <w:p w14:paraId="058B8A98" w14:textId="77777777" w:rsidR="00E554A3" w:rsidRDefault="00000000">
      <w:pPr>
        <w:rPr>
          <w:lang w:eastAsia="ko-KR"/>
        </w:rPr>
      </w:pPr>
      <w:r>
        <w:rPr>
          <w:lang w:eastAsia="ko-KR"/>
        </w:rPr>
        <w:t>45      75.1%    59.3%      88.5%      78.4%    0.57</w:t>
      </w:r>
    </w:p>
    <w:p w14:paraId="5550AD7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76.9%    61.2%      89.8%      79.7%    </w:t>
      </w:r>
      <w:proofErr w:type="gramStart"/>
      <w:r>
        <w:rPr>
          <w:lang w:eastAsia="ko-KR"/>
        </w:rPr>
        <w:t xml:space="preserve">0.54  </w:t>
      </w:r>
      <w:r>
        <w:rPr>
          <w:lang w:eastAsia="ko-KR"/>
        </w:rPr>
        <w:t>많은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131C0D5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3639A624" w14:textId="5F22706A" w:rsidR="00E554A3" w:rsidRDefault="00171EBA">
      <w:pPr>
        <w:jc w:val="center"/>
      </w:pPr>
      <w:r>
        <w:rPr>
          <w:noProof/>
        </w:rPr>
        <w:pict w14:anchorId="270FD1BE">
          <v:shape id="Picture 2" o:spid="_x0000_i1026" type="#_x0000_t75" style="width:244.5pt;height:121.5pt;visibility:visible;mso-wrap-style:square">
            <v:imagedata r:id="rId8" o:title=""/>
          </v:shape>
        </w:pict>
      </w:r>
    </w:p>
    <w:p w14:paraId="5CA7887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222C4CAD" w14:textId="77777777" w:rsidR="00E554A3" w:rsidRDefault="00E554A3">
      <w:pPr>
        <w:rPr>
          <w:lang w:eastAsia="ko-KR"/>
        </w:rPr>
      </w:pPr>
    </w:p>
    <w:p w14:paraId="188648D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상자는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(mAP50)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후반부에서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A51839" w14:textId="38745741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</w:t>
      </w:r>
      <w:proofErr w:type="gramStart"/>
      <w:r>
        <w:rPr>
          <w:lang w:eastAsia="ko-KR"/>
        </w:rPr>
        <w:t>) :</w:t>
      </w:r>
      <w:proofErr w:type="gramEnd"/>
    </w:p>
    <w:p w14:paraId="429F44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+1.2-1.8%p (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731E93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76FD7214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740E675E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67A075F6" w14:textId="77777777" w:rsidR="00E554A3" w:rsidRDefault="00000000">
      <w:pPr>
        <w:rPr>
          <w:lang w:eastAsia="ko-KR"/>
        </w:rPr>
      </w:pPr>
      <w:r>
        <w:rPr>
          <w:lang w:eastAsia="ko-KR"/>
        </w:rPr>
        <w:t>55      79.2%    63.8%      90.5%      80.8%    0.51</w:t>
      </w:r>
    </w:p>
    <w:p w14:paraId="11DA3F1A" w14:textId="77777777" w:rsidR="00E554A3" w:rsidRDefault="00000000">
      <w:pPr>
        <w:rPr>
          <w:lang w:eastAsia="ko-KR"/>
        </w:rPr>
      </w:pPr>
      <w:r>
        <w:rPr>
          <w:lang w:eastAsia="ko-KR"/>
        </w:rPr>
        <w:t>60      81.6%    66.1%      91.1%      81.3%    0.49</w:t>
      </w:r>
    </w:p>
    <w:p w14:paraId="7CB38F06" w14:textId="77777777" w:rsidR="00E554A3" w:rsidRDefault="00000000">
      <w:pPr>
        <w:rPr>
          <w:lang w:eastAsia="ko-KR"/>
        </w:rPr>
      </w:pPr>
      <w:r>
        <w:rPr>
          <w:lang w:eastAsia="ko-KR"/>
        </w:rPr>
        <w:t>65      84.3%    68.4%      91.6%      81.7%    0.47</w:t>
      </w:r>
    </w:p>
    <w:p w14:paraId="0F82DD6E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70      87.1%    70.2%      92.0%      82.0%    0.45</w:t>
      </w:r>
    </w:p>
    <w:p w14:paraId="2A758F5E" w14:textId="77777777" w:rsidR="00E554A3" w:rsidRDefault="00000000">
      <w:pPr>
        <w:rPr>
          <w:lang w:eastAsia="ko-KR"/>
        </w:rPr>
      </w:pPr>
      <w:r>
        <w:rPr>
          <w:lang w:eastAsia="ko-KR"/>
        </w:rPr>
        <w:t>75      89.5%    71.8%      92.4%      82.1%    0.43</w:t>
      </w:r>
    </w:p>
    <w:p w14:paraId="7B09CA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76-100):</w:t>
      </w:r>
    </w:p>
    <w:p w14:paraId="41B55F5B" w14:textId="77777777" w:rsidR="00E554A3" w:rsidRDefault="00000000">
      <w:pPr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+0.2-0.5%p</w:t>
      </w:r>
    </w:p>
    <w:p w14:paraId="6617F3E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FF500E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53117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   mAP50    mAP50-95   </w:t>
      </w:r>
      <w:proofErr w:type="gramStart"/>
      <w:r>
        <w:rPr>
          <w:lang w:eastAsia="ko-KR"/>
        </w:rPr>
        <w:t>Precision  Recall</w:t>
      </w:r>
      <w:proofErr w:type="gramEnd"/>
      <w:r>
        <w:rPr>
          <w:lang w:eastAsia="ko-KR"/>
        </w:rPr>
        <w:t xml:space="preserve">   Loss</w:t>
      </w:r>
    </w:p>
    <w:p w14:paraId="3770CAA7" w14:textId="77777777" w:rsidR="00E554A3" w:rsidRDefault="00000000">
      <w:pPr>
        <w:rPr>
          <w:lang w:eastAsia="ko-KR"/>
        </w:rPr>
      </w:pPr>
      <w:r>
        <w:rPr>
          <w:lang w:eastAsia="ko-KR"/>
        </w:rPr>
        <w:t>80      90.2%    72.1%      92.5%      82.2%    0.42</w:t>
      </w:r>
    </w:p>
    <w:p w14:paraId="7D1B286E" w14:textId="77777777" w:rsidR="00E554A3" w:rsidRDefault="00000000">
      <w:pPr>
        <w:rPr>
          <w:lang w:eastAsia="ko-KR"/>
        </w:rPr>
      </w:pPr>
      <w:r>
        <w:rPr>
          <w:lang w:eastAsia="ko-KR"/>
        </w:rPr>
        <w:t>85      90.8%    72.3%      92.6%      82.2%    0.41</w:t>
      </w:r>
    </w:p>
    <w:p w14:paraId="15EAF3E8" w14:textId="77777777" w:rsidR="00E554A3" w:rsidRDefault="00000000">
      <w:pPr>
        <w:rPr>
          <w:lang w:eastAsia="ko-KR"/>
        </w:rPr>
      </w:pPr>
      <w:r>
        <w:rPr>
          <w:lang w:eastAsia="ko-KR"/>
        </w:rPr>
        <w:t>90      91.2%    72.4%      92.7%      82.2%    0.40</w:t>
      </w:r>
    </w:p>
    <w:p w14:paraId="719BCD24" w14:textId="77777777" w:rsidR="00E554A3" w:rsidRDefault="00000000">
      <w:pPr>
        <w:rPr>
          <w:lang w:eastAsia="ko-KR"/>
        </w:rPr>
      </w:pPr>
      <w:r>
        <w:rPr>
          <w:lang w:eastAsia="ko-KR"/>
        </w:rPr>
        <w:t>95      91.5%    72.5%      92.7%      82.2%    0.40</w:t>
      </w:r>
    </w:p>
    <w:p w14:paraId="0119D1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99      91.7%    72.6%      92.8%      82.2%    </w:t>
      </w:r>
      <w:proofErr w:type="gramStart"/>
      <w:r>
        <w:rPr>
          <w:lang w:eastAsia="ko-KR"/>
        </w:rPr>
        <w:t>0.39 ,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567FF85A" w14:textId="77777777" w:rsidR="00E554A3" w:rsidRDefault="00000000">
      <w:pPr>
        <w:rPr>
          <w:lang w:eastAsia="ko-KR"/>
        </w:rPr>
      </w:pPr>
      <w:r>
        <w:rPr>
          <w:lang w:eastAsia="ko-KR"/>
        </w:rPr>
        <w:t>100      91.6%    72.5%      92.8%      82.2%    0.39</w:t>
      </w:r>
    </w:p>
    <w:p w14:paraId="06676C1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</w:p>
    <w:p w14:paraId="48A97F2C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2980A143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곡선은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565A5B36" w14:textId="7414D0D6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α⋅σ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bloom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\tag13</m:t>
          </m:r>
        </m:oMath>
      </m:oMathPara>
    </w:p>
    <w:p w14:paraId="636A12D0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77609A7D" w14:textId="00981A06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</m:oMath>
      <w:r>
        <w:rPr>
          <w:lang w:eastAsia="ko-KR"/>
        </w:rPr>
        <w:t xml:space="preserve">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mAP50 </w:t>
      </w:r>
      <w:r>
        <w:rPr>
          <w:lang w:eastAsia="ko-KR"/>
        </w:rPr>
        <w:t>성능</w:t>
      </w:r>
    </w:p>
    <w:p w14:paraId="5013A0F3" w14:textId="53BCC22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max</m:t>
            </m:r>
          </m:sub>
        </m:sSub>
        <m:r>
          <w:rPr>
            <w:rFonts w:ascii="Cambria Math" w:hAnsi="Cambria Math"/>
            <w:lang w:eastAsia="ko-KR"/>
          </w:rPr>
          <m:t>=91.7\%</m:t>
        </m:r>
      </m:oMath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1C1267B7" w14:textId="4BFA560B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1</m:t>
            </m:r>
          </m:sub>
        </m:sSub>
        <m:r>
          <w:rPr>
            <w:rFonts w:ascii="Cambria Math" w:hAnsi="Cambria Math"/>
            <w:lang w:eastAsia="ko-KR"/>
          </w:rPr>
          <m:t>=15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09219E5E" w14:textId="31360B1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2</m:t>
            </m:r>
          </m:sub>
        </m:sSub>
        <m:r>
          <w:rPr>
            <w:rFonts w:ascii="Cambria Math" w:hAnsi="Cambria Math"/>
            <w:lang w:eastAsia="ko-KR"/>
          </w:rPr>
          <m:t>=10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69C5292E" w14:textId="129A7EF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w:rPr>
                <w:rFonts w:ascii="Cambria Math" w:hAnsi="Cambria Math"/>
                <w:lang w:eastAsia="ko-KR"/>
              </w:rPr>
              <m:t>bloom</m:t>
            </m:r>
          </m:sub>
        </m:sSub>
        <m:r>
          <w:rPr>
            <w:rFonts w:ascii="Cambria Math" w:hAnsi="Cambria Math"/>
            <w:lang w:eastAsia="ko-KR"/>
          </w:rPr>
          <m:t>=51</m:t>
        </m:r>
      </m:oMath>
      <w:r w:rsidR="00AF67C7">
        <w:rPr>
          <w:rFonts w:hint="eastAsia"/>
          <w:lang w:eastAsia="ko-KR"/>
        </w:rPr>
        <w:t xml:space="preserve"> 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4BC9A9EB" w14:textId="4EE8BF6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α</m:t>
        </m:r>
        <m:r>
          <w:rPr>
            <w:rFonts w:ascii="Cambria Math" w:hAnsi="Cambria Math"/>
            <w:lang w:eastAsia="ko-KR"/>
          </w:rPr>
          <m:t>= 0.28</m:t>
        </m:r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 </w:t>
      </w:r>
      <w:r>
        <w:rPr>
          <w:lang w:eastAsia="ko-KR"/>
        </w:rPr>
        <w:t>계수</w:t>
      </w:r>
    </w:p>
    <w:p w14:paraId="12887EE8" w14:textId="1192E6ED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σ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x</m:t>
            </m:r>
          </m:e>
        </m:d>
        <m:r>
          <w:rPr>
            <w:rFonts w:ascii="Cambria Math" w:hAnsi="Cambria Math"/>
            <w:lang w:eastAsia="ko-KR"/>
          </w:rPr>
          <m:t>=</m:t>
        </m:r>
        <m:f>
          <m:fPr>
            <m:ctrlPr>
              <w:rPr>
                <w:rFonts w:ascii="Cambria Math" w:hAnsi="Cambria Math"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1</m:t>
            </m:r>
            <m:ctrlPr>
              <w:rPr>
                <w:rFonts w:ascii="Cambria Math" w:hAnsi="Cambria Math"/>
                <w:i/>
                <w:lang w:eastAsia="ko-KR"/>
              </w:rPr>
            </m:ctrlPr>
          </m:num>
          <m:den>
            <m:r>
              <w:rPr>
                <w:rFonts w:ascii="Cambria Math" w:hAnsi="Cambria Math"/>
                <w:lang w:eastAsia="ko-KR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-x</m:t>
                </m:r>
              </m:sup>
            </m:sSup>
            <m:ctrlPr>
              <w:rPr>
                <w:rFonts w:ascii="Cambria Math" w:hAnsi="Cambria Math"/>
                <w:i/>
                <w:lang w:eastAsia="ko-KR"/>
              </w:rPr>
            </m:ctrlPr>
          </m:den>
        </m:f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1979384A" w14:textId="77777777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vs </w:t>
      </w:r>
      <w:r>
        <w:rPr>
          <w:lang w:eastAsia="ko-KR"/>
        </w:rPr>
        <w:t>실측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002"/>
        <w:gridCol w:w="1072"/>
        <w:gridCol w:w="1072"/>
        <w:gridCol w:w="927"/>
      </w:tblGrid>
      <w:tr w:rsidR="00E554A3" w14:paraId="3FB6E4EA" w14:textId="77777777">
        <w:tc>
          <w:tcPr>
            <w:tcW w:w="2074" w:type="dxa"/>
          </w:tcPr>
          <w:p w14:paraId="5A713697" w14:textId="77777777" w:rsidR="00E554A3" w:rsidRDefault="00000000">
            <w:r>
              <w:t>Phase</w:t>
            </w:r>
          </w:p>
        </w:tc>
        <w:tc>
          <w:tcPr>
            <w:tcW w:w="2074" w:type="dxa"/>
          </w:tcPr>
          <w:p w14:paraId="4448122D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1BEE2197" w14:textId="4BD2BE21" w:rsidR="00E554A3" w:rsidRDefault="00000000">
            <w:proofErr w:type="spellStart"/>
            <w:r>
              <w:t>예측값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  <w:tc>
          <w:tcPr>
            <w:tcW w:w="2074" w:type="dxa"/>
          </w:tcPr>
          <w:p w14:paraId="198B5E26" w14:textId="77777777" w:rsidR="00E554A3" w:rsidRDefault="00000000">
            <w:proofErr w:type="spellStart"/>
            <w:r>
              <w:t>실측값</w:t>
            </w:r>
            <w:proofErr w:type="spellEnd"/>
          </w:p>
        </w:tc>
        <w:tc>
          <w:tcPr>
            <w:tcW w:w="2074" w:type="dxa"/>
          </w:tcPr>
          <w:p w14:paraId="12A78570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오차</w:t>
            </w:r>
            <w:proofErr w:type="spellEnd"/>
          </w:p>
        </w:tc>
      </w:tr>
      <w:tr w:rsidR="00E554A3" w14:paraId="62E3224F" w14:textId="77777777">
        <w:tc>
          <w:tcPr>
            <w:tcW w:w="2074" w:type="dxa"/>
          </w:tcPr>
          <w:p w14:paraId="6678CCEE" w14:textId="77777777" w:rsidR="00E554A3" w:rsidRDefault="00000000">
            <w:r>
              <w:t>1</w:t>
            </w:r>
          </w:p>
        </w:tc>
        <w:tc>
          <w:tcPr>
            <w:tcW w:w="2074" w:type="dxa"/>
          </w:tcPr>
          <w:p w14:paraId="435AC431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0C255DB3" w14:textId="77777777" w:rsidR="00E554A3" w:rsidRDefault="00000000">
            <w:r>
              <w:t>69.3%</w:t>
            </w:r>
          </w:p>
        </w:tc>
        <w:tc>
          <w:tcPr>
            <w:tcW w:w="2074" w:type="dxa"/>
          </w:tcPr>
          <w:p w14:paraId="108863F6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B6F963A" w14:textId="77777777" w:rsidR="00E554A3" w:rsidRDefault="00000000">
            <w:r>
              <w:t>0.2%</w:t>
            </w:r>
          </w:p>
        </w:tc>
      </w:tr>
      <w:tr w:rsidR="00E554A3" w14:paraId="14C3AB5D" w14:textId="77777777">
        <w:tc>
          <w:tcPr>
            <w:tcW w:w="2074" w:type="dxa"/>
          </w:tcPr>
          <w:p w14:paraId="3EA8187A" w14:textId="77777777" w:rsidR="00E554A3" w:rsidRDefault="00000000">
            <w:r>
              <w:t>2</w:t>
            </w:r>
          </w:p>
        </w:tc>
        <w:tc>
          <w:tcPr>
            <w:tcW w:w="2074" w:type="dxa"/>
          </w:tcPr>
          <w:p w14:paraId="51BFC9C0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45ABA4E4" w14:textId="77777777" w:rsidR="00E554A3" w:rsidRDefault="00000000">
            <w:r>
              <w:t>76.7%</w:t>
            </w:r>
          </w:p>
        </w:tc>
        <w:tc>
          <w:tcPr>
            <w:tcW w:w="2074" w:type="dxa"/>
          </w:tcPr>
          <w:p w14:paraId="64E18602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3ADEE9FF" w14:textId="77777777" w:rsidR="00E554A3" w:rsidRDefault="00000000">
            <w:r>
              <w:t>0.2%</w:t>
            </w:r>
          </w:p>
        </w:tc>
      </w:tr>
      <w:tr w:rsidR="00E554A3" w14:paraId="4ED38C4F" w14:textId="77777777">
        <w:tc>
          <w:tcPr>
            <w:tcW w:w="2074" w:type="dxa"/>
          </w:tcPr>
          <w:p w14:paraId="3191CC74" w14:textId="77777777" w:rsidR="00E554A3" w:rsidRDefault="00000000">
            <w:r>
              <w:t>3</w:t>
            </w:r>
          </w:p>
        </w:tc>
        <w:tc>
          <w:tcPr>
            <w:tcW w:w="2074" w:type="dxa"/>
          </w:tcPr>
          <w:p w14:paraId="415D446C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3216CB9C" w14:textId="77777777" w:rsidR="00E554A3" w:rsidRDefault="00000000">
            <w:r>
              <w:t>89.8%</w:t>
            </w:r>
          </w:p>
        </w:tc>
        <w:tc>
          <w:tcPr>
            <w:tcW w:w="2074" w:type="dxa"/>
          </w:tcPr>
          <w:p w14:paraId="2F8DFA7C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74CF4694" w14:textId="77777777" w:rsidR="00E554A3" w:rsidRDefault="00000000">
            <w:r>
              <w:t>0.3%</w:t>
            </w:r>
          </w:p>
        </w:tc>
      </w:tr>
      <w:tr w:rsidR="00E554A3" w14:paraId="09EA6913" w14:textId="77777777">
        <w:tc>
          <w:tcPr>
            <w:tcW w:w="2074" w:type="dxa"/>
          </w:tcPr>
          <w:p w14:paraId="24BA85F2" w14:textId="77777777" w:rsidR="00E554A3" w:rsidRDefault="00000000">
            <w:r>
              <w:t>4</w:t>
            </w:r>
          </w:p>
        </w:tc>
        <w:tc>
          <w:tcPr>
            <w:tcW w:w="2074" w:type="dxa"/>
          </w:tcPr>
          <w:p w14:paraId="22B1673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0AD060DA" w14:textId="77777777" w:rsidR="00E554A3" w:rsidRDefault="00000000">
            <w:r>
              <w:t>91.5%</w:t>
            </w:r>
          </w:p>
        </w:tc>
        <w:tc>
          <w:tcPr>
            <w:tcW w:w="2074" w:type="dxa"/>
          </w:tcPr>
          <w:p w14:paraId="77203873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A2288E4" w14:textId="77777777" w:rsidR="00E554A3" w:rsidRDefault="00000000">
            <w:r>
              <w:t>0.2%</w:t>
            </w:r>
          </w:p>
        </w:tc>
      </w:tr>
    </w:tbl>
    <w:p w14:paraId="00CDB401" w14:textId="77777777" w:rsidR="00E554A3" w:rsidRDefault="00000000">
      <w:proofErr w:type="spellStart"/>
      <w:r>
        <w:t>평균</w:t>
      </w:r>
      <w:proofErr w:type="spellEnd"/>
      <w:r>
        <w:t xml:space="preserve"> </w:t>
      </w:r>
      <w:proofErr w:type="spellStart"/>
      <w:r>
        <w:t>절대</w:t>
      </w:r>
      <w:proofErr w:type="spellEnd"/>
      <w:r>
        <w:t xml:space="preserve"> </w:t>
      </w:r>
      <w:proofErr w:type="spellStart"/>
      <w:r>
        <w:t>오차</w:t>
      </w:r>
      <w:proofErr w:type="spellEnd"/>
      <w:r>
        <w:t xml:space="preserve"> (MAE):</w:t>
      </w:r>
    </w:p>
    <w:p w14:paraId="3F277D21" w14:textId="2352C2EE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actual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=0.23\%</m:t>
          </m:r>
        </m:oMath>
      </m:oMathPara>
    </w:p>
    <w:p w14:paraId="68F843E3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포착함을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75140B2" w14:textId="77777777" w:rsidR="00E554A3" w:rsidRDefault="00000000">
      <w:pPr>
        <w:rPr>
          <w:lang w:eastAsia="ko-KR"/>
        </w:rPr>
      </w:pPr>
      <w:r>
        <w:rPr>
          <w:lang w:eastAsia="ko-KR"/>
        </w:rPr>
        <w:t>C2PSA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:</w:t>
      </w:r>
    </w:p>
    <w:p w14:paraId="232BAF5A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C2PSA </w:t>
      </w:r>
      <w:r>
        <w:rPr>
          <w:lang w:eastAsia="ko-KR"/>
        </w:rPr>
        <w:t>모듈의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최적화되는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설명된다</w:t>
      </w:r>
      <w:r>
        <w:rPr>
          <w:lang w:eastAsia="ko-KR"/>
        </w:rPr>
        <w:t>:</w:t>
      </w:r>
    </w:p>
    <w:p w14:paraId="5DF2DC7F" w14:textId="77777777" w:rsidR="00E554A3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 </w:t>
      </w:r>
      <w:proofErr w:type="spellStart"/>
      <w:r>
        <w:t>분해</w:t>
      </w:r>
      <w:proofErr w:type="spellEnd"/>
      <w:r>
        <w:t>:</w:t>
      </w:r>
    </w:p>
    <w:p w14:paraId="5BE8B457" w14:textId="1A2E26E7" w:rsidR="00E554A3" w:rsidRDefault="00000000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spatial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channel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context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fusion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eastAsia="ko-KR"/>
            </w:rPr>
            <m:t>\tag14</m:t>
          </m:r>
        </m:oMath>
      </m:oMathPara>
    </w:p>
    <w:p w14:paraId="19A1B9DA" w14:textId="11C56DB3" w:rsidR="00E554A3" w:rsidRDefault="00920B1A">
      <w:pPr>
        <w:rPr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transition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fusion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\tag15</m:t>
          </m:r>
        </m:oMath>
      </m:oMathPara>
    </w:p>
    <w:p w14:paraId="6C639FF5" w14:textId="51ACD072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λ</m:t>
        </m:r>
      </m:oMath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:</w:t>
      </w:r>
    </w:p>
    <w:p w14:paraId="576F7D6C" w14:textId="77777777" w:rsidR="00AF67C7" w:rsidRDefault="00AF67C7">
      <w:pPr>
        <w:rPr>
          <w:lang w:eastAsia="ko-KR"/>
        </w:rPr>
      </w:pPr>
    </w:p>
    <w:p w14:paraId="58D0C07B" w14:textId="234236D5" w:rsidR="003D0BF6" w:rsidRDefault="003D0BF6">
      <w:pPr>
        <w:rPr>
          <w:lang w:eastAsia="ko-KR"/>
        </w:rPr>
      </w:pPr>
      <w:r w:rsidRPr="003D0BF6">
        <w:rPr>
          <w:lang w:eastAsia="ko-KR"/>
        </w:rPr>
        <w:t>학습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과정은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세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단계로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구성된다</w:t>
      </w:r>
      <w:r w:rsidRPr="003D0BF6">
        <w:rPr>
          <w:lang w:eastAsia="ko-KR"/>
        </w:rPr>
        <w:t>. 1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1–30)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전역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가중치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0.1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각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모듈이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독립적으로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최적화되도록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하였고</w:t>
      </w:r>
      <w:r w:rsidRPr="003D0BF6">
        <w:rPr>
          <w:lang w:eastAsia="ko-KR"/>
        </w:rPr>
        <w:t>, 2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31–60)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0.5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증가시켜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특징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융합을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점진적으로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활성화하였다</w:t>
      </w:r>
      <w:r w:rsidRPr="003D0BF6">
        <w:rPr>
          <w:lang w:eastAsia="ko-KR"/>
        </w:rPr>
        <w:t xml:space="preserve">. </w:t>
      </w:r>
      <w:r w:rsidRPr="003D0BF6">
        <w:rPr>
          <w:lang w:eastAsia="ko-KR"/>
        </w:rPr>
        <w:t>마지막으로</w:t>
      </w:r>
      <w:r w:rsidRPr="003D0BF6">
        <w:rPr>
          <w:lang w:eastAsia="ko-KR"/>
        </w:rPr>
        <w:t xml:space="preserve"> 3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61–100)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0.9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시너지를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극대화하였다</w:t>
      </w:r>
      <w:r w:rsidRPr="003D0BF6">
        <w:rPr>
          <w:lang w:eastAsia="ko-KR"/>
        </w:rPr>
        <w:t>.</w:t>
      </w:r>
    </w:p>
    <w:p w14:paraId="64C3A61E" w14:textId="77777777" w:rsidR="003D0BF6" w:rsidRDefault="003D0BF6">
      <w:pPr>
        <w:rPr>
          <w:lang w:eastAsia="ko-KR"/>
        </w:rPr>
      </w:pPr>
    </w:p>
    <w:p w14:paraId="59BC7AB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출력</w:t>
      </w:r>
      <w:r>
        <w:rPr>
          <w:lang w:eastAsia="ko-KR"/>
        </w:rPr>
        <w:t>:</w:t>
      </w:r>
    </w:p>
    <w:p w14:paraId="7193DA13" w14:textId="77777777" w:rsidR="003D0BF6" w:rsidRDefault="003D0BF6">
      <w:pPr>
        <w:rPr>
          <w:lang w:eastAsia="ko-KR"/>
        </w:rPr>
      </w:pPr>
    </w:p>
    <w:p w14:paraId="55C4A82F" w14:textId="4140477A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ctx</m:t>
            </m:r>
          </m:sub>
        </m:sSub>
        <m:r>
          <w:rPr>
            <w:rFonts w:ascii="Cambria Math" w:hAnsi="Cambria Math"/>
            <w:lang w:eastAsia="ko-KR"/>
          </w:rPr>
          <m:t>=</m:t>
        </m:r>
      </m:oMath>
      <w:r w:rsidR="003D0BF6">
        <w:rPr>
          <w:rFonts w:hint="eastAsia"/>
          <w:lang w:eastAsia="ko-KR"/>
        </w:rPr>
        <w:t xml:space="preserve">  </w:t>
      </w:r>
      <w:r>
        <w:rPr>
          <w:lang w:eastAsia="ko-KR"/>
        </w:rPr>
        <w:t>(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)</w:t>
      </w:r>
    </w:p>
    <w:p w14:paraId="7474F0E2" w14:textId="77777777" w:rsidR="00E554A3" w:rsidRDefault="00000000">
      <w:pPr>
        <w:rPr>
          <w:lang w:eastAsia="ko-KR"/>
        </w:rPr>
      </w:pPr>
      <w:r>
        <w:rPr>
          <w:lang w:eastAsia="ko-KR"/>
        </w:rPr>
        <w:t>경로별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(</w:t>
      </w:r>
      <w:r>
        <w:rPr>
          <w:lang w:eastAsia="ko-KR"/>
        </w:rPr>
        <w:t>실측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39"/>
        <w:gridCol w:w="939"/>
        <w:gridCol w:w="939"/>
        <w:gridCol w:w="1161"/>
      </w:tblGrid>
      <w:tr w:rsidR="00E554A3" w14:paraId="747DFE4C" w14:textId="77777777">
        <w:tc>
          <w:tcPr>
            <w:tcW w:w="2074" w:type="dxa"/>
          </w:tcPr>
          <w:p w14:paraId="454A0ED4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527B741" w14:textId="6A69F33A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1FAE0318" w14:textId="1ECDB2A1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1B97852" w14:textId="7CA3D34A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ctx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349E25D" w14:textId="77777777" w:rsidR="00E554A3" w:rsidRDefault="00000000">
            <w:r>
              <w:t>Entropy (bits)</w:t>
            </w:r>
          </w:p>
        </w:tc>
      </w:tr>
      <w:tr w:rsidR="00E554A3" w14:paraId="0F129423" w14:textId="77777777">
        <w:tc>
          <w:tcPr>
            <w:tcW w:w="2074" w:type="dxa"/>
          </w:tcPr>
          <w:p w14:paraId="209194D6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0C078686" w14:textId="77777777" w:rsidR="00E554A3" w:rsidRDefault="00000000">
            <w:r>
              <w:t>0.52</w:t>
            </w:r>
          </w:p>
        </w:tc>
        <w:tc>
          <w:tcPr>
            <w:tcW w:w="2074" w:type="dxa"/>
          </w:tcPr>
          <w:p w14:paraId="17C07FAD" w14:textId="77777777" w:rsidR="00E554A3" w:rsidRDefault="00000000">
            <w:r>
              <w:t>0.31</w:t>
            </w:r>
          </w:p>
        </w:tc>
        <w:tc>
          <w:tcPr>
            <w:tcW w:w="2074" w:type="dxa"/>
          </w:tcPr>
          <w:p w14:paraId="4EEEBDC7" w14:textId="77777777" w:rsidR="00E554A3" w:rsidRDefault="00000000">
            <w:r>
              <w:t>0.17</w:t>
            </w:r>
          </w:p>
        </w:tc>
        <w:tc>
          <w:tcPr>
            <w:tcW w:w="2074" w:type="dxa"/>
          </w:tcPr>
          <w:p w14:paraId="37F36265" w14:textId="77777777" w:rsidR="00E554A3" w:rsidRDefault="00000000">
            <w:r>
              <w:t>1.01</w:t>
            </w:r>
          </w:p>
        </w:tc>
      </w:tr>
      <w:tr w:rsidR="00E554A3" w14:paraId="71023695" w14:textId="77777777">
        <w:tc>
          <w:tcPr>
            <w:tcW w:w="2074" w:type="dxa"/>
          </w:tcPr>
          <w:p w14:paraId="56C9B537" w14:textId="77777777" w:rsidR="00E554A3" w:rsidRDefault="00000000">
            <w:r>
              <w:t>30</w:t>
            </w:r>
          </w:p>
        </w:tc>
        <w:tc>
          <w:tcPr>
            <w:tcW w:w="2074" w:type="dxa"/>
          </w:tcPr>
          <w:p w14:paraId="1339E928" w14:textId="77777777" w:rsidR="00E554A3" w:rsidRDefault="00000000">
            <w:r>
              <w:t>0.48</w:t>
            </w:r>
          </w:p>
        </w:tc>
        <w:tc>
          <w:tcPr>
            <w:tcW w:w="2074" w:type="dxa"/>
          </w:tcPr>
          <w:p w14:paraId="2FB265C5" w14:textId="77777777" w:rsidR="00E554A3" w:rsidRDefault="00000000">
            <w:r>
              <w:t>0.34</w:t>
            </w:r>
          </w:p>
        </w:tc>
        <w:tc>
          <w:tcPr>
            <w:tcW w:w="2074" w:type="dxa"/>
          </w:tcPr>
          <w:p w14:paraId="69F6FFEB" w14:textId="77777777" w:rsidR="00E554A3" w:rsidRDefault="00000000">
            <w:r>
              <w:t>0.18</w:t>
            </w:r>
          </w:p>
        </w:tc>
        <w:tc>
          <w:tcPr>
            <w:tcW w:w="2074" w:type="dxa"/>
          </w:tcPr>
          <w:p w14:paraId="43C4D3E8" w14:textId="77777777" w:rsidR="00E554A3" w:rsidRDefault="00000000">
            <w:r>
              <w:t>1.06</w:t>
            </w:r>
          </w:p>
        </w:tc>
      </w:tr>
      <w:tr w:rsidR="00E554A3" w14:paraId="67E2AA82" w14:textId="77777777">
        <w:tc>
          <w:tcPr>
            <w:tcW w:w="2074" w:type="dxa"/>
          </w:tcPr>
          <w:p w14:paraId="7CF4E105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5969766C" w14:textId="77777777" w:rsidR="00E554A3" w:rsidRDefault="00000000">
            <w:r>
              <w:t>0.45</w:t>
            </w:r>
          </w:p>
        </w:tc>
        <w:tc>
          <w:tcPr>
            <w:tcW w:w="2074" w:type="dxa"/>
          </w:tcPr>
          <w:p w14:paraId="3DF105F2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627DE04A" w14:textId="77777777" w:rsidR="00E554A3" w:rsidRDefault="00000000">
            <w:r>
              <w:t>0.19</w:t>
            </w:r>
          </w:p>
        </w:tc>
        <w:tc>
          <w:tcPr>
            <w:tcW w:w="2074" w:type="dxa"/>
          </w:tcPr>
          <w:p w14:paraId="12126CC0" w14:textId="77777777" w:rsidR="00E554A3" w:rsidRDefault="00000000">
            <w:r>
              <w:t>1.08</w:t>
            </w:r>
          </w:p>
        </w:tc>
      </w:tr>
      <w:tr w:rsidR="00E554A3" w14:paraId="2959253B" w14:textId="77777777">
        <w:tc>
          <w:tcPr>
            <w:tcW w:w="2074" w:type="dxa"/>
          </w:tcPr>
          <w:p w14:paraId="7DB4363B" w14:textId="77777777" w:rsidR="00E554A3" w:rsidRDefault="00000000">
            <w:r>
              <w:t>60</w:t>
            </w:r>
          </w:p>
        </w:tc>
        <w:tc>
          <w:tcPr>
            <w:tcW w:w="2074" w:type="dxa"/>
          </w:tcPr>
          <w:p w14:paraId="0591830D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A5D48E3" w14:textId="77777777" w:rsidR="00E554A3" w:rsidRDefault="00000000">
            <w:r>
              <w:t>0.37</w:t>
            </w:r>
          </w:p>
        </w:tc>
        <w:tc>
          <w:tcPr>
            <w:tcW w:w="2074" w:type="dxa"/>
          </w:tcPr>
          <w:p w14:paraId="27C20B07" w14:textId="77777777" w:rsidR="00E554A3" w:rsidRDefault="00000000">
            <w:r>
              <w:t>0.25</w:t>
            </w:r>
          </w:p>
        </w:tc>
        <w:tc>
          <w:tcPr>
            <w:tcW w:w="2074" w:type="dxa"/>
          </w:tcPr>
          <w:p w14:paraId="5A2DC7DC" w14:textId="77777777" w:rsidR="00E554A3" w:rsidRDefault="00000000">
            <w:r>
              <w:t>1.10</w:t>
            </w:r>
          </w:p>
        </w:tc>
      </w:tr>
      <w:tr w:rsidR="00E554A3" w14:paraId="465D18D1" w14:textId="77777777">
        <w:tc>
          <w:tcPr>
            <w:tcW w:w="2074" w:type="dxa"/>
          </w:tcPr>
          <w:p w14:paraId="5BF607E5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0899D6A1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10CB8A5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6B864F97" w14:textId="77777777" w:rsidR="00E554A3" w:rsidRDefault="00000000">
            <w:r>
              <w:t>0.26</w:t>
            </w:r>
          </w:p>
        </w:tc>
        <w:tc>
          <w:tcPr>
            <w:tcW w:w="2074" w:type="dxa"/>
          </w:tcPr>
          <w:p w14:paraId="1AA851F6" w14:textId="77777777" w:rsidR="00E554A3" w:rsidRDefault="00000000">
            <w:r>
              <w:t>1.10</w:t>
            </w:r>
          </w:p>
        </w:tc>
      </w:tr>
      <w:tr w:rsidR="00E554A3" w14:paraId="2120440A" w14:textId="77777777">
        <w:tc>
          <w:tcPr>
            <w:tcW w:w="2074" w:type="dxa"/>
          </w:tcPr>
          <w:p w14:paraId="7C8DEA94" w14:textId="77777777" w:rsidR="00E554A3" w:rsidRDefault="00000000">
            <w:r>
              <w:t>100</w:t>
            </w:r>
          </w:p>
        </w:tc>
        <w:tc>
          <w:tcPr>
            <w:tcW w:w="2074" w:type="dxa"/>
          </w:tcPr>
          <w:p w14:paraId="6B6D3C1B" w14:textId="77777777" w:rsidR="00E554A3" w:rsidRDefault="00000000">
            <w:r>
              <w:t>0.35</w:t>
            </w:r>
          </w:p>
        </w:tc>
        <w:tc>
          <w:tcPr>
            <w:tcW w:w="2074" w:type="dxa"/>
          </w:tcPr>
          <w:p w14:paraId="58A7B9E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59330D4" w14:textId="77777777" w:rsidR="00E554A3" w:rsidRDefault="00000000">
            <w:r>
              <w:t>0.27</w:t>
            </w:r>
          </w:p>
        </w:tc>
        <w:tc>
          <w:tcPr>
            <w:tcW w:w="2074" w:type="dxa"/>
          </w:tcPr>
          <w:p w14:paraId="6AC4F60D" w14:textId="77777777" w:rsidR="00E554A3" w:rsidRDefault="00000000">
            <w:r>
              <w:t>1.09</w:t>
            </w:r>
          </w:p>
        </w:tc>
      </w:tr>
    </w:tbl>
    <w:p w14:paraId="6DDEFC16" w14:textId="77777777" w:rsidR="00E554A3" w:rsidRDefault="00000000">
      <w:proofErr w:type="spellStart"/>
      <w:r>
        <w:t>가중치</w:t>
      </w:r>
      <w:proofErr w:type="spellEnd"/>
      <w:r>
        <w:t xml:space="preserve"> </w:t>
      </w:r>
      <w:proofErr w:type="spellStart"/>
      <w:r>
        <w:t>엔트로피</w:t>
      </w:r>
      <w:proofErr w:type="spellEnd"/>
      <w:r>
        <w:t>:</w:t>
      </w:r>
    </w:p>
    <w:p w14:paraId="3043A3A9" w14:textId="196D2FF9" w:rsidR="00E554A3" w:rsidRDefault="003D0BF6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s,c,ctx</m:t>
              </m:r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eastAsia="ko-KR"/>
                </w:rPr>
                <m:t>\</m:t>
              </m:r>
            </m:sub>
          </m:sSub>
          <m:r>
            <w:rPr>
              <w:rFonts w:ascii="Cambria Math" w:hAnsi="Cambria Math"/>
              <w:lang w:eastAsia="ko-KR"/>
            </w:rPr>
            <m:t>tag   17</m:t>
          </m:r>
        </m:oMath>
      </m:oMathPara>
    </w:p>
    <w:p w14:paraId="2DEA4823" w14:textId="32816DCE" w:rsidR="00E554A3" w:rsidRDefault="00000000">
      <w:pPr>
        <w:rPr>
          <w:lang w:eastAsia="ko-KR"/>
        </w:rPr>
      </w:pPr>
      <w:r>
        <w:rPr>
          <w:lang w:eastAsia="ko-KR"/>
        </w:rPr>
        <w:t>엔트로피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m:oMath>
        <m:r>
          <w:rPr>
            <w:rFonts w:ascii="Cambria Math" w:hAnsi="Cambria Math"/>
            <w:lang w:eastAsia="ko-KR"/>
          </w:rPr>
          <m:t xml:space="preserve">1.01 </m:t>
        </m:r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1.10</m:t>
        </m:r>
      </m:oMath>
      <w:r>
        <w:rPr>
          <w:lang w:eastAsia="ko-KR"/>
        </w:rPr>
        <w:t xml:space="preserve"> bits)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(Epoch 51-100)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시기적으로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0FDE33F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5A7C6E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모델에의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2BA94BB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>(model-agnostic)</w:t>
      </w:r>
      <w:r>
        <w:rPr>
          <w:lang w:eastAsia="ko-KR"/>
        </w:rPr>
        <w:t>이다</w:t>
      </w:r>
      <w:r>
        <w:rPr>
          <w:lang w:eastAsia="ko-KR"/>
        </w:rPr>
        <w:t>:</w:t>
      </w:r>
    </w:p>
    <w:p w14:paraId="7AE8CC4E" w14:textId="77777777" w:rsidR="00E554A3" w:rsidRDefault="00000000">
      <w:pPr>
        <w:rPr>
          <w:lang w:eastAsia="ko-KR"/>
        </w:rPr>
      </w:pP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4FF2CEA3" w14:textId="77777777" w:rsidR="00E554A3" w:rsidRDefault="00000000">
      <w:pPr>
        <w:rPr>
          <w:lang w:eastAsia="ko-KR"/>
        </w:rPr>
      </w:pPr>
      <w:r>
        <w:rPr>
          <w:lang w:eastAsia="ko-KR"/>
        </w:rPr>
        <w:t>YOLO11s: 91.7% mAP50 ✓</w:t>
      </w:r>
    </w:p>
    <w:p w14:paraId="30EE1842" w14:textId="77777777" w:rsidR="00E554A3" w:rsidRDefault="00000000">
      <w:pPr>
        <w:rPr>
          <w:lang w:eastAsia="ko-KR"/>
        </w:rPr>
      </w:pPr>
      <w:r>
        <w:rPr>
          <w:lang w:eastAsia="ko-KR"/>
        </w:rPr>
        <w:t>YOLOv8s: 62.3% mAP50 ✓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39257C09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</w:t>
      </w:r>
      <w:r>
        <w:rPr>
          <w:lang w:eastAsia="ko-KR"/>
        </w:rPr>
        <w:t>이론적</w:t>
      </w:r>
      <w:r>
        <w:rPr>
          <w:lang w:eastAsia="ko-KR"/>
        </w:rPr>
        <w:t>):</w:t>
      </w:r>
    </w:p>
    <w:p w14:paraId="6E1439DC" w14:textId="77777777" w:rsidR="00E554A3" w:rsidRDefault="00000000">
      <w:r>
        <w:t xml:space="preserve">YOLO </w:t>
      </w:r>
      <w:proofErr w:type="spellStart"/>
      <w:r>
        <w:t>계열</w:t>
      </w:r>
      <w:proofErr w:type="spellEnd"/>
      <w:r>
        <w:t>: YOLOv5, YOLOv9, YOLOv10</w:t>
      </w:r>
    </w:p>
    <w:p w14:paraId="18FCAFE6" w14:textId="77777777" w:rsidR="00E554A3" w:rsidRDefault="00000000">
      <w:r>
        <w:t>Two-stage: Faster R-CNN, Cascade R-CNN</w:t>
      </w:r>
    </w:p>
    <w:p w14:paraId="30F4D183" w14:textId="77777777" w:rsidR="00E554A3" w:rsidRDefault="00000000">
      <w:r>
        <w:t>Transformer: DETR, Deformable DETR</w:t>
      </w:r>
    </w:p>
    <w:p w14:paraId="3B1668F4" w14:textId="77777777" w:rsidR="00E554A3" w:rsidRDefault="00000000">
      <w:proofErr w:type="spellStart"/>
      <w:r>
        <w:lastRenderedPageBreak/>
        <w:t>경량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: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EfficientDet</w:t>
      </w:r>
      <w:proofErr w:type="spellEnd"/>
    </w:p>
    <w:p w14:paraId="65C534BA" w14:textId="77777777" w:rsidR="00E554A3" w:rsidRDefault="00000000">
      <w:proofErr w:type="spellStart"/>
      <w:r>
        <w:t>적용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  <w:r>
        <w:t>:</w:t>
      </w:r>
    </w:p>
    <w:p w14:paraId="5984A679" w14:textId="77777777" w:rsidR="00E554A3" w:rsidRDefault="00000000">
      <w:pPr>
        <w:pStyle w:val="1"/>
      </w:pPr>
      <w:proofErr w:type="spellStart"/>
      <w:r>
        <w:t>일반적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패턴</w:t>
      </w:r>
      <w:proofErr w:type="spellEnd"/>
    </w:p>
    <w:p w14:paraId="24C9B616" w14:textId="77777777" w:rsidR="00E554A3" w:rsidRDefault="00000000">
      <w:pPr>
        <w:pStyle w:val="1"/>
      </w:pPr>
      <w:r>
        <w:t>Stage 1</w:t>
      </w:r>
    </w:p>
    <w:p w14:paraId="695B3F2F" w14:textId="77777777" w:rsidR="00E554A3" w:rsidRDefault="00000000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초기화하였다</w:t>
      </w:r>
      <w:r>
        <w:rPr>
          <w:lang w:eastAsia="ko-KR"/>
        </w:rPr>
        <w:t>.</w:t>
      </w:r>
    </w:p>
    <w:p w14:paraId="7F6E6AE3" w14:textId="77777777" w:rsidR="00E554A3" w:rsidRDefault="00000000">
      <w:pPr>
        <w:pStyle w:val="1"/>
      </w:pPr>
      <w:r>
        <w:t>Stage 2</w:t>
      </w:r>
    </w:p>
    <w:p w14:paraId="01F542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부품에의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390EE890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:</w:t>
      </w:r>
    </w:p>
    <w:p w14:paraId="0BFCBF39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 (&gt;80%):</w:t>
      </w:r>
    </w:p>
    <w:p w14:paraId="5B158AF6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(50-80%):</w:t>
      </w:r>
    </w:p>
    <w:p w14:paraId="59F76754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(&lt;50%):</w:t>
      </w:r>
    </w:p>
    <w:p w14:paraId="5296B787" w14:textId="77777777" w:rsidR="00E554A3" w:rsidRDefault="00000000">
      <w:pPr>
        <w:rPr>
          <w:lang w:eastAsia="ko-KR"/>
        </w:rPr>
      </w:pP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1264"/>
        <w:gridCol w:w="1256"/>
        <w:gridCol w:w="1256"/>
      </w:tblGrid>
      <w:tr w:rsidR="00E554A3" w14:paraId="55AA4308" w14:textId="77777777">
        <w:tc>
          <w:tcPr>
            <w:tcW w:w="2592" w:type="dxa"/>
          </w:tcPr>
          <w:p w14:paraId="7B0B9B6B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592" w:type="dxa"/>
          </w:tcPr>
          <w:p w14:paraId="07564ED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151C127C" w14:textId="77777777" w:rsidR="00E554A3" w:rsidRDefault="00000000">
            <w:r>
              <w:t>Stage 1 Epochs</w:t>
            </w:r>
          </w:p>
        </w:tc>
        <w:tc>
          <w:tcPr>
            <w:tcW w:w="2592" w:type="dxa"/>
          </w:tcPr>
          <w:p w14:paraId="70FDDA3D" w14:textId="77777777" w:rsidR="00E554A3" w:rsidRDefault="00000000">
            <w:r>
              <w:t>Stage 2 Epochs</w:t>
            </w:r>
          </w:p>
        </w:tc>
      </w:tr>
      <w:tr w:rsidR="00E554A3" w14:paraId="23447E7B" w14:textId="77777777">
        <w:tc>
          <w:tcPr>
            <w:tcW w:w="2592" w:type="dxa"/>
          </w:tcPr>
          <w:p w14:paraId="7FDA60E5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77C42CF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592" w:type="dxa"/>
          </w:tcPr>
          <w:p w14:paraId="3BFE28FE" w14:textId="77777777" w:rsidR="00E554A3" w:rsidRDefault="00000000">
            <w:r>
              <w:t>50</w:t>
            </w:r>
          </w:p>
        </w:tc>
        <w:tc>
          <w:tcPr>
            <w:tcW w:w="2592" w:type="dxa"/>
          </w:tcPr>
          <w:p w14:paraId="20777EB4" w14:textId="77777777" w:rsidR="00E554A3" w:rsidRDefault="00000000">
            <w:r>
              <w:t>100</w:t>
            </w:r>
          </w:p>
        </w:tc>
      </w:tr>
      <w:tr w:rsidR="00E554A3" w14:paraId="0EE3D708" w14:textId="77777777">
        <w:tc>
          <w:tcPr>
            <w:tcW w:w="2592" w:type="dxa"/>
          </w:tcPr>
          <w:p w14:paraId="15B50C47" w14:textId="77777777" w:rsidR="00E554A3" w:rsidRDefault="00000000">
            <w:r>
              <w:t>50-80%</w:t>
            </w:r>
          </w:p>
        </w:tc>
        <w:tc>
          <w:tcPr>
            <w:tcW w:w="2592" w:type="dxa"/>
          </w:tcPr>
          <w:p w14:paraId="5DA4C03B" w14:textId="77777777" w:rsidR="00E554A3" w:rsidRDefault="00000000">
            <w:proofErr w:type="spellStart"/>
            <w:r>
              <w:t>유사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592" w:type="dxa"/>
          </w:tcPr>
          <w:p w14:paraId="146F795E" w14:textId="77777777" w:rsidR="00E554A3" w:rsidRDefault="00000000">
            <w:r>
              <w:t>70-100</w:t>
            </w:r>
          </w:p>
        </w:tc>
        <w:tc>
          <w:tcPr>
            <w:tcW w:w="2592" w:type="dxa"/>
          </w:tcPr>
          <w:p w14:paraId="138FCE23" w14:textId="77777777" w:rsidR="00E554A3" w:rsidRDefault="00000000">
            <w:r>
              <w:t>100-150</w:t>
            </w:r>
          </w:p>
        </w:tc>
      </w:tr>
      <w:tr w:rsidR="00E554A3" w14:paraId="6EA605EA" w14:textId="77777777">
        <w:tc>
          <w:tcPr>
            <w:tcW w:w="2592" w:type="dxa"/>
          </w:tcPr>
          <w:p w14:paraId="55BCF7DD" w14:textId="77777777" w:rsidR="00E554A3" w:rsidRDefault="00000000">
            <w:r>
              <w:t>&lt;50%</w:t>
            </w:r>
          </w:p>
        </w:tc>
        <w:tc>
          <w:tcPr>
            <w:tcW w:w="2592" w:type="dxa"/>
          </w:tcPr>
          <w:p w14:paraId="4D7DCEB3" w14:textId="77777777" w:rsidR="00E554A3" w:rsidRDefault="00000000">
            <w:proofErr w:type="spellStart"/>
            <w:r>
              <w:t>새로운</w:t>
            </w:r>
            <w:proofErr w:type="spellEnd"/>
            <w:r>
              <w:t xml:space="preserve"> </w:t>
            </w:r>
            <w:proofErr w:type="spellStart"/>
            <w:r>
              <w:t>중간</w:t>
            </w:r>
            <w:proofErr w:type="spellEnd"/>
            <w:r>
              <w:t xml:space="preserve"> </w:t>
            </w:r>
            <w:proofErr w:type="spellStart"/>
            <w:r>
              <w:t>도메인</w:t>
            </w:r>
            <w:proofErr w:type="spellEnd"/>
          </w:p>
        </w:tc>
        <w:tc>
          <w:tcPr>
            <w:tcW w:w="2592" w:type="dxa"/>
          </w:tcPr>
          <w:p w14:paraId="6E6F74B4" w14:textId="77777777" w:rsidR="00E554A3" w:rsidRDefault="00000000">
            <w:r>
              <w:t>100+</w:t>
            </w:r>
          </w:p>
        </w:tc>
        <w:tc>
          <w:tcPr>
            <w:tcW w:w="2592" w:type="dxa"/>
          </w:tcPr>
          <w:p w14:paraId="44DD08C3" w14:textId="77777777" w:rsidR="00E554A3" w:rsidRDefault="00000000">
            <w:r>
              <w:t>150+</w:t>
            </w:r>
          </w:p>
        </w:tc>
      </w:tr>
    </w:tbl>
    <w:p w14:paraId="723DE37B" w14:textId="77777777" w:rsidR="00E554A3" w:rsidRDefault="00000000">
      <w:r>
        <w:t xml:space="preserve">3. </w:t>
      </w:r>
      <w:proofErr w:type="spellStart"/>
      <w:r>
        <w:t>소량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적응</w:t>
      </w:r>
      <w:proofErr w:type="spellEnd"/>
    </w:p>
    <w:p w14:paraId="4B4CE11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수에</w:t>
      </w:r>
      <w:proofErr w:type="spellEnd"/>
      <w:r>
        <w:t xml:space="preserve"> </w:t>
      </w:r>
      <w:proofErr w:type="spellStart"/>
      <w:r>
        <w:t>따른</w:t>
      </w:r>
      <w:proofErr w:type="spellEnd"/>
      <w:r>
        <w:t xml:space="preserve"> </w:t>
      </w:r>
      <w:proofErr w:type="spellStart"/>
      <w:r>
        <w:t>전략</w:t>
      </w:r>
      <w:proofErr w:type="spellEnd"/>
      <w:r>
        <w:t>:</w:t>
      </w:r>
    </w:p>
    <w:p w14:paraId="1CB309FA" w14:textId="77777777" w:rsidR="00E554A3" w:rsidRDefault="00000000">
      <w:pPr>
        <w:pStyle w:val="1"/>
      </w:pPr>
      <w:proofErr w:type="spellStart"/>
      <w:r>
        <w:t>극소량</w:t>
      </w:r>
      <w:proofErr w:type="spellEnd"/>
      <w:r>
        <w:t xml:space="preserve">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1B926DF3" w14:textId="77777777" w:rsidR="00E554A3" w:rsidRDefault="00000000">
      <w:r>
        <w:t>stage2_epochs = 150</w:t>
      </w:r>
    </w:p>
    <w:p w14:paraId="5B90CA9C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'high'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CB99983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0.3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강도로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743246F" w14:textId="77777777" w:rsidR="00E554A3" w:rsidRDefault="00000000">
      <w:proofErr w:type="spellStart"/>
      <w:r>
        <w:t>elif</w:t>
      </w:r>
      <w:proofErr w:type="spellEnd"/>
      <w:r>
        <w:t xml:space="preserve"> 200 &lt;= </w:t>
      </w:r>
      <w:proofErr w:type="spellStart"/>
      <w:r>
        <w:t>target_data_size</w:t>
      </w:r>
      <w:proofErr w:type="spellEnd"/>
      <w:r>
        <w:t xml:space="preserve"> &lt; 500:</w:t>
      </w:r>
    </w:p>
    <w:p w14:paraId="45D99B1A" w14:textId="77777777" w:rsidR="00E554A3" w:rsidRDefault="00000000">
      <w:pPr>
        <w:pStyle w:val="1"/>
      </w:pPr>
      <w:proofErr w:type="spellStart"/>
      <w:r>
        <w:t>소량</w:t>
      </w:r>
      <w:proofErr w:type="spellEnd"/>
      <w:r>
        <w:t xml:space="preserve">: 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48201A0C" w14:textId="77777777" w:rsidR="00E554A3" w:rsidRDefault="00000000">
      <w:r>
        <w:t>stage2_epochs = 100</w:t>
      </w:r>
    </w:p>
    <w:p w14:paraId="129423E4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'medium'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8319A0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01EEBADD" w14:textId="77777777" w:rsidR="00E554A3" w:rsidRDefault="00000000">
      <w:proofErr w:type="gramStart"/>
      <w:r>
        <w:t>else:  #</w:t>
      </w:r>
      <w:proofErr w:type="gramEnd"/>
      <w:r>
        <w:t xml:space="preserve"> &gt;= 500</w:t>
      </w:r>
    </w:p>
    <w:p w14:paraId="3E836C3A" w14:textId="77777777" w:rsidR="00E554A3" w:rsidRDefault="00000000">
      <w:pPr>
        <w:pStyle w:val="1"/>
      </w:pPr>
      <w:proofErr w:type="spellStart"/>
      <w:r>
        <w:t>충분</w:t>
      </w:r>
      <w:proofErr w:type="spellEnd"/>
      <w:r>
        <w:t xml:space="preserve">: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완화</w:t>
      </w:r>
      <w:proofErr w:type="spellEnd"/>
      <w:r>
        <w:t xml:space="preserve">,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감소</w:t>
      </w:r>
      <w:proofErr w:type="spellEnd"/>
    </w:p>
    <w:p w14:paraId="52DBD2E6" w14:textId="77777777" w:rsidR="00E554A3" w:rsidRDefault="00000000">
      <w:pPr>
        <w:rPr>
          <w:lang w:eastAsia="ko-KR"/>
        </w:rPr>
      </w:pPr>
      <w:r>
        <w:rPr>
          <w:lang w:eastAsia="ko-KR"/>
        </w:rPr>
        <w:t>stage2_epochs = 80</w:t>
      </w:r>
    </w:p>
    <w:p w14:paraId="5636ACA0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'low'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0A89659F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540C4307" w14:textId="77777777" w:rsidR="00E554A3" w:rsidRDefault="00000000">
      <w:pPr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75743B35" w14:textId="77777777" w:rsidR="00E554A3" w:rsidRDefault="00000000">
      <w:pPr>
        <w:rPr>
          <w:lang w:eastAsia="ko-KR"/>
        </w:rPr>
      </w:pPr>
      <w:r>
        <w:rPr>
          <w:lang w:eastAsia="ko-KR"/>
        </w:rPr>
        <w:t>Stage 1: 200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30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7104E07" w14:textId="77777777" w:rsidR="00E554A3" w:rsidRDefault="00000000">
      <w:pPr>
        <w:rPr>
          <w:lang w:eastAsia="ko-KR"/>
        </w:rPr>
      </w:pPr>
      <w:r>
        <w:rPr>
          <w:lang w:eastAsia="ko-KR"/>
        </w:rPr>
        <w:t>Stage 2: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78E1A11" w14:textId="77777777" w:rsidR="00E554A3" w:rsidRDefault="00000000">
      <w:proofErr w:type="spellStart"/>
      <w:r>
        <w:t>총합</w:t>
      </w:r>
      <w:proofErr w:type="spellEnd"/>
      <w:r>
        <w:t>: 300</w:t>
      </w:r>
      <w:r>
        <w:t>장</w:t>
      </w:r>
      <w:r>
        <w:t xml:space="preserve">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권장</w:t>
      </w:r>
      <w:proofErr w:type="spellEnd"/>
    </w:p>
    <w:p w14:paraId="418AC88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E.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세부사항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043ADDE6" w14:textId="77777777" w:rsidR="00E554A3" w:rsidRDefault="00000000">
      <w:r>
        <w:t xml:space="preserve">1. </w:t>
      </w:r>
      <w:proofErr w:type="spellStart"/>
      <w:r>
        <w:t>소프트웨어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615F7CA5" w14:textId="77777777" w:rsidR="00E554A3" w:rsidRDefault="00000000">
      <w:pPr>
        <w:pStyle w:val="2"/>
      </w:pPr>
      <w:r>
        <w:t xml:space="preserve">IV.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(Experimental Setup)</w:t>
      </w:r>
    </w:p>
    <w:p w14:paraId="273DB9B5" w14:textId="77777777" w:rsidR="00E554A3" w:rsidRDefault="00000000">
      <w:pPr>
        <w:pStyle w:val="3"/>
      </w:pPr>
      <w:r>
        <w:t xml:space="preserve">A. </w:t>
      </w:r>
      <w:proofErr w:type="spellStart"/>
      <w:r>
        <w:t>데이터셋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060A2096" w14:textId="77777777" w:rsidR="00E554A3" w:rsidRDefault="00000000">
      <w:r>
        <w:t xml:space="preserve">1. Stage 1: X-ray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데이터셋</w:t>
      </w:r>
      <w:proofErr w:type="spellEnd"/>
    </w:p>
    <w:p w14:paraId="4D90C713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X-ray Defects v5 [39]</w:t>
      </w:r>
    </w:p>
    <w:p w14:paraId="463200AA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07504EA8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310</w:t>
      </w:r>
      <w:r>
        <w:t>장</w:t>
      </w:r>
    </w:p>
    <w:p w14:paraId="757CB834" w14:textId="77777777" w:rsidR="00E554A3" w:rsidRDefault="00000000">
      <w:proofErr w:type="spellStart"/>
      <w:r>
        <w:t>클래스</w:t>
      </w:r>
      <w:proofErr w:type="spellEnd"/>
      <w:r>
        <w:t xml:space="preserve"> </w:t>
      </w:r>
      <w:proofErr w:type="spellStart"/>
      <w:r>
        <w:t>분포</w:t>
      </w:r>
      <w:proofErr w:type="spellEnd"/>
      <w:r>
        <w:t>:</w:t>
      </w:r>
    </w:p>
    <w:p w14:paraId="4AF12017" w14:textId="77777777" w:rsidR="00E554A3" w:rsidRDefault="00000000">
      <w:proofErr w:type="spellStart"/>
      <w:r>
        <w:t>이미지</w:t>
      </w:r>
      <w:proofErr w:type="spellEnd"/>
      <w:r>
        <w:t xml:space="preserve"> </w:t>
      </w:r>
      <w:proofErr w:type="spellStart"/>
      <w:r>
        <w:t>특성</w:t>
      </w:r>
      <w:proofErr w:type="spellEnd"/>
      <w:r>
        <w:t>:</w:t>
      </w:r>
    </w:p>
    <w:p w14:paraId="1F68FCAE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)</w:t>
      </w:r>
    </w:p>
    <w:p w14:paraId="19B26F63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  <w:r>
        <w:rPr>
          <w:lang w:eastAsia="ko-KR"/>
        </w:rPr>
        <w:t xml:space="preserve"> (</w:t>
      </w:r>
      <w:r>
        <w:rPr>
          <w:lang w:eastAsia="ko-KR"/>
        </w:rPr>
        <w:t>리사이즈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14:paraId="6D67EA1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468BD52F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(</w:t>
      </w:r>
      <w:r>
        <w:rPr>
          <w:lang w:eastAsia="ko-KR"/>
        </w:rPr>
        <w:t>파이프</w:t>
      </w:r>
      <w:r>
        <w:rPr>
          <w:lang w:eastAsia="ko-KR"/>
        </w:rPr>
        <w:t xml:space="preserve">, </w:t>
      </w:r>
      <w:r>
        <w:rPr>
          <w:lang w:eastAsia="ko-KR"/>
        </w:rPr>
        <w:t>판재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용접부</w:t>
      </w:r>
      <w:proofErr w:type="spellEnd"/>
      <w:r>
        <w:rPr>
          <w:lang w:eastAsia="ko-KR"/>
        </w:rPr>
        <w:t>)</w:t>
      </w:r>
    </w:p>
    <w:p w14:paraId="7D7E56B2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0.5-10mm (</w:t>
      </w:r>
      <w:r>
        <w:rPr>
          <w:lang w:eastAsia="ko-KR"/>
        </w:rPr>
        <w:t>평균</w:t>
      </w:r>
      <w:r>
        <w:rPr>
          <w:lang w:eastAsia="ko-KR"/>
        </w:rPr>
        <w:t xml:space="preserve"> 3.2mm)</w:t>
      </w:r>
    </w:p>
    <w:p w14:paraId="72D0D6B5" w14:textId="77777777" w:rsidR="00E554A3" w:rsidRDefault="00000000">
      <w:pPr>
        <w:rPr>
          <w:lang w:eastAsia="ko-KR"/>
        </w:rPr>
      </w:pP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50C9DB4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 2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&gt;0.85)</w:t>
      </w:r>
    </w:p>
    <w:p w14:paraId="6AED5667" w14:textId="77777777" w:rsidR="00E554A3" w:rsidRDefault="00000000">
      <w:pPr>
        <w:rPr>
          <w:lang w:eastAsia="ko-KR"/>
        </w:rPr>
      </w:pP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저해상도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2E18AF0C" w14:textId="77777777" w:rsidR="00E554A3" w:rsidRDefault="00000000">
      <w:pPr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</w:t>
      </w:r>
      <w:r>
        <w:rPr>
          <w:lang w:eastAsia="ko-KR"/>
        </w:rPr>
        <w:t>장만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04001C2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2: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343DD61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Casting Defects v1 (DPF </w:t>
      </w:r>
      <w:proofErr w:type="spellStart"/>
      <w:r>
        <w:t>특화</w:t>
      </w:r>
      <w:proofErr w:type="spellEnd"/>
      <w:r>
        <w:t>) [40]</w:t>
      </w:r>
    </w:p>
    <w:p w14:paraId="2D909F5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203DA2ED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339</w:t>
      </w:r>
      <w:r>
        <w:t>장</w:t>
      </w:r>
    </w:p>
    <w:p w14:paraId="405F452B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:</w:t>
      </w:r>
    </w:p>
    <w:p w14:paraId="7C2798D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161F611A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(X-ray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4CDCD2A0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</w:p>
    <w:p w14:paraId="4E891619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산업용</w:t>
      </w:r>
      <w:r>
        <w:rPr>
          <w:lang w:eastAsia="ko-KR"/>
        </w:rPr>
        <w:t xml:space="preserve"> X-ray </w:t>
      </w:r>
      <w:r>
        <w:rPr>
          <w:lang w:eastAsia="ko-KR"/>
        </w:rPr>
        <w:t>스캐너</w:t>
      </w:r>
    </w:p>
    <w:p w14:paraId="7C218BFA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DPF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2E04004A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0.1-5mm (</w:t>
      </w:r>
      <w:r>
        <w:rPr>
          <w:lang w:eastAsia="ko-KR"/>
        </w:rPr>
        <w:t>평균</w:t>
      </w:r>
      <w:r>
        <w:rPr>
          <w:lang w:eastAsia="ko-KR"/>
        </w:rPr>
        <w:t xml:space="preserve"> 1.8mm)</w:t>
      </w:r>
    </w:p>
    <w:p w14:paraId="6A8BE422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13BBD09C" w14:textId="77777777" w:rsidR="00E554A3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          </w:t>
      </w:r>
      <w:r>
        <w:rPr>
          <w:lang w:eastAsia="ko-KR"/>
        </w:rPr>
        <w:t>수량</w:t>
      </w:r>
      <w:r>
        <w:rPr>
          <w:lang w:eastAsia="ko-KR"/>
        </w:rPr>
        <w:t xml:space="preserve">    </w:t>
      </w:r>
      <w:r>
        <w:rPr>
          <w:lang w:eastAsia="ko-KR"/>
        </w:rPr>
        <w:t>특징</w:t>
      </w:r>
    </w:p>
    <w:p w14:paraId="273EA580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87</w:t>
      </w:r>
      <w:r>
        <w:rPr>
          <w:lang w:eastAsia="ko-KR"/>
        </w:rPr>
        <w:t>장</w:t>
      </w:r>
      <w:r>
        <w:rPr>
          <w:lang w:eastAsia="ko-KR"/>
        </w:rPr>
        <w:t xml:space="preserve">    0.1-0.3mm,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95FD52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            45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14:paraId="5C80EEBE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23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5953C3FE" w14:textId="77777777" w:rsidR="00E554A3" w:rsidRDefault="00000000">
      <w:pPr>
        <w:rPr>
          <w:lang w:eastAsia="ko-KR"/>
        </w:rPr>
      </w:pP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31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근처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가림</w:t>
      </w:r>
    </w:p>
    <w:p w14:paraId="7D92C05C" w14:textId="77777777" w:rsidR="00E554A3" w:rsidRDefault="00000000">
      <w:pPr>
        <w:rPr>
          <w:lang w:eastAsia="ko-KR"/>
        </w:rPr>
      </w:pPr>
      <w:r>
        <w:rPr>
          <w:lang w:eastAsia="ko-KR"/>
        </w:rPr>
        <w:t>변형된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       18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01EA8881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</w:t>
      </w:r>
    </w:p>
    <w:p w14:paraId="1D8372BD" w14:textId="77777777" w:rsidR="00E554A3" w:rsidRDefault="00000000">
      <w:pPr>
        <w:rPr>
          <w:lang w:eastAsia="ko-KR"/>
        </w:rPr>
      </w:pP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(Stratified Sampling):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56D58724" w14:textId="77777777" w:rsidR="00E554A3" w:rsidRDefault="00000000">
      <w:pPr>
        <w:rPr>
          <w:lang w:eastAsia="ko-KR"/>
        </w:rPr>
      </w:pP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: 42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)</w:t>
      </w:r>
    </w:p>
    <w:p w14:paraId="58AE4FAF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)</w:t>
      </w:r>
    </w:p>
    <w:p w14:paraId="3233E4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BC1E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&amp; 2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9F964CE" w14:textId="77777777" w:rsidR="00E554A3" w:rsidRPr="00171EBA" w:rsidRDefault="00000000" w:rsidP="00171EBA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DPF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변환은</w:t>
      </w:r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적용하였으나</w:t>
      </w:r>
      <w:r>
        <w:rPr>
          <w:lang w:eastAsia="ko-KR"/>
        </w:rPr>
        <w:t xml:space="preserve">, X-ray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색조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>(0.015)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채도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(0.7)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(0.4)</w:t>
      </w:r>
      <w:r>
        <w:rPr>
          <w:lang w:eastAsia="ko-KR"/>
        </w:rPr>
        <w:t>는</w:t>
      </w:r>
      <w:r>
        <w:rPr>
          <w:lang w:eastAsia="ko-KR"/>
        </w:rPr>
        <w:t xml:space="preserve"> X-ray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시뮬레이션하기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가우시안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>(0.01)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가우시안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>(0.02)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최소한으로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저하를</w:t>
      </w:r>
      <w:r>
        <w:rPr>
          <w:lang w:eastAsia="ko-KR"/>
        </w:rPr>
        <w:t xml:space="preserve"> </w:t>
      </w:r>
      <w:r>
        <w:rPr>
          <w:lang w:eastAsia="ko-KR"/>
        </w:rPr>
        <w:t>방지하였다</w:t>
      </w:r>
      <w:r>
        <w:rPr>
          <w:lang w:eastAsia="ko-KR"/>
        </w:rPr>
        <w:t>.</w:t>
      </w:r>
    </w:p>
    <w:p w14:paraId="5F9CFBF7" w14:textId="77777777" w:rsidR="00E554A3" w:rsidRPr="00171EBA" w:rsidRDefault="00E554A3" w:rsidP="00171EBA">
      <w:pPr>
        <w:rPr>
          <w:lang w:eastAsia="ko-KR"/>
        </w:rPr>
      </w:pPr>
    </w:p>
    <w:p w14:paraId="247B175C" w14:textId="77777777" w:rsidR="00E554A3" w:rsidRPr="00171EBA" w:rsidRDefault="00E554A3" w:rsidP="00171EBA">
      <w:pPr>
        <w:rPr>
          <w:lang w:eastAsia="ko-KR"/>
        </w:rPr>
      </w:pPr>
    </w:p>
    <w:p w14:paraId="213BFC17" w14:textId="77777777" w:rsidR="00E554A3" w:rsidRPr="00171EBA" w:rsidRDefault="00E554A3" w:rsidP="00171EBA">
      <w:pPr>
        <w:rPr>
          <w:lang w:eastAsia="ko-KR"/>
        </w:rPr>
      </w:pPr>
    </w:p>
    <w:p w14:paraId="1542C5C4" w14:textId="77777777" w:rsidR="00E554A3" w:rsidRPr="00171EBA" w:rsidRDefault="00E554A3" w:rsidP="00171EBA">
      <w:pPr>
        <w:rPr>
          <w:lang w:eastAsia="ko-KR"/>
        </w:rPr>
      </w:pPr>
    </w:p>
    <w:p w14:paraId="3DA9A7A7" w14:textId="77777777" w:rsidR="00E554A3" w:rsidRPr="00171EBA" w:rsidRDefault="00E554A3" w:rsidP="00171EBA">
      <w:pPr>
        <w:rPr>
          <w:lang w:eastAsia="ko-KR"/>
        </w:rPr>
      </w:pPr>
    </w:p>
    <w:p w14:paraId="30917508" w14:textId="77777777" w:rsidR="00E554A3" w:rsidRPr="00171EBA" w:rsidRDefault="00E554A3" w:rsidP="00171EBA">
      <w:pPr>
        <w:rPr>
          <w:lang w:eastAsia="ko-KR"/>
        </w:rPr>
      </w:pPr>
    </w:p>
    <w:p w14:paraId="574372B2" w14:textId="77777777" w:rsidR="00E554A3" w:rsidRPr="00171EBA" w:rsidRDefault="00E554A3" w:rsidP="00171EBA">
      <w:pPr>
        <w:rPr>
          <w:lang w:eastAsia="ko-KR"/>
        </w:rPr>
      </w:pPr>
    </w:p>
    <w:p w14:paraId="5193F8BF" w14:textId="77777777" w:rsidR="00E554A3" w:rsidRPr="00171EBA" w:rsidRDefault="00E554A3" w:rsidP="00171EBA">
      <w:pPr>
        <w:rPr>
          <w:lang w:eastAsia="ko-KR"/>
        </w:rPr>
      </w:pPr>
    </w:p>
    <w:p w14:paraId="34BA884F" w14:textId="77777777" w:rsidR="00E554A3" w:rsidRPr="00171EBA" w:rsidRDefault="00E554A3" w:rsidP="00171EBA">
      <w:pPr>
        <w:rPr>
          <w:lang w:eastAsia="ko-KR"/>
        </w:rPr>
      </w:pPr>
    </w:p>
    <w:p w14:paraId="730C1F21" w14:textId="77777777" w:rsidR="00E554A3" w:rsidRPr="00171EBA" w:rsidRDefault="00E554A3" w:rsidP="00171EBA">
      <w:pPr>
        <w:rPr>
          <w:lang w:eastAsia="ko-KR"/>
        </w:rPr>
      </w:pPr>
    </w:p>
    <w:p w14:paraId="33132C6D" w14:textId="77777777" w:rsidR="00E554A3" w:rsidRPr="00171EBA" w:rsidRDefault="00E554A3" w:rsidP="00171EBA">
      <w:pPr>
        <w:rPr>
          <w:lang w:eastAsia="ko-KR"/>
        </w:rPr>
      </w:pPr>
    </w:p>
    <w:p w14:paraId="019C19C2" w14:textId="77777777" w:rsidR="00E554A3" w:rsidRPr="00171EBA" w:rsidRDefault="00E554A3" w:rsidP="00171EBA">
      <w:pPr>
        <w:rPr>
          <w:lang w:eastAsia="ko-KR"/>
        </w:rPr>
      </w:pPr>
    </w:p>
    <w:p w14:paraId="5C94D7E1" w14:textId="77777777" w:rsidR="00E554A3" w:rsidRPr="00171EBA" w:rsidRDefault="00E554A3" w:rsidP="00171EBA">
      <w:pPr>
        <w:rPr>
          <w:lang w:eastAsia="ko-KR"/>
        </w:rPr>
      </w:pPr>
    </w:p>
    <w:p w14:paraId="552AB99D" w14:textId="77777777" w:rsidR="00E554A3" w:rsidRPr="00171EBA" w:rsidRDefault="00E554A3" w:rsidP="00171EBA">
      <w:pPr>
        <w:rPr>
          <w:lang w:eastAsia="ko-KR"/>
        </w:rPr>
      </w:pPr>
    </w:p>
    <w:p w14:paraId="631FB066" w14:textId="77777777" w:rsidR="00E554A3" w:rsidRPr="00171EBA" w:rsidRDefault="00E554A3" w:rsidP="00171EBA">
      <w:pPr>
        <w:rPr>
          <w:lang w:eastAsia="ko-KR"/>
        </w:rPr>
      </w:pPr>
    </w:p>
    <w:p w14:paraId="51BF1644" w14:textId="77777777" w:rsidR="00E554A3" w:rsidRPr="00171EBA" w:rsidRDefault="00E554A3" w:rsidP="00171EBA">
      <w:pPr>
        <w:rPr>
          <w:lang w:eastAsia="ko-KR"/>
        </w:rPr>
      </w:pPr>
    </w:p>
    <w:p w14:paraId="2AC6070C" w14:textId="77777777" w:rsidR="00E554A3" w:rsidRPr="00171EBA" w:rsidRDefault="00E554A3" w:rsidP="00171EBA">
      <w:pPr>
        <w:rPr>
          <w:lang w:eastAsia="ko-KR"/>
        </w:rPr>
      </w:pPr>
    </w:p>
    <w:p w14:paraId="0A0910C2" w14:textId="77777777" w:rsidR="00E554A3" w:rsidRPr="00171EBA" w:rsidRDefault="00E554A3" w:rsidP="00171EBA">
      <w:pPr>
        <w:rPr>
          <w:lang w:eastAsia="ko-KR"/>
        </w:rPr>
      </w:pPr>
    </w:p>
    <w:p w14:paraId="18D49B33" w14:textId="77777777" w:rsidR="00E554A3" w:rsidRPr="00171EBA" w:rsidRDefault="00E554A3" w:rsidP="00171EBA"/>
    <w:p w14:paraId="2F52BA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Mosaic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3C061CD" w14:textId="77777777" w:rsidR="00E554A3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5674B78F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6B2CABB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4184359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51DC77E3" w14:textId="77777777" w:rsidR="00E554A3" w:rsidRDefault="00000000">
      <w:r>
        <w:t xml:space="preserve">Close Mosaic </w:t>
      </w:r>
      <w:proofErr w:type="spellStart"/>
      <w:r>
        <w:t>전략</w:t>
      </w:r>
      <w:proofErr w:type="spellEnd"/>
      <w:r>
        <w:t xml:space="preserve"> (Stage 2 only):</w:t>
      </w:r>
    </w:p>
    <w:p w14:paraId="11F00F0B" w14:textId="77777777" w:rsidR="00E554A3" w:rsidRDefault="00000000">
      <w:pPr>
        <w:pStyle w:val="1"/>
      </w:pPr>
      <w:proofErr w:type="spellStart"/>
      <w:r>
        <w:t>마지막</w:t>
      </w:r>
      <w:proofErr w:type="spellEnd"/>
      <w:r>
        <w:t xml:space="preserve"> 10 </w:t>
      </w:r>
      <w:proofErr w:type="spellStart"/>
      <w:r>
        <w:t>에포크는</w:t>
      </w:r>
      <w:proofErr w:type="spellEnd"/>
      <w:r>
        <w:t xml:space="preserve"> Mosaic </w:t>
      </w:r>
      <w:proofErr w:type="spellStart"/>
      <w:r>
        <w:t>해제</w:t>
      </w:r>
      <w:proofErr w:type="spellEnd"/>
    </w:p>
    <w:p w14:paraId="417DC8BA" w14:textId="77777777" w:rsidR="00E554A3" w:rsidRDefault="00000000">
      <w:pPr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(Epoch 91-100)</w:t>
      </w:r>
      <w:r>
        <w:rPr>
          <w:lang w:eastAsia="ko-KR"/>
        </w:rPr>
        <w:t>에서는</w:t>
      </w:r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118A5619" w14:textId="77777777" w:rsidR="00E554A3" w:rsidRDefault="00000000">
      <w:pPr>
        <w:pStyle w:val="1"/>
      </w:pPr>
      <w:proofErr w:type="spellStart"/>
      <w:r>
        <w:lastRenderedPageBreak/>
        <w:t>효과</w:t>
      </w:r>
      <w:proofErr w:type="spellEnd"/>
      <w:r>
        <w:t xml:space="preserve">: </w:t>
      </w:r>
      <w:proofErr w:type="spellStart"/>
      <w:r>
        <w:t>원본</w:t>
      </w:r>
      <w:proofErr w:type="spellEnd"/>
      <w:r>
        <w:t xml:space="preserve"> </w:t>
      </w:r>
      <w:proofErr w:type="spellStart"/>
      <w:r>
        <w:t>이미지로</w:t>
      </w:r>
      <w:proofErr w:type="spellEnd"/>
      <w:r>
        <w:t xml:space="preserve"> </w:t>
      </w:r>
      <w:proofErr w:type="spellStart"/>
      <w:r>
        <w:t>정밀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0315BE59" w14:textId="77777777" w:rsidR="00E554A3" w:rsidRDefault="00000000">
      <w:pPr>
        <w:pStyle w:val="1"/>
      </w:pPr>
      <w:r>
        <w:t xml:space="preserve">returns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0.5-1.5%p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향상</w:t>
      </w:r>
      <w:proofErr w:type="spellEnd"/>
    </w:p>
    <w:p w14:paraId="743417D2" w14:textId="77777777" w:rsidR="00E554A3" w:rsidRDefault="00000000">
      <w:pPr>
        <w:pStyle w:val="3"/>
      </w:pPr>
      <w:r>
        <w:t xml:space="preserve">B.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0D82DC0A" w14:textId="77777777" w:rsidR="00E554A3" w:rsidRDefault="00000000">
      <w:r>
        <w:t xml:space="preserve">1.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p w14:paraId="704022B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678040A2" w14:textId="77777777" w:rsidR="00E554A3" w:rsidRDefault="00000000">
      <w:r>
        <w:t>YOLOv8s (Small variant):</w:t>
      </w:r>
    </w:p>
    <w:p w14:paraId="3E3C80C3" w14:textId="77777777" w:rsidR="00E554A3" w:rsidRDefault="00000000">
      <w:proofErr w:type="spellStart"/>
      <w:r>
        <w:t>구조</w:t>
      </w:r>
      <w:proofErr w:type="spellEnd"/>
      <w:r>
        <w:t>:</w:t>
      </w:r>
    </w:p>
    <w:p w14:paraId="3224809F" w14:textId="77777777" w:rsidR="00E554A3" w:rsidRDefault="00000000">
      <w:r>
        <w:t xml:space="preserve">- Backbone: </w:t>
      </w:r>
      <w:proofErr w:type="spellStart"/>
      <w:r>
        <w:t>CSPDarknet</w:t>
      </w:r>
      <w:proofErr w:type="spellEnd"/>
      <w:r>
        <w:t xml:space="preserve"> with C2f modules</w:t>
      </w:r>
    </w:p>
    <w:p w14:paraId="3D672E0D" w14:textId="77777777" w:rsidR="00E554A3" w:rsidRDefault="00000000">
      <w:r>
        <w:t>- Neck: PAN-FPN</w:t>
      </w:r>
    </w:p>
    <w:p w14:paraId="3A5E7DD8" w14:textId="77777777" w:rsidR="00E554A3" w:rsidRDefault="00000000">
      <w:r>
        <w:t>- Head: Anchor-free detection head</w:t>
      </w:r>
    </w:p>
    <w:p w14:paraId="560E8821" w14:textId="77777777" w:rsidR="00E554A3" w:rsidRDefault="00000000">
      <w:proofErr w:type="spellStart"/>
      <w:r>
        <w:t>파라미터</w:t>
      </w:r>
      <w:proofErr w:type="spellEnd"/>
      <w:r>
        <w:t xml:space="preserve"> </w:t>
      </w:r>
      <w:r>
        <w:t>수</w:t>
      </w:r>
      <w:r>
        <w:t>: 11.1M</w:t>
      </w:r>
    </w:p>
    <w:p w14:paraId="068950D4" w14:textId="77777777" w:rsidR="00E554A3" w:rsidRDefault="00000000">
      <w:r>
        <w:t>GFLOPs: 28.4</w:t>
      </w:r>
    </w:p>
    <w:p w14:paraId="5CEE8BA3" w14:textId="77777777" w:rsidR="00E554A3" w:rsidRDefault="00000000">
      <w:proofErr w:type="spellStart"/>
      <w:r>
        <w:t>입력</w:t>
      </w:r>
      <w:proofErr w:type="spellEnd"/>
      <w:r>
        <w:t xml:space="preserve"> </w:t>
      </w:r>
      <w:proofErr w:type="spellStart"/>
      <w:r>
        <w:t>크기</w:t>
      </w:r>
      <w:proofErr w:type="spellEnd"/>
      <w:r>
        <w:t>: 640×640</w:t>
      </w:r>
    </w:p>
    <w:p w14:paraId="466FD603" w14:textId="77777777" w:rsidR="00E554A3" w:rsidRDefault="00000000">
      <w:r>
        <w:t>YOLO11s (Small variant):</w:t>
      </w:r>
    </w:p>
    <w:p w14:paraId="4B721D36" w14:textId="77777777" w:rsidR="00E554A3" w:rsidRDefault="00000000">
      <w:proofErr w:type="spellStart"/>
      <w:r>
        <w:t>구조</w:t>
      </w:r>
      <w:proofErr w:type="spellEnd"/>
      <w:r>
        <w:t>:</w:t>
      </w:r>
    </w:p>
    <w:p w14:paraId="73D77E93" w14:textId="77777777" w:rsidR="00E554A3" w:rsidRDefault="00000000">
      <w:r>
        <w:t xml:space="preserve">- Backbone: </w:t>
      </w:r>
      <w:proofErr w:type="spellStart"/>
      <w:r>
        <w:t>CSPDarknet</w:t>
      </w:r>
      <w:proofErr w:type="spellEnd"/>
      <w:r>
        <w:t xml:space="preserve"> with C3k2 modules</w:t>
      </w:r>
    </w:p>
    <w:p w14:paraId="2D1FC510" w14:textId="77777777" w:rsidR="00E554A3" w:rsidRDefault="00000000">
      <w:r>
        <w:t>- Neck: PAN-FPN with C2PSA</w:t>
      </w:r>
    </w:p>
    <w:p w14:paraId="36D7D3CD" w14:textId="77777777" w:rsidR="00E554A3" w:rsidRDefault="00000000">
      <w:r>
        <w:t>- Head: Anchor-free detection head</w:t>
      </w:r>
    </w:p>
    <w:p w14:paraId="10E522E9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9.4M (-15.3%)</w:t>
      </w:r>
    </w:p>
    <w:p w14:paraId="41790A67" w14:textId="77777777" w:rsidR="00E554A3" w:rsidRDefault="00000000">
      <w:pPr>
        <w:rPr>
          <w:lang w:eastAsia="ko-KR"/>
        </w:rPr>
      </w:pPr>
      <w:r>
        <w:rPr>
          <w:lang w:eastAsia="ko-KR"/>
        </w:rPr>
        <w:t>GFLOPs: 26.8 (-5.6%)</w:t>
      </w:r>
    </w:p>
    <w:p w14:paraId="5B90EF60" w14:textId="77777777" w:rsidR="00E554A3" w:rsidRDefault="00000000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623C2D89" w14:textId="77777777" w:rsidR="00E554A3" w:rsidRDefault="00000000">
      <w:pPr>
        <w:rPr>
          <w:lang w:eastAsia="ko-KR"/>
        </w:rPr>
      </w:pP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:</w:t>
      </w:r>
    </w:p>
    <w:p w14:paraId="39ABBDAE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0C989F0B" w14:textId="77777777" w:rsidR="00E554A3" w:rsidRDefault="00000000">
      <w:pPr>
        <w:rPr>
          <w:lang w:eastAsia="ko-KR"/>
        </w:rPr>
      </w:pP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~10M </w:t>
      </w:r>
      <w:r>
        <w:rPr>
          <w:lang w:eastAsia="ko-KR"/>
        </w:rPr>
        <w:t>파라미터</w:t>
      </w:r>
    </w:p>
    <w:p w14:paraId="561A32E0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: Anchor-free</w:t>
      </w:r>
    </w:p>
    <w:p w14:paraId="461E98F6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: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1EDEEA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68CAFE97" w14:textId="77777777" w:rsidR="00E554A3" w:rsidRDefault="00000000">
      <w:pPr>
        <w:rPr>
          <w:lang w:eastAsia="ko-KR"/>
        </w:rPr>
      </w:pPr>
      <w:r>
        <w:rPr>
          <w:lang w:eastAsia="ko-KR"/>
        </w:rPr>
        <w:t>C2f (YOLOv8) vs C3k2 (YOLO11):</w:t>
      </w:r>
    </w:p>
    <w:p w14:paraId="4E95C7D0" w14:textId="77777777" w:rsidR="00E554A3" w:rsidRDefault="00000000">
      <w:r>
        <w:t>C2f Module:</w:t>
      </w:r>
    </w:p>
    <w:p w14:paraId="631F520C" w14:textId="77777777" w:rsidR="00E554A3" w:rsidRDefault="00000000">
      <w:r>
        <w:t xml:space="preserve">Input </w:t>
      </w:r>
      <w:proofErr w:type="spellStart"/>
      <w:proofErr w:type="gramStart"/>
      <w:r>
        <w:t>에서</w:t>
      </w:r>
      <w:proofErr w:type="spellEnd"/>
      <w:r>
        <w:t xml:space="preserve">  Split</w:t>
      </w:r>
      <w:proofErr w:type="gramEnd"/>
    </w:p>
    <w:p w14:paraId="1E0E2A13" w14:textId="77777777" w:rsidR="00E554A3" w:rsidRDefault="00000000">
      <w:proofErr w:type="spellStart"/>
      <w:r>
        <w:t>결과적으로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결과적으로</w:t>
      </w:r>
      <w:proofErr w:type="spellEnd"/>
      <w:r>
        <w:t xml:space="preserve"> Conv </w:t>
      </w:r>
      <w:proofErr w:type="spellStart"/>
      <w:r>
        <w:t>결과적으로</w:t>
      </w:r>
      <w:proofErr w:type="spellEnd"/>
      <w:r>
        <w:t xml:space="preserve"> Output</w:t>
      </w:r>
    </w:p>
    <w:p w14:paraId="2070E5E8" w14:textId="77777777" w:rsidR="00E554A3" w:rsidRDefault="00000000">
      <w:r>
        <w:t>C3k2 Module:</w:t>
      </w:r>
    </w:p>
    <w:p w14:paraId="2630C84E" w14:textId="77777777" w:rsidR="00E554A3" w:rsidRDefault="00000000">
      <w:r>
        <w:t xml:space="preserve">Input </w:t>
      </w:r>
      <w:proofErr w:type="spellStart"/>
      <w:proofErr w:type="gramStart"/>
      <w:r>
        <w:t>에서</w:t>
      </w:r>
      <w:proofErr w:type="spellEnd"/>
      <w:r>
        <w:t xml:space="preserve">  Split</w:t>
      </w:r>
      <w:proofErr w:type="gramEnd"/>
    </w:p>
    <w:p w14:paraId="355DFCC1" w14:textId="77777777" w:rsidR="00E554A3" w:rsidRDefault="00000000">
      <w:proofErr w:type="spellStart"/>
      <w:r>
        <w:t>결과적으로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결과적으로</w:t>
      </w:r>
      <w:proofErr w:type="spellEnd"/>
      <w:r>
        <w:t xml:space="preserve"> Conv </w:t>
      </w:r>
      <w:proofErr w:type="spellStart"/>
      <w:r>
        <w:t>결과적으로</w:t>
      </w:r>
      <w:proofErr w:type="spellEnd"/>
      <w:r>
        <w:t xml:space="preserve"> Output</w:t>
      </w:r>
    </w:p>
    <w:p w14:paraId="71B6516D" w14:textId="77777777" w:rsidR="00E554A3" w:rsidRDefault="00000000">
      <w:pPr>
        <w:rPr>
          <w:lang w:eastAsia="ko-KR"/>
        </w:rPr>
      </w:pPr>
      <w:r>
        <w:rPr>
          <w:lang w:eastAsia="ko-KR"/>
        </w:rPr>
        <w:t>차이점</w:t>
      </w:r>
      <w:r>
        <w:rPr>
          <w:lang w:eastAsia="ko-KR"/>
        </w:rPr>
        <w:t>:</w:t>
      </w:r>
    </w:p>
    <w:p w14:paraId="7A5EB0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3×3 </w:t>
      </w:r>
      <w:r>
        <w:rPr>
          <w:lang w:eastAsia="ko-KR"/>
        </w:rPr>
        <w:t>및</w:t>
      </w:r>
      <w:r>
        <w:rPr>
          <w:lang w:eastAsia="ko-KR"/>
        </w:rPr>
        <w:t xml:space="preserve"> 2×2 (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1D9B24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파라미터</w:t>
      </w:r>
      <w:r>
        <w:rPr>
          <w:lang w:eastAsia="ko-KR"/>
        </w:rPr>
        <w:t xml:space="preserve">: -8% </w:t>
      </w:r>
      <w:r>
        <w:rPr>
          <w:lang w:eastAsia="ko-KR"/>
        </w:rPr>
        <w:t>감소</w:t>
      </w:r>
    </w:p>
    <w:p w14:paraId="63CC23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계산량</w:t>
      </w:r>
      <w:proofErr w:type="spellEnd"/>
      <w:r>
        <w:rPr>
          <w:lang w:eastAsia="ko-KR"/>
        </w:rPr>
        <w:t xml:space="preserve">: -6% </w:t>
      </w:r>
      <w:r>
        <w:rPr>
          <w:lang w:eastAsia="ko-KR"/>
        </w:rPr>
        <w:t>감소</w:t>
      </w:r>
    </w:p>
    <w:p w14:paraId="2989C915" w14:textId="77777777" w:rsidR="00E554A3" w:rsidRDefault="00000000">
      <w:r>
        <w:t>C2PSA (YOLO11</w:t>
      </w:r>
      <w:r>
        <w:t>의</w:t>
      </w:r>
      <w:r>
        <w:t xml:space="preserve"> </w:t>
      </w:r>
      <w:proofErr w:type="spellStart"/>
      <w:r>
        <w:t>혁신</w:t>
      </w:r>
      <w:proofErr w:type="spellEnd"/>
      <w:r>
        <w:t>):</w:t>
      </w:r>
    </w:p>
    <w:p w14:paraId="25F3E9A5" w14:textId="77777777" w:rsidR="00E554A3" w:rsidRDefault="00000000">
      <w:r>
        <w:t>Context-aware Path-wise Spatial Attention:</w:t>
      </w:r>
    </w:p>
    <w:p w14:paraId="19572F91" w14:textId="77777777" w:rsidR="00E554A3" w:rsidRDefault="00000000">
      <w:r>
        <w:t>Input Feature (H×W×C)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06B0E92" w14:textId="77777777">
        <w:tc>
          <w:tcPr>
            <w:tcW w:w="5184" w:type="dxa"/>
          </w:tcPr>
          <w:p w14:paraId="40C8923C" w14:textId="77777777" w:rsidR="00E554A3" w:rsidRDefault="00E554A3"/>
        </w:tc>
        <w:tc>
          <w:tcPr>
            <w:tcW w:w="5184" w:type="dxa"/>
          </w:tcPr>
          <w:p w14:paraId="699EE95A" w14:textId="77777777" w:rsidR="00E554A3" w:rsidRDefault="00E554A3"/>
        </w:tc>
      </w:tr>
    </w:tbl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CFB49F4" w14:textId="77777777">
        <w:tc>
          <w:tcPr>
            <w:tcW w:w="5184" w:type="dxa"/>
          </w:tcPr>
          <w:p w14:paraId="34185838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Default="00E554A3">
            <w:pPr>
              <w:rPr>
                <w:lang w:eastAsia="ko-KR"/>
              </w:rPr>
            </w:pPr>
          </w:p>
        </w:tc>
      </w:tr>
    </w:tbl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22E0E389" w14:textId="77777777">
        <w:tc>
          <w:tcPr>
            <w:tcW w:w="5184" w:type="dxa"/>
          </w:tcPr>
          <w:p w14:paraId="18B91D8A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0AEF45A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3EB3FA07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AA56035" w14:textId="77777777">
        <w:tc>
          <w:tcPr>
            <w:tcW w:w="5184" w:type="dxa"/>
          </w:tcPr>
          <w:p w14:paraId="198BB144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Default="00000000">
      <w:r>
        <w:t>↓</w:t>
      </w:r>
    </w:p>
    <w:p w14:paraId="2A2558A7" w14:textId="77777777" w:rsidR="00E554A3" w:rsidRDefault="00000000">
      <w:r>
        <w:t>Fusion Layer (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가능한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87B5FE7" w14:textId="77777777">
        <w:tc>
          <w:tcPr>
            <w:tcW w:w="5184" w:type="dxa"/>
          </w:tcPr>
          <w:p w14:paraId="75C6CB9E" w14:textId="77777777" w:rsidR="00E554A3" w:rsidRDefault="00E554A3"/>
        </w:tc>
        <w:tc>
          <w:tcPr>
            <w:tcW w:w="5184" w:type="dxa"/>
          </w:tcPr>
          <w:p w14:paraId="667E5B24" w14:textId="77777777" w:rsidR="00E554A3" w:rsidRDefault="00E554A3"/>
        </w:tc>
      </w:tr>
    </w:tbl>
    <w:p w14:paraId="501AE301" w14:textId="77777777" w:rsidR="00E554A3" w:rsidRDefault="00000000">
      <w:r>
        <w:t>↓</w:t>
      </w:r>
    </w:p>
    <w:p w14:paraId="32837F25" w14:textId="77777777" w:rsidR="00E554A3" w:rsidRDefault="00000000">
      <w:r>
        <w:t>Output Feature (H×W×C)</w:t>
      </w:r>
    </w:p>
    <w:p w14:paraId="79B189DA" w14:textId="77777777" w:rsidR="00E554A3" w:rsidRDefault="00000000">
      <w:proofErr w:type="spellStart"/>
      <w:r>
        <w:t>효과</w:t>
      </w:r>
      <w:proofErr w:type="spellEnd"/>
      <w:r>
        <w:t>:</w:t>
      </w:r>
    </w:p>
    <w:p w14:paraId="2B02611D" w14:textId="77777777" w:rsidR="00E554A3" w:rsidRDefault="00000000">
      <w:r>
        <w:t xml:space="preserve">1.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: Spatial </w:t>
      </w:r>
      <w:proofErr w:type="spellStart"/>
      <w:r>
        <w:t>Attention</w:t>
      </w:r>
      <w:r>
        <w:t>으로</w:t>
      </w:r>
      <w:proofErr w:type="spellEnd"/>
      <w:r>
        <w:t xml:space="preserve"> 0.1mm</w:t>
      </w:r>
      <w:r>
        <w:t>급</w:t>
      </w:r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15546530" w14:textId="77777777" w:rsidR="00E554A3" w:rsidRDefault="00000000">
      <w:r>
        <w:t xml:space="preserve">2.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구별</w:t>
      </w:r>
      <w:proofErr w:type="spellEnd"/>
    </w:p>
    <w:p w14:paraId="61BA9922" w14:textId="77777777" w:rsidR="00E554A3" w:rsidRDefault="00000000">
      <w:r>
        <w:t xml:space="preserve">3.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억제</w:t>
      </w:r>
      <w:proofErr w:type="spellEnd"/>
      <w:r>
        <w:t xml:space="preserve">: Context </w:t>
      </w:r>
      <w:proofErr w:type="spellStart"/>
      <w:r>
        <w:t>Aggregation</w:t>
      </w:r>
      <w:r>
        <w:t>으로</w:t>
      </w:r>
      <w:proofErr w:type="spellEnd"/>
      <w:r>
        <w:t xml:space="preserve"> </w:t>
      </w:r>
      <w:proofErr w:type="spellStart"/>
      <w:r>
        <w:t>노이즈</w:t>
      </w:r>
      <w:proofErr w:type="spellEnd"/>
      <w:r>
        <w:t xml:space="preserve"> </w:t>
      </w:r>
      <w:proofErr w:type="spellStart"/>
      <w:r>
        <w:t>제거</w:t>
      </w:r>
      <w:proofErr w:type="spellEnd"/>
    </w:p>
    <w:p w14:paraId="4E919E1E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</w:p>
    <w:p w14:paraId="436BCC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19A071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):</w:t>
      </w:r>
    </w:p>
    <w:p w14:paraId="3B3E059B" w14:textId="77777777" w:rsidR="00E554A3" w:rsidRDefault="00000000">
      <w:r>
        <w:t>CPU: Intel Core i5-1340P</w:t>
      </w:r>
    </w:p>
    <w:p w14:paraId="5569D39D" w14:textId="77777777" w:rsidR="00E554A3" w:rsidRDefault="00000000">
      <w:r>
        <w:t xml:space="preserve">- </w:t>
      </w:r>
      <w:proofErr w:type="spellStart"/>
      <w:r>
        <w:t>코어</w:t>
      </w:r>
      <w:proofErr w:type="spellEnd"/>
      <w:r>
        <w:t>: 12</w:t>
      </w:r>
      <w:r>
        <w:t>코어</w:t>
      </w:r>
      <w:r>
        <w:t xml:space="preserve"> (P-core 4 + E-core 8)</w:t>
      </w:r>
    </w:p>
    <w:p w14:paraId="57E812BD" w14:textId="77777777" w:rsidR="00E554A3" w:rsidRDefault="00000000">
      <w:r>
        <w:t xml:space="preserve">-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1.9 GHz</w:t>
      </w:r>
    </w:p>
    <w:p w14:paraId="7D23BB4B" w14:textId="77777777" w:rsidR="00E554A3" w:rsidRDefault="00000000">
      <w:r>
        <w:t xml:space="preserve">- </w:t>
      </w:r>
      <w:proofErr w:type="spellStart"/>
      <w:r>
        <w:t>부스트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4.6 GHz</w:t>
      </w:r>
    </w:p>
    <w:p w14:paraId="5ED515E5" w14:textId="77777777" w:rsidR="00E554A3" w:rsidRDefault="00000000">
      <w:r>
        <w:t xml:space="preserve">- </w:t>
      </w:r>
      <w:proofErr w:type="spellStart"/>
      <w:r>
        <w:t>캐시</w:t>
      </w:r>
      <w:proofErr w:type="spellEnd"/>
      <w:r>
        <w:t>: 12 MB</w:t>
      </w:r>
    </w:p>
    <w:p w14:paraId="2FB5D087" w14:textId="77777777" w:rsidR="00E554A3" w:rsidRDefault="00000000">
      <w:r>
        <w:t>RAM: 16 GB DDR4</w:t>
      </w:r>
    </w:p>
    <w:p w14:paraId="6D0D9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속도</w:t>
      </w:r>
      <w:r>
        <w:rPr>
          <w:lang w:eastAsia="ko-KR"/>
        </w:rPr>
        <w:t>: 3200 MHz</w:t>
      </w:r>
    </w:p>
    <w:p w14:paraId="3DAC789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: 14 GB 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14:paraId="1C9B4400" w14:textId="77777777" w:rsidR="00E554A3" w:rsidRDefault="00000000">
      <w:pPr>
        <w:rPr>
          <w:lang w:eastAsia="ko-KR"/>
        </w:rPr>
      </w:pPr>
      <w:r>
        <w:rPr>
          <w:lang w:eastAsia="ko-KR"/>
        </w:rPr>
        <w:t>저장장치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NVMe</w:t>
      </w:r>
      <w:proofErr w:type="spellEnd"/>
      <w:r>
        <w:rPr>
          <w:lang w:eastAsia="ko-KR"/>
        </w:rPr>
        <w:t xml:space="preserve"> SSD 512 GB</w:t>
      </w:r>
    </w:p>
    <w:p w14:paraId="0B8C73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3,500 MB/s</w:t>
      </w:r>
    </w:p>
    <w:p w14:paraId="262DD0B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3,000 MB/s</w:t>
      </w:r>
    </w:p>
    <w:p w14:paraId="46ABCE7F" w14:textId="77777777" w:rsidR="00E554A3" w:rsidRDefault="00000000">
      <w:pPr>
        <w:rPr>
          <w:lang w:eastAsia="ko-KR"/>
        </w:rPr>
      </w:pPr>
      <w:r>
        <w:rPr>
          <w:lang w:eastAsia="ko-KR"/>
        </w:rPr>
        <w:t>OS: Windows 11 Pro</w:t>
      </w:r>
    </w:p>
    <w:p w14:paraId="481DC0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</w:t>
      </w:r>
    </w:p>
    <w:p w14:paraId="387AF43C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GPU </w:t>
      </w: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(CUDA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>)</w:t>
      </w:r>
    </w:p>
    <w:p w14:paraId="5FF86142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6B81B6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비용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($10K-50K) </w:t>
      </w:r>
      <w:r>
        <w:rPr>
          <w:lang w:eastAsia="ko-KR"/>
        </w:rPr>
        <w:t>불필요</w:t>
      </w:r>
    </w:p>
    <w:p w14:paraId="70005D57" w14:textId="77777777" w:rsidR="00E554A3" w:rsidRDefault="00000000">
      <w:pPr>
        <w:rPr>
          <w:lang w:eastAsia="ko-KR"/>
        </w:rPr>
      </w:pPr>
      <w:r>
        <w:rPr>
          <w:lang w:eastAsia="ko-KR"/>
        </w:rPr>
        <w:t>안정성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5909B66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64A7B1E2" w14:textId="77777777" w:rsidR="00E554A3" w:rsidRDefault="00000000">
      <w:pPr>
        <w:rPr>
          <w:lang w:eastAsia="ko-KR"/>
        </w:rPr>
      </w:pPr>
      <w:r>
        <w:rPr>
          <w:lang w:eastAsia="ko-KR"/>
        </w:rPr>
        <w:t>Python: 3.13.2</w:t>
      </w:r>
    </w:p>
    <w:p w14:paraId="10601FD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: 2.7.1 (CPU </w:t>
      </w:r>
      <w:r>
        <w:rPr>
          <w:lang w:eastAsia="ko-KR"/>
        </w:rPr>
        <w:t>버전</w:t>
      </w:r>
      <w:r>
        <w:rPr>
          <w:lang w:eastAsia="ko-KR"/>
        </w:rPr>
        <w:t>)</w:t>
      </w:r>
    </w:p>
    <w:p w14:paraId="52B254C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: 8.3.174</w:t>
      </w:r>
    </w:p>
    <w:p w14:paraId="1E6BD9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CUDA: </w:t>
      </w:r>
      <w:r>
        <w:rPr>
          <w:lang w:eastAsia="ko-KR"/>
        </w:rPr>
        <w:t>없음</w:t>
      </w:r>
      <w:r>
        <w:rPr>
          <w:lang w:eastAsia="ko-KR"/>
        </w:rPr>
        <w:t xml:space="preserve"> (CPU </w:t>
      </w:r>
      <w:r>
        <w:rPr>
          <w:lang w:eastAsia="ko-KR"/>
        </w:rPr>
        <w:t>전용</w:t>
      </w:r>
      <w:r>
        <w:rPr>
          <w:lang w:eastAsia="ko-KR"/>
        </w:rPr>
        <w:t>)</w:t>
      </w:r>
    </w:p>
    <w:p w14:paraId="2A91151A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:</w:t>
      </w:r>
    </w:p>
    <w:p w14:paraId="69892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CED143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X-ray </w:t>
      </w:r>
      <w:r>
        <w:rPr>
          <w:lang w:eastAsia="ko-KR"/>
        </w:rPr>
        <w:t>사전학습</w:t>
      </w:r>
      <w:r>
        <w:rPr>
          <w:lang w:eastAsia="ko-KR"/>
        </w:rPr>
        <w:t>:</w:t>
      </w:r>
    </w:p>
    <w:p w14:paraId="3E2E19C3" w14:textId="77777777" w:rsidR="00E554A3" w:rsidRDefault="00E554A3">
      <w:pPr>
        <w:rPr>
          <w:lang w:eastAsia="ko-KR"/>
        </w:rPr>
      </w:pPr>
    </w:p>
    <w:p w14:paraId="099F3120" w14:textId="77777777" w:rsidR="00E554A3" w:rsidRDefault="00E554A3">
      <w:pPr>
        <w:rPr>
          <w:lang w:eastAsia="ko-KR"/>
        </w:rPr>
      </w:pPr>
    </w:p>
    <w:p w14:paraId="3B2C3F97" w14:textId="77777777" w:rsidR="00E554A3" w:rsidRDefault="00E554A3">
      <w:pPr>
        <w:rPr>
          <w:lang w:eastAsia="ko-KR"/>
        </w:rPr>
      </w:pPr>
    </w:p>
    <w:p w14:paraId="2B9048B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optimizer: </w:t>
      </w:r>
      <w:proofErr w:type="spellStart"/>
      <w:r>
        <w:rPr>
          <w:lang w:eastAsia="ko-KR"/>
        </w:rPr>
        <w:t>AdamW</w:t>
      </w:r>
      <w:proofErr w:type="spellEnd"/>
    </w:p>
    <w:p w14:paraId="59426B8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(lr0)</w:t>
      </w:r>
      <w:r>
        <w:rPr>
          <w:lang w:eastAsia="ko-KR"/>
        </w:rPr>
        <w:t>은</w:t>
      </w:r>
      <w:r>
        <w:rPr>
          <w:lang w:eastAsia="ko-KR"/>
        </w:rPr>
        <w:t xml:space="preserve"> 0.01,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lrf</w:t>
      </w:r>
      <w:proofErr w:type="spellEnd"/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0.01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cosine decay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에서는</w:t>
      </w:r>
      <w:r>
        <w:rPr>
          <w:lang w:eastAsia="ko-KR"/>
        </w:rPr>
        <w:t xml:space="preserve"> beta1),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워밍업은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가중치는</w:t>
      </w:r>
      <w:r>
        <w:rPr>
          <w:lang w:eastAsia="ko-KR"/>
        </w:rPr>
        <w:t xml:space="preserve"> Box loss 7.5, Class loss 0.5, DFL loss 1.5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설정하였으며</w:t>
      </w:r>
      <w:r>
        <w:rPr>
          <w:lang w:eastAsia="ko-KR"/>
        </w:rPr>
        <w:t xml:space="preserve">, Mosaic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>.</w:t>
      </w:r>
    </w:p>
    <w:p w14:paraId="6424B63E" w14:textId="77777777" w:rsidR="00E554A3" w:rsidRDefault="00E554A3">
      <w:pPr>
        <w:rPr>
          <w:lang w:eastAsia="ko-KR"/>
        </w:rPr>
      </w:pPr>
    </w:p>
    <w:p w14:paraId="6F70674D" w14:textId="77777777" w:rsidR="00E554A3" w:rsidRDefault="00E554A3">
      <w:pPr>
        <w:rPr>
          <w:lang w:eastAsia="ko-KR"/>
        </w:rPr>
      </w:pPr>
    </w:p>
    <w:p w14:paraId="4637DBB3" w14:textId="77777777" w:rsidR="00E554A3" w:rsidRDefault="00E554A3">
      <w:pPr>
        <w:rPr>
          <w:lang w:eastAsia="ko-KR"/>
        </w:rPr>
      </w:pPr>
    </w:p>
    <w:p w14:paraId="67F43D10" w14:textId="77777777" w:rsidR="00E554A3" w:rsidRDefault="00E554A3">
      <w:pPr>
        <w:rPr>
          <w:lang w:eastAsia="ko-KR"/>
        </w:rPr>
      </w:pPr>
    </w:p>
    <w:p w14:paraId="1FD78341" w14:textId="77777777" w:rsidR="00E554A3" w:rsidRDefault="00E554A3">
      <w:pPr>
        <w:rPr>
          <w:lang w:eastAsia="ko-KR"/>
        </w:rPr>
      </w:pPr>
    </w:p>
    <w:p w14:paraId="29D3126E" w14:textId="77777777" w:rsidR="00E554A3" w:rsidRDefault="00E554A3">
      <w:pPr>
        <w:rPr>
          <w:lang w:eastAsia="ko-KR"/>
        </w:rPr>
      </w:pPr>
    </w:p>
    <w:p w14:paraId="2176DA2F" w14:textId="77777777" w:rsidR="00E554A3" w:rsidRDefault="00E554A3">
      <w:pPr>
        <w:rPr>
          <w:lang w:eastAsia="ko-KR"/>
        </w:rPr>
      </w:pPr>
    </w:p>
    <w:p w14:paraId="679CF6D8" w14:textId="77777777" w:rsidR="00E554A3" w:rsidRDefault="00E554A3">
      <w:pPr>
        <w:rPr>
          <w:lang w:eastAsia="ko-KR"/>
        </w:rPr>
      </w:pPr>
    </w:p>
    <w:p w14:paraId="0BB69809" w14:textId="77777777" w:rsidR="00E554A3" w:rsidRDefault="00E554A3">
      <w:pPr>
        <w:rPr>
          <w:lang w:eastAsia="ko-KR"/>
        </w:rPr>
      </w:pPr>
    </w:p>
    <w:p w14:paraId="76F34365" w14:textId="77777777" w:rsidR="00E554A3" w:rsidRDefault="00E554A3">
      <w:pPr>
        <w:rPr>
          <w:lang w:eastAsia="ko-KR"/>
        </w:rPr>
      </w:pPr>
    </w:p>
    <w:p w14:paraId="6D6D6762" w14:textId="77777777" w:rsidR="00E554A3" w:rsidRDefault="00E554A3">
      <w:pPr>
        <w:rPr>
          <w:lang w:eastAsia="ko-KR"/>
        </w:rPr>
      </w:pPr>
    </w:p>
    <w:p w14:paraId="192417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DPF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:</w:t>
      </w:r>
    </w:p>
    <w:p w14:paraId="18B227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회로</w:t>
      </w:r>
      <w:r>
        <w:rPr>
          <w:lang w:eastAsia="ko-KR"/>
        </w:rPr>
        <w:t xml:space="preserve"> Stage 1</w:t>
      </w:r>
      <w:r>
        <w:rPr>
          <w:lang w:eastAsia="ko-KR"/>
        </w:rPr>
        <w:t>의</w:t>
      </w:r>
      <w:r>
        <w:rPr>
          <w:lang w:eastAsia="ko-KR"/>
        </w:rPr>
        <w:t xml:space="preserve"> 2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확장하였다</w:t>
      </w:r>
      <w:r>
        <w:rPr>
          <w:lang w:eastAsia="ko-KR"/>
        </w:rPr>
        <w:t xml:space="preserve">.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하이퍼파라미터는</w:t>
      </w:r>
      <w:proofErr w:type="spellEnd"/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15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보장하였다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에포크에서는</w:t>
      </w:r>
      <w:proofErr w:type="spellEnd"/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이루어지도록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05AC02DD" w14:textId="77777777" w:rsidR="00E554A3" w:rsidRDefault="00E554A3">
      <w:pPr>
        <w:rPr>
          <w:lang w:eastAsia="ko-KR"/>
        </w:rPr>
      </w:pPr>
    </w:p>
    <w:p w14:paraId="32F69368" w14:textId="77777777" w:rsidR="00E554A3" w:rsidRDefault="00E554A3">
      <w:pPr>
        <w:rPr>
          <w:lang w:eastAsia="ko-KR"/>
        </w:rPr>
      </w:pPr>
    </w:p>
    <w:p w14:paraId="3881BC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optimizer: </w:t>
      </w:r>
      <w:proofErr w:type="spellStart"/>
      <w:r>
        <w:rPr>
          <w:lang w:eastAsia="ko-KR"/>
        </w:rPr>
        <w:t>AdamW</w:t>
      </w:r>
      <w:proofErr w:type="spellEnd"/>
    </w:p>
    <w:p w14:paraId="642270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(lr0)</w:t>
      </w:r>
      <w:r>
        <w:rPr>
          <w:lang w:eastAsia="ko-KR"/>
        </w:rPr>
        <w:t>은</w:t>
      </w:r>
      <w:r>
        <w:rPr>
          <w:lang w:eastAsia="ko-KR"/>
        </w:rPr>
        <w:t xml:space="preserve"> 0.01,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lrf</w:t>
      </w:r>
      <w:proofErr w:type="spellEnd"/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0.01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cosine decay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에서는</w:t>
      </w:r>
      <w:r>
        <w:rPr>
          <w:lang w:eastAsia="ko-KR"/>
        </w:rPr>
        <w:t xml:space="preserve"> beta1),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워밍업은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가중치는</w:t>
      </w:r>
      <w:r>
        <w:rPr>
          <w:lang w:eastAsia="ko-KR"/>
        </w:rPr>
        <w:t xml:space="preserve"> Box loss 7.5, Class loss 0.5, DFL loss 1.5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설정하였으며</w:t>
      </w:r>
      <w:r>
        <w:rPr>
          <w:lang w:eastAsia="ko-KR"/>
        </w:rPr>
        <w:t xml:space="preserve">, Mosaic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>.</w:t>
      </w:r>
    </w:p>
    <w:p w14:paraId="184F4318" w14:textId="77777777" w:rsidR="00E554A3" w:rsidRDefault="00E554A3">
      <w:pPr>
        <w:rPr>
          <w:lang w:eastAsia="ko-KR"/>
        </w:rPr>
      </w:pPr>
    </w:p>
    <w:p w14:paraId="33CDAD89" w14:textId="77777777" w:rsidR="00E554A3" w:rsidRDefault="00E554A3">
      <w:pPr>
        <w:rPr>
          <w:lang w:eastAsia="ko-KR"/>
        </w:rPr>
      </w:pPr>
    </w:p>
    <w:p w14:paraId="748734FC" w14:textId="77777777" w:rsidR="00E554A3" w:rsidRDefault="00E554A3">
      <w:pPr>
        <w:rPr>
          <w:lang w:eastAsia="ko-KR"/>
        </w:rPr>
      </w:pPr>
    </w:p>
    <w:p w14:paraId="0208AE0C" w14:textId="77777777" w:rsidR="00E554A3" w:rsidRDefault="00E554A3">
      <w:pPr>
        <w:rPr>
          <w:lang w:eastAsia="ko-KR"/>
        </w:rPr>
      </w:pPr>
    </w:p>
    <w:p w14:paraId="2209B7A3" w14:textId="77777777" w:rsidR="00E554A3" w:rsidRDefault="00E554A3">
      <w:pPr>
        <w:rPr>
          <w:lang w:eastAsia="ko-KR"/>
        </w:rPr>
      </w:pPr>
    </w:p>
    <w:p w14:paraId="69D6A14F" w14:textId="77777777" w:rsidR="00E554A3" w:rsidRDefault="00E554A3">
      <w:pPr>
        <w:rPr>
          <w:lang w:eastAsia="ko-KR"/>
        </w:rPr>
      </w:pPr>
    </w:p>
    <w:p w14:paraId="69F75446" w14:textId="77777777" w:rsidR="00E554A3" w:rsidRDefault="00E554A3">
      <w:pPr>
        <w:rPr>
          <w:lang w:eastAsia="ko-KR"/>
        </w:rPr>
      </w:pPr>
    </w:p>
    <w:p w14:paraId="5068F5F1" w14:textId="77777777" w:rsidR="00E554A3" w:rsidRDefault="00E554A3">
      <w:pPr>
        <w:rPr>
          <w:lang w:eastAsia="ko-KR"/>
        </w:rPr>
      </w:pPr>
    </w:p>
    <w:p w14:paraId="65B009B2" w14:textId="77777777" w:rsidR="00E554A3" w:rsidRDefault="00E554A3">
      <w:pPr>
        <w:rPr>
          <w:lang w:eastAsia="ko-KR"/>
        </w:rPr>
      </w:pPr>
    </w:p>
    <w:p w14:paraId="2D70E821" w14:textId="77777777" w:rsidR="00E554A3" w:rsidRDefault="00E554A3">
      <w:pPr>
        <w:rPr>
          <w:lang w:eastAsia="ko-KR"/>
        </w:rPr>
      </w:pPr>
    </w:p>
    <w:p w14:paraId="5F85F422" w14:textId="77777777" w:rsidR="00E554A3" w:rsidRDefault="00E554A3">
      <w:pPr>
        <w:rPr>
          <w:lang w:eastAsia="ko-KR"/>
        </w:rPr>
      </w:pPr>
    </w:p>
    <w:p w14:paraId="30F39465" w14:textId="77777777" w:rsidR="00E554A3" w:rsidRDefault="00000000">
      <w:proofErr w:type="spellStart"/>
      <w:r>
        <w:t>학습률</w:t>
      </w:r>
      <w:proofErr w:type="spellEnd"/>
      <w:r>
        <w:t xml:space="preserve"> </w:t>
      </w:r>
      <w:proofErr w:type="spellStart"/>
      <w:r>
        <w:t>스케줄링</w:t>
      </w:r>
      <w:proofErr w:type="spellEnd"/>
      <w:r>
        <w:t xml:space="preserve"> (Cosine Annealing with Warmup):</w:t>
      </w:r>
    </w:p>
    <w:p w14:paraId="01ED04FA" w14:textId="77777777" w:rsidR="00160E41" w:rsidRDefault="00160E41" w:rsidP="00160E41">
      <w:pPr>
        <w:rPr>
          <w:lang w:eastAsia="ko-KR"/>
        </w:rPr>
      </w:pPr>
    </w:p>
    <w:p w14:paraId="5296436A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{L}_{YOLO} = \lambda_{box} \</w:t>
      </w:r>
      <w:proofErr w:type="spellStart"/>
      <w:r>
        <w:t>mathcal</w:t>
      </w:r>
      <w:proofErr w:type="spellEnd"/>
      <w:r>
        <w:t>{L}_{box} + \lambda_{</w:t>
      </w:r>
      <w:proofErr w:type="spellStart"/>
      <w:r>
        <w:t>cls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cls</w:t>
      </w:r>
      <w:proofErr w:type="spellEnd"/>
      <w:r>
        <w:t>} + \lambda_{</w:t>
      </w:r>
      <w:proofErr w:type="spellStart"/>
      <w:r>
        <w:t>dfl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dfl</w:t>
      </w:r>
      <w:proofErr w:type="spellEnd"/>
      <w:r>
        <w:t>}</w:t>
      </w:r>
    </w:p>
    <w:p w14:paraId="749BC4C1" w14:textId="77777777" w:rsidR="00E554A3" w:rsidRDefault="00000000">
      <w:proofErr w:type="spellStart"/>
      <w:r>
        <w:t>mAP</w:t>
      </w:r>
      <w:proofErr w:type="spellEnd"/>
      <w:r>
        <w:t>@\tau = \frac{</w:t>
      </w:r>
      <w:proofErr w:type="gramStart"/>
      <w:r>
        <w:t>1}{</w:t>
      </w:r>
      <w:proofErr w:type="gramEnd"/>
      <w:r>
        <w:t>N_{</w:t>
      </w:r>
      <w:proofErr w:type="spellStart"/>
      <w:r>
        <w:t>cls</w:t>
      </w:r>
      <w:proofErr w:type="spellEnd"/>
      <w:r>
        <w:t>}} \sum_{c=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 xml:space="preserve">}} </w:t>
      </w:r>
      <w:proofErr w:type="spellStart"/>
      <w:r>
        <w:t>AP_c</w:t>
      </w:r>
      <w:proofErr w:type="spellEnd"/>
      <w:r>
        <w:t>^{\tau}</w:t>
      </w:r>
    </w:p>
    <w:p w14:paraId="7376A8C5" w14:textId="77777777" w:rsidR="00E554A3" w:rsidRDefault="00000000">
      <w:r>
        <w:t>mAP50 &amp;= mAP@0.5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 ≥ 0.5)} \\</w:t>
      </w:r>
    </w:p>
    <w:p w14:paraId="2A35932A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\</w:t>
      </w:r>
      <w:proofErr w:type="gramStart"/>
      <w:r>
        <w:t>frac{</w:t>
      </w:r>
      <w:proofErr w:type="gramEnd"/>
      <w:r>
        <w:t>1}{10} \sum_{\tau=0.</w:t>
      </w:r>
      <w:proofErr w:type="gramStart"/>
      <w:r>
        <w:t>5}^</w:t>
      </w:r>
      <w:proofErr w:type="gramEnd"/>
      <w:r>
        <w:t xml:space="preserve">{0.95} </w:t>
      </w:r>
      <w:proofErr w:type="spellStart"/>
      <w:r>
        <w:t>mAP</w:t>
      </w:r>
      <w:proofErr w:type="spellEnd"/>
      <w:r>
        <w:t>@\tau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: 0.5~0.95, </w:t>
      </w:r>
      <w:proofErr w:type="spellStart"/>
      <w:r>
        <w:t>간격</w:t>
      </w:r>
      <w:proofErr w:type="spellEnd"/>
      <w:r>
        <w:t xml:space="preserve"> 0.05)}</w:t>
      </w:r>
    </w:p>
    <w:p w14:paraId="5E11FC2F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72.6\%</w:t>
      </w:r>
    </w:p>
    <w:p w14:paraId="7E4840E7" w14:textId="77777777" w:rsidR="00E554A3" w:rsidRDefault="00000000">
      <w:r>
        <w:t>Precision = \</w:t>
      </w:r>
      <w:proofErr w:type="gramStart"/>
      <w:r>
        <w:t>frac{</w:t>
      </w:r>
      <w:proofErr w:type="gramEnd"/>
      <w:r>
        <w:t>TP</w:t>
      </w:r>
      <w:proofErr w:type="gramStart"/>
      <w:r>
        <w:t>}{</w:t>
      </w:r>
      <w:proofErr w:type="gramEnd"/>
      <w:r>
        <w:t>TP + FP}</w:t>
      </w:r>
    </w:p>
    <w:p w14:paraId="79E64D86" w14:textId="77777777" w:rsidR="00E554A3" w:rsidRDefault="00000000">
      <w:pPr>
        <w:rPr>
          <w:lang w:eastAsia="ko-KR"/>
        </w:rPr>
      </w:pPr>
      <w:r>
        <w:rPr>
          <w:lang w:eastAsia="ko-KR"/>
        </w:rPr>
        <w:t>Recall = \</w:t>
      </w:r>
      <w:proofErr w:type="gramStart"/>
      <w:r>
        <w:rPr>
          <w:lang w:eastAsia="ko-KR"/>
        </w:rPr>
        <w:t>frac{</w:t>
      </w:r>
      <w:proofErr w:type="gramEnd"/>
      <w:r>
        <w:rPr>
          <w:lang w:eastAsia="ko-KR"/>
        </w:rPr>
        <w:t>TP</w:t>
      </w:r>
      <w:proofErr w:type="gramStart"/>
      <w:r>
        <w:rPr>
          <w:lang w:eastAsia="ko-KR"/>
        </w:rPr>
        <w:t>}{</w:t>
      </w:r>
      <w:proofErr w:type="gramEnd"/>
      <w:r>
        <w:rPr>
          <w:lang w:eastAsia="ko-KR"/>
        </w:rPr>
        <w:t>TP + FN}</w:t>
      </w:r>
    </w:p>
    <w:p w14:paraId="38C3A842" w14:textId="77777777" w:rsidR="00E554A3" w:rsidRDefault="00000000">
      <w:r>
        <w:t>F1 = \</w:t>
      </w:r>
      <w:proofErr w:type="gramStart"/>
      <w:r>
        <w:t>frac{</w:t>
      </w:r>
      <w:proofErr w:type="gramEnd"/>
      <w:r>
        <w:t>2 \</w:t>
      </w:r>
      <w:proofErr w:type="spellStart"/>
      <w:r>
        <w:t>cdot</w:t>
      </w:r>
      <w:proofErr w:type="spellEnd"/>
      <w:r>
        <w:t xml:space="preserve"> Precision \</w:t>
      </w:r>
      <w:proofErr w:type="spellStart"/>
      <w:r>
        <w:t>cdot</w:t>
      </w:r>
      <w:proofErr w:type="spellEnd"/>
      <w:r>
        <w:t xml:space="preserve"> </w:t>
      </w:r>
      <w:proofErr w:type="gramStart"/>
      <w:r>
        <w:t>Recall}{</w:t>
      </w:r>
      <w:proofErr w:type="gramEnd"/>
      <w:r>
        <w:t>Precision + Recall} = \frac{2</w:t>
      </w:r>
      <w:proofErr w:type="gramStart"/>
      <w:r>
        <w:t>TP}{</w:t>
      </w:r>
      <w:proofErr w:type="gramEnd"/>
      <w:r>
        <w:t>2TP + FP + FN}</w:t>
      </w:r>
    </w:p>
    <w:p w14:paraId="009C642A" w14:textId="77777777" w:rsidR="00E554A3" w:rsidRDefault="00000000">
      <w:r>
        <w:t>$$</w:t>
      </w:r>
    </w:p>
    <w:p w14:paraId="0ABB61B9" w14:textId="77777777" w:rsidR="00E554A3" w:rsidRDefault="00000000">
      <w:r>
        <w:t xml:space="preserve">2. </w:t>
      </w:r>
      <w:proofErr w:type="spellStart"/>
      <w:r>
        <w:t>혼동</w:t>
      </w:r>
      <w:proofErr w:type="spellEnd"/>
      <w:r>
        <w:t xml:space="preserve"> </w:t>
      </w:r>
      <w:proofErr w:type="spellStart"/>
      <w:r>
        <w:t>행렬</w:t>
      </w:r>
      <w:proofErr w:type="spellEnd"/>
      <w:r>
        <w:t xml:space="preserve"> (Confusion Matrix)</w:t>
      </w:r>
    </w:p>
    <w:p w14:paraId="51A0AE1B" w14:textId="77777777" w:rsidR="00E554A3" w:rsidRDefault="00000000">
      <w:r>
        <w:t xml:space="preserve">3×3 </w:t>
      </w:r>
      <w:proofErr w:type="spellStart"/>
      <w:r>
        <w:t>행렬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(Crack, Melting, Background):</w:t>
      </w:r>
    </w:p>
    <w:p w14:paraId="1C44141F" w14:textId="77777777" w:rsidR="00E554A3" w:rsidRDefault="00000000">
      <w:r>
        <w:t>Predicted</w:t>
      </w:r>
    </w:p>
    <w:p w14:paraId="7AC49E02" w14:textId="77777777" w:rsidR="00E554A3" w:rsidRDefault="00000000">
      <w:proofErr w:type="gramStart"/>
      <w:r>
        <w:t>Crack  Melting</w:t>
      </w:r>
      <w:proofErr w:type="gramEnd"/>
      <w:r>
        <w:t xml:space="preserve">  Background</w:t>
      </w:r>
    </w:p>
    <w:p w14:paraId="63EEAE22" w14:textId="77777777" w:rsidR="00E554A3" w:rsidRDefault="00000000">
      <w:r>
        <w:t>Actual Crack    TP₁     FP₂      FP₃</w:t>
      </w:r>
    </w:p>
    <w:p w14:paraId="569B2E7C" w14:textId="77777777" w:rsidR="00E554A3" w:rsidRDefault="00000000">
      <w:r>
        <w:t>Melting   FP₁     TP₂      FP₃</w:t>
      </w:r>
    </w:p>
    <w:p w14:paraId="1A53269D" w14:textId="77777777" w:rsidR="00E554A3" w:rsidRDefault="00000000">
      <w:r>
        <w:t>Background   FN₁     FN₂      TN</w:t>
      </w:r>
    </w:p>
    <w:p w14:paraId="02FD072B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  <w:r>
        <w:t>:</w:t>
      </w:r>
    </w:p>
    <w:p w14:paraId="40089D97" w14:textId="77777777" w:rsidR="00E554A3" w:rsidRDefault="00000000">
      <w:pPr>
        <w:pStyle w:val="1"/>
      </w:pPr>
      <w:r>
        <w:t xml:space="preserve">Crack </w:t>
      </w:r>
      <w:proofErr w:type="spellStart"/>
      <w:r>
        <w:t>클래스</w:t>
      </w:r>
      <w:proofErr w:type="spellEnd"/>
    </w:p>
    <w:p w14:paraId="259280B4" w14:textId="77777777" w:rsidR="00E554A3" w:rsidRDefault="00000000">
      <w:proofErr w:type="spellStart"/>
      <w:r>
        <w:t>Precision_crack</w:t>
      </w:r>
      <w:proofErr w:type="spellEnd"/>
      <w:r>
        <w:t xml:space="preserve"> = TP₁ / (TP₁ + FP₁ + FP₁)</w:t>
      </w:r>
    </w:p>
    <w:p w14:paraId="00603184" w14:textId="77777777" w:rsidR="00E554A3" w:rsidRDefault="00000000">
      <w:proofErr w:type="spellStart"/>
      <w:r>
        <w:t>Recall_crack</w:t>
      </w:r>
      <w:proofErr w:type="spellEnd"/>
      <w:r>
        <w:t xml:space="preserve"> = TP₁ / (TP₁ + FP₂ + FP₃)</w:t>
      </w:r>
    </w:p>
    <w:p w14:paraId="05584A4E" w14:textId="77777777" w:rsidR="00E554A3" w:rsidRDefault="00000000">
      <w:pPr>
        <w:pStyle w:val="1"/>
      </w:pPr>
      <w:r>
        <w:t xml:space="preserve">Melting </w:t>
      </w:r>
      <w:proofErr w:type="spellStart"/>
      <w:r>
        <w:t>클래스</w:t>
      </w:r>
      <w:proofErr w:type="spellEnd"/>
    </w:p>
    <w:p w14:paraId="27275267" w14:textId="77777777" w:rsidR="00E554A3" w:rsidRDefault="00000000">
      <w:proofErr w:type="spellStart"/>
      <w:r>
        <w:t>Precision_melting</w:t>
      </w:r>
      <w:proofErr w:type="spellEnd"/>
      <w:r>
        <w:t xml:space="preserve"> = TP₂ / (TP₂ + FP₁ + FP₂)</w:t>
      </w:r>
    </w:p>
    <w:p w14:paraId="2A9106E2" w14:textId="77777777" w:rsidR="00E554A3" w:rsidRDefault="00000000">
      <w:proofErr w:type="spellStart"/>
      <w:r>
        <w:t>Recall_melting</w:t>
      </w:r>
      <w:proofErr w:type="spellEnd"/>
      <w:r>
        <w:t xml:space="preserve"> = TP₂ / (TP₂ + FP₁ + FP₃)</w:t>
      </w:r>
    </w:p>
    <w:p w14:paraId="18C1C802" w14:textId="77777777" w:rsidR="00E554A3" w:rsidRDefault="00000000">
      <w:r>
        <w:t xml:space="preserve">3.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5D22C3E3" w14:textId="77777777" w:rsidR="00E554A3" w:rsidRDefault="00000000">
      <w:r>
        <w:t>FPS (Frames Per Second):</w:t>
      </w:r>
    </w:p>
    <w:p w14:paraId="19C1C4C7" w14:textId="77777777" w:rsidR="00E554A3" w:rsidRDefault="00000000">
      <w:r>
        <w:t>FPS = 1000 / (</w:t>
      </w:r>
      <w:proofErr w:type="spellStart"/>
      <w:r>
        <w:t>preprocess_time</w:t>
      </w:r>
      <w:proofErr w:type="spellEnd"/>
      <w:r>
        <w:t xml:space="preserve"> + </w:t>
      </w:r>
      <w:proofErr w:type="spellStart"/>
      <w:r>
        <w:t>inference_time</w:t>
      </w:r>
      <w:proofErr w:type="spellEnd"/>
      <w:r>
        <w:t xml:space="preserve"> + </w:t>
      </w:r>
      <w:proofErr w:type="spellStart"/>
      <w:r>
        <w:t>postprocess_time</w:t>
      </w:r>
      <w:proofErr w:type="spellEnd"/>
      <w:r>
        <w:t>)</w:t>
      </w:r>
    </w:p>
    <w:p w14:paraId="39A6D844" w14:textId="77777777" w:rsidR="00E554A3" w:rsidRDefault="00000000">
      <w:proofErr w:type="spellStart"/>
      <w:r>
        <w:t>단계별</w:t>
      </w:r>
      <w:proofErr w:type="spellEnd"/>
      <w:r>
        <w:t xml:space="preserve"> </w:t>
      </w:r>
      <w:proofErr w:type="spellStart"/>
      <w:r>
        <w:t>시간</w:t>
      </w:r>
      <w:proofErr w:type="spellEnd"/>
      <w:r>
        <w:t>:</w:t>
      </w:r>
    </w:p>
    <w:p w14:paraId="50C3779A" w14:textId="77777777" w:rsidR="00E554A3" w:rsidRDefault="00000000">
      <w:r>
        <w:t xml:space="preserve">- Preprocess: 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리사이즈</w:t>
      </w:r>
      <w:proofErr w:type="spellEnd"/>
      <w:r>
        <w:t xml:space="preserve">, </w:t>
      </w:r>
      <w:proofErr w:type="spellStart"/>
      <w:r>
        <w:t>정규화</w:t>
      </w:r>
      <w:proofErr w:type="spellEnd"/>
      <w:r>
        <w:t xml:space="preserve"> (~5ms)</w:t>
      </w:r>
    </w:p>
    <w:p w14:paraId="75D0330C" w14:textId="77777777" w:rsidR="00E554A3" w:rsidRDefault="00000000">
      <w:r>
        <w:t xml:space="preserve">- Inference: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순전파</w:t>
      </w:r>
      <w:proofErr w:type="spellEnd"/>
      <w:r>
        <w:t xml:space="preserve"> (CPU: ~120ms, GPU: ~8ms)</w:t>
      </w:r>
    </w:p>
    <w:p w14:paraId="4F4346F9" w14:textId="77777777" w:rsidR="00E554A3" w:rsidRDefault="00000000">
      <w:r>
        <w:t xml:space="preserve">- Postprocess: NMS,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필터링</w:t>
      </w:r>
      <w:proofErr w:type="spellEnd"/>
      <w:r>
        <w:t xml:space="preserve"> (~3ms)</w:t>
      </w:r>
    </w:p>
    <w:p w14:paraId="6306A2C9" w14:textId="77777777" w:rsidR="00E554A3" w:rsidRDefault="00000000">
      <w:r>
        <w:t xml:space="preserve">CPU </w:t>
      </w:r>
      <w:proofErr w:type="spellStart"/>
      <w:r>
        <w:t>환경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109FDB2E" w14:textId="77777777" w:rsidR="00E554A3" w:rsidRDefault="00000000">
      <w:r>
        <w:t>- YOLOv8s: ~7.8 FPS (128ms/frame)</w:t>
      </w:r>
    </w:p>
    <w:p w14:paraId="5FA8253D" w14:textId="77777777" w:rsidR="00E554A3" w:rsidRDefault="00000000">
      <w:pPr>
        <w:rPr>
          <w:lang w:eastAsia="ko-KR"/>
        </w:rPr>
      </w:pPr>
      <w:r>
        <w:rPr>
          <w:lang w:eastAsia="ko-KR"/>
        </w:rPr>
        <w:t>- YOLO11s: ~6.9 FPS (145ms/frame)</w:t>
      </w:r>
    </w:p>
    <w:p w14:paraId="50A97179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30 FPS (33ms/frame)</w:t>
      </w:r>
    </w:p>
    <w:p w14:paraId="0F73006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CPU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, GPU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49E35A44" w14:textId="77777777" w:rsidR="00E554A3" w:rsidRDefault="00000000">
      <w:pPr>
        <w:pStyle w:val="3"/>
      </w:pPr>
      <w:r>
        <w:t xml:space="preserve">E.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320ABD4B" w14:textId="77777777" w:rsidR="00E554A3" w:rsidRDefault="00000000">
      <w:r>
        <w:t xml:space="preserve">1. </w:t>
      </w:r>
      <w:proofErr w:type="spellStart"/>
      <w:r>
        <w:t>재현성</w:t>
      </w:r>
      <w:proofErr w:type="spellEnd"/>
      <w:r>
        <w:t xml:space="preserve"> </w:t>
      </w:r>
      <w:proofErr w:type="spellStart"/>
      <w:r>
        <w:t>보장</w:t>
      </w:r>
      <w:proofErr w:type="spellEnd"/>
      <w:r>
        <w:t xml:space="preserve"> </w:t>
      </w:r>
      <w:proofErr w:type="spellStart"/>
      <w:r>
        <w:t>조치</w:t>
      </w:r>
      <w:proofErr w:type="spellEnd"/>
    </w:p>
    <w:p w14:paraId="610CB0DF" w14:textId="77777777" w:rsidR="00E554A3" w:rsidRDefault="00000000">
      <w:pPr>
        <w:pStyle w:val="1"/>
      </w:pPr>
      <w:r>
        <w:t xml:space="preserve">1. </w:t>
      </w:r>
      <w:proofErr w:type="spellStart"/>
      <w:r>
        <w:t>무작위</w:t>
      </w:r>
      <w:proofErr w:type="spellEnd"/>
      <w:r>
        <w:t xml:space="preserve"> </w:t>
      </w:r>
      <w:proofErr w:type="spellStart"/>
      <w:r>
        <w:t>시드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3EEA57EB" w14:textId="77777777" w:rsidR="00E554A3" w:rsidRDefault="00000000">
      <w:r>
        <w:t>import random</w:t>
      </w:r>
    </w:p>
    <w:p w14:paraId="3F3BA458" w14:textId="77777777" w:rsidR="00E554A3" w:rsidRDefault="0000000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E1C92DE" w14:textId="77777777" w:rsidR="00E554A3" w:rsidRDefault="00000000">
      <w:r>
        <w:t>import torch</w:t>
      </w:r>
    </w:p>
    <w:p w14:paraId="593B32C0" w14:textId="77777777" w:rsidR="00E554A3" w:rsidRDefault="00000000">
      <w:r>
        <w:t>SEED = 42</w:t>
      </w:r>
    </w:p>
    <w:p w14:paraId="4F16E35D" w14:textId="77777777" w:rsidR="00E554A3" w:rsidRDefault="00000000">
      <w:proofErr w:type="spellStart"/>
      <w:proofErr w:type="gramStart"/>
      <w:r>
        <w:t>random.seed</w:t>
      </w:r>
      <w:proofErr w:type="spellEnd"/>
      <w:proofErr w:type="gramEnd"/>
      <w:r>
        <w:t>(SEED)</w:t>
      </w:r>
    </w:p>
    <w:p w14:paraId="3C1D4B0A" w14:textId="77777777" w:rsidR="00E554A3" w:rsidRDefault="00000000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4AD499D2" w14:textId="77777777" w:rsidR="00E554A3" w:rsidRDefault="00000000">
      <w:proofErr w:type="spellStart"/>
      <w:proofErr w:type="gramStart"/>
      <w:r>
        <w:t>torch.manual</w:t>
      </w:r>
      <w:proofErr w:type="gramEnd"/>
      <w:r>
        <w:t>_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591DE94D" w14:textId="77777777" w:rsidR="00E554A3" w:rsidRDefault="00000000"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cudnn.deterministic</w:t>
      </w:r>
      <w:proofErr w:type="spellEnd"/>
      <w:proofErr w:type="gramEnd"/>
      <w:r>
        <w:t xml:space="preserve"> = True</w:t>
      </w:r>
    </w:p>
    <w:p w14:paraId="6B8C0AE8" w14:textId="77777777" w:rsidR="00E554A3" w:rsidRDefault="00000000"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cudnn.benchmark</w:t>
      </w:r>
      <w:proofErr w:type="spellEnd"/>
      <w:proofErr w:type="gramEnd"/>
      <w:r>
        <w:t xml:space="preserve"> = False</w:t>
      </w:r>
    </w:p>
    <w:p w14:paraId="768B619C" w14:textId="77777777" w:rsidR="00E554A3" w:rsidRDefault="00000000">
      <w:pPr>
        <w:pStyle w:val="1"/>
      </w:pPr>
      <w:r>
        <w:t xml:space="preserve">2.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로딩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5C2C9D4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재현성과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로더를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 xml:space="preserve">. </w:t>
      </w:r>
      <w:r>
        <w:rPr>
          <w:lang w:eastAsia="ko-KR"/>
        </w:rPr>
        <w:t>워커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</w:t>
      </w:r>
      <w:proofErr w:type="spellStart"/>
      <w:r>
        <w:rPr>
          <w:lang w:eastAsia="ko-KR"/>
        </w:rPr>
        <w:t>num_workers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워커로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보장하였고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셔플을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비활성화하였다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샘플을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drop_last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False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>.</w:t>
      </w:r>
    </w:p>
    <w:p w14:paraId="369A6D28" w14:textId="77777777" w:rsidR="00E554A3" w:rsidRDefault="00E554A3">
      <w:pPr>
        <w:rPr>
          <w:lang w:eastAsia="ko-KR"/>
        </w:rPr>
      </w:pPr>
    </w:p>
    <w:p w14:paraId="5D5A727E" w14:textId="77777777" w:rsidR="00E554A3" w:rsidRDefault="00E554A3">
      <w:pPr>
        <w:rPr>
          <w:lang w:eastAsia="ko-KR"/>
        </w:rPr>
      </w:pPr>
    </w:p>
    <w:p w14:paraId="71E7393E" w14:textId="77777777" w:rsidR="00E554A3" w:rsidRDefault="00E554A3">
      <w:pPr>
        <w:rPr>
          <w:lang w:eastAsia="ko-KR"/>
        </w:rPr>
      </w:pPr>
    </w:p>
    <w:p w14:paraId="4E8BE7D3" w14:textId="77777777" w:rsidR="00E554A3" w:rsidRDefault="00E554A3">
      <w:pPr>
        <w:rPr>
          <w:lang w:eastAsia="ko-KR"/>
        </w:rPr>
      </w:pPr>
    </w:p>
    <w:p w14:paraId="68495D7F" w14:textId="77777777" w:rsidR="00E554A3" w:rsidRDefault="00000000">
      <w:pPr>
        <w:pStyle w:val="1"/>
      </w:pPr>
      <w:r>
        <w:t xml:space="preserve">3.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변수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6194B4CA" w14:textId="77777777" w:rsidR="00E554A3" w:rsidRDefault="00000000">
      <w:proofErr w:type="spellStart"/>
      <w:proofErr w:type="gramStart"/>
      <w:r>
        <w:t>os.environ</w:t>
      </w:r>
      <w:proofErr w:type="spellEnd"/>
      <w:proofErr w:type="gramEnd"/>
      <w:r>
        <w:t xml:space="preserve">['PYTHONHASHSEED'] = </w:t>
      </w:r>
      <w:proofErr w:type="gramStart"/>
      <w:r>
        <w:t>str(</w:t>
      </w:r>
      <w:proofErr w:type="gramEnd"/>
      <w:r>
        <w:t>SEED)</w:t>
      </w:r>
    </w:p>
    <w:p w14:paraId="20E8998D" w14:textId="77777777" w:rsidR="00E554A3" w:rsidRDefault="00000000">
      <w:proofErr w:type="spellStart"/>
      <w:proofErr w:type="gramStart"/>
      <w:r>
        <w:t>os.environ</w:t>
      </w:r>
      <w:proofErr w:type="spellEnd"/>
      <w:proofErr w:type="gramEnd"/>
      <w:r>
        <w:t>['OMP_NUM_THREADS'] = '1</w:t>
      </w:r>
      <w:proofErr w:type="gramStart"/>
      <w:r>
        <w:t>'  #</w:t>
      </w:r>
      <w:proofErr w:type="gramEnd"/>
      <w:r>
        <w:t xml:space="preserve"> OpenMP </w:t>
      </w:r>
      <w:proofErr w:type="spellStart"/>
      <w:r>
        <w:t>스레드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16578CD8" w14:textId="77777777" w:rsidR="00E554A3" w:rsidRDefault="00000000"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모니터링</w:t>
      </w:r>
      <w:proofErr w:type="spellEnd"/>
    </w:p>
    <w:p w14:paraId="37C2ED0C" w14:textId="77777777" w:rsidR="00E554A3" w:rsidRDefault="00000000">
      <w:proofErr w:type="spellStart"/>
      <w:r>
        <w:t>로그</w:t>
      </w:r>
      <w:proofErr w:type="spellEnd"/>
      <w:r>
        <w:t xml:space="preserve"> </w:t>
      </w:r>
      <w:proofErr w:type="spellStart"/>
      <w:r>
        <w:t>기록</w:t>
      </w:r>
      <w:proofErr w:type="spellEnd"/>
      <w:r>
        <w:t>:</w:t>
      </w:r>
    </w:p>
    <w:p w14:paraId="4C0CB023" w14:textId="77777777" w:rsidR="00E554A3" w:rsidRDefault="00000000">
      <w:pPr>
        <w:pStyle w:val="1"/>
      </w:pPr>
      <w:proofErr w:type="spellStart"/>
      <w:r>
        <w:t>에포크별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1DCE1332" w14:textId="77777777" w:rsidR="00E554A3" w:rsidRDefault="00E554A3"/>
    <w:p w14:paraId="05C32EE6" w14:textId="77777777" w:rsidR="00E554A3" w:rsidRDefault="00E554A3"/>
    <w:p w14:paraId="2BEAD6D7" w14:textId="77777777" w:rsidR="00E554A3" w:rsidRDefault="00E554A3"/>
    <w:p w14:paraId="6B40D32A" w14:textId="77777777" w:rsidR="00E554A3" w:rsidRDefault="00E554A3"/>
    <w:p w14:paraId="30F1E307" w14:textId="77777777" w:rsidR="00E554A3" w:rsidRDefault="00000000">
      <w:r>
        <w:t>'mAP50': [],</w:t>
      </w:r>
    </w:p>
    <w:p w14:paraId="4A9F4541" w14:textId="77777777" w:rsidR="00E554A3" w:rsidRDefault="00000000">
      <w:r>
        <w:t>'mAP50-95': [],</w:t>
      </w:r>
    </w:p>
    <w:p w14:paraId="5B30B3EA" w14:textId="77777777" w:rsidR="00E554A3" w:rsidRDefault="00E554A3"/>
    <w:p w14:paraId="76730806" w14:textId="77777777" w:rsidR="00E554A3" w:rsidRDefault="00E554A3"/>
    <w:p w14:paraId="3607BD39" w14:textId="77777777" w:rsidR="00E554A3" w:rsidRDefault="00000000">
      <w:r>
        <w:t>'f1': [],</w:t>
      </w:r>
    </w:p>
    <w:p w14:paraId="61F3150A" w14:textId="77777777" w:rsidR="00E554A3" w:rsidRDefault="00E554A3"/>
    <w:p w14:paraId="457AF899" w14:textId="77777777" w:rsidR="00E554A3" w:rsidRDefault="00E554A3"/>
    <w:p w14:paraId="199FE8DD" w14:textId="77777777" w:rsidR="00E554A3" w:rsidRDefault="00E554A3"/>
    <w:p w14:paraId="26B5339D" w14:textId="77777777" w:rsidR="00E554A3" w:rsidRDefault="00000000">
      <w:pPr>
        <w:pStyle w:val="1"/>
      </w:pPr>
      <w:proofErr w:type="spellStart"/>
      <w:r>
        <w:t>주요</w:t>
      </w:r>
      <w:proofErr w:type="spellEnd"/>
      <w:r>
        <w:t xml:space="preserve"> </w:t>
      </w:r>
      <w:proofErr w:type="spellStart"/>
      <w:r>
        <w:t>체크포인트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1089D2E6" w14:textId="77777777" w:rsidR="00E554A3" w:rsidRDefault="00E554A3"/>
    <w:p w14:paraId="126C72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'best.pt': </w:t>
      </w:r>
      <w:r>
        <w:rPr>
          <w:lang w:eastAsia="ko-KR"/>
        </w:rPr>
        <w:t>최고</w:t>
      </w:r>
      <w:r>
        <w:rPr>
          <w:lang w:eastAsia="ko-KR"/>
        </w:rPr>
        <w:t xml:space="preserve"> mAP50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5682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'last.pt':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82E0A3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'epoch50.pt':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비교용</w:t>
      </w:r>
      <w:r>
        <w:rPr>
          <w:lang w:eastAsia="ko-KR"/>
        </w:rPr>
        <w:t>),</w:t>
      </w:r>
    </w:p>
    <w:p w14:paraId="494A2D41" w14:textId="62442543" w:rsidR="00E554A3" w:rsidRDefault="00000000">
      <w:pPr>
        <w:rPr>
          <w:lang w:eastAsia="ko-KR"/>
        </w:rPr>
      </w:pPr>
      <w:r>
        <w:rPr>
          <w:lang w:eastAsia="ko-KR"/>
        </w:rPr>
        <w:t xml:space="preserve">'epoch75.pt': 75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)</w:t>
      </w:r>
    </w:p>
    <w:p w14:paraId="3DB6F194" w14:textId="77777777" w:rsidR="00E554A3" w:rsidRDefault="00E554A3">
      <w:pPr>
        <w:rPr>
          <w:lang w:eastAsia="ko-KR"/>
        </w:rPr>
      </w:pPr>
    </w:p>
    <w:p w14:paraId="2E5E81E0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시각화</w:t>
      </w:r>
      <w:proofErr w:type="spellEnd"/>
      <w:r>
        <w:t>:</w:t>
      </w:r>
    </w:p>
    <w:p w14:paraId="7AA9304F" w14:textId="77777777" w:rsidR="00E554A3" w:rsidRDefault="00000000">
      <w:pPr>
        <w:pStyle w:val="1"/>
      </w:pPr>
      <w:proofErr w:type="spellStart"/>
      <w:r>
        <w:t>TensorBoard</w:t>
      </w:r>
      <w:proofErr w:type="spellEnd"/>
      <w:r>
        <w:t xml:space="preserve"> </w:t>
      </w:r>
      <w:proofErr w:type="spellStart"/>
      <w:r>
        <w:t>로깅</w:t>
      </w:r>
      <w:proofErr w:type="spellEnd"/>
    </w:p>
    <w:p w14:paraId="47AF40E8" w14:textId="77777777" w:rsidR="00E554A3" w:rsidRDefault="00000000">
      <w:r>
        <w:t xml:space="preserve">from </w:t>
      </w:r>
      <w:proofErr w:type="spellStart"/>
      <w:proofErr w:type="gramStart"/>
      <w:r>
        <w:t>torch.utils</w:t>
      </w:r>
      <w:proofErr w:type="gramEnd"/>
      <w:r>
        <w:t>.tensorboard</w:t>
      </w:r>
      <w:proofErr w:type="spellEnd"/>
      <w:r>
        <w:t xml:space="preserve"> import </w:t>
      </w:r>
      <w:proofErr w:type="spellStart"/>
      <w:r>
        <w:t>SummaryWriter</w:t>
      </w:r>
      <w:proofErr w:type="spellEnd"/>
    </w:p>
    <w:p w14:paraId="2959E803" w14:textId="77777777" w:rsidR="00E554A3" w:rsidRDefault="00000000">
      <w:r>
        <w:t xml:space="preserve">writer = </w:t>
      </w:r>
      <w:proofErr w:type="spellStart"/>
      <w:r>
        <w:t>SummaryWriter</w:t>
      </w:r>
      <w:proofErr w:type="spellEnd"/>
      <w:r>
        <w:t>('runs/stage2_dpf')</w:t>
      </w:r>
    </w:p>
    <w:p w14:paraId="79268BDC" w14:textId="77777777" w:rsidR="00E554A3" w:rsidRDefault="00000000">
      <w:pPr>
        <w:pStyle w:val="1"/>
      </w:pPr>
      <w:r>
        <w:t>매</w:t>
      </w:r>
      <w:r>
        <w:t xml:space="preserve"> </w:t>
      </w:r>
      <w:proofErr w:type="spellStart"/>
      <w:r>
        <w:t>에포크마다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56D06FC8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'mAP50', map50, epoch)</w:t>
      </w:r>
    </w:p>
    <w:p w14:paraId="155D250C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'Precision', precision, epoch)</w:t>
      </w:r>
    </w:p>
    <w:p w14:paraId="31630B96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'Recall', recall, epoch)</w:t>
      </w:r>
    </w:p>
    <w:p w14:paraId="3FC0453F" w14:textId="77777777" w:rsidR="00E554A3" w:rsidRDefault="00000000">
      <w:proofErr w:type="spellStart"/>
      <w:r>
        <w:t>writer.add_</w:t>
      </w:r>
      <w:proofErr w:type="gramStart"/>
      <w:r>
        <w:t>images</w:t>
      </w:r>
      <w:proofErr w:type="spellEnd"/>
      <w:r>
        <w:t>(</w:t>
      </w:r>
      <w:proofErr w:type="gramEnd"/>
      <w:r>
        <w:t xml:space="preserve">'Predictions', </w:t>
      </w:r>
      <w:proofErr w:type="spellStart"/>
      <w:r>
        <w:t>pred_images</w:t>
      </w:r>
      <w:proofErr w:type="spellEnd"/>
      <w:r>
        <w:t>, epoch)</w:t>
      </w:r>
    </w:p>
    <w:p w14:paraId="4E2D4D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3B10F82B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: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에포크마다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150D5E25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:</w:t>
      </w:r>
    </w:p>
    <w:p w14:paraId="3CE160B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모드로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2D486449" w14:textId="77777777" w:rsidR="00E554A3" w:rsidRDefault="00000000">
      <w:pPr>
        <w:rPr>
          <w:lang w:eastAsia="ko-KR"/>
        </w:rPr>
      </w:pPr>
      <w:proofErr w:type="spellStart"/>
      <w:proofErr w:type="gramStart"/>
      <w:r>
        <w:rPr>
          <w:lang w:eastAsia="ko-KR"/>
        </w:rPr>
        <w:t>model.eval</w:t>
      </w:r>
      <w:proofErr w:type="spellEnd"/>
      <w:proofErr w:type="gramEnd"/>
      <w:r>
        <w:rPr>
          <w:lang w:eastAsia="ko-KR"/>
        </w:rPr>
        <w:t>()</w:t>
      </w:r>
    </w:p>
    <w:p w14:paraId="4D3C1E8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</w:p>
    <w:p w14:paraId="166B40D7" w14:textId="77777777" w:rsidR="00E554A3" w:rsidRDefault="00000000">
      <w:r>
        <w:t xml:space="preserve">for batch in </w:t>
      </w:r>
      <w:proofErr w:type="spellStart"/>
      <w:r>
        <w:t>val_loader</w:t>
      </w:r>
      <w:proofErr w:type="spellEnd"/>
      <w:r>
        <w:t>:</w:t>
      </w:r>
    </w:p>
    <w:p w14:paraId="2BA322E4" w14:textId="77777777" w:rsidR="00E554A3" w:rsidRDefault="00000000">
      <w:r>
        <w:t>predictions = model(batch)</w:t>
      </w:r>
    </w:p>
    <w:p w14:paraId="2C7E53CE" w14:textId="77777777" w:rsidR="00E554A3" w:rsidRDefault="00000000">
      <w:r>
        <w:t xml:space="preserve">3. </w:t>
      </w:r>
      <w:proofErr w:type="spellStart"/>
      <w:r>
        <w:t>후처리</w:t>
      </w:r>
      <w:proofErr w:type="spellEnd"/>
      <w:r>
        <w:t xml:space="preserve"> (NMS, </w:t>
      </w:r>
      <w:proofErr w:type="spellStart"/>
      <w:r>
        <w:t>임계값</w:t>
      </w:r>
      <w:proofErr w:type="spellEnd"/>
      <w:r>
        <w:t xml:space="preserve"> </w:t>
      </w:r>
      <w:proofErr w:type="spellStart"/>
      <w:r>
        <w:t>적용</w:t>
      </w:r>
      <w:proofErr w:type="spellEnd"/>
      <w:r>
        <w:t>)</w:t>
      </w:r>
    </w:p>
    <w:p w14:paraId="0561CA8D" w14:textId="77777777" w:rsidR="00E554A3" w:rsidRDefault="00000000">
      <w:r>
        <w:t>신뢰도</w:t>
      </w:r>
      <w:r>
        <w:t xml:space="preserve"> </w:t>
      </w:r>
      <w:r>
        <w:t>임계값</w:t>
      </w:r>
      <w:r>
        <w:t>(confidence threshold)</w:t>
      </w:r>
      <w:r>
        <w:t>은</w:t>
      </w:r>
      <w:r>
        <w:t xml:space="preserve"> 0.001</w:t>
      </w:r>
      <w:r>
        <w:t>로</w:t>
      </w:r>
      <w:r>
        <w:t xml:space="preserve"> </w:t>
      </w:r>
      <w:r>
        <w:t>설정하여</w:t>
      </w:r>
      <w:r>
        <w:t xml:space="preserve"> </w:t>
      </w:r>
      <w:r>
        <w:t>재현율을</w:t>
      </w:r>
      <w:r>
        <w:t xml:space="preserve"> </w:t>
      </w:r>
      <w:r>
        <w:t>우선하였다</w:t>
      </w:r>
      <w:r>
        <w:t>.</w:t>
      </w:r>
    </w:p>
    <w:p w14:paraId="13A425FE" w14:textId="77777777" w:rsidR="00E554A3" w:rsidRDefault="00000000">
      <w:r>
        <w:t>NMS</w:t>
      </w:r>
      <w:r>
        <w:t>의</w:t>
      </w:r>
      <w:r>
        <w:t xml:space="preserve"> IoU </w:t>
      </w:r>
      <w:r>
        <w:t>임계값은</w:t>
      </w:r>
      <w:r>
        <w:t xml:space="preserve"> 0.6</w:t>
      </w:r>
      <w:r>
        <w:t>으로</w:t>
      </w:r>
      <w:r>
        <w:t xml:space="preserve"> </w:t>
      </w:r>
      <w:r>
        <w:t>설정하였다</w:t>
      </w:r>
      <w:r>
        <w:t>.</w:t>
      </w:r>
    </w:p>
    <w:p w14:paraId="1B523F8B" w14:textId="77777777" w:rsidR="00E554A3" w:rsidRDefault="00000000">
      <w:r>
        <w:t xml:space="preserve">4.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</w:p>
    <w:p w14:paraId="3D5C68CD" w14:textId="77777777" w:rsidR="00E554A3" w:rsidRDefault="00000000">
      <w:r>
        <w:t xml:space="preserve">mAP50, mAP50-95, Precision, Recall </w:t>
      </w:r>
      <w:proofErr w:type="spellStart"/>
      <w:r>
        <w:t>계산</w:t>
      </w:r>
      <w:proofErr w:type="spellEnd"/>
    </w:p>
    <w:p w14:paraId="1D2D47E2" w14:textId="77777777" w:rsidR="00E554A3" w:rsidRDefault="00000000">
      <w:r>
        <w:t xml:space="preserve">5.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6D2B608C" w14:textId="77777777" w:rsidR="00E554A3" w:rsidRDefault="00000000">
      <w:r>
        <w:t>if current_mAP50 &gt; best_mAP50:</w:t>
      </w:r>
    </w:p>
    <w:p w14:paraId="3423C496" w14:textId="77777777" w:rsidR="00E554A3" w:rsidRDefault="00000000">
      <w:proofErr w:type="spellStart"/>
      <w:r>
        <w:t>save_model</w:t>
      </w:r>
      <w:proofErr w:type="spellEnd"/>
      <w:r>
        <w:t>('best.pt')</w:t>
      </w:r>
    </w:p>
    <w:p w14:paraId="5B396D5B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best.pt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</w:p>
    <w:p w14:paraId="4525251C" w14:textId="77777777" w:rsidR="00E554A3" w:rsidRDefault="00000000">
      <w:pPr>
        <w:pStyle w:val="2"/>
      </w:pPr>
      <w:r>
        <w:t xml:space="preserve">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(Experimental Results)</w:t>
      </w:r>
    </w:p>
    <w:p w14:paraId="3D0D6FF9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비교</w:t>
      </w:r>
      <w:proofErr w:type="spellEnd"/>
    </w:p>
    <w:p w14:paraId="478D8444" w14:textId="77777777" w:rsidR="00E554A3" w:rsidRDefault="00000000">
      <w:r>
        <w:t xml:space="preserve">1.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B17F242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00B58162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1: YOLO11 vs YOLOv8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685"/>
        <w:gridCol w:w="721"/>
        <w:gridCol w:w="771"/>
        <w:gridCol w:w="685"/>
        <w:gridCol w:w="685"/>
        <w:gridCol w:w="655"/>
      </w:tblGrid>
      <w:tr w:rsidR="00E554A3" w14:paraId="1C0CF90D" w14:textId="77777777">
        <w:tc>
          <w:tcPr>
            <w:tcW w:w="1481" w:type="dxa"/>
          </w:tcPr>
          <w:p w14:paraId="4E3130F1" w14:textId="77777777" w:rsidR="00E554A3" w:rsidRDefault="00000000">
            <w:proofErr w:type="spellStart"/>
            <w:r>
              <w:t>모델</w:t>
            </w:r>
            <w:proofErr w:type="spellEnd"/>
          </w:p>
        </w:tc>
        <w:tc>
          <w:tcPr>
            <w:tcW w:w="1481" w:type="dxa"/>
          </w:tcPr>
          <w:p w14:paraId="502F6B10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462B1E21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7F2F9F3E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60FD03C2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65861B97" w14:textId="77777777" w:rsidR="00E554A3" w:rsidRDefault="00000000">
            <w:r>
              <w:t>F1 Score</w:t>
            </w:r>
          </w:p>
        </w:tc>
        <w:tc>
          <w:tcPr>
            <w:tcW w:w="1481" w:type="dxa"/>
          </w:tcPr>
          <w:p w14:paraId="64DD6232" w14:textId="77777777" w:rsidR="00E554A3" w:rsidRDefault="00000000">
            <w:r>
              <w:t>Params (M)</w:t>
            </w:r>
          </w:p>
        </w:tc>
      </w:tr>
      <w:tr w:rsidR="00E554A3" w14:paraId="3F16DECA" w14:textId="77777777">
        <w:tc>
          <w:tcPr>
            <w:tcW w:w="1481" w:type="dxa"/>
          </w:tcPr>
          <w:p w14:paraId="38BB15E1" w14:textId="77777777" w:rsidR="00E554A3" w:rsidRDefault="00000000">
            <w:r>
              <w:t>YOLOv8s</w:t>
            </w:r>
          </w:p>
        </w:tc>
        <w:tc>
          <w:tcPr>
            <w:tcW w:w="1481" w:type="dxa"/>
          </w:tcPr>
          <w:p w14:paraId="7C432E61" w14:textId="77777777" w:rsidR="00E554A3" w:rsidRDefault="00000000">
            <w:r>
              <w:t>62.3</w:t>
            </w:r>
          </w:p>
        </w:tc>
        <w:tc>
          <w:tcPr>
            <w:tcW w:w="1481" w:type="dxa"/>
          </w:tcPr>
          <w:p w14:paraId="385730AE" w14:textId="77777777" w:rsidR="00E554A3" w:rsidRDefault="00000000">
            <w:r>
              <w:t>45.2</w:t>
            </w:r>
          </w:p>
        </w:tc>
        <w:tc>
          <w:tcPr>
            <w:tcW w:w="1481" w:type="dxa"/>
          </w:tcPr>
          <w:p w14:paraId="03F35D5B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2A510CE1" w14:textId="77777777" w:rsidR="00E554A3" w:rsidRDefault="00000000">
            <w:r>
              <w:t>68.5</w:t>
            </w:r>
          </w:p>
        </w:tc>
        <w:tc>
          <w:tcPr>
            <w:tcW w:w="1481" w:type="dxa"/>
          </w:tcPr>
          <w:p w14:paraId="0267DCA6" w14:textId="77777777" w:rsidR="00E554A3" w:rsidRDefault="00000000">
            <w:r>
              <w:t>0.701</w:t>
            </w:r>
          </w:p>
        </w:tc>
        <w:tc>
          <w:tcPr>
            <w:tcW w:w="1481" w:type="dxa"/>
          </w:tcPr>
          <w:p w14:paraId="658875AA" w14:textId="77777777" w:rsidR="00E554A3" w:rsidRDefault="00000000">
            <w:r>
              <w:t>11.1</w:t>
            </w:r>
          </w:p>
        </w:tc>
      </w:tr>
      <w:tr w:rsidR="00E554A3" w14:paraId="4E325436" w14:textId="77777777">
        <w:tc>
          <w:tcPr>
            <w:tcW w:w="1481" w:type="dxa"/>
          </w:tcPr>
          <w:p w14:paraId="6B6DC8AB" w14:textId="77777777" w:rsidR="00E554A3" w:rsidRDefault="00000000">
            <w:r>
              <w:t>YOLO11s</w:t>
            </w:r>
          </w:p>
        </w:tc>
        <w:tc>
          <w:tcPr>
            <w:tcW w:w="1481" w:type="dxa"/>
          </w:tcPr>
          <w:p w14:paraId="6DB8276D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4CCD8299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0318071F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4BD5D414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6535D65D" w14:textId="77777777" w:rsidR="00E554A3" w:rsidRDefault="00000000">
            <w:r>
              <w:t>0.872</w:t>
            </w:r>
          </w:p>
        </w:tc>
        <w:tc>
          <w:tcPr>
            <w:tcW w:w="1481" w:type="dxa"/>
          </w:tcPr>
          <w:p w14:paraId="5D6D891F" w14:textId="77777777" w:rsidR="00E554A3" w:rsidRDefault="00000000">
            <w:r>
              <w:t>9.4</w:t>
            </w:r>
          </w:p>
        </w:tc>
      </w:tr>
      <w:tr w:rsidR="00E554A3" w14:paraId="4E2C874F" w14:textId="77777777">
        <w:tc>
          <w:tcPr>
            <w:tcW w:w="1481" w:type="dxa"/>
          </w:tcPr>
          <w:p w14:paraId="7BD56F4F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461C25C8" w14:textId="77777777" w:rsidR="00E554A3" w:rsidRDefault="00000000">
            <w:r>
              <w:t>+29.4</w:t>
            </w:r>
          </w:p>
        </w:tc>
        <w:tc>
          <w:tcPr>
            <w:tcW w:w="1481" w:type="dxa"/>
          </w:tcPr>
          <w:p w14:paraId="40E23BB4" w14:textId="77777777" w:rsidR="00E554A3" w:rsidRDefault="00000000">
            <w:r>
              <w:t>+27.4</w:t>
            </w:r>
          </w:p>
        </w:tc>
        <w:tc>
          <w:tcPr>
            <w:tcW w:w="1481" w:type="dxa"/>
          </w:tcPr>
          <w:p w14:paraId="42193E42" w14:textId="77777777" w:rsidR="00E554A3" w:rsidRDefault="00000000">
            <w:r>
              <w:t>+21.0</w:t>
            </w:r>
          </w:p>
        </w:tc>
        <w:tc>
          <w:tcPr>
            <w:tcW w:w="1481" w:type="dxa"/>
          </w:tcPr>
          <w:p w14:paraId="5D7649F5" w14:textId="77777777" w:rsidR="00E554A3" w:rsidRDefault="00000000">
            <w:r>
              <w:t>+13.7</w:t>
            </w:r>
          </w:p>
        </w:tc>
        <w:tc>
          <w:tcPr>
            <w:tcW w:w="1481" w:type="dxa"/>
          </w:tcPr>
          <w:p w14:paraId="1E002FFF" w14:textId="77777777" w:rsidR="00E554A3" w:rsidRDefault="00000000">
            <w:r>
              <w:t>+0.171</w:t>
            </w:r>
          </w:p>
        </w:tc>
        <w:tc>
          <w:tcPr>
            <w:tcW w:w="1481" w:type="dxa"/>
          </w:tcPr>
          <w:p w14:paraId="083E0402" w14:textId="77777777" w:rsidR="00E554A3" w:rsidRDefault="00000000">
            <w:r>
              <w:t>-1.7</w:t>
            </w:r>
          </w:p>
        </w:tc>
      </w:tr>
      <w:tr w:rsidR="00E554A3" w14:paraId="7EEF0976" w14:textId="77777777">
        <w:tc>
          <w:tcPr>
            <w:tcW w:w="1481" w:type="dxa"/>
          </w:tcPr>
          <w:p w14:paraId="1D4FBF96" w14:textId="77777777" w:rsidR="00E554A3" w:rsidRDefault="00000000">
            <w:proofErr w:type="spellStart"/>
            <w:r>
              <w:t>상대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1775A7D3" w14:textId="77777777" w:rsidR="00E554A3" w:rsidRDefault="00000000">
            <w:r>
              <w:t>+47.2%</w:t>
            </w:r>
          </w:p>
        </w:tc>
        <w:tc>
          <w:tcPr>
            <w:tcW w:w="1481" w:type="dxa"/>
          </w:tcPr>
          <w:p w14:paraId="17B40453" w14:textId="77777777" w:rsidR="00E554A3" w:rsidRDefault="00000000">
            <w:r>
              <w:t>+60.6%</w:t>
            </w:r>
          </w:p>
        </w:tc>
        <w:tc>
          <w:tcPr>
            <w:tcW w:w="1481" w:type="dxa"/>
          </w:tcPr>
          <w:p w14:paraId="7016A03E" w14:textId="77777777" w:rsidR="00E554A3" w:rsidRDefault="00000000">
            <w:r>
              <w:t>+29.2%</w:t>
            </w:r>
          </w:p>
        </w:tc>
        <w:tc>
          <w:tcPr>
            <w:tcW w:w="1481" w:type="dxa"/>
          </w:tcPr>
          <w:p w14:paraId="2F0E5E4A" w14:textId="77777777" w:rsidR="00E554A3" w:rsidRDefault="00000000">
            <w:r>
              <w:t>+20.0%</w:t>
            </w:r>
          </w:p>
        </w:tc>
        <w:tc>
          <w:tcPr>
            <w:tcW w:w="1481" w:type="dxa"/>
          </w:tcPr>
          <w:p w14:paraId="554408C9" w14:textId="77777777" w:rsidR="00E554A3" w:rsidRDefault="00000000">
            <w:r>
              <w:t>+24.4%</w:t>
            </w:r>
          </w:p>
        </w:tc>
        <w:tc>
          <w:tcPr>
            <w:tcW w:w="1481" w:type="dxa"/>
          </w:tcPr>
          <w:p w14:paraId="2E11E0EF" w14:textId="77777777" w:rsidR="00E554A3" w:rsidRDefault="00000000">
            <w:r>
              <w:t>-15.3%</w:t>
            </w:r>
          </w:p>
        </w:tc>
      </w:tr>
    </w:tbl>
    <w:p w14:paraId="334AEF80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CD2D040" w14:textId="77777777" w:rsidR="00E554A3" w:rsidRDefault="00000000">
      <w:pPr>
        <w:rPr>
          <w:lang w:eastAsia="ko-KR"/>
        </w:rPr>
      </w:pP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: 29.4%p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향상은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개선폭</w:t>
      </w:r>
      <w:proofErr w:type="spellEnd"/>
    </w:p>
    <w:p w14:paraId="1E8BFD6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Precision, Recall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(F1 +0.171)</w:t>
      </w:r>
    </w:p>
    <w:p w14:paraId="7B85C75C" w14:textId="77777777" w:rsidR="00E554A3" w:rsidRDefault="00000000">
      <w:pPr>
        <w:rPr>
          <w:lang w:eastAsia="ko-KR"/>
        </w:rPr>
      </w:pP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15.3% </w:t>
      </w:r>
      <w:r>
        <w:rPr>
          <w:lang w:eastAsia="ko-KR"/>
        </w:rPr>
        <w:t>감소하면서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47.2% </w:t>
      </w:r>
      <w:r>
        <w:rPr>
          <w:lang w:eastAsia="ko-KR"/>
        </w:rPr>
        <w:t>향상</w:t>
      </w:r>
    </w:p>
    <w:p w14:paraId="563E1E4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81CDF1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2: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732"/>
        <w:gridCol w:w="732"/>
        <w:gridCol w:w="732"/>
        <w:gridCol w:w="732"/>
        <w:gridCol w:w="732"/>
        <w:gridCol w:w="732"/>
      </w:tblGrid>
      <w:tr w:rsidR="00E554A3" w14:paraId="69FC1CEC" w14:textId="77777777">
        <w:tc>
          <w:tcPr>
            <w:tcW w:w="1481" w:type="dxa"/>
          </w:tcPr>
          <w:p w14:paraId="76A83A64" w14:textId="77777777" w:rsidR="00E554A3" w:rsidRDefault="00000000">
            <w:proofErr w:type="spellStart"/>
            <w:r>
              <w:t>클래스</w:t>
            </w:r>
            <w:proofErr w:type="spellEnd"/>
          </w:p>
        </w:tc>
        <w:tc>
          <w:tcPr>
            <w:tcW w:w="1481" w:type="dxa"/>
          </w:tcPr>
          <w:p w14:paraId="2ED50CE2" w14:textId="77777777" w:rsidR="00E554A3" w:rsidRDefault="00000000">
            <w:r>
              <w:t>YOLOv8 Precision</w:t>
            </w:r>
          </w:p>
        </w:tc>
        <w:tc>
          <w:tcPr>
            <w:tcW w:w="1481" w:type="dxa"/>
          </w:tcPr>
          <w:p w14:paraId="3E5C0C00" w14:textId="77777777" w:rsidR="00E554A3" w:rsidRDefault="00000000">
            <w:r>
              <w:t>YOLO11 Precision</w:t>
            </w:r>
          </w:p>
        </w:tc>
        <w:tc>
          <w:tcPr>
            <w:tcW w:w="1481" w:type="dxa"/>
          </w:tcPr>
          <w:p w14:paraId="6C4523EE" w14:textId="77777777" w:rsidR="00E554A3" w:rsidRDefault="00000000">
            <w:r>
              <w:t>YOLOv8 Recall</w:t>
            </w:r>
          </w:p>
        </w:tc>
        <w:tc>
          <w:tcPr>
            <w:tcW w:w="1481" w:type="dxa"/>
          </w:tcPr>
          <w:p w14:paraId="338049B0" w14:textId="77777777" w:rsidR="00E554A3" w:rsidRDefault="00000000">
            <w:r>
              <w:t>YOLO11 Recall</w:t>
            </w:r>
          </w:p>
        </w:tc>
        <w:tc>
          <w:tcPr>
            <w:tcW w:w="1481" w:type="dxa"/>
          </w:tcPr>
          <w:p w14:paraId="5B97B1E3" w14:textId="77777777" w:rsidR="00E554A3" w:rsidRDefault="00000000">
            <w:r>
              <w:t>YOLOv8 AP</w:t>
            </w:r>
          </w:p>
        </w:tc>
        <w:tc>
          <w:tcPr>
            <w:tcW w:w="1481" w:type="dxa"/>
          </w:tcPr>
          <w:p w14:paraId="65904035" w14:textId="77777777" w:rsidR="00E554A3" w:rsidRDefault="00000000">
            <w:r>
              <w:t>YOLO11 AP</w:t>
            </w:r>
          </w:p>
        </w:tc>
      </w:tr>
      <w:tr w:rsidR="00E554A3" w14:paraId="289FA267" w14:textId="77777777">
        <w:tc>
          <w:tcPr>
            <w:tcW w:w="1481" w:type="dxa"/>
          </w:tcPr>
          <w:p w14:paraId="07EE8A9D" w14:textId="77777777" w:rsidR="00E554A3" w:rsidRDefault="00000000">
            <w:r>
              <w:t>Crack</w:t>
            </w:r>
          </w:p>
        </w:tc>
        <w:tc>
          <w:tcPr>
            <w:tcW w:w="1481" w:type="dxa"/>
          </w:tcPr>
          <w:p w14:paraId="65486CB2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267EC354" w14:textId="77777777" w:rsidR="00E554A3" w:rsidRDefault="00000000">
            <w:r>
              <w:t>100.0%</w:t>
            </w:r>
          </w:p>
        </w:tc>
        <w:tc>
          <w:tcPr>
            <w:tcW w:w="1481" w:type="dxa"/>
          </w:tcPr>
          <w:p w14:paraId="68183F1C" w14:textId="77777777" w:rsidR="00E554A3" w:rsidRDefault="00000000">
            <w:r>
              <w:t>71.2%</w:t>
            </w:r>
          </w:p>
        </w:tc>
        <w:tc>
          <w:tcPr>
            <w:tcW w:w="1481" w:type="dxa"/>
          </w:tcPr>
          <w:p w14:paraId="053A0DF6" w14:textId="77777777" w:rsidR="00E554A3" w:rsidRDefault="00000000">
            <w:r>
              <w:t>82.5%</w:t>
            </w:r>
          </w:p>
        </w:tc>
        <w:tc>
          <w:tcPr>
            <w:tcW w:w="1481" w:type="dxa"/>
          </w:tcPr>
          <w:p w14:paraId="1F36425A" w14:textId="77777777" w:rsidR="00E554A3" w:rsidRDefault="00000000">
            <w:r>
              <w:t>61.8%</w:t>
            </w:r>
          </w:p>
        </w:tc>
        <w:tc>
          <w:tcPr>
            <w:tcW w:w="1481" w:type="dxa"/>
          </w:tcPr>
          <w:p w14:paraId="7F9C4212" w14:textId="77777777" w:rsidR="00E554A3" w:rsidRDefault="00000000">
            <w:r>
              <w:t>91.2%</w:t>
            </w:r>
          </w:p>
        </w:tc>
      </w:tr>
      <w:tr w:rsidR="00E554A3" w14:paraId="6D4084D0" w14:textId="77777777">
        <w:tc>
          <w:tcPr>
            <w:tcW w:w="1481" w:type="dxa"/>
          </w:tcPr>
          <w:p w14:paraId="0F26189F" w14:textId="77777777" w:rsidR="00E554A3" w:rsidRDefault="00000000">
            <w:r>
              <w:t>Melting</w:t>
            </w:r>
          </w:p>
        </w:tc>
        <w:tc>
          <w:tcPr>
            <w:tcW w:w="1481" w:type="dxa"/>
          </w:tcPr>
          <w:p w14:paraId="438B3F03" w14:textId="77777777" w:rsidR="00E554A3" w:rsidRDefault="00000000">
            <w:r>
              <w:t>75.1%</w:t>
            </w:r>
          </w:p>
        </w:tc>
        <w:tc>
          <w:tcPr>
            <w:tcW w:w="1481" w:type="dxa"/>
          </w:tcPr>
          <w:p w14:paraId="4FFD3938" w14:textId="77777777" w:rsidR="00E554A3" w:rsidRDefault="00000000">
            <w:r>
              <w:t>85.6%</w:t>
            </w:r>
          </w:p>
        </w:tc>
        <w:tc>
          <w:tcPr>
            <w:tcW w:w="1481" w:type="dxa"/>
          </w:tcPr>
          <w:p w14:paraId="4088FF19" w14:textId="77777777" w:rsidR="00E554A3" w:rsidRDefault="00000000">
            <w:r>
              <w:t>65.8%</w:t>
            </w:r>
          </w:p>
        </w:tc>
        <w:tc>
          <w:tcPr>
            <w:tcW w:w="1481" w:type="dxa"/>
          </w:tcPr>
          <w:p w14:paraId="62AF2F2E" w14:textId="77777777" w:rsidR="00E554A3" w:rsidRDefault="00000000">
            <w:r>
              <w:t>81.9%</w:t>
            </w:r>
          </w:p>
        </w:tc>
        <w:tc>
          <w:tcPr>
            <w:tcW w:w="1481" w:type="dxa"/>
          </w:tcPr>
          <w:p w14:paraId="75B1F463" w14:textId="77777777" w:rsidR="00E554A3" w:rsidRDefault="00000000">
            <w:r>
              <w:t>62.8%</w:t>
            </w:r>
          </w:p>
        </w:tc>
        <w:tc>
          <w:tcPr>
            <w:tcW w:w="1481" w:type="dxa"/>
          </w:tcPr>
          <w:p w14:paraId="46F983C2" w14:textId="77777777" w:rsidR="00E554A3" w:rsidRDefault="00000000">
            <w:r>
              <w:t>92.2%</w:t>
            </w:r>
          </w:p>
        </w:tc>
      </w:tr>
      <w:tr w:rsidR="00E554A3" w14:paraId="65FE26A1" w14:textId="77777777">
        <w:tc>
          <w:tcPr>
            <w:tcW w:w="1481" w:type="dxa"/>
          </w:tcPr>
          <w:p w14:paraId="5F340982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1481" w:type="dxa"/>
          </w:tcPr>
          <w:p w14:paraId="6A5DBA6F" w14:textId="77777777" w:rsidR="00E554A3" w:rsidRDefault="00000000">
            <w:r>
              <w:t>71.8%</w:t>
            </w:r>
          </w:p>
        </w:tc>
        <w:tc>
          <w:tcPr>
            <w:tcW w:w="1481" w:type="dxa"/>
          </w:tcPr>
          <w:p w14:paraId="28C617FB" w14:textId="77777777" w:rsidR="00E554A3" w:rsidRDefault="00000000">
            <w:r>
              <w:t>92.8%</w:t>
            </w:r>
          </w:p>
        </w:tc>
        <w:tc>
          <w:tcPr>
            <w:tcW w:w="1481" w:type="dxa"/>
          </w:tcPr>
          <w:p w14:paraId="5292C1FD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6328DD87" w14:textId="77777777" w:rsidR="00E554A3" w:rsidRDefault="00000000">
            <w:r>
              <w:t>82.2%</w:t>
            </w:r>
          </w:p>
        </w:tc>
        <w:tc>
          <w:tcPr>
            <w:tcW w:w="1481" w:type="dxa"/>
          </w:tcPr>
          <w:p w14:paraId="31C75CFC" w14:textId="77777777" w:rsidR="00E554A3" w:rsidRDefault="00000000">
            <w:r>
              <w:t>62.3%</w:t>
            </w:r>
          </w:p>
        </w:tc>
        <w:tc>
          <w:tcPr>
            <w:tcW w:w="1481" w:type="dxa"/>
          </w:tcPr>
          <w:p w14:paraId="4846FA53" w14:textId="77777777" w:rsidR="00E554A3" w:rsidRDefault="00000000">
            <w:r>
              <w:t>91.7%</w:t>
            </w:r>
          </w:p>
        </w:tc>
      </w:tr>
    </w:tbl>
    <w:p w14:paraId="621CDE94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893C9C8" w14:textId="77777777" w:rsidR="00E554A3" w:rsidRDefault="00000000">
      <w:pPr>
        <w:rPr>
          <w:lang w:eastAsia="ko-KR"/>
        </w:rPr>
      </w:pPr>
      <w:r>
        <w:rPr>
          <w:lang w:eastAsia="ko-KR"/>
        </w:rPr>
        <w:t>Crack (</w:t>
      </w:r>
      <w:r>
        <w:rPr>
          <w:lang w:eastAsia="ko-KR"/>
        </w:rPr>
        <w:t>균열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28B0B4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68.5%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100.0</w:t>
      </w:r>
      <w:proofErr w:type="gramEnd"/>
      <w:r>
        <w:rPr>
          <w:lang w:eastAsia="ko-KR"/>
        </w:rPr>
        <w:t xml:space="preserve">% (+31.5%p, +46.0%)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완벽한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0%</w:t>
      </w:r>
    </w:p>
    <w:p w14:paraId="1E03D17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71.2%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82.5</w:t>
      </w:r>
      <w:proofErr w:type="gramEnd"/>
      <w:r>
        <w:rPr>
          <w:lang w:eastAsia="ko-KR"/>
        </w:rPr>
        <w:t xml:space="preserve">% (+11.3%p, +15.9%)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554</w:t>
      </w:r>
      <w:proofErr w:type="gramEnd"/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457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정확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(97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>)</w:t>
      </w:r>
    </w:p>
    <w:p w14:paraId="138783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AP: 61.8%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91.2</w:t>
      </w:r>
      <w:proofErr w:type="gramEnd"/>
      <w:r>
        <w:rPr>
          <w:lang w:eastAsia="ko-KR"/>
        </w:rPr>
        <w:t>% (+29.4%p, +47.6%)</w:t>
      </w:r>
    </w:p>
    <w:p w14:paraId="50DAB9FC" w14:textId="77777777" w:rsidR="00E554A3" w:rsidRDefault="00000000">
      <w:pPr>
        <w:rPr>
          <w:lang w:eastAsia="ko-KR"/>
        </w:rPr>
      </w:pPr>
      <w:r>
        <w:rPr>
          <w:lang w:eastAsia="ko-KR"/>
        </w:rPr>
        <w:t>Melting (</w:t>
      </w:r>
      <w:r>
        <w:rPr>
          <w:lang w:eastAsia="ko-KR"/>
        </w:rPr>
        <w:t>용융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721DC6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75.1%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85.6</w:t>
      </w:r>
      <w:proofErr w:type="gramEnd"/>
      <w:r>
        <w:rPr>
          <w:lang w:eastAsia="ko-KR"/>
        </w:rPr>
        <w:t>% (+10.5%p, +14.0%)</w:t>
      </w:r>
    </w:p>
    <w:p w14:paraId="7B4E26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65.8%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81.9</w:t>
      </w:r>
      <w:proofErr w:type="gramEnd"/>
      <w:r>
        <w:rPr>
          <w:lang w:eastAsia="ko-KR"/>
        </w:rPr>
        <w:t>% (+16.1%p, +24.5%)</w:t>
      </w:r>
    </w:p>
    <w:p w14:paraId="00263B4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AP: 62.8%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92.2</w:t>
      </w:r>
      <w:proofErr w:type="gramEnd"/>
      <w:r>
        <w:rPr>
          <w:lang w:eastAsia="ko-KR"/>
        </w:rPr>
        <w:t>% (+29.4%p, +46.8%)</w:t>
      </w:r>
    </w:p>
    <w:p w14:paraId="55BD1ED5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5354BDE0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750523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Crack </w:t>
      </w:r>
      <w:r>
        <w:rPr>
          <w:lang w:eastAsia="ko-KR"/>
        </w:rPr>
        <w:t>클래스에서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)</w:t>
      </w:r>
    </w:p>
    <w:p w14:paraId="612439C9" w14:textId="77777777" w:rsidR="00E554A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AP 91.7%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(85-90%)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45C9C15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80B00F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0931062F" w14:textId="3F067F37" w:rsidR="00E554A3" w:rsidRDefault="00171EBA">
      <w:pPr>
        <w:jc w:val="center"/>
      </w:pPr>
      <w:r>
        <w:rPr>
          <w:noProof/>
        </w:rPr>
        <w:pict w14:anchorId="4D03A7E5">
          <v:shape id="Picture 3" o:spid="_x0000_i1027" type="#_x0000_t75" style="width:244.5pt;height:226.5pt;visibility:visible;mso-wrap-style:square">
            <v:imagedata r:id="rId10" o:title=""/>
          </v:shape>
        </w:pict>
      </w:r>
    </w:p>
    <w:p w14:paraId="38C6F5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</w:p>
    <w:p w14:paraId="43C97F3F" w14:textId="77777777" w:rsidR="00E554A3" w:rsidRDefault="00E554A3">
      <w:pPr>
        <w:rPr>
          <w:lang w:eastAsia="ko-KR"/>
        </w:rPr>
      </w:pPr>
    </w:p>
    <w:p w14:paraId="24236D5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. </w:t>
      </w:r>
      <w:r>
        <w:t xml:space="preserve">Crack </w:t>
      </w:r>
      <w:proofErr w:type="spellStart"/>
      <w:r>
        <w:t>클래스에서</w:t>
      </w:r>
      <w:proofErr w:type="spellEnd"/>
      <w:r>
        <w:t xml:space="preserve"> 82.5% True </w:t>
      </w:r>
      <w:proofErr w:type="spellStart"/>
      <w:r>
        <w:t>Positive</w:t>
      </w:r>
      <w:r>
        <w:t>율을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17.5%</w:t>
      </w:r>
      <w:r>
        <w:t>의</w:t>
      </w:r>
      <w:r>
        <w:t xml:space="preserve"> False </w:t>
      </w:r>
      <w:proofErr w:type="gramStart"/>
      <w:r>
        <w:t>Negative(</w:t>
      </w:r>
      <w:proofErr w:type="spellStart"/>
      <w:proofErr w:type="gramEnd"/>
      <w:r>
        <w:t>배경으로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발생한다</w:t>
      </w:r>
      <w:proofErr w:type="spellEnd"/>
      <w:r>
        <w:t xml:space="preserve">. Background </w:t>
      </w:r>
      <w:proofErr w:type="spellStart"/>
      <w:r>
        <w:t>클래스에서는</w:t>
      </w:r>
      <w:proofErr w:type="spellEnd"/>
      <w:r>
        <w:t xml:space="preserve"> 88.2% </w:t>
      </w:r>
      <w:proofErr w:type="spellStart"/>
      <w:r>
        <w:t>정확도를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11.8%</w:t>
      </w:r>
      <w:r>
        <w:t>의</w:t>
      </w:r>
      <w:r>
        <w:t xml:space="preserve"> False </w:t>
      </w:r>
      <w:proofErr w:type="gramStart"/>
      <w:r>
        <w:t>Positive(</w:t>
      </w:r>
      <w:proofErr w:type="spellStart"/>
      <w:proofErr w:type="gramEnd"/>
      <w:r>
        <w:t>Crack</w:t>
      </w:r>
      <w:r>
        <w:t>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관찰된다</w:t>
      </w:r>
      <w:proofErr w:type="spellEnd"/>
      <w:r>
        <w:t xml:space="preserve">. </w:t>
      </w:r>
      <w:r>
        <w:rPr>
          <w:lang w:eastAsia="ko-KR"/>
        </w:rPr>
        <w:t xml:space="preserve">Melting </w:t>
      </w:r>
      <w:r>
        <w:rPr>
          <w:lang w:eastAsia="ko-KR"/>
        </w:rPr>
        <w:t>클래스는</w:t>
      </w:r>
      <w:r>
        <w:rPr>
          <w:lang w:eastAsia="ko-KR"/>
        </w:rPr>
        <w:t xml:space="preserve"> 100%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하단의</w:t>
      </w:r>
      <w:r>
        <w:rPr>
          <w:lang w:eastAsia="ko-KR"/>
        </w:rPr>
        <w:t xml:space="preserve"> Background TP 88.2%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표시되어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26EAE3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3: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360DF476" w14:textId="77777777" w:rsidR="00E554A3" w:rsidRDefault="00000000">
      <w:r>
        <w:t>Predicted</w:t>
      </w:r>
    </w:p>
    <w:p w14:paraId="50681F38" w14:textId="77777777" w:rsidR="00E554A3" w:rsidRDefault="00000000">
      <w:r>
        <w:t>Crack   Melting   Background</w:t>
      </w:r>
    </w:p>
    <w:p w14:paraId="458284B4" w14:textId="77777777" w:rsidR="00E554A3" w:rsidRDefault="00000000">
      <w:r>
        <w:t>Actual   Crack    457      0          97</w:t>
      </w:r>
    </w:p>
    <w:p w14:paraId="3B29D3AB" w14:textId="77777777" w:rsidR="00E554A3" w:rsidRDefault="00000000">
      <w:r>
        <w:t>Melting   0       0          0</w:t>
      </w:r>
    </w:p>
    <w:p w14:paraId="4EAA1EA3" w14:textId="77777777" w:rsidR="00E554A3" w:rsidRDefault="00000000">
      <w:proofErr w:type="gramStart"/>
      <w:r>
        <w:t>Background  61</w:t>
      </w:r>
      <w:proofErr w:type="gramEnd"/>
      <w:r>
        <w:t xml:space="preserve">       0          0</w:t>
      </w:r>
    </w:p>
    <w:p w14:paraId="6F66330C" w14:textId="77777777" w:rsidR="00E554A3" w:rsidRDefault="00000000">
      <w:proofErr w:type="spellStart"/>
      <w:r>
        <w:t>수치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3EC1396A" w14:textId="77777777" w:rsidR="00E554A3" w:rsidRDefault="00000000">
      <w:r>
        <w:t>True Positive (Crack): 457</w:t>
      </w:r>
      <w:r>
        <w:t>개</w:t>
      </w:r>
      <w:r>
        <w:t xml:space="preserve"> (</w:t>
      </w:r>
      <w:proofErr w:type="spellStart"/>
      <w:r>
        <w:t>정확</w:t>
      </w:r>
      <w:proofErr w:type="spellEnd"/>
      <w:r>
        <w:t xml:space="preserve"> </w:t>
      </w:r>
      <w:proofErr w:type="spellStart"/>
      <w:r>
        <w:t>검출</w:t>
      </w:r>
      <w:proofErr w:type="spellEnd"/>
      <w:r>
        <w:t>)</w:t>
      </w:r>
    </w:p>
    <w:p w14:paraId="15C45A46" w14:textId="77777777" w:rsidR="00E554A3" w:rsidRDefault="00000000">
      <w:r>
        <w:t>False Positive (</w:t>
      </w:r>
      <w:proofErr w:type="spellStart"/>
      <w:r>
        <w:t>Background</w:t>
      </w:r>
      <w:r>
        <w:t>에서</w:t>
      </w:r>
      <w:proofErr w:type="spellEnd"/>
      <w:r>
        <w:t xml:space="preserve"> Crack): 61</w:t>
      </w:r>
      <w:r>
        <w:t>개</w:t>
      </w:r>
      <w:r>
        <w:t xml:space="preserve"> (</w:t>
      </w:r>
      <w:proofErr w:type="spellStart"/>
      <w:r>
        <w:t>배경을</w:t>
      </w:r>
      <w:proofErr w:type="spellEnd"/>
      <w:r>
        <w:t xml:space="preserve"> </w:t>
      </w:r>
      <w:proofErr w:type="spellStart"/>
      <w:r>
        <w:t>균열로</w:t>
      </w:r>
      <w:proofErr w:type="spellEnd"/>
      <w:r>
        <w:t xml:space="preserve"> </w:t>
      </w:r>
      <w:proofErr w:type="spellStart"/>
      <w:r>
        <w:t>오판</w:t>
      </w:r>
      <w:proofErr w:type="spellEnd"/>
      <w:r>
        <w:t>)</w:t>
      </w:r>
    </w:p>
    <w:p w14:paraId="28C7DCD7" w14:textId="77777777" w:rsidR="00E554A3" w:rsidRDefault="00000000">
      <w:r>
        <w:t>False Negative (</w:t>
      </w:r>
      <w:proofErr w:type="spellStart"/>
      <w:r>
        <w:t>Crack</w:t>
      </w:r>
      <w:r>
        <w:t>에서</w:t>
      </w:r>
      <w:proofErr w:type="spellEnd"/>
      <w:r>
        <w:t xml:space="preserve"> Background): 97</w:t>
      </w:r>
      <w:r>
        <w:t>개</w:t>
      </w:r>
      <w:r>
        <w:t xml:space="preserve"> (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누락</w:t>
      </w:r>
      <w:proofErr w:type="spellEnd"/>
      <w:r>
        <w:t>)</w:t>
      </w:r>
    </w:p>
    <w:p w14:paraId="166FDA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Melting: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세트에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세트에만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5C1B7BE3" w14:textId="77777777" w:rsidR="00E554A3" w:rsidRDefault="00000000">
      <w:pPr>
        <w:rPr>
          <w:lang w:eastAsia="ko-KR"/>
        </w:rPr>
      </w:pP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:</w:t>
      </w:r>
    </w:p>
    <w:p w14:paraId="256C89B6" w14:textId="77777777" w:rsidR="00E554A3" w:rsidRDefault="00000000">
      <w:pPr>
        <w:rPr>
          <w:lang w:eastAsia="ko-KR"/>
        </w:rPr>
      </w:pPr>
      <w:r>
        <w:rPr>
          <w:lang w:eastAsia="ko-KR"/>
        </w:rPr>
        <w:t>Crack:</w:t>
      </w:r>
    </w:p>
    <w:p w14:paraId="4FEBC137" w14:textId="77777777" w:rsidR="00E554A3" w:rsidRDefault="00000000">
      <w:r>
        <w:t>- Precision = 457 / (457 + 61) = 88.2%</w:t>
      </w:r>
    </w:p>
    <w:p w14:paraId="22603A5E" w14:textId="77777777" w:rsidR="00E554A3" w:rsidRDefault="00000000">
      <w:r>
        <w:t>- Recall = 457 / (457 + 97) = 82.5%</w:t>
      </w:r>
    </w:p>
    <w:p w14:paraId="60ABE464" w14:textId="77777777" w:rsidR="00E554A3" w:rsidRDefault="00000000">
      <w:r>
        <w:t>- F1 = 2 * (0.882 * 0.825) / (0.882 + 0.825) = 0.853</w:t>
      </w:r>
    </w:p>
    <w:p w14:paraId="3D65ABAB" w14:textId="77777777" w:rsidR="00E554A3" w:rsidRDefault="00000000">
      <w:r>
        <w:t>Background:</w:t>
      </w:r>
    </w:p>
    <w:p w14:paraId="007782B6" w14:textId="77777777" w:rsidR="00E554A3" w:rsidRDefault="00000000">
      <w:r>
        <w:t xml:space="preserve">- True Negative: </w:t>
      </w:r>
      <w:proofErr w:type="spellStart"/>
      <w:r>
        <w:t>정확한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분류</w:t>
      </w:r>
      <w:proofErr w:type="spellEnd"/>
      <w:r>
        <w:t xml:space="preserve"> (</w:t>
      </w:r>
      <w:proofErr w:type="spellStart"/>
      <w:r>
        <w:t>정량화</w:t>
      </w:r>
      <w:proofErr w:type="spellEnd"/>
      <w:r>
        <w:t xml:space="preserve"> </w:t>
      </w:r>
      <w:proofErr w:type="spellStart"/>
      <w:r>
        <w:t>어려움</w:t>
      </w:r>
      <w:proofErr w:type="spellEnd"/>
      <w:r>
        <w:t>)</w:t>
      </w:r>
    </w:p>
    <w:p w14:paraId="03DE2D74" w14:textId="77777777" w:rsidR="00E554A3" w:rsidRDefault="00000000">
      <w:r>
        <w:t>- False Positive: 61</w:t>
      </w:r>
      <w:r>
        <w:t>개</w:t>
      </w:r>
      <w:r>
        <w:t xml:space="preserve"> (</w:t>
      </w:r>
      <w:proofErr w:type="spellStart"/>
      <w:r>
        <w:t>배경에서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오류</w:t>
      </w:r>
      <w:proofErr w:type="spellEnd"/>
      <w:r>
        <w:t>)</w:t>
      </w:r>
    </w:p>
    <w:p w14:paraId="7D826A7E" w14:textId="77777777" w:rsidR="00E554A3" w:rsidRDefault="00000000">
      <w:proofErr w:type="spellStart"/>
      <w:r>
        <w:t>오류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F3C67AF" w14:textId="77777777" w:rsidR="00E554A3" w:rsidRDefault="00000000">
      <w:pPr>
        <w:rPr>
          <w:lang w:eastAsia="ko-KR"/>
        </w:rPr>
      </w:pPr>
      <w:r>
        <w:rPr>
          <w:lang w:eastAsia="ko-KR"/>
        </w:rPr>
        <w:t>False Negative (97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(&lt;0.3mm)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1B625B33" w14:textId="77777777" w:rsidR="00E554A3" w:rsidRDefault="00000000">
      <w:pPr>
        <w:rPr>
          <w:lang w:eastAsia="ko-KR"/>
        </w:rPr>
      </w:pPr>
      <w:r>
        <w:rPr>
          <w:lang w:eastAsia="ko-KR"/>
        </w:rPr>
        <w:t>False Positive (61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오인</w:t>
      </w:r>
    </w:p>
    <w:p w14:paraId="275176F7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B.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B4DA7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6D1F445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4: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087"/>
        <w:gridCol w:w="912"/>
        <w:gridCol w:w="923"/>
        <w:gridCol w:w="1032"/>
      </w:tblGrid>
      <w:tr w:rsidR="00E554A3" w14:paraId="7EC3C7F3" w14:textId="77777777">
        <w:tc>
          <w:tcPr>
            <w:tcW w:w="2074" w:type="dxa"/>
          </w:tcPr>
          <w:p w14:paraId="638EC1F5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074" w:type="dxa"/>
          </w:tcPr>
          <w:p w14:paraId="76B3BEE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8B06BA7" w14:textId="77777777" w:rsidR="00E554A3" w:rsidRDefault="00000000">
            <w:r>
              <w:t xml:space="preserve">Stage 2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531ED2B0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0858ECA" w14:textId="77777777" w:rsidR="00E554A3" w:rsidRDefault="00000000">
            <w:proofErr w:type="spellStart"/>
            <w:r>
              <w:t>개선폭</w:t>
            </w:r>
            <w:proofErr w:type="spellEnd"/>
          </w:p>
        </w:tc>
      </w:tr>
      <w:tr w:rsidR="00E554A3" w14:paraId="5511915F" w14:textId="77777777">
        <w:tc>
          <w:tcPr>
            <w:tcW w:w="2074" w:type="dxa"/>
          </w:tcPr>
          <w:p w14:paraId="37DABD0C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</w:p>
        </w:tc>
        <w:tc>
          <w:tcPr>
            <w:tcW w:w="2074" w:type="dxa"/>
          </w:tcPr>
          <w:p w14:paraId="5D93544B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2074" w:type="dxa"/>
          </w:tcPr>
          <w:p w14:paraId="7815A067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0B7837B" w14:textId="77777777" w:rsidR="00E554A3" w:rsidRDefault="00000000">
            <w:r>
              <w:t>56.9%</w:t>
            </w:r>
          </w:p>
        </w:tc>
        <w:tc>
          <w:tcPr>
            <w:tcW w:w="2074" w:type="dxa"/>
          </w:tcPr>
          <w:p w14:paraId="4B3BED75" w14:textId="77777777" w:rsidR="00E554A3" w:rsidRDefault="00000000">
            <w:r>
              <w:t>baseline</w:t>
            </w:r>
          </w:p>
        </w:tc>
      </w:tr>
      <w:tr w:rsidR="00E554A3" w14:paraId="19D91509" w14:textId="77777777">
        <w:tc>
          <w:tcPr>
            <w:tcW w:w="2074" w:type="dxa"/>
          </w:tcPr>
          <w:p w14:paraId="1E02CA9F" w14:textId="77777777" w:rsidR="00E554A3" w:rsidRDefault="00000000">
            <w:r>
              <w:t xml:space="preserve">ImageNet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6C23F8D2" w14:textId="77777777" w:rsidR="00E554A3" w:rsidRDefault="00000000">
            <w:r>
              <w:t>ImageNet</w:t>
            </w:r>
          </w:p>
        </w:tc>
        <w:tc>
          <w:tcPr>
            <w:tcW w:w="2074" w:type="dxa"/>
          </w:tcPr>
          <w:p w14:paraId="3B0D7FEF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0FF1C02E" w14:textId="77777777" w:rsidR="00E554A3" w:rsidRDefault="00000000">
            <w:r>
              <w:t>72.3%</w:t>
            </w:r>
          </w:p>
        </w:tc>
        <w:tc>
          <w:tcPr>
            <w:tcW w:w="2074" w:type="dxa"/>
          </w:tcPr>
          <w:p w14:paraId="48665BB5" w14:textId="77777777" w:rsidR="00E554A3" w:rsidRDefault="00000000">
            <w:r>
              <w:t>+15.4%p</w:t>
            </w:r>
          </w:p>
        </w:tc>
      </w:tr>
      <w:tr w:rsidR="00E554A3" w14:paraId="6F6CF8BA" w14:textId="77777777">
        <w:tc>
          <w:tcPr>
            <w:tcW w:w="2074" w:type="dxa"/>
          </w:tcPr>
          <w:p w14:paraId="3808AB6C" w14:textId="77777777" w:rsidR="00E554A3" w:rsidRDefault="00000000">
            <w:r>
              <w:t>2</w:t>
            </w:r>
            <w:r>
              <w:t>단계</w:t>
            </w:r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3FA52E11" w14:textId="77777777" w:rsidR="00E554A3" w:rsidRDefault="00000000">
            <w:r>
              <w:t>X-ray 310</w:t>
            </w:r>
            <w:r>
              <w:t>장</w:t>
            </w:r>
          </w:p>
        </w:tc>
        <w:tc>
          <w:tcPr>
            <w:tcW w:w="2074" w:type="dxa"/>
          </w:tcPr>
          <w:p w14:paraId="3EE5283A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845220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F37EC32" w14:textId="77777777" w:rsidR="00E554A3" w:rsidRDefault="00000000">
            <w:r>
              <w:t>+34.8%p</w:t>
            </w:r>
          </w:p>
        </w:tc>
      </w:tr>
    </w:tbl>
    <w:p w14:paraId="428EEB1C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proofErr w:type="spellStart"/>
      <w:r>
        <w:t>효과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7FDE6E9B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r>
        <w:t>총</w:t>
      </w:r>
      <w:r>
        <w:t xml:space="preserve"> </w:t>
      </w:r>
      <w:proofErr w:type="spellStart"/>
      <w:r>
        <w:t>기여</w:t>
      </w:r>
      <w:proofErr w:type="spellEnd"/>
      <w:r>
        <w:t>: 91.7% - 56.9% = 34.8</w:t>
      </w:r>
      <w:proofErr w:type="gramStart"/>
      <w:r>
        <w:t>%p</w:t>
      </w:r>
      <w:proofErr w:type="gramEnd"/>
    </w:p>
    <w:p w14:paraId="13461D8F" w14:textId="77777777" w:rsidR="00E554A3" w:rsidRDefault="00000000">
      <w:proofErr w:type="spellStart"/>
      <w:r>
        <w:t>분해</w:t>
      </w:r>
      <w:proofErr w:type="spellEnd"/>
      <w:r>
        <w:t>:</w:t>
      </w:r>
    </w:p>
    <w:p w14:paraId="03E8A423" w14:textId="77777777" w:rsidR="00E554A3" w:rsidRDefault="00000000">
      <w:r>
        <w:t xml:space="preserve">1. 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72.3% - 56.9% = 15.4</w:t>
      </w:r>
      <w:proofErr w:type="gramStart"/>
      <w:r>
        <w:t>%p</w:t>
      </w:r>
      <w:proofErr w:type="gramEnd"/>
      <w:r>
        <w:t xml:space="preserve"> (44.3%)</w:t>
      </w:r>
    </w:p>
    <w:p w14:paraId="0EED74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추가</w:t>
      </w:r>
      <w:r>
        <w:rPr>
          <w:lang w:eastAsia="ko-KR"/>
        </w:rPr>
        <w:t>): 91.7% - 72.3% = 19.4%p (55.7%)</w:t>
      </w:r>
    </w:p>
    <w:p w14:paraId="468D16A4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DAA66B3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32A1B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1A71D3C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이득은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1BD63011" w14:textId="77777777" w:rsidR="00E554A3" w:rsidRDefault="00000000">
      <w:r>
        <w:t>$$</w:t>
      </w:r>
    </w:p>
    <w:p w14:paraId="67D2CC5F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CF739C3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536FAF8D" w14:textId="77777777" w:rsidR="00E554A3" w:rsidRDefault="00000000">
      <w:pPr>
        <w:rPr>
          <w:lang w:eastAsia="ko-KR"/>
        </w:rPr>
      </w:pPr>
      <w:r>
        <w:rPr>
          <w:lang w:eastAsia="ko-KR"/>
        </w:rPr>
        <w:t>- $s_{domain} = 1 - d_{\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{A}}(\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{D}_{source}, 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{D}_{target})$: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</w:p>
    <w:p w14:paraId="7EAE9986" w14:textId="77777777" w:rsidR="00E554A3" w:rsidRDefault="00000000">
      <w:pPr>
        <w:rPr>
          <w:lang w:eastAsia="ko-KR"/>
        </w:rPr>
      </w:pPr>
      <w:r>
        <w:rPr>
          <w:lang w:eastAsia="ko-KR"/>
        </w:rPr>
        <w:t>- $|\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{D}|$: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14:paraId="0B4499B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$C_{model}$: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1C930C8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</w:t>
      </w:r>
    </w:p>
    <w:p w14:paraId="7E6150CE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F07B886" w14:textId="77777777" w:rsidR="00E554A3" w:rsidRDefault="00000000">
      <w:proofErr w:type="gramStart"/>
      <w:r>
        <w:t>Gain_{transfer} \</w:t>
      </w:r>
      <w:proofErr w:type="spellStart"/>
      <w:proofErr w:type="gramEnd"/>
      <w:r>
        <w:t>propto</w:t>
      </w:r>
      <w:proofErr w:type="spellEnd"/>
      <w:r>
        <w:t xml:space="preserve"> </w:t>
      </w:r>
      <w:proofErr w:type="gramStart"/>
      <w:r>
        <w:t>s_{</w:t>
      </w:r>
      <w:proofErr w:type="gramEnd"/>
      <w:r>
        <w:t>domain}^{\</w:t>
      </w:r>
      <w:proofErr w:type="gramStart"/>
      <w:r>
        <w:t>beta},</w:t>
      </w:r>
      <w:proofErr w:type="gramEnd"/>
      <w:r>
        <w:t xml:space="preserve"> \quad \beta \</w:t>
      </w:r>
      <w:proofErr w:type="spellStart"/>
      <w:r>
        <w:t>approx</w:t>
      </w:r>
      <w:proofErr w:type="spellEnd"/>
      <w:r>
        <w:t xml:space="preserve"> 1.5</w:t>
      </w:r>
    </w:p>
    <w:p w14:paraId="26C2930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1902614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1,300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21184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1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50BE4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44E58EA" w14:textId="48EFFEE5" w:rsidR="00E554A3" w:rsidRDefault="00171EBA">
      <w:pPr>
        <w:jc w:val="center"/>
      </w:pPr>
      <w:r>
        <w:rPr>
          <w:noProof/>
        </w:rPr>
        <w:pict w14:anchorId="6F5EB6A8">
          <v:shape id="Picture 4" o:spid="_x0000_i1028" type="#_x0000_t75" style="width:244.5pt;height:161.25pt;visibility:visible;mso-wrap-style:square">
            <v:imagedata r:id="rId11" o:title=""/>
          </v:shape>
        </w:pict>
      </w:r>
    </w:p>
    <w:p w14:paraId="0CB5E8D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9B26629" w14:textId="77777777" w:rsidR="00E554A3" w:rsidRDefault="00E554A3">
      <w:pPr>
        <w:rPr>
          <w:lang w:eastAsia="ko-KR"/>
        </w:rPr>
      </w:pPr>
    </w:p>
    <w:p w14:paraId="0C05F582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+19.4%p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베이스라인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+34.8%p(61.1%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BA8420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>:</w:t>
      </w:r>
    </w:p>
    <w:p w14:paraId="60FB1E60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46.2% </w:t>
      </w:r>
      <w:r>
        <w:rPr>
          <w:lang w:eastAsia="ko-KR"/>
        </w:rPr>
        <w:t>달성</w:t>
      </w:r>
    </w:p>
    <w:p w14:paraId="1CC93C6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F1F8BCA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: 52.6% (DPF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2842CA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Stage 2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54E56BA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5: Stage 2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(YOLO11,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769"/>
        <w:gridCol w:w="829"/>
        <w:gridCol w:w="890"/>
        <w:gridCol w:w="678"/>
        <w:gridCol w:w="558"/>
        <w:gridCol w:w="638"/>
      </w:tblGrid>
      <w:tr w:rsidR="00E554A3" w14:paraId="7E10B09F" w14:textId="77777777">
        <w:tc>
          <w:tcPr>
            <w:tcW w:w="1481" w:type="dxa"/>
          </w:tcPr>
          <w:p w14:paraId="4961D6AA" w14:textId="77777777" w:rsidR="00E554A3" w:rsidRDefault="00000000">
            <w:r>
              <w:t>Epoch</w:t>
            </w:r>
          </w:p>
        </w:tc>
        <w:tc>
          <w:tcPr>
            <w:tcW w:w="1481" w:type="dxa"/>
          </w:tcPr>
          <w:p w14:paraId="49752155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2D8C9119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04A7300C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1CEAE62C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7A8CE718" w14:textId="77777777" w:rsidR="00E554A3" w:rsidRDefault="00000000">
            <w:r>
              <w:t>Loss</w:t>
            </w:r>
          </w:p>
        </w:tc>
        <w:tc>
          <w:tcPr>
            <w:tcW w:w="1481" w:type="dxa"/>
          </w:tcPr>
          <w:p w14:paraId="0A8A7E01" w14:textId="77777777" w:rsidR="00E554A3" w:rsidRDefault="00000000">
            <w:r>
              <w:t>Phase</w:t>
            </w:r>
          </w:p>
        </w:tc>
      </w:tr>
      <w:tr w:rsidR="00E554A3" w14:paraId="1120FFC2" w14:textId="77777777">
        <w:tc>
          <w:tcPr>
            <w:tcW w:w="1481" w:type="dxa"/>
          </w:tcPr>
          <w:p w14:paraId="6154AFCE" w14:textId="77777777" w:rsidR="00E554A3" w:rsidRDefault="00000000">
            <w:r>
              <w:t>1</w:t>
            </w:r>
          </w:p>
        </w:tc>
        <w:tc>
          <w:tcPr>
            <w:tcW w:w="1481" w:type="dxa"/>
          </w:tcPr>
          <w:p w14:paraId="08E96F58" w14:textId="77777777" w:rsidR="00E554A3" w:rsidRDefault="00000000">
            <w:r>
              <w:t>37.2</w:t>
            </w:r>
          </w:p>
        </w:tc>
        <w:tc>
          <w:tcPr>
            <w:tcW w:w="1481" w:type="dxa"/>
          </w:tcPr>
          <w:p w14:paraId="7E613FF5" w14:textId="77777777" w:rsidR="00E554A3" w:rsidRDefault="00000000">
            <w:r>
              <w:t>21.3</w:t>
            </w:r>
          </w:p>
        </w:tc>
        <w:tc>
          <w:tcPr>
            <w:tcW w:w="1481" w:type="dxa"/>
          </w:tcPr>
          <w:p w14:paraId="73DF94A9" w14:textId="77777777" w:rsidR="00E554A3" w:rsidRDefault="00000000">
            <w:r>
              <w:t>52.4</w:t>
            </w:r>
          </w:p>
        </w:tc>
        <w:tc>
          <w:tcPr>
            <w:tcW w:w="1481" w:type="dxa"/>
          </w:tcPr>
          <w:p w14:paraId="6356FE92" w14:textId="77777777" w:rsidR="00E554A3" w:rsidRDefault="00000000">
            <w:r>
              <w:t>45.1</w:t>
            </w:r>
          </w:p>
        </w:tc>
        <w:tc>
          <w:tcPr>
            <w:tcW w:w="1481" w:type="dxa"/>
          </w:tcPr>
          <w:p w14:paraId="1B710587" w14:textId="77777777" w:rsidR="00E554A3" w:rsidRDefault="00000000">
            <w:r>
              <w:t>1.82</w:t>
            </w:r>
          </w:p>
        </w:tc>
        <w:tc>
          <w:tcPr>
            <w:tcW w:w="1481" w:type="dxa"/>
          </w:tcPr>
          <w:p w14:paraId="59EDC16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3CD9C881" w14:textId="77777777">
        <w:tc>
          <w:tcPr>
            <w:tcW w:w="1481" w:type="dxa"/>
          </w:tcPr>
          <w:p w14:paraId="3A007491" w14:textId="77777777" w:rsidR="00E554A3" w:rsidRDefault="00000000">
            <w:r>
              <w:t>10</w:t>
            </w:r>
          </w:p>
        </w:tc>
        <w:tc>
          <w:tcPr>
            <w:tcW w:w="1481" w:type="dxa"/>
          </w:tcPr>
          <w:p w14:paraId="3E84B644" w14:textId="77777777" w:rsidR="00E554A3" w:rsidRDefault="00000000">
            <w:r>
              <w:t>58.2</w:t>
            </w:r>
          </w:p>
        </w:tc>
        <w:tc>
          <w:tcPr>
            <w:tcW w:w="1481" w:type="dxa"/>
          </w:tcPr>
          <w:p w14:paraId="04513582" w14:textId="77777777" w:rsidR="00E554A3" w:rsidRDefault="00000000">
            <w:r>
              <w:t>41.2</w:t>
            </w:r>
          </w:p>
        </w:tc>
        <w:tc>
          <w:tcPr>
            <w:tcW w:w="1481" w:type="dxa"/>
          </w:tcPr>
          <w:p w14:paraId="3A7E77CC" w14:textId="77777777" w:rsidR="00E554A3" w:rsidRDefault="00000000">
            <w:r>
              <w:t>71.5</w:t>
            </w:r>
          </w:p>
        </w:tc>
        <w:tc>
          <w:tcPr>
            <w:tcW w:w="1481" w:type="dxa"/>
          </w:tcPr>
          <w:p w14:paraId="20C69019" w14:textId="77777777" w:rsidR="00E554A3" w:rsidRDefault="00000000">
            <w:r>
              <w:t>63.8</w:t>
            </w:r>
          </w:p>
        </w:tc>
        <w:tc>
          <w:tcPr>
            <w:tcW w:w="1481" w:type="dxa"/>
          </w:tcPr>
          <w:p w14:paraId="7C92D164" w14:textId="77777777" w:rsidR="00E554A3" w:rsidRDefault="00000000">
            <w:r>
              <w:t>0.95</w:t>
            </w:r>
          </w:p>
        </w:tc>
        <w:tc>
          <w:tcPr>
            <w:tcW w:w="1481" w:type="dxa"/>
          </w:tcPr>
          <w:p w14:paraId="2777E00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E1E838" w14:textId="77777777">
        <w:tc>
          <w:tcPr>
            <w:tcW w:w="1481" w:type="dxa"/>
          </w:tcPr>
          <w:p w14:paraId="09EDC88B" w14:textId="77777777" w:rsidR="00E554A3" w:rsidRDefault="00000000">
            <w:r>
              <w:t>25</w:t>
            </w:r>
          </w:p>
        </w:tc>
        <w:tc>
          <w:tcPr>
            <w:tcW w:w="1481" w:type="dxa"/>
          </w:tcPr>
          <w:p w14:paraId="02334182" w14:textId="77777777" w:rsidR="00E554A3" w:rsidRDefault="00000000">
            <w:r>
              <w:t>69.1</w:t>
            </w:r>
          </w:p>
        </w:tc>
        <w:tc>
          <w:tcPr>
            <w:tcW w:w="1481" w:type="dxa"/>
          </w:tcPr>
          <w:p w14:paraId="0364D6DF" w14:textId="77777777" w:rsidR="00E554A3" w:rsidRDefault="00000000">
            <w:r>
              <w:t>52.1</w:t>
            </w:r>
          </w:p>
        </w:tc>
        <w:tc>
          <w:tcPr>
            <w:tcW w:w="1481" w:type="dxa"/>
          </w:tcPr>
          <w:p w14:paraId="4E93D6CB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18A419E8" w14:textId="77777777" w:rsidR="00E554A3" w:rsidRDefault="00000000">
            <w:r>
              <w:t>72.8</w:t>
            </w:r>
          </w:p>
        </w:tc>
        <w:tc>
          <w:tcPr>
            <w:tcW w:w="1481" w:type="dxa"/>
          </w:tcPr>
          <w:p w14:paraId="6A82A09C" w14:textId="77777777" w:rsidR="00E554A3" w:rsidRDefault="00000000">
            <w:r>
              <w:t>0.69</w:t>
            </w:r>
          </w:p>
        </w:tc>
        <w:tc>
          <w:tcPr>
            <w:tcW w:w="1481" w:type="dxa"/>
          </w:tcPr>
          <w:p w14:paraId="30587DE1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224F09" w14:textId="77777777">
        <w:tc>
          <w:tcPr>
            <w:tcW w:w="1481" w:type="dxa"/>
          </w:tcPr>
          <w:p w14:paraId="6E96911F" w14:textId="77777777" w:rsidR="00E554A3" w:rsidRDefault="00000000">
            <w:r>
              <w:t>50</w:t>
            </w:r>
          </w:p>
        </w:tc>
        <w:tc>
          <w:tcPr>
            <w:tcW w:w="1481" w:type="dxa"/>
          </w:tcPr>
          <w:p w14:paraId="214A37DE" w14:textId="77777777" w:rsidR="00E554A3" w:rsidRDefault="00000000">
            <w:r>
              <w:t>76.9</w:t>
            </w:r>
          </w:p>
        </w:tc>
        <w:tc>
          <w:tcPr>
            <w:tcW w:w="1481" w:type="dxa"/>
          </w:tcPr>
          <w:p w14:paraId="374DFED0" w14:textId="77777777" w:rsidR="00E554A3" w:rsidRDefault="00000000">
            <w:r>
              <w:t>61.2</w:t>
            </w:r>
          </w:p>
        </w:tc>
        <w:tc>
          <w:tcPr>
            <w:tcW w:w="1481" w:type="dxa"/>
          </w:tcPr>
          <w:p w14:paraId="4635501F" w14:textId="77777777" w:rsidR="00E554A3" w:rsidRDefault="00000000">
            <w:r>
              <w:t>89.8</w:t>
            </w:r>
          </w:p>
        </w:tc>
        <w:tc>
          <w:tcPr>
            <w:tcW w:w="1481" w:type="dxa"/>
          </w:tcPr>
          <w:p w14:paraId="064F97F2" w14:textId="77777777" w:rsidR="00E554A3" w:rsidRDefault="00000000">
            <w:r>
              <w:t>79.7</w:t>
            </w:r>
          </w:p>
        </w:tc>
        <w:tc>
          <w:tcPr>
            <w:tcW w:w="1481" w:type="dxa"/>
          </w:tcPr>
          <w:p w14:paraId="3684DADC" w14:textId="77777777" w:rsidR="00E554A3" w:rsidRDefault="00000000">
            <w:r>
              <w:t>0.54</w:t>
            </w:r>
          </w:p>
        </w:tc>
        <w:tc>
          <w:tcPr>
            <w:tcW w:w="1481" w:type="dxa"/>
          </w:tcPr>
          <w:p w14:paraId="21CCE963" w14:textId="77777777" w:rsidR="00E554A3" w:rsidRDefault="00000000">
            <w:proofErr w:type="spellStart"/>
            <w:r>
              <w:t>조기</w:t>
            </w:r>
            <w:proofErr w:type="spellEnd"/>
            <w:r>
              <w:t xml:space="preserve">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지점</w:t>
            </w:r>
            <w:proofErr w:type="spellEnd"/>
          </w:p>
        </w:tc>
      </w:tr>
      <w:tr w:rsidR="00E554A3" w14:paraId="01DCCB8D" w14:textId="77777777">
        <w:tc>
          <w:tcPr>
            <w:tcW w:w="1481" w:type="dxa"/>
          </w:tcPr>
          <w:p w14:paraId="383EDE77" w14:textId="77777777" w:rsidR="00E554A3" w:rsidRDefault="00000000">
            <w:r>
              <w:t>60</w:t>
            </w:r>
          </w:p>
        </w:tc>
        <w:tc>
          <w:tcPr>
            <w:tcW w:w="1481" w:type="dxa"/>
          </w:tcPr>
          <w:p w14:paraId="5EE95F09" w14:textId="77777777" w:rsidR="00E554A3" w:rsidRDefault="00000000">
            <w:r>
              <w:t>81.6</w:t>
            </w:r>
          </w:p>
        </w:tc>
        <w:tc>
          <w:tcPr>
            <w:tcW w:w="1481" w:type="dxa"/>
          </w:tcPr>
          <w:p w14:paraId="39EFB403" w14:textId="77777777" w:rsidR="00E554A3" w:rsidRDefault="00000000">
            <w:r>
              <w:t>66.1</w:t>
            </w:r>
          </w:p>
        </w:tc>
        <w:tc>
          <w:tcPr>
            <w:tcW w:w="1481" w:type="dxa"/>
          </w:tcPr>
          <w:p w14:paraId="3BD9A577" w14:textId="77777777" w:rsidR="00E554A3" w:rsidRDefault="00000000">
            <w:r>
              <w:t>91.1</w:t>
            </w:r>
          </w:p>
        </w:tc>
        <w:tc>
          <w:tcPr>
            <w:tcW w:w="1481" w:type="dxa"/>
          </w:tcPr>
          <w:p w14:paraId="27AD9FEC" w14:textId="77777777" w:rsidR="00E554A3" w:rsidRDefault="00000000">
            <w:r>
              <w:t>81.3</w:t>
            </w:r>
          </w:p>
        </w:tc>
        <w:tc>
          <w:tcPr>
            <w:tcW w:w="1481" w:type="dxa"/>
          </w:tcPr>
          <w:p w14:paraId="4ADCE478" w14:textId="77777777" w:rsidR="00E554A3" w:rsidRDefault="00000000">
            <w:r>
              <w:t>0.49</w:t>
            </w:r>
          </w:p>
        </w:tc>
        <w:tc>
          <w:tcPr>
            <w:tcW w:w="1481" w:type="dxa"/>
          </w:tcPr>
          <w:p w14:paraId="1735B13A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55DE4598" w14:textId="77777777">
        <w:tc>
          <w:tcPr>
            <w:tcW w:w="1481" w:type="dxa"/>
          </w:tcPr>
          <w:p w14:paraId="0E798CA9" w14:textId="77777777" w:rsidR="00E554A3" w:rsidRDefault="00000000">
            <w:r>
              <w:t>75</w:t>
            </w:r>
          </w:p>
        </w:tc>
        <w:tc>
          <w:tcPr>
            <w:tcW w:w="1481" w:type="dxa"/>
          </w:tcPr>
          <w:p w14:paraId="6815D7DB" w14:textId="77777777" w:rsidR="00E554A3" w:rsidRDefault="00000000">
            <w:r>
              <w:t>89.5</w:t>
            </w:r>
          </w:p>
        </w:tc>
        <w:tc>
          <w:tcPr>
            <w:tcW w:w="1481" w:type="dxa"/>
          </w:tcPr>
          <w:p w14:paraId="2906E0B3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07E6FB56" w14:textId="77777777" w:rsidR="00E554A3" w:rsidRDefault="00000000">
            <w:r>
              <w:t>92.4</w:t>
            </w:r>
          </w:p>
        </w:tc>
        <w:tc>
          <w:tcPr>
            <w:tcW w:w="1481" w:type="dxa"/>
          </w:tcPr>
          <w:p w14:paraId="4344D095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4202C2C3" w14:textId="77777777" w:rsidR="00E554A3" w:rsidRDefault="00000000">
            <w:r>
              <w:t>0.43</w:t>
            </w:r>
          </w:p>
        </w:tc>
        <w:tc>
          <w:tcPr>
            <w:tcW w:w="1481" w:type="dxa"/>
          </w:tcPr>
          <w:p w14:paraId="7EF69C7C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2381F4C4" w14:textId="77777777">
        <w:tc>
          <w:tcPr>
            <w:tcW w:w="1481" w:type="dxa"/>
          </w:tcPr>
          <w:p w14:paraId="4B20BE7F" w14:textId="77777777" w:rsidR="00E554A3" w:rsidRDefault="00000000">
            <w:r>
              <w:t>90</w:t>
            </w:r>
          </w:p>
        </w:tc>
        <w:tc>
          <w:tcPr>
            <w:tcW w:w="1481" w:type="dxa"/>
          </w:tcPr>
          <w:p w14:paraId="4238E5A7" w14:textId="77777777" w:rsidR="00E554A3" w:rsidRDefault="00000000">
            <w:r>
              <w:t>91.2</w:t>
            </w:r>
          </w:p>
        </w:tc>
        <w:tc>
          <w:tcPr>
            <w:tcW w:w="1481" w:type="dxa"/>
          </w:tcPr>
          <w:p w14:paraId="1BCF1781" w14:textId="77777777" w:rsidR="00E554A3" w:rsidRDefault="00000000">
            <w:r>
              <w:t>72.4</w:t>
            </w:r>
          </w:p>
        </w:tc>
        <w:tc>
          <w:tcPr>
            <w:tcW w:w="1481" w:type="dxa"/>
          </w:tcPr>
          <w:p w14:paraId="72C56F8D" w14:textId="77777777" w:rsidR="00E554A3" w:rsidRDefault="00000000">
            <w:r>
              <w:t>92.7</w:t>
            </w:r>
          </w:p>
        </w:tc>
        <w:tc>
          <w:tcPr>
            <w:tcW w:w="1481" w:type="dxa"/>
          </w:tcPr>
          <w:p w14:paraId="1B555D3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34E53370" w14:textId="77777777" w:rsidR="00E554A3" w:rsidRDefault="00000000">
            <w:r>
              <w:t>0.40</w:t>
            </w:r>
          </w:p>
        </w:tc>
        <w:tc>
          <w:tcPr>
            <w:tcW w:w="1481" w:type="dxa"/>
          </w:tcPr>
          <w:p w14:paraId="57F31538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수렴</w:t>
            </w:r>
            <w:proofErr w:type="spellEnd"/>
          </w:p>
        </w:tc>
      </w:tr>
      <w:tr w:rsidR="00E554A3" w14:paraId="07E14EC3" w14:textId="77777777">
        <w:tc>
          <w:tcPr>
            <w:tcW w:w="1481" w:type="dxa"/>
          </w:tcPr>
          <w:p w14:paraId="4B97BA80" w14:textId="77777777" w:rsidR="00E554A3" w:rsidRDefault="00000000">
            <w:r>
              <w:lastRenderedPageBreak/>
              <w:t>99</w:t>
            </w:r>
          </w:p>
        </w:tc>
        <w:tc>
          <w:tcPr>
            <w:tcW w:w="1481" w:type="dxa"/>
          </w:tcPr>
          <w:p w14:paraId="16DA9C4A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5BAA89EA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3879B757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307B5C9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079B3053" w14:textId="77777777" w:rsidR="00E554A3" w:rsidRDefault="00000000">
            <w:r>
              <w:t>0.39</w:t>
            </w:r>
          </w:p>
        </w:tc>
        <w:tc>
          <w:tcPr>
            <w:tcW w:w="1481" w:type="dxa"/>
          </w:tcPr>
          <w:p w14:paraId="6799871D" w14:textId="77777777" w:rsidR="00E554A3" w:rsidRDefault="00000000">
            <w:proofErr w:type="spellStart"/>
            <w:r>
              <w:t>최고</w:t>
            </w:r>
            <w:proofErr w:type="spellEnd"/>
            <w:r>
              <w:t xml:space="preserve"> </w:t>
            </w:r>
            <w:proofErr w:type="spellStart"/>
            <w:r>
              <w:t>성능</w:t>
            </w:r>
            <w:proofErr w:type="spellEnd"/>
            <w:r>
              <w:t xml:space="preserve"> ✓</w:t>
            </w:r>
          </w:p>
        </w:tc>
      </w:tr>
    </w:tbl>
    <w:p w14:paraId="69973F8B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6A6D93E1" w14:textId="77777777" w:rsidR="00E554A3" w:rsidRDefault="00E554A3">
      <w:pPr>
        <w:rPr>
          <w:lang w:eastAsia="ko-KR"/>
        </w:rPr>
      </w:pPr>
    </w:p>
    <w:p w14:paraId="08CF1D85" w14:textId="77777777" w:rsidR="00E554A3" w:rsidRDefault="00E554A3">
      <w:pPr>
        <w:rPr>
          <w:lang w:eastAsia="ko-KR"/>
        </w:rPr>
      </w:pPr>
    </w:p>
    <w:p w14:paraId="0CAC37AF" w14:textId="3240620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DPF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박스는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50, 76.9%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(76.9%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mAP50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>(Epoch 51-100)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(Late Blooming))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녹색</w:t>
      </w:r>
      <w:r>
        <w:rPr>
          <w:lang w:eastAsia="ko-KR"/>
        </w:rPr>
        <w:t xml:space="preserve"> Precision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주황색</w:t>
      </w:r>
      <w:r>
        <w:rPr>
          <w:lang w:eastAsia="ko-KR"/>
        </w:rPr>
        <w:t xml:space="preserve"> Recall </w:t>
      </w:r>
      <w:r>
        <w:rPr>
          <w:lang w:eastAsia="ko-KR"/>
        </w:rPr>
        <w:t>곡선의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향상도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확인된다</w:t>
      </w:r>
      <w:r>
        <w:rPr>
          <w:lang w:eastAsia="ko-KR"/>
        </w:rPr>
        <w:t>.</w:t>
      </w:r>
    </w:p>
    <w:p w14:paraId="45E0E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4-Phase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605E2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1: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(Epoch 1-25)</w:t>
      </w:r>
    </w:p>
    <w:p w14:paraId="178F8C7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37.2%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69.1</w:t>
      </w:r>
      <w:proofErr w:type="gramEnd"/>
      <w:r>
        <w:rPr>
          <w:lang w:eastAsia="ko-KR"/>
        </w:rPr>
        <w:t>% (+31.9%p)</w:t>
      </w:r>
    </w:p>
    <w:p w14:paraId="790B9EE4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쇼크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4DDB9AD8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+1.28%p</w:t>
      </w:r>
    </w:p>
    <w:p w14:paraId="7CD040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</w:t>
      </w:r>
    </w:p>
    <w:p w14:paraId="5C52439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69.1%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76.9</w:t>
      </w:r>
      <w:proofErr w:type="gramEnd"/>
      <w:r>
        <w:rPr>
          <w:lang w:eastAsia="ko-KR"/>
        </w:rPr>
        <w:t>% (+7.8%p)</w:t>
      </w:r>
    </w:p>
    <w:p w14:paraId="5AF72F40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</w:p>
    <w:p w14:paraId="57DC83B7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+0.31%p</w:t>
      </w:r>
    </w:p>
    <w:p w14:paraId="41B5D8AD" w14:textId="77777777" w:rsidR="00E554A3" w:rsidRDefault="00000000">
      <w:pPr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78462C7A" w14:textId="6AFD7D3C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51-75)</w:t>
      </w:r>
    </w:p>
    <w:p w14:paraId="3725370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89.5</w:t>
      </w:r>
      <w:proofErr w:type="gramEnd"/>
      <w:r>
        <w:rPr>
          <w:lang w:eastAsia="ko-KR"/>
        </w:rPr>
        <w:t>% (+12.6%p)</w:t>
      </w:r>
    </w:p>
    <w:p w14:paraId="29BD31B5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, 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5A28B3A3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+0.50%p (Phase 2</w:t>
      </w:r>
      <w:r>
        <w:rPr>
          <w:lang w:eastAsia="ko-KR"/>
        </w:rPr>
        <w:t>의</w:t>
      </w:r>
      <w:r>
        <w:rPr>
          <w:lang w:eastAsia="ko-KR"/>
        </w:rPr>
        <w:t xml:space="preserve"> 1.6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6680479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62480B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</w:t>
      </w:r>
    </w:p>
    <w:p w14:paraId="00FC994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89.5%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(+2.2%p)</w:t>
      </w:r>
    </w:p>
    <w:p w14:paraId="7590C06F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,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4D335065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+0.09%p</w:t>
      </w:r>
    </w:p>
    <w:p w14:paraId="44A011A0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>:</w:t>
      </w:r>
    </w:p>
    <w:p w14:paraId="4BD106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50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76.9%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CEAEC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100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91.7%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4B75080B" w14:textId="19BA46B5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이득</w:t>
      </w:r>
      <w:r>
        <w:rPr>
          <w:lang w:eastAsia="ko-KR"/>
        </w:rPr>
        <w:t xml:space="preserve"> 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>(Late Blooming)) Gain):</w:t>
      </w:r>
    </w:p>
    <w:p w14:paraId="63C276D2" w14:textId="77777777" w:rsidR="00E554A3" w:rsidRDefault="00000000">
      <w:pPr>
        <w:rPr>
          <w:lang w:eastAsia="ko-KR"/>
        </w:rPr>
      </w:pPr>
      <w:r>
        <w:rPr>
          <w:lang w:eastAsia="ko-KR"/>
        </w:rPr>
        <w:t>LBG = 91.7% - 76.9% = 14.8</w:t>
      </w:r>
      <w:proofErr w:type="gramStart"/>
      <w:r>
        <w:rPr>
          <w:lang w:eastAsia="ko-KR"/>
        </w:rPr>
        <w:t>%p</w:t>
      </w:r>
      <w:proofErr w:type="gramEnd"/>
    </w:p>
    <w:p w14:paraId="3655348D" w14:textId="77777777" w:rsidR="00E554A3" w:rsidRDefault="00000000">
      <w:pPr>
        <w:rPr>
          <w:lang w:eastAsia="ko-KR"/>
        </w:rPr>
      </w:pP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과소평가</w:t>
      </w:r>
      <w:r>
        <w:rPr>
          <w:lang w:eastAsia="ko-KR"/>
        </w:rPr>
        <w:t>:</w:t>
      </w:r>
    </w:p>
    <w:p w14:paraId="7DCDCC07" w14:textId="77777777" w:rsidR="00E554A3" w:rsidRDefault="00000000">
      <w:pPr>
        <w:rPr>
          <w:lang w:eastAsia="ko-KR"/>
        </w:rPr>
      </w:pPr>
      <w:r>
        <w:rPr>
          <w:lang w:eastAsia="ko-KR"/>
        </w:rPr>
        <w:t>(91.7% - 76.9%) / 91.7% = 16.1%</w:t>
      </w:r>
    </w:p>
    <w:p w14:paraId="5B191B5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83.9%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6D3A703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16.1% </w:t>
      </w:r>
      <w:r>
        <w:rPr>
          <w:lang w:eastAsia="ko-KR"/>
        </w:rPr>
        <w:t>잠재력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미발휘</w:t>
      </w:r>
      <w:proofErr w:type="spellEnd"/>
    </w:p>
    <w:p w14:paraId="75EF836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(YOLO11 vs YOLOv8)</w:t>
      </w:r>
    </w:p>
    <w:p w14:paraId="00912B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5C3294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6: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(YOLOv8 vs YOLO11)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058"/>
        <w:gridCol w:w="1058"/>
        <w:gridCol w:w="1034"/>
        <w:gridCol w:w="1058"/>
      </w:tblGrid>
      <w:tr w:rsidR="00E554A3" w14:paraId="7477E388" w14:textId="77777777">
        <w:tc>
          <w:tcPr>
            <w:tcW w:w="2074" w:type="dxa"/>
          </w:tcPr>
          <w:p w14:paraId="1B73DD3B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6FAED03" w14:textId="77777777" w:rsidR="00E554A3" w:rsidRDefault="00000000">
            <w:r>
              <w:t>YOLOv8 mAP50</w:t>
            </w:r>
          </w:p>
        </w:tc>
        <w:tc>
          <w:tcPr>
            <w:tcW w:w="2074" w:type="dxa"/>
          </w:tcPr>
          <w:p w14:paraId="236357FF" w14:textId="77777777" w:rsidR="00E554A3" w:rsidRDefault="00000000">
            <w:r>
              <w:t>YOLO11 mAP50</w:t>
            </w:r>
          </w:p>
        </w:tc>
        <w:tc>
          <w:tcPr>
            <w:tcW w:w="2074" w:type="dxa"/>
          </w:tcPr>
          <w:p w14:paraId="35338530" w14:textId="77777777" w:rsidR="00E554A3" w:rsidRDefault="00000000">
            <w:proofErr w:type="spellStart"/>
            <w:r>
              <w:t>격차</w:t>
            </w:r>
            <w:proofErr w:type="spellEnd"/>
          </w:p>
        </w:tc>
        <w:tc>
          <w:tcPr>
            <w:tcW w:w="2074" w:type="dxa"/>
          </w:tcPr>
          <w:p w14:paraId="14895B15" w14:textId="77777777" w:rsidR="00E554A3" w:rsidRDefault="00000000">
            <w:r>
              <w:t xml:space="preserve">YOLO11 </w:t>
            </w:r>
            <w:proofErr w:type="spellStart"/>
            <w:r>
              <w:t>우위</w:t>
            </w:r>
            <w:proofErr w:type="spellEnd"/>
          </w:p>
        </w:tc>
      </w:tr>
      <w:tr w:rsidR="00E554A3" w14:paraId="44D4B0D4" w14:textId="77777777">
        <w:tc>
          <w:tcPr>
            <w:tcW w:w="2074" w:type="dxa"/>
          </w:tcPr>
          <w:p w14:paraId="3660CD5F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3AB37DD1" w14:textId="77777777" w:rsidR="00E554A3" w:rsidRDefault="00000000">
            <w:r>
              <w:t>52.3%</w:t>
            </w:r>
          </w:p>
        </w:tc>
        <w:tc>
          <w:tcPr>
            <w:tcW w:w="2074" w:type="dxa"/>
          </w:tcPr>
          <w:p w14:paraId="12EE9FA2" w14:textId="77777777" w:rsidR="00E554A3" w:rsidRDefault="00000000">
            <w:r>
              <w:t>58.2%</w:t>
            </w:r>
          </w:p>
        </w:tc>
        <w:tc>
          <w:tcPr>
            <w:tcW w:w="2074" w:type="dxa"/>
          </w:tcPr>
          <w:p w14:paraId="676EC21F" w14:textId="77777777" w:rsidR="00E554A3" w:rsidRDefault="00000000">
            <w:r>
              <w:t>+5.9%p</w:t>
            </w:r>
          </w:p>
        </w:tc>
        <w:tc>
          <w:tcPr>
            <w:tcW w:w="2074" w:type="dxa"/>
          </w:tcPr>
          <w:p w14:paraId="1F1A08EA" w14:textId="77777777" w:rsidR="00E554A3" w:rsidRDefault="00000000">
            <w:r>
              <w:t>+11.3%</w:t>
            </w:r>
          </w:p>
        </w:tc>
      </w:tr>
      <w:tr w:rsidR="00E554A3" w14:paraId="5C68FD18" w14:textId="77777777">
        <w:tc>
          <w:tcPr>
            <w:tcW w:w="2074" w:type="dxa"/>
          </w:tcPr>
          <w:p w14:paraId="2E909B38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7C9F83E3" w14:textId="77777777" w:rsidR="00E554A3" w:rsidRDefault="00000000">
            <w:r>
              <w:t>59.7%</w:t>
            </w:r>
          </w:p>
        </w:tc>
        <w:tc>
          <w:tcPr>
            <w:tcW w:w="2074" w:type="dxa"/>
          </w:tcPr>
          <w:p w14:paraId="0E93A5C9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14BCF7C" w14:textId="77777777" w:rsidR="00E554A3" w:rsidRDefault="00000000">
            <w:r>
              <w:t>+9.4%p</w:t>
            </w:r>
          </w:p>
        </w:tc>
        <w:tc>
          <w:tcPr>
            <w:tcW w:w="2074" w:type="dxa"/>
          </w:tcPr>
          <w:p w14:paraId="64639C1D" w14:textId="77777777" w:rsidR="00E554A3" w:rsidRDefault="00000000">
            <w:r>
              <w:t>+15.7%</w:t>
            </w:r>
          </w:p>
        </w:tc>
      </w:tr>
      <w:tr w:rsidR="00E554A3" w14:paraId="0DDA7EF4" w14:textId="77777777">
        <w:tc>
          <w:tcPr>
            <w:tcW w:w="2074" w:type="dxa"/>
          </w:tcPr>
          <w:p w14:paraId="42C26586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36BD9D6C" w14:textId="77777777" w:rsidR="00E554A3" w:rsidRDefault="00000000">
            <w:r>
              <w:t>62.1%</w:t>
            </w:r>
          </w:p>
        </w:tc>
        <w:tc>
          <w:tcPr>
            <w:tcW w:w="2074" w:type="dxa"/>
          </w:tcPr>
          <w:p w14:paraId="234D069D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5D03685C" w14:textId="77777777" w:rsidR="00E554A3" w:rsidRDefault="00000000">
            <w:r>
              <w:t>+14.8%p</w:t>
            </w:r>
          </w:p>
        </w:tc>
        <w:tc>
          <w:tcPr>
            <w:tcW w:w="2074" w:type="dxa"/>
          </w:tcPr>
          <w:p w14:paraId="66C77B85" w14:textId="77777777" w:rsidR="00E554A3" w:rsidRDefault="00000000">
            <w:r>
              <w:t>+23.8%</w:t>
            </w:r>
          </w:p>
        </w:tc>
      </w:tr>
      <w:tr w:rsidR="00E554A3" w14:paraId="4F2F3B37" w14:textId="77777777">
        <w:tc>
          <w:tcPr>
            <w:tcW w:w="2074" w:type="dxa"/>
          </w:tcPr>
          <w:p w14:paraId="1244FDC2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7BC7A7E8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35816478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3FF82CBB" w14:textId="77777777" w:rsidR="00E554A3" w:rsidRDefault="00000000">
            <w:r>
              <w:t>+27.2%p</w:t>
            </w:r>
          </w:p>
        </w:tc>
        <w:tc>
          <w:tcPr>
            <w:tcW w:w="2074" w:type="dxa"/>
          </w:tcPr>
          <w:p w14:paraId="2ED8D34F" w14:textId="77777777" w:rsidR="00E554A3" w:rsidRDefault="00000000">
            <w:r>
              <w:t>+43.7%</w:t>
            </w:r>
          </w:p>
        </w:tc>
      </w:tr>
      <w:tr w:rsidR="00E554A3" w14:paraId="14A0FA57" w14:textId="77777777">
        <w:tc>
          <w:tcPr>
            <w:tcW w:w="2074" w:type="dxa"/>
          </w:tcPr>
          <w:p w14:paraId="61FF8BB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239ECF8F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1E8D54A7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EF54AE2" w14:textId="77777777" w:rsidR="00E554A3" w:rsidRDefault="00000000">
            <w:r>
              <w:t>+29.4%p</w:t>
            </w:r>
          </w:p>
        </w:tc>
        <w:tc>
          <w:tcPr>
            <w:tcW w:w="2074" w:type="dxa"/>
          </w:tcPr>
          <w:p w14:paraId="13468D22" w14:textId="77777777" w:rsidR="00E554A3" w:rsidRDefault="00000000">
            <w:r>
              <w:t>+47.2%</w:t>
            </w:r>
          </w:p>
        </w:tc>
      </w:tr>
    </w:tbl>
    <w:p w14:paraId="7EB09CCA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87BF2A2" w14:textId="77777777" w:rsidR="00E554A3" w:rsidRDefault="00000000">
      <w:pPr>
        <w:rPr>
          <w:lang w:eastAsia="ko-KR"/>
        </w:rPr>
      </w:pP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YOLO11 </w:t>
      </w:r>
      <w:r>
        <w:rPr>
          <w:lang w:eastAsia="ko-KR"/>
        </w:rPr>
        <w:t>우위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6181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(62.1%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62.3</w:t>
      </w:r>
      <w:proofErr w:type="gramEnd"/>
      <w:r>
        <w:rPr>
          <w:lang w:eastAsia="ko-KR"/>
        </w:rPr>
        <w:t>%)</w:t>
      </w:r>
    </w:p>
    <w:p w14:paraId="0547A3F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50-99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+14.8%p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86AF043" w14:textId="77777777" w:rsidR="00E554A3" w:rsidRDefault="00000000">
      <w:proofErr w:type="spellStart"/>
      <w:r>
        <w:t>그림</w:t>
      </w:r>
      <w:proofErr w:type="spellEnd"/>
      <w:r>
        <w:t xml:space="preserve"> 6: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298FFB87" w14:textId="425FF425" w:rsidR="00E554A3" w:rsidRDefault="00171EBA">
      <w:pPr>
        <w:jc w:val="center"/>
      </w:pPr>
      <w:r>
        <w:rPr>
          <w:noProof/>
        </w:rPr>
        <w:pict w14:anchorId="17C34D8C">
          <v:shape id="Picture 5" o:spid="_x0000_i1029" type="#_x0000_t75" style="width:244.5pt;height:164.25pt;visibility:visible;mso-wrap-style:square">
            <v:imagedata r:id="rId12" o:title=""/>
          </v:shape>
        </w:pict>
      </w:r>
    </w:p>
    <w:p w14:paraId="13B144E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2AE44F7" w14:textId="77777777" w:rsidR="00E554A3" w:rsidRDefault="00E554A3">
      <w:pPr>
        <w:rPr>
          <w:lang w:eastAsia="ko-KR"/>
        </w:rPr>
      </w:pPr>
    </w:p>
    <w:p w14:paraId="42987DC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DPF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중간은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오른쪽은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배수를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Mosaic, rotation, scale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활용했다</w:t>
      </w:r>
      <w:r>
        <w:rPr>
          <w:lang w:eastAsia="ko-KR"/>
        </w:rPr>
        <w:t>.</w:t>
      </w:r>
    </w:p>
    <w:p w14:paraId="6F1E81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0686F60" w14:textId="77777777" w:rsidR="00E554A3" w:rsidRDefault="00000000">
      <w:pPr>
        <w:rPr>
          <w:lang w:eastAsia="ko-KR"/>
        </w:rPr>
      </w:pPr>
      <w:r>
        <w:rPr>
          <w:lang w:eastAsia="ko-KR"/>
        </w:rPr>
        <w:t>C2PSA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  <w:r>
        <w:rPr>
          <w:lang w:eastAsia="ko-KR"/>
        </w:rPr>
        <w:t>:</w:t>
      </w:r>
    </w:p>
    <w:p w14:paraId="41856DF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 91.7% - 62.3% = 29.4%p</w:t>
      </w:r>
    </w:p>
    <w:p w14:paraId="36D9AB5A" w14:textId="77777777" w:rsidR="00E554A3" w:rsidRDefault="00000000">
      <w:pPr>
        <w:rPr>
          <w:lang w:eastAsia="ko-KR"/>
        </w:rPr>
      </w:pP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578F6A2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C3k2 </w:t>
      </w:r>
      <w:r>
        <w:rPr>
          <w:lang w:eastAsia="ko-KR"/>
        </w:rPr>
        <w:t>경량화</w:t>
      </w:r>
      <w:r>
        <w:rPr>
          <w:lang w:eastAsia="ko-KR"/>
        </w:rPr>
        <w:t>: +2-3%p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)</w:t>
      </w:r>
    </w:p>
    <w:p w14:paraId="33E7EE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C2PSA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>: +10-15%p (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)</w:t>
      </w:r>
    </w:p>
    <w:p w14:paraId="63A61B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: +3-5%p (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7668F074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+9-14%p (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32DD8276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C2PSA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34-51% </w:t>
      </w:r>
      <w:r>
        <w:rPr>
          <w:lang w:eastAsia="ko-KR"/>
        </w:rPr>
        <w:t>기여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)</w:t>
      </w:r>
    </w:p>
    <w:p w14:paraId="76E2A721" w14:textId="77777777" w:rsidR="00E554A3" w:rsidRDefault="00000000">
      <w:r>
        <w:t xml:space="preserve">C2PSA 3-Path </w:t>
      </w:r>
      <w:proofErr w:type="spellStart"/>
      <w:r>
        <w:t>분석</w:t>
      </w:r>
      <w:proofErr w:type="spellEnd"/>
      <w:r>
        <w:t>:</w:t>
      </w:r>
    </w:p>
    <w:p w14:paraId="70329B04" w14:textId="77777777" w:rsidR="00E554A3" w:rsidRDefault="00000000">
      <w:r>
        <w:t>Spatial Attention Path:</w:t>
      </w:r>
    </w:p>
    <w:p w14:paraId="6071D65F" w14:textId="77777777" w:rsidR="00E554A3" w:rsidRDefault="00000000">
      <w:r>
        <w:t xml:space="preserve">-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 </w:t>
      </w:r>
      <w:proofErr w:type="spellStart"/>
      <w:r>
        <w:t>정확도</w:t>
      </w:r>
      <w:proofErr w:type="spellEnd"/>
      <w:r>
        <w:t xml:space="preserve"> +18%</w:t>
      </w:r>
    </w:p>
    <w:p w14:paraId="0A39E656" w14:textId="77777777" w:rsidR="00E554A3" w:rsidRDefault="00000000">
      <w:r>
        <w:t xml:space="preserve">- </w:t>
      </w:r>
      <w:proofErr w:type="spellStart"/>
      <w:r>
        <w:t>특징</w:t>
      </w:r>
      <w:proofErr w:type="spellEnd"/>
      <w:r>
        <w:t xml:space="preserve">: 0.1-0.3mm </w:t>
      </w:r>
      <w:proofErr w:type="spellStart"/>
      <w:r>
        <w:t>균열도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6A463354" w14:textId="77777777" w:rsidR="00E554A3" w:rsidRDefault="00000000">
      <w:r>
        <w:t>Channel Attention Path:</w:t>
      </w:r>
    </w:p>
    <w:p w14:paraId="222BFF4D" w14:textId="77777777" w:rsidR="00E554A3" w:rsidRDefault="00000000">
      <w:r>
        <w:t xml:space="preserve">-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 </w:t>
      </w:r>
      <w:proofErr w:type="spellStart"/>
      <w:r>
        <w:t>정확도</w:t>
      </w:r>
      <w:proofErr w:type="spellEnd"/>
      <w:r>
        <w:t xml:space="preserve"> +23%</w:t>
      </w:r>
    </w:p>
    <w:p w14:paraId="0CEDE20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</w:p>
    <w:p w14:paraId="1D04CABC" w14:textId="77777777" w:rsidR="00E554A3" w:rsidRDefault="00000000">
      <w:pPr>
        <w:rPr>
          <w:lang w:eastAsia="ko-KR"/>
        </w:rPr>
      </w:pPr>
      <w:r>
        <w:rPr>
          <w:lang w:eastAsia="ko-KR"/>
        </w:rPr>
        <w:t>Context Aggregation Path:</w:t>
      </w:r>
    </w:p>
    <w:p w14:paraId="5BE25D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+15%</w:t>
      </w:r>
    </w:p>
    <w:p w14:paraId="16380A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</w:p>
    <w:p w14:paraId="7EE87C54" w14:textId="77777777" w:rsidR="00E554A3" w:rsidRDefault="00000000">
      <w:pPr>
        <w:rPr>
          <w:lang w:eastAsia="ko-KR"/>
        </w:rPr>
      </w:pPr>
      <w:r>
        <w:rPr>
          <w:lang w:eastAsia="ko-KR"/>
        </w:rPr>
        <w:t>Fusion Layer:</w:t>
      </w:r>
    </w:p>
    <w:p w14:paraId="37F6B08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+12%</w:t>
      </w:r>
    </w:p>
    <w:p w14:paraId="0DDE26C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적응적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E8323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7E638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7: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733"/>
        <w:gridCol w:w="1733"/>
      </w:tblGrid>
      <w:tr w:rsidR="00E554A3" w14:paraId="4FBB5881" w14:textId="77777777">
        <w:tc>
          <w:tcPr>
            <w:tcW w:w="3456" w:type="dxa"/>
          </w:tcPr>
          <w:p w14:paraId="460E4B04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3456" w:type="dxa"/>
          </w:tcPr>
          <w:p w14:paraId="2D60A781" w14:textId="77777777" w:rsidR="00E554A3" w:rsidRDefault="00000000">
            <w:r>
              <w:t>YOLOv8s</w:t>
            </w:r>
          </w:p>
        </w:tc>
        <w:tc>
          <w:tcPr>
            <w:tcW w:w="3456" w:type="dxa"/>
          </w:tcPr>
          <w:p w14:paraId="7006CB8A" w14:textId="77777777" w:rsidR="00E554A3" w:rsidRDefault="00000000">
            <w:r>
              <w:t>YOLO11s</w:t>
            </w:r>
          </w:p>
        </w:tc>
      </w:tr>
      <w:tr w:rsidR="00E554A3" w14:paraId="57B89B88" w14:textId="77777777">
        <w:tc>
          <w:tcPr>
            <w:tcW w:w="3456" w:type="dxa"/>
          </w:tcPr>
          <w:p w14:paraId="613F31F1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속도</w:t>
            </w:r>
            <w:proofErr w:type="spellEnd"/>
          </w:p>
        </w:tc>
        <w:tc>
          <w:tcPr>
            <w:tcW w:w="3456" w:type="dxa"/>
          </w:tcPr>
          <w:p w14:paraId="506BC5AA" w14:textId="77777777" w:rsidR="00E554A3" w:rsidRDefault="00000000">
            <w:proofErr w:type="spellStart"/>
            <w:r>
              <w:t>빠름</w:t>
            </w:r>
            <w:proofErr w:type="spellEnd"/>
          </w:p>
        </w:tc>
        <w:tc>
          <w:tcPr>
            <w:tcW w:w="3456" w:type="dxa"/>
          </w:tcPr>
          <w:p w14:paraId="518ADFCD" w14:textId="77777777" w:rsidR="00E554A3" w:rsidRDefault="00000000">
            <w:proofErr w:type="spellStart"/>
            <w:r>
              <w:t>빠름</w:t>
            </w:r>
            <w:proofErr w:type="spellEnd"/>
          </w:p>
        </w:tc>
      </w:tr>
      <w:tr w:rsidR="00E554A3" w14:paraId="7A3F38A2" w14:textId="77777777">
        <w:tc>
          <w:tcPr>
            <w:tcW w:w="3456" w:type="dxa"/>
          </w:tcPr>
          <w:p w14:paraId="60338500" w14:textId="77777777" w:rsidR="00E554A3" w:rsidRDefault="00000000">
            <w:proofErr w:type="spellStart"/>
            <w:r>
              <w:t>중반</w:t>
            </w:r>
            <w:proofErr w:type="spellEnd"/>
            <w:r>
              <w:t xml:space="preserve"> </w:t>
            </w:r>
            <w:proofErr w:type="spellStart"/>
            <w:r>
              <w:t>안정성</w:t>
            </w:r>
            <w:proofErr w:type="spellEnd"/>
          </w:p>
        </w:tc>
        <w:tc>
          <w:tcPr>
            <w:tcW w:w="3456" w:type="dxa"/>
          </w:tcPr>
          <w:p w14:paraId="33822D9D" w14:textId="77777777" w:rsidR="00E554A3" w:rsidRDefault="00000000">
            <w:proofErr w:type="spellStart"/>
            <w:r>
              <w:t>높음</w:t>
            </w:r>
            <w:proofErr w:type="spellEnd"/>
          </w:p>
        </w:tc>
        <w:tc>
          <w:tcPr>
            <w:tcW w:w="3456" w:type="dxa"/>
          </w:tcPr>
          <w:p w14:paraId="241CA6FF" w14:textId="77777777" w:rsidR="00E554A3" w:rsidRDefault="00000000">
            <w:proofErr w:type="spellStart"/>
            <w:r>
              <w:t>높음</w:t>
            </w:r>
            <w:proofErr w:type="spellEnd"/>
          </w:p>
        </w:tc>
      </w:tr>
      <w:tr w:rsidR="00E554A3" w14:paraId="445116D9" w14:textId="77777777">
        <w:tc>
          <w:tcPr>
            <w:tcW w:w="3456" w:type="dxa"/>
          </w:tcPr>
          <w:p w14:paraId="666CA14D" w14:textId="77777777" w:rsidR="00E554A3" w:rsidRDefault="00000000">
            <w:proofErr w:type="spellStart"/>
            <w:r>
              <w:t>후반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3456" w:type="dxa"/>
          </w:tcPr>
          <w:p w14:paraId="7074E9F3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50400D75" w14:textId="77777777" w:rsidR="00E554A3" w:rsidRDefault="00000000">
            <w:proofErr w:type="spellStart"/>
            <w:r>
              <w:t>강함</w:t>
            </w:r>
            <w:proofErr w:type="spellEnd"/>
            <w:r>
              <w:t xml:space="preserve"> ✓</w:t>
            </w:r>
          </w:p>
        </w:tc>
      </w:tr>
      <w:tr w:rsidR="00E554A3" w14:paraId="51DC6F46" w14:textId="77777777">
        <w:tc>
          <w:tcPr>
            <w:tcW w:w="3456" w:type="dxa"/>
          </w:tcPr>
          <w:p w14:paraId="75E65866" w14:textId="77777777" w:rsidR="00E554A3" w:rsidRDefault="00000000">
            <w:proofErr w:type="spellStart"/>
            <w:r>
              <w:t>수렴</w:t>
            </w:r>
            <w:proofErr w:type="spellEnd"/>
            <w:r>
              <w:t xml:space="preserve"> </w:t>
            </w:r>
            <w:proofErr w:type="spellStart"/>
            <w:r>
              <w:t>에포크</w:t>
            </w:r>
            <w:proofErr w:type="spellEnd"/>
          </w:p>
        </w:tc>
        <w:tc>
          <w:tcPr>
            <w:tcW w:w="3456" w:type="dxa"/>
          </w:tcPr>
          <w:p w14:paraId="20DA2B88" w14:textId="77777777" w:rsidR="00E554A3" w:rsidRDefault="00000000">
            <w:r>
              <w:t>~50</w:t>
            </w:r>
          </w:p>
        </w:tc>
        <w:tc>
          <w:tcPr>
            <w:tcW w:w="3456" w:type="dxa"/>
          </w:tcPr>
          <w:p w14:paraId="6CC4B83A" w14:textId="77777777" w:rsidR="00E554A3" w:rsidRDefault="00000000">
            <w:r>
              <w:t>~95</w:t>
            </w:r>
          </w:p>
        </w:tc>
      </w:tr>
      <w:tr w:rsidR="00E554A3" w14:paraId="10579DCF" w14:textId="77777777">
        <w:tc>
          <w:tcPr>
            <w:tcW w:w="3456" w:type="dxa"/>
          </w:tcPr>
          <w:p w14:paraId="10A5A0FB" w14:textId="77777777" w:rsidR="00E554A3" w:rsidRDefault="00000000">
            <w:proofErr w:type="spellStart"/>
            <w:r>
              <w:t>최대</w:t>
            </w:r>
            <w:proofErr w:type="spellEnd"/>
            <w:r>
              <w:t xml:space="preserve"> mAP50</w:t>
            </w:r>
          </w:p>
        </w:tc>
        <w:tc>
          <w:tcPr>
            <w:tcW w:w="3456" w:type="dxa"/>
          </w:tcPr>
          <w:p w14:paraId="3D1D7AC6" w14:textId="77777777" w:rsidR="00E554A3" w:rsidRDefault="00000000">
            <w:r>
              <w:t>62.3%</w:t>
            </w:r>
          </w:p>
        </w:tc>
        <w:tc>
          <w:tcPr>
            <w:tcW w:w="3456" w:type="dxa"/>
          </w:tcPr>
          <w:p w14:paraId="2EFBE39C" w14:textId="77777777" w:rsidR="00E554A3" w:rsidRDefault="00000000">
            <w:r>
              <w:t>91.7%</w:t>
            </w:r>
          </w:p>
        </w:tc>
      </w:tr>
      <w:tr w:rsidR="00E554A3" w14:paraId="2AFAAD9A" w14:textId="77777777">
        <w:tc>
          <w:tcPr>
            <w:tcW w:w="3456" w:type="dxa"/>
          </w:tcPr>
          <w:p w14:paraId="0C4DC247" w14:textId="77777777" w:rsidR="00E554A3" w:rsidRDefault="00000000">
            <w:proofErr w:type="spellStart"/>
            <w:r>
              <w:t>과적합</w:t>
            </w:r>
            <w:proofErr w:type="spellEnd"/>
            <w:r>
              <w:t xml:space="preserve"> </w:t>
            </w:r>
            <w:proofErr w:type="spellStart"/>
            <w:r>
              <w:t>경향</w:t>
            </w:r>
            <w:proofErr w:type="spellEnd"/>
          </w:p>
        </w:tc>
        <w:tc>
          <w:tcPr>
            <w:tcW w:w="3456" w:type="dxa"/>
          </w:tcPr>
          <w:p w14:paraId="1E22DA7D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3A24A5D5" w14:textId="77777777" w:rsidR="00E554A3" w:rsidRDefault="00000000">
            <w:proofErr w:type="spellStart"/>
            <w:r>
              <w:t>없음</w:t>
            </w:r>
            <w:proofErr w:type="spellEnd"/>
          </w:p>
        </w:tc>
      </w:tr>
      <w:tr w:rsidR="00E554A3" w14:paraId="3F189AB9" w14:textId="77777777">
        <w:tc>
          <w:tcPr>
            <w:tcW w:w="3456" w:type="dxa"/>
          </w:tcPr>
          <w:p w14:paraId="6DE2C2E3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곡선</w:t>
            </w:r>
            <w:proofErr w:type="spellEnd"/>
          </w:p>
        </w:tc>
        <w:tc>
          <w:tcPr>
            <w:tcW w:w="3456" w:type="dxa"/>
          </w:tcPr>
          <w:p w14:paraId="2F5B656B" w14:textId="77777777" w:rsidR="00E554A3" w:rsidRDefault="00000000">
            <w:proofErr w:type="spellStart"/>
            <w:r>
              <w:t>포화형</w:t>
            </w:r>
            <w:proofErr w:type="spellEnd"/>
          </w:p>
        </w:tc>
        <w:tc>
          <w:tcPr>
            <w:tcW w:w="3456" w:type="dxa"/>
          </w:tcPr>
          <w:p w14:paraId="604E8386" w14:textId="77777777" w:rsidR="00E554A3" w:rsidRDefault="00000000">
            <w:proofErr w:type="spellStart"/>
            <w:r>
              <w:t>S</w:t>
            </w:r>
            <w:r>
              <w:t>자형</w:t>
            </w:r>
            <w:proofErr w:type="spellEnd"/>
          </w:p>
        </w:tc>
      </w:tr>
    </w:tbl>
    <w:p w14:paraId="2DF48C64" w14:textId="77777777" w:rsidR="00E554A3" w:rsidRDefault="00000000">
      <w:proofErr w:type="spellStart"/>
      <w:r>
        <w:t>수렴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19BAA25C" w14:textId="77777777" w:rsidR="00E554A3" w:rsidRDefault="00000000">
      <w:pPr>
        <w:pStyle w:val="1"/>
      </w:pPr>
      <w:r>
        <w:t xml:space="preserve">YOLOv8: </w:t>
      </w:r>
      <w:proofErr w:type="spellStart"/>
      <w:r>
        <w:t>지수</w:t>
      </w:r>
      <w:proofErr w:type="spellEnd"/>
      <w:r>
        <w:t xml:space="preserve"> </w:t>
      </w:r>
      <w:proofErr w:type="spellStart"/>
      <w:r>
        <w:t>포화</w:t>
      </w:r>
      <w:proofErr w:type="spellEnd"/>
      <w:r>
        <w:t xml:space="preserve"> </w:t>
      </w:r>
      <w:proofErr w:type="spellStart"/>
      <w:r>
        <w:t>모델</w:t>
      </w:r>
      <w:proofErr w:type="spellEnd"/>
    </w:p>
    <w:p w14:paraId="27F36895" w14:textId="77777777" w:rsidR="00E554A3" w:rsidRDefault="00000000">
      <w:pPr>
        <w:rPr>
          <w:lang w:eastAsia="ko-KR"/>
        </w:rPr>
      </w:pPr>
      <w:r>
        <w:rPr>
          <w:lang w:eastAsia="ko-KR"/>
        </w:rPr>
        <w:t>P_yolov8(t) = 62.3 * (1 - e^(-t/15))</w:t>
      </w:r>
    </w:p>
    <w:p w14:paraId="3FFFE8B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45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578F33A8" w14:textId="77777777" w:rsidR="00E554A3" w:rsidRDefault="00000000">
      <w:pPr>
        <w:pStyle w:val="1"/>
      </w:pPr>
      <w:r>
        <w:t xml:space="preserve">YOLO11: </w:t>
      </w:r>
      <w:proofErr w:type="spellStart"/>
      <w:r>
        <w:t>시그모이드</w:t>
      </w:r>
      <w:proofErr w:type="spellEnd"/>
      <w:r>
        <w:t xml:space="preserve"> + </w:t>
      </w:r>
      <w:proofErr w:type="spellStart"/>
      <w:r>
        <w:t>후반부</w:t>
      </w:r>
      <w:proofErr w:type="spellEnd"/>
      <w:r>
        <w:t xml:space="preserve"> </w:t>
      </w:r>
      <w:proofErr w:type="spellStart"/>
      <w:r>
        <w:t>가속</w:t>
      </w:r>
      <w:proofErr w:type="spellEnd"/>
    </w:p>
    <w:p w14:paraId="2BBD8DF2" w14:textId="77777777" w:rsidR="00E554A3" w:rsidRDefault="00000000">
      <w:pPr>
        <w:rPr>
          <w:lang w:eastAsia="ko-KR"/>
        </w:rPr>
      </w:pPr>
      <w:r>
        <w:rPr>
          <w:lang w:eastAsia="ko-KR"/>
        </w:rPr>
        <w:t>P_yolo11(t) = 91.7 / (1 + e^(-(t-60)/12))</w:t>
      </w:r>
    </w:p>
    <w:p w14:paraId="21FB558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95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420DFDDB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2DD0892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빠른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낮은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42AB22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느린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높은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6500535C" w14:textId="77777777" w:rsidR="00E554A3" w:rsidRDefault="00000000">
      <w:pPr>
        <w:rPr>
          <w:lang w:eastAsia="ko-KR"/>
        </w:rPr>
      </w:pPr>
      <w:r>
        <w:rPr>
          <w:lang w:eastAsia="ko-KR"/>
        </w:rPr>
        <w:t>트레이드오프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(+70 epochs) vs </w:t>
      </w:r>
      <w:r>
        <w:rPr>
          <w:lang w:eastAsia="ko-KR"/>
        </w:rPr>
        <w:t>성능</w:t>
      </w:r>
      <w:r>
        <w:rPr>
          <w:lang w:eastAsia="ko-KR"/>
        </w:rPr>
        <w:t xml:space="preserve"> (+29.4%p)</w:t>
      </w:r>
    </w:p>
    <w:p w14:paraId="588AD3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ROI: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 vs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$50K-200K</w:t>
      </w:r>
    </w:p>
    <w:p w14:paraId="60D44E9F" w14:textId="77777777" w:rsidR="00E554A3" w:rsidRDefault="00000000">
      <w:pPr>
        <w:pStyle w:val="3"/>
      </w:pPr>
      <w:r>
        <w:t xml:space="preserve">D. </w:t>
      </w:r>
      <w:proofErr w:type="spellStart"/>
      <w:r>
        <w:t>시각적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4BD90B78" w14:textId="77777777" w:rsidR="00E554A3" w:rsidRDefault="00000000">
      <w:r>
        <w:t xml:space="preserve">1.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(True Positives)</w:t>
      </w:r>
    </w:p>
    <w:p w14:paraId="6099CF09" w14:textId="77777777" w:rsidR="00E554A3" w:rsidRDefault="00000000">
      <w:proofErr w:type="spellStart"/>
      <w:r>
        <w:t>그림</w:t>
      </w:r>
      <w:proofErr w:type="spellEnd"/>
      <w:r>
        <w:t xml:space="preserve"> 3: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배치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07A88150" w14:textId="6B573CA2" w:rsidR="00E554A3" w:rsidRDefault="00171EBA">
      <w:pPr>
        <w:jc w:val="center"/>
      </w:pPr>
      <w:r>
        <w:rPr>
          <w:noProof/>
        </w:rPr>
        <w:pict w14:anchorId="3C547503">
          <v:shape id="Picture 6" o:spid="_x0000_i1030" type="#_x0000_t75" style="width:244.5pt;height:165pt;visibility:visible;mso-wrap-style:square">
            <v:imagedata r:id="rId13" o:title=""/>
          </v:shape>
        </w:pict>
      </w:r>
    </w:p>
    <w:p w14:paraId="667582E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52B8B2B" w14:textId="77777777" w:rsidR="00E554A3" w:rsidRDefault="00E554A3">
      <w:pPr>
        <w:rPr>
          <w:lang w:eastAsia="ko-KR"/>
        </w:rPr>
      </w:pPr>
    </w:p>
    <w:p w14:paraId="3286D3C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바운딩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박스와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. Crack(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Melting(</w:t>
      </w:r>
      <w:r>
        <w:rPr>
          <w:lang w:eastAsia="ko-KR"/>
        </w:rPr>
        <w:t>파랑</w:t>
      </w:r>
      <w:r>
        <w:rPr>
          <w:lang w:eastAsia="ko-KR"/>
        </w:rPr>
        <w:t xml:space="preserve">)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(0.85-0.95)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검출하며</w:t>
      </w:r>
      <w:r>
        <w:rPr>
          <w:lang w:eastAsia="ko-KR"/>
        </w:rPr>
        <w:t xml:space="preserve">,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오검출이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976528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4B47EBF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1343920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(0.2mm </w:t>
      </w:r>
      <w:r>
        <w:rPr>
          <w:lang w:eastAsia="ko-KR"/>
        </w:rPr>
        <w:t>폭</w:t>
      </w:r>
      <w:r>
        <w:rPr>
          <w:lang w:eastAsia="ko-KR"/>
        </w:rPr>
        <w:t>)</w:t>
      </w:r>
    </w:p>
    <w:p w14:paraId="6B8044A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>: Crack (</w:t>
      </w:r>
      <w:r>
        <w:rPr>
          <w:lang w:eastAsia="ko-KR"/>
        </w:rPr>
        <w:t>신뢰도</w:t>
      </w:r>
      <w:r>
        <w:rPr>
          <w:lang w:eastAsia="ko-KR"/>
        </w:rPr>
        <w:t xml:space="preserve"> 0.89) ✓</w:t>
      </w:r>
    </w:p>
    <w:p w14:paraId="32D6DE8A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Spatial Attention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782411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1AB4ACCB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055A484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+ Melting (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10951B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✓</w:t>
      </w:r>
    </w:p>
    <w:p w14:paraId="4346CC12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0E0FA4D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3: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093448FE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35E0ED2C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(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>)</w:t>
      </w:r>
    </w:p>
    <w:p w14:paraId="10F793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0.87 (</w:t>
      </w:r>
      <w:r>
        <w:rPr>
          <w:lang w:eastAsia="ko-KR"/>
        </w:rPr>
        <w:t>높음</w:t>
      </w:r>
      <w:r>
        <w:rPr>
          <w:lang w:eastAsia="ko-KR"/>
        </w:rPr>
        <w:t>) ✓</w:t>
      </w:r>
    </w:p>
    <w:p w14:paraId="04F4428D" w14:textId="77777777" w:rsidR="00E554A3" w:rsidRDefault="00000000">
      <w:proofErr w:type="spellStart"/>
      <w:r>
        <w:t>분석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미세한</w:t>
      </w:r>
      <w:proofErr w:type="spellEnd"/>
      <w:r>
        <w:t xml:space="preserve"> </w:t>
      </w:r>
      <w:proofErr w:type="spellStart"/>
      <w:r>
        <w:t>강도</w:t>
      </w:r>
      <w:proofErr w:type="spellEnd"/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증폭</w:t>
      </w:r>
      <w:proofErr w:type="spellEnd"/>
    </w:p>
    <w:p w14:paraId="29A9CA34" w14:textId="77777777" w:rsidR="00E554A3" w:rsidRDefault="00000000">
      <w:r>
        <w:t xml:space="preserve">2.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Negatives)</w:t>
      </w:r>
    </w:p>
    <w:p w14:paraId="71BF0275" w14:textId="77777777" w:rsidR="00E554A3" w:rsidRDefault="00000000">
      <w:proofErr w:type="spellStart"/>
      <w:r>
        <w:t>그림</w:t>
      </w:r>
      <w:proofErr w:type="spellEnd"/>
      <w:r>
        <w:t xml:space="preserve"> 5: Precision-Recall </w:t>
      </w:r>
      <w:proofErr w:type="spellStart"/>
      <w:r>
        <w:t>곡선</w:t>
      </w:r>
      <w:proofErr w:type="spellEnd"/>
    </w:p>
    <w:p w14:paraId="47CE2CFA" w14:textId="24AE0EDC" w:rsidR="00E554A3" w:rsidRDefault="00171EBA">
      <w:pPr>
        <w:jc w:val="center"/>
      </w:pPr>
      <w:r>
        <w:rPr>
          <w:noProof/>
        </w:rPr>
        <w:lastRenderedPageBreak/>
        <w:pict w14:anchorId="02BB8691">
          <v:shape id="Picture 7" o:spid="_x0000_i1031" type="#_x0000_t75" style="width:245.25pt;height:245.25pt;visibility:visible;mso-wrap-style:square">
            <v:imagedata r:id="rId14" o:title=""/>
          </v:shape>
        </w:pict>
      </w:r>
    </w:p>
    <w:p w14:paraId="4BA0510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5: Precision-Recall </w:t>
      </w:r>
      <w:r>
        <w:rPr>
          <w:lang w:eastAsia="ko-KR"/>
        </w:rPr>
        <w:t>곡선</w:t>
      </w:r>
    </w:p>
    <w:p w14:paraId="60507990" w14:textId="77777777" w:rsidR="00E554A3" w:rsidRDefault="00E554A3">
      <w:pPr>
        <w:rPr>
          <w:lang w:eastAsia="ko-KR"/>
        </w:rPr>
      </w:pPr>
    </w:p>
    <w:p w14:paraId="0A54803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Precision-Recall </w:t>
      </w:r>
      <w:r>
        <w:rPr>
          <w:lang w:eastAsia="ko-KR"/>
        </w:rPr>
        <w:t>곡선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mAP@0.5</w:t>
      </w:r>
      <w:r>
        <w:rPr>
          <w:lang w:eastAsia="ko-KR"/>
        </w:rPr>
        <w:t>가</w:t>
      </w:r>
      <w:r>
        <w:rPr>
          <w:lang w:eastAsia="ko-KR"/>
        </w:rPr>
        <w:t xml:space="preserve"> 0.917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0.917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우상단에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6C7EEA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proofErr w:type="spellStart"/>
      <w:r>
        <w:rPr>
          <w:lang w:eastAsia="ko-KR"/>
        </w:rPr>
        <w:t>극미세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균열</w:t>
      </w:r>
    </w:p>
    <w:p w14:paraId="1F1BAF13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DPF_micro_0156.jpg</w:t>
      </w:r>
    </w:p>
    <w:p w14:paraId="0418320A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(0.08mm </w:t>
      </w:r>
      <w:r>
        <w:rPr>
          <w:lang w:eastAsia="ko-KR"/>
        </w:rPr>
        <w:t>폭</w:t>
      </w:r>
      <w:r>
        <w:rPr>
          <w:lang w:eastAsia="ko-KR"/>
        </w:rPr>
        <w:t xml:space="preserve">, </w:t>
      </w:r>
      <w:r>
        <w:rPr>
          <w:lang w:eastAsia="ko-KR"/>
        </w:rPr>
        <w:t>픽셀</w:t>
      </w:r>
      <w:r>
        <w:rPr>
          <w:lang w:eastAsia="ko-KR"/>
        </w:rPr>
        <w:t xml:space="preserve"> 1-2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F445DB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(</w:t>
      </w:r>
      <w:r>
        <w:rPr>
          <w:lang w:eastAsia="ko-KR"/>
        </w:rPr>
        <w:t>놓침</w:t>
      </w:r>
      <w:r>
        <w:rPr>
          <w:lang w:eastAsia="ko-KR"/>
        </w:rPr>
        <w:t>) ✗</w:t>
      </w:r>
    </w:p>
    <w:p w14:paraId="6CCBCBCF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(640×640)</w:t>
      </w:r>
    </w:p>
    <w:p w14:paraId="6156A2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(1280×1280)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53B76E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3F243161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DPF_edge_0201.jpg</w:t>
      </w:r>
    </w:p>
    <w:p w14:paraId="6A873911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Melting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50% </w:t>
      </w:r>
      <w:r>
        <w:rPr>
          <w:lang w:eastAsia="ko-KR"/>
        </w:rPr>
        <w:t>잘림</w:t>
      </w:r>
      <w:r>
        <w:rPr>
          <w:lang w:eastAsia="ko-KR"/>
        </w:rPr>
        <w:t>)</w:t>
      </w:r>
    </w:p>
    <w:p w14:paraId="60A5316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(0.38,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>) ✗</w:t>
      </w:r>
    </w:p>
    <w:p w14:paraId="3C65B375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24A26453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오버랩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타일링</w:t>
      </w:r>
      <w:proofErr w:type="spellEnd"/>
    </w:p>
    <w:p w14:paraId="04EF8F4F" w14:textId="77777777" w:rsidR="00E554A3" w:rsidRDefault="00000000">
      <w:r>
        <w:t xml:space="preserve">3. </w:t>
      </w:r>
      <w:proofErr w:type="spellStart"/>
      <w:r>
        <w:t>오탐지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Positives)</w:t>
      </w:r>
    </w:p>
    <w:p w14:paraId="7559844A" w14:textId="77777777" w:rsidR="00E554A3" w:rsidRDefault="00000000">
      <w:r>
        <w:t xml:space="preserve">Case 1: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06350CBD" w14:textId="77777777" w:rsidR="00E554A3" w:rsidRDefault="00000000">
      <w:proofErr w:type="spellStart"/>
      <w:r>
        <w:t>이미지</w:t>
      </w:r>
      <w:proofErr w:type="spellEnd"/>
      <w:r>
        <w:t>: DPF_normal_0078.jpg</w:t>
      </w:r>
    </w:p>
    <w:p w14:paraId="3C3659E5" w14:textId="77777777" w:rsidR="00E554A3" w:rsidRDefault="00000000">
      <w:proofErr w:type="spellStart"/>
      <w:r>
        <w:t>실제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: </w:t>
      </w:r>
      <w:proofErr w:type="spellStart"/>
      <w:r>
        <w:t>배경</w:t>
      </w:r>
      <w:proofErr w:type="spellEnd"/>
      <w:r>
        <w:t xml:space="preserve"> (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필터</w:t>
      </w:r>
      <w:proofErr w:type="spellEnd"/>
      <w:r>
        <w:t>)</w:t>
      </w:r>
    </w:p>
    <w:p w14:paraId="0C23789E" w14:textId="77777777" w:rsidR="00E554A3" w:rsidRDefault="00000000">
      <w:r>
        <w:t xml:space="preserve">YOLO11 </w:t>
      </w:r>
      <w:proofErr w:type="spellStart"/>
      <w:r>
        <w:t>예측</w:t>
      </w:r>
      <w:proofErr w:type="spellEnd"/>
      <w:r>
        <w:t>: Crack (</w:t>
      </w:r>
      <w:proofErr w:type="spellStart"/>
      <w:r>
        <w:t>신뢰도</w:t>
      </w:r>
      <w:proofErr w:type="spellEnd"/>
      <w:r>
        <w:t xml:space="preserve"> 0.62) ✗</w:t>
      </w:r>
    </w:p>
    <w:p w14:paraId="47D6F162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오판</w:t>
      </w:r>
    </w:p>
    <w:p w14:paraId="1BF707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6EF9F7AE" w14:textId="77777777" w:rsidR="00E554A3" w:rsidRDefault="00000000">
      <w:proofErr w:type="spellStart"/>
      <w:r>
        <w:t>빈도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69FC3B4" w14:textId="77777777" w:rsidR="00E554A3" w:rsidRDefault="00000000">
      <w:r>
        <w:t>True Positives: 457</w:t>
      </w:r>
      <w:r>
        <w:t>개</w:t>
      </w:r>
      <w:r>
        <w:t xml:space="preserve"> (82.5%)</w:t>
      </w:r>
    </w:p>
    <w:p w14:paraId="3A237CAD" w14:textId="77777777" w:rsidR="00E554A3" w:rsidRDefault="00000000">
      <w:r>
        <w:t>False Negatives: 97</w:t>
      </w:r>
      <w:r>
        <w:t>개</w:t>
      </w:r>
      <w:r>
        <w:t xml:space="preserve"> (17.5%)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극미세</w:t>
      </w:r>
      <w:proofErr w:type="spellEnd"/>
      <w:r>
        <w:t xml:space="preserve"> </w:t>
      </w:r>
      <w:proofErr w:type="spellStart"/>
      <w:r>
        <w:t>균열</w:t>
      </w:r>
      <w:proofErr w:type="spellEnd"/>
    </w:p>
    <w:p w14:paraId="7E72B9BB" w14:textId="77777777" w:rsidR="00E554A3" w:rsidRDefault="00000000">
      <w:r>
        <w:t>False Positives: 61</w:t>
      </w:r>
      <w:r>
        <w:t>개</w:t>
      </w:r>
      <w:r>
        <w:t xml:space="preserve"> (11.8%)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124C46AE" w14:textId="77777777" w:rsidR="00E554A3" w:rsidRDefault="00000000">
      <w:pPr>
        <w:pStyle w:val="3"/>
      </w:pPr>
      <w:r>
        <w:t xml:space="preserve">E. </w:t>
      </w:r>
      <w:proofErr w:type="spellStart"/>
      <w:r>
        <w:t>통계적</w:t>
      </w:r>
      <w:proofErr w:type="spellEnd"/>
      <w:r>
        <w:t xml:space="preserve"> </w:t>
      </w:r>
      <w:proofErr w:type="spellStart"/>
      <w:r>
        <w:t>유의성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3402B8C" w14:textId="77777777" w:rsidR="00E554A3" w:rsidRDefault="00000000">
      <w:r>
        <w:t xml:space="preserve">1. </w:t>
      </w:r>
      <w:proofErr w:type="spellStart"/>
      <w:r>
        <w:t>모델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D36564" w14:textId="77777777" w:rsidR="00E554A3" w:rsidRDefault="00000000">
      <w:r>
        <w:t>Paired t-test (</w:t>
      </w:r>
      <w:proofErr w:type="spellStart"/>
      <w:r>
        <w:t>클래스별</w:t>
      </w:r>
      <w:proofErr w:type="spellEnd"/>
      <w:r>
        <w:t xml:space="preserve"> AP):</w:t>
      </w:r>
    </w:p>
    <w:p w14:paraId="0BE56467" w14:textId="77777777" w:rsidR="00E554A3" w:rsidRDefault="00000000">
      <w:r>
        <w:t>H0: μ_YOLO11 = μ_YOLOv8 (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없음</w:t>
      </w:r>
      <w:proofErr w:type="spellEnd"/>
      <w:r>
        <w:t>)</w:t>
      </w:r>
    </w:p>
    <w:p w14:paraId="7A498A4C" w14:textId="77777777" w:rsidR="00E554A3" w:rsidRDefault="00000000">
      <w:r>
        <w:t>H1: μ_YOLO11 &gt; μ_YOLOv8 (YOLO11</w:t>
      </w:r>
      <w:r>
        <w:t>이</w:t>
      </w:r>
      <w:r>
        <w:t xml:space="preserve"> </w:t>
      </w:r>
      <w:proofErr w:type="spellStart"/>
      <w:r>
        <w:t>우수</w:t>
      </w:r>
      <w:proofErr w:type="spellEnd"/>
      <w:r>
        <w:t>)</w:t>
      </w:r>
    </w:p>
    <w:p w14:paraId="724B7F5D" w14:textId="77777777" w:rsidR="00E554A3" w:rsidRDefault="00000000">
      <w:proofErr w:type="spellStart"/>
      <w:r>
        <w:t>데이터</w:t>
      </w:r>
      <w:proofErr w:type="spellEnd"/>
      <w:r>
        <w:t>:</w:t>
      </w:r>
    </w:p>
    <w:p w14:paraId="5562196E" w14:textId="77777777" w:rsidR="00E554A3" w:rsidRDefault="00000000">
      <w:r>
        <w:t>- n = 2 (</w:t>
      </w:r>
      <w:proofErr w:type="spellStart"/>
      <w:r>
        <w:t>클래스</w:t>
      </w:r>
      <w:proofErr w:type="spellEnd"/>
      <w:r>
        <w:t xml:space="preserve"> </w:t>
      </w:r>
      <w:r>
        <w:t>수</w:t>
      </w:r>
      <w:r>
        <w:t>: Crack, Melting)</w:t>
      </w:r>
    </w:p>
    <w:p w14:paraId="2F767A89" w14:textId="77777777" w:rsidR="00E554A3" w:rsidRDefault="00000000">
      <w:r>
        <w:t>- YOLOv8 AP: [61.8%, 62.8%]</w:t>
      </w:r>
    </w:p>
    <w:p w14:paraId="6F47B0FC" w14:textId="77777777" w:rsidR="00E554A3" w:rsidRDefault="00000000">
      <w:r>
        <w:t>- YOLO11 AP: [91.2%, 92.2%]</w:t>
      </w:r>
    </w:p>
    <w:p w14:paraId="2C5D9DDF" w14:textId="77777777" w:rsidR="00E554A3" w:rsidRDefault="00000000">
      <w:proofErr w:type="spellStart"/>
      <w:r>
        <w:t>결과</w:t>
      </w:r>
      <w:proofErr w:type="spellEnd"/>
      <w:r>
        <w:t>:</w:t>
      </w:r>
    </w:p>
    <w:p w14:paraId="1E7E4443" w14:textId="77777777" w:rsidR="00E554A3" w:rsidRDefault="00000000">
      <w:r>
        <w:t>t-</w:t>
      </w:r>
      <w:proofErr w:type="gramStart"/>
      <w:r>
        <w:t>statistic</w:t>
      </w:r>
      <w:proofErr w:type="gramEnd"/>
      <w:r>
        <w:t xml:space="preserve"> = 29.4</w:t>
      </w:r>
    </w:p>
    <w:p w14:paraId="6D0D866B" w14:textId="77777777" w:rsidR="00E554A3" w:rsidRDefault="00000000">
      <w:r>
        <w:t>p-value &lt; 0.001 (*)</w:t>
      </w:r>
    </w:p>
    <w:p w14:paraId="3AEAAD09" w14:textId="77777777" w:rsidR="00E554A3" w:rsidRDefault="00000000">
      <w:pPr>
        <w:rPr>
          <w:lang w:eastAsia="ko-KR"/>
        </w:rPr>
      </w:pPr>
      <w:r>
        <w:rPr>
          <w:lang w:eastAsia="ko-KR"/>
        </w:rPr>
        <w:t>Cohen's d = 4.32 (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)</w:t>
      </w:r>
    </w:p>
    <w:p w14:paraId="57FCF6FA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</w:t>
      </w:r>
      <w:r>
        <w:rPr>
          <w:lang w:eastAsia="ko-KR"/>
        </w:rPr>
        <w:t xml:space="preserve"> (99.9%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1E9BC45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8C715B1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56"/>
        <w:gridCol w:w="1015"/>
        <w:gridCol w:w="1075"/>
        <w:gridCol w:w="870"/>
      </w:tblGrid>
      <w:tr w:rsidR="00E554A3" w14:paraId="09CDDF0D" w14:textId="77777777">
        <w:tc>
          <w:tcPr>
            <w:tcW w:w="2074" w:type="dxa"/>
          </w:tcPr>
          <w:p w14:paraId="6897FEF7" w14:textId="77777777" w:rsidR="00E554A3" w:rsidRDefault="00000000">
            <w:proofErr w:type="spellStart"/>
            <w:r>
              <w:t>실행</w:t>
            </w:r>
            <w:proofErr w:type="spellEnd"/>
          </w:p>
        </w:tc>
        <w:tc>
          <w:tcPr>
            <w:tcW w:w="2074" w:type="dxa"/>
          </w:tcPr>
          <w:p w14:paraId="2A1D3781" w14:textId="77777777" w:rsidR="00E554A3" w:rsidRDefault="00000000">
            <w:r>
              <w:t>mAP50</w:t>
            </w:r>
          </w:p>
        </w:tc>
        <w:tc>
          <w:tcPr>
            <w:tcW w:w="2074" w:type="dxa"/>
          </w:tcPr>
          <w:p w14:paraId="3DE70750" w14:textId="77777777" w:rsidR="00E554A3" w:rsidRDefault="00000000">
            <w:r>
              <w:t>mAP50-95</w:t>
            </w:r>
          </w:p>
        </w:tc>
        <w:tc>
          <w:tcPr>
            <w:tcW w:w="2074" w:type="dxa"/>
          </w:tcPr>
          <w:p w14:paraId="63104B6C" w14:textId="77777777" w:rsidR="00E554A3" w:rsidRDefault="00000000">
            <w:r>
              <w:t>Precision</w:t>
            </w:r>
          </w:p>
        </w:tc>
        <w:tc>
          <w:tcPr>
            <w:tcW w:w="2074" w:type="dxa"/>
          </w:tcPr>
          <w:p w14:paraId="032A5364" w14:textId="77777777" w:rsidR="00E554A3" w:rsidRDefault="00000000">
            <w:r>
              <w:t>Recall</w:t>
            </w:r>
          </w:p>
        </w:tc>
      </w:tr>
      <w:tr w:rsidR="00E554A3" w14:paraId="243680A4" w14:textId="77777777">
        <w:tc>
          <w:tcPr>
            <w:tcW w:w="2074" w:type="dxa"/>
          </w:tcPr>
          <w:p w14:paraId="39F2A049" w14:textId="77777777" w:rsidR="00E554A3" w:rsidRDefault="00000000">
            <w:r>
              <w:t>Run 1</w:t>
            </w:r>
          </w:p>
        </w:tc>
        <w:tc>
          <w:tcPr>
            <w:tcW w:w="2074" w:type="dxa"/>
          </w:tcPr>
          <w:p w14:paraId="2BFBE196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7909F036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0D5134B7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7F6015EF" w14:textId="77777777" w:rsidR="00E554A3" w:rsidRDefault="00000000">
            <w:r>
              <w:t>82.2%</w:t>
            </w:r>
          </w:p>
        </w:tc>
      </w:tr>
      <w:tr w:rsidR="00E554A3" w14:paraId="1507BEDD" w14:textId="77777777">
        <w:tc>
          <w:tcPr>
            <w:tcW w:w="2074" w:type="dxa"/>
          </w:tcPr>
          <w:p w14:paraId="59F1CF25" w14:textId="77777777" w:rsidR="00E554A3" w:rsidRDefault="00000000">
            <w:r>
              <w:t>Run 2</w:t>
            </w:r>
          </w:p>
        </w:tc>
        <w:tc>
          <w:tcPr>
            <w:tcW w:w="2074" w:type="dxa"/>
          </w:tcPr>
          <w:p w14:paraId="2CA4A7C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43C5D90F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1824E4C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5A694EFA" w14:textId="77777777" w:rsidR="00E554A3" w:rsidRDefault="00000000">
            <w:r>
              <w:t>82.2%</w:t>
            </w:r>
          </w:p>
        </w:tc>
      </w:tr>
      <w:tr w:rsidR="00E554A3" w14:paraId="7DF710A3" w14:textId="77777777">
        <w:tc>
          <w:tcPr>
            <w:tcW w:w="2074" w:type="dxa"/>
          </w:tcPr>
          <w:p w14:paraId="6531E94B" w14:textId="77777777" w:rsidR="00E554A3" w:rsidRDefault="00000000">
            <w:r>
              <w:t>Run 3</w:t>
            </w:r>
          </w:p>
        </w:tc>
        <w:tc>
          <w:tcPr>
            <w:tcW w:w="2074" w:type="dxa"/>
          </w:tcPr>
          <w:p w14:paraId="46CFC740" w14:textId="77777777" w:rsidR="00E554A3" w:rsidRDefault="00000000">
            <w:r>
              <w:t>91.6%</w:t>
            </w:r>
          </w:p>
        </w:tc>
        <w:tc>
          <w:tcPr>
            <w:tcW w:w="2074" w:type="dxa"/>
          </w:tcPr>
          <w:p w14:paraId="2C1BB665" w14:textId="77777777" w:rsidR="00E554A3" w:rsidRDefault="00000000">
            <w:r>
              <w:t>72.5%</w:t>
            </w:r>
          </w:p>
        </w:tc>
        <w:tc>
          <w:tcPr>
            <w:tcW w:w="2074" w:type="dxa"/>
          </w:tcPr>
          <w:p w14:paraId="3E3119DB" w14:textId="77777777" w:rsidR="00E554A3" w:rsidRDefault="00000000">
            <w:r>
              <w:t>92.7%</w:t>
            </w:r>
          </w:p>
        </w:tc>
        <w:tc>
          <w:tcPr>
            <w:tcW w:w="2074" w:type="dxa"/>
          </w:tcPr>
          <w:p w14:paraId="7CB9C63D" w14:textId="77777777" w:rsidR="00E554A3" w:rsidRDefault="00000000">
            <w:r>
              <w:t>82.3%</w:t>
            </w:r>
          </w:p>
        </w:tc>
      </w:tr>
      <w:tr w:rsidR="00E554A3" w14:paraId="55F3F725" w14:textId="77777777">
        <w:tc>
          <w:tcPr>
            <w:tcW w:w="2074" w:type="dxa"/>
          </w:tcPr>
          <w:p w14:paraId="0A462E6F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2074" w:type="dxa"/>
          </w:tcPr>
          <w:p w14:paraId="41701D7C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527EAA1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6760C80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06E68E76" w14:textId="77777777" w:rsidR="00E554A3" w:rsidRDefault="00000000">
            <w:r>
              <w:t>82.2%</w:t>
            </w:r>
          </w:p>
        </w:tc>
      </w:tr>
      <w:tr w:rsidR="00E554A3" w14:paraId="3ED9C65F" w14:textId="77777777">
        <w:tc>
          <w:tcPr>
            <w:tcW w:w="2074" w:type="dxa"/>
          </w:tcPr>
          <w:p w14:paraId="0B5D1BB7" w14:textId="77777777" w:rsidR="00E554A3" w:rsidRDefault="00000000">
            <w:proofErr w:type="spellStart"/>
            <w:r>
              <w:t>표준편차</w:t>
            </w:r>
            <w:proofErr w:type="spellEnd"/>
          </w:p>
        </w:tc>
        <w:tc>
          <w:tcPr>
            <w:tcW w:w="2074" w:type="dxa"/>
          </w:tcPr>
          <w:p w14:paraId="0DFCE3B8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9B8D213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026000A4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8054FF9" w14:textId="77777777" w:rsidR="00E554A3" w:rsidRDefault="00000000">
            <w:r>
              <w:t>0.05%</w:t>
            </w:r>
          </w:p>
        </w:tc>
      </w:tr>
    </w:tbl>
    <w:p w14:paraId="439BFCDC" w14:textId="77777777" w:rsidR="00E554A3" w:rsidRDefault="00000000">
      <w:proofErr w:type="spellStart"/>
      <w:r>
        <w:t>변동</w:t>
      </w:r>
      <w:proofErr w:type="spellEnd"/>
      <w:r>
        <w:t xml:space="preserve"> </w:t>
      </w:r>
      <w:proofErr w:type="spellStart"/>
      <w:r>
        <w:t>계수</w:t>
      </w:r>
      <w:proofErr w:type="spellEnd"/>
      <w:r>
        <w:t xml:space="preserve"> (CV):</w:t>
      </w:r>
    </w:p>
    <w:p w14:paraId="52404F4D" w14:textId="77777777" w:rsidR="00E554A3" w:rsidRDefault="00000000">
      <w:r>
        <w:t>CV = σ / μ = 0.0005 (0.05%)</w:t>
      </w:r>
    </w:p>
    <w:p w14:paraId="082F0C7A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(CV </w:t>
      </w:r>
      <w:proofErr w:type="gramStart"/>
      <w:r>
        <w:rPr>
          <w:lang w:eastAsia="ko-KR"/>
        </w:rPr>
        <w:t>&lt; 1</w:t>
      </w:r>
      <w:proofErr w:type="gramEnd"/>
      <w:r>
        <w:rPr>
          <w:lang w:eastAsia="ko-KR"/>
        </w:rPr>
        <w:t>%)</w:t>
      </w:r>
    </w:p>
    <w:p w14:paraId="0FFE4D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29DFF14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0F37F1AF" w14:textId="4DBC451C" w:rsidR="00E554A3" w:rsidRDefault="00171EBA">
      <w:pPr>
        <w:jc w:val="center"/>
      </w:pPr>
      <w:r>
        <w:rPr>
          <w:noProof/>
        </w:rPr>
        <w:lastRenderedPageBreak/>
        <w:pict w14:anchorId="07830A80">
          <v:shape id="Picture 8" o:spid="_x0000_i1032" type="#_x0000_t75" style="width:244.5pt;height:218.25pt;visibility:visible;mso-wrap-style:square">
            <v:imagedata r:id="rId15" o:title=""/>
          </v:shape>
        </w:pict>
      </w:r>
    </w:p>
    <w:p w14:paraId="703F8596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4FF4C27A" w14:textId="77777777" w:rsidR="00E554A3" w:rsidRDefault="00E554A3">
      <w:pPr>
        <w:rPr>
          <w:lang w:eastAsia="ko-KR"/>
        </w:rPr>
      </w:pPr>
    </w:p>
    <w:p w14:paraId="7BD5AD3D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0.492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F1=0.85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F1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4F64051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B23BD49" w14:textId="7D2012BE" w:rsidR="00E554A3" w:rsidRDefault="00171EBA">
      <w:pPr>
        <w:jc w:val="center"/>
      </w:pPr>
      <w:r>
        <w:rPr>
          <w:noProof/>
        </w:rPr>
        <w:pict w14:anchorId="25414AB2">
          <v:shape id="Picture 9" o:spid="_x0000_i1033" type="#_x0000_t75" style="width:244.5pt;height:120.75pt;visibility:visible;mso-wrap-style:square">
            <v:imagedata r:id="rId16" o:title=""/>
          </v:shape>
        </w:pict>
      </w:r>
    </w:p>
    <w:p w14:paraId="35217E60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0F9EF15" w14:textId="77777777" w:rsidR="00E554A3" w:rsidRDefault="00E554A3">
      <w:pPr>
        <w:rPr>
          <w:lang w:eastAsia="ko-KR"/>
        </w:rPr>
      </w:pPr>
    </w:p>
    <w:p w14:paraId="6F55DA0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크기에서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(0.80-0.93)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</w:t>
      </w:r>
      <w:proofErr w:type="spellStart"/>
      <w:r>
        <w:rPr>
          <w:lang w:eastAsia="ko-KR"/>
        </w:rPr>
        <w:t>Crack+Melting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)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검출함을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4B9A6A34" w14:textId="77777777" w:rsidR="00E554A3" w:rsidRDefault="00000000">
      <w:pPr>
        <w:pStyle w:val="2"/>
      </w:pPr>
      <w:r>
        <w:t xml:space="preserve">VI. </w:t>
      </w:r>
      <w:proofErr w:type="spellStart"/>
      <w:r>
        <w:t>토론</w:t>
      </w:r>
      <w:proofErr w:type="spellEnd"/>
      <w:r>
        <w:t xml:space="preserve"> (Discussion)</w:t>
      </w:r>
    </w:p>
    <w:p w14:paraId="7DE92C1F" w14:textId="77777777" w:rsidR="00E554A3" w:rsidRDefault="00000000">
      <w:pPr>
        <w:pStyle w:val="3"/>
      </w:pPr>
      <w:r>
        <w:t xml:space="preserve">A.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발견의</w:t>
      </w:r>
      <w:proofErr w:type="spellEnd"/>
      <w:r>
        <w:t xml:space="preserve"> </w:t>
      </w:r>
      <w:proofErr w:type="spellStart"/>
      <w:r>
        <w:t>해석</w:t>
      </w:r>
      <w:proofErr w:type="spellEnd"/>
    </w:p>
    <w:p w14:paraId="754E9C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</w:p>
    <w:p w14:paraId="63CECC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F9A63AC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30EE709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공간에서의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정의하면</w:t>
      </w:r>
      <w:r>
        <w:rPr>
          <w:lang w:eastAsia="ko-KR"/>
        </w:rPr>
        <w:t>:</w:t>
      </w:r>
    </w:p>
    <w:p w14:paraId="4661FFB0" w14:textId="77777777" w:rsidR="00E554A3" w:rsidRDefault="00000000">
      <w:r>
        <w:t>D_KL(P||Q) = ∫ P(x) log(P(x)/Q(x)) dx</w:t>
      </w:r>
    </w:p>
    <w:p w14:paraId="389ACA92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 xml:space="preserve"> (</w:t>
      </w:r>
      <w:proofErr w:type="spellStart"/>
      <w:r>
        <w:t>직접</w:t>
      </w:r>
      <w:proofErr w:type="spellEnd"/>
      <w:r>
        <w:t>): D_KL = 2.34 (</w:t>
      </w:r>
      <w:r>
        <w:t>큰</w:t>
      </w:r>
      <w:r>
        <w:t xml:space="preserve"> </w:t>
      </w:r>
      <w:r>
        <w:t>갭</w:t>
      </w:r>
      <w:r>
        <w:t>)</w:t>
      </w:r>
    </w:p>
    <w:p w14:paraId="255A0F65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-ray: D_KL = 1.76 (</w:t>
      </w:r>
      <w:proofErr w:type="spellStart"/>
      <w:r>
        <w:t>중간</w:t>
      </w:r>
      <w:proofErr w:type="spellEnd"/>
      <w:r>
        <w:t xml:space="preserve"> </w:t>
      </w:r>
      <w:r>
        <w:t>갭</w:t>
      </w:r>
      <w:r>
        <w:t>)</w:t>
      </w:r>
    </w:p>
    <w:p w14:paraId="0B0D4CB1" w14:textId="77777777" w:rsidR="00E554A3" w:rsidRDefault="00000000">
      <w:r>
        <w:t xml:space="preserve">X-ray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D_KL = 0.58 (</w:t>
      </w:r>
      <w:proofErr w:type="spellStart"/>
      <w:r>
        <w:t>작은</w:t>
      </w:r>
      <w:proofErr w:type="spellEnd"/>
      <w:r>
        <w:t xml:space="preserve"> </w:t>
      </w:r>
      <w:r>
        <w:t>갭</w:t>
      </w:r>
      <w:r>
        <w:t>)</w:t>
      </w:r>
    </w:p>
    <w:p w14:paraId="1843E238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Transfer(A</w:t>
      </w:r>
      <w:r>
        <w:rPr>
          <w:lang w:eastAsia="ko-KR"/>
        </w:rPr>
        <w:t>에서</w:t>
      </w:r>
      <w:r>
        <w:rPr>
          <w:lang w:eastAsia="ko-KR"/>
        </w:rPr>
        <w:t xml:space="preserve"> C) ∝ 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D_KL(A, C)</w:t>
      </w:r>
    </w:p>
    <w:p w14:paraId="7F4A2F7E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경유함으로써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:</w:t>
      </w:r>
    </w:p>
    <w:p w14:paraId="5C0CFAF8" w14:textId="77777777" w:rsidR="00E554A3" w:rsidRDefault="00000000">
      <w:proofErr w:type="spellStart"/>
      <w:r>
        <w:t>직접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(1-stage):</w:t>
      </w:r>
    </w:p>
    <w:p w14:paraId="7904E238" w14:textId="77777777" w:rsidR="00E554A3" w:rsidRDefault="00000000">
      <w:r>
        <w:t>ImageNet ──────────────────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4B676E49" w14:textId="77777777" w:rsidR="00E554A3" w:rsidRDefault="00000000">
      <w:r>
        <w:t xml:space="preserve">(D_KL = 2.34, Gain = 15.4%p </w:t>
      </w:r>
      <w:proofErr w:type="spellStart"/>
      <w:proofErr w:type="gramStart"/>
      <w:r>
        <w:t>에서</w:t>
      </w:r>
      <w:proofErr w:type="spellEnd"/>
      <w:r>
        <w:t xml:space="preserve">  72.3</w:t>
      </w:r>
      <w:proofErr w:type="gramEnd"/>
      <w:r>
        <w:t>%)</w:t>
      </w:r>
    </w:p>
    <w:p w14:paraId="59FECEBE" w14:textId="77777777" w:rsidR="00E554A3" w:rsidRDefault="00000000">
      <w:proofErr w:type="spellStart"/>
      <w:r>
        <w:t>브리지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(2-stage with domain bridge):</w:t>
      </w:r>
    </w:p>
    <w:p w14:paraId="1F4E4244" w14:textId="77777777" w:rsidR="00E554A3" w:rsidRDefault="00000000">
      <w:r>
        <w:t>ImageNet ────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 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1850EC1E" w14:textId="77777777" w:rsidR="00E554A3" w:rsidRDefault="00000000">
      <w:pPr>
        <w:rPr>
          <w:lang w:eastAsia="ko-KR"/>
        </w:rPr>
      </w:pPr>
      <w:r>
        <w:rPr>
          <w:lang w:eastAsia="ko-KR"/>
        </w:rPr>
        <w:t>(D_KL=1.76)</w:t>
      </w:r>
      <w:proofErr w:type="gramStart"/>
      <w:r>
        <w:rPr>
          <w:lang w:eastAsia="ko-KR"/>
        </w:rPr>
        <w:t xml:space="preserve">   (</w:t>
      </w:r>
      <w:proofErr w:type="gramEnd"/>
      <w:r>
        <w:rPr>
          <w:lang w:eastAsia="ko-KR"/>
        </w:rPr>
        <w:t>D_KL=0.58)</w:t>
      </w:r>
    </w:p>
    <w:p w14:paraId="737F0453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Gain = 34.8%p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</w:t>
      </w:r>
    </w:p>
    <w:p w14:paraId="6AD5E4A7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= 34.8%p - 15.4%p</w:t>
      </w:r>
    </w:p>
    <w:p w14:paraId="2AB1C84A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015D8ED6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브리지로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7D3D53F2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: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($15K-30K)</w:t>
      </w:r>
      <w:r>
        <w:rPr>
          <w:lang w:eastAsia="ko-KR"/>
        </w:rPr>
        <w:t>으로</w:t>
      </w:r>
      <w:r>
        <w:rPr>
          <w:lang w:eastAsia="ko-KR"/>
        </w:rPr>
        <w:t xml:space="preserve"> 19.4%p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4CA7190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산업이미지에서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특정부품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5737010" w14:textId="77777777" w:rsidR="00E554A3" w:rsidRDefault="00000000">
      <w:pPr>
        <w:rPr>
          <w:lang w:eastAsia="ko-KR"/>
        </w:rPr>
      </w:pPr>
      <w:r>
        <w:rPr>
          <w:lang w:eastAsia="ko-KR"/>
        </w:rPr>
        <w:t>2.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본질</w:t>
      </w:r>
    </w:p>
    <w:p w14:paraId="489EEBFB" w14:textId="77777777" w:rsidR="00E554A3" w:rsidRDefault="00000000">
      <w:pPr>
        <w:rPr>
          <w:lang w:eastAsia="ko-KR"/>
        </w:rPr>
      </w:pPr>
      <w:r>
        <w:rPr>
          <w:lang w:eastAsia="ko-KR"/>
        </w:rPr>
        <w:t>현상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재요약</w:t>
      </w:r>
      <w:proofErr w:type="spellEnd"/>
      <w:r>
        <w:rPr>
          <w:lang w:eastAsia="ko-KR"/>
        </w:rPr>
        <w:t>:</w:t>
      </w:r>
    </w:p>
    <w:p w14:paraId="13CFD1AE" w14:textId="77777777" w:rsidR="00E554A3" w:rsidRDefault="00000000">
      <w:pPr>
        <w:rPr>
          <w:lang w:eastAsia="ko-KR"/>
        </w:rPr>
      </w:pPr>
      <w:r>
        <w:rPr>
          <w:lang w:eastAsia="ko-KR"/>
        </w:rPr>
        <w:t>Epoch 1-50: 76.9% (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)</w:t>
      </w:r>
    </w:p>
    <w:p w14:paraId="26ABBD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51-100: 91.7% (+14.8%p, 19.2%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258C07EE" w14:textId="77777777" w:rsidR="00E554A3" w:rsidRDefault="00000000">
      <w:pPr>
        <w:rPr>
          <w:lang w:eastAsia="ko-KR"/>
        </w:rPr>
      </w:pPr>
      <w:r>
        <w:rPr>
          <w:lang w:eastAsia="ko-KR"/>
        </w:rPr>
        <w:t>신경망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0818EDF6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C2PSA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(Spatial, Channel, Context)</w:t>
      </w:r>
      <w:r>
        <w:rPr>
          <w:lang w:eastAsia="ko-KR"/>
        </w:rPr>
        <w:t>와</w:t>
      </w:r>
      <w:r>
        <w:rPr>
          <w:lang w:eastAsia="ko-KR"/>
        </w:rPr>
        <w:t xml:space="preserve">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융합층으로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:</w:t>
      </w:r>
    </w:p>
    <w:p w14:paraId="3F6DA832" w14:textId="77777777" w:rsidR="00E554A3" w:rsidRDefault="00000000">
      <w:proofErr w:type="spellStart"/>
      <w:r>
        <w:t>최소화</w:t>
      </w:r>
      <w:proofErr w:type="spellEnd"/>
      <w:r>
        <w:t xml:space="preserve"> </w:t>
      </w:r>
      <w:proofErr w:type="spellStart"/>
      <w:r>
        <w:t>목표</w:t>
      </w:r>
      <w:proofErr w:type="spellEnd"/>
      <w:r>
        <w:t>:</w:t>
      </w:r>
    </w:p>
    <w:p w14:paraId="6CDA57FC" w14:textId="77777777" w:rsidR="00E554A3" w:rsidRDefault="00000000">
      <w:proofErr w:type="spellStart"/>
      <w:r>
        <w:t>L_total</w:t>
      </w:r>
      <w:proofErr w:type="spellEnd"/>
      <w:r>
        <w:t xml:space="preserve"> = </w:t>
      </w:r>
      <w:proofErr w:type="spellStart"/>
      <w:r>
        <w:t>L_spatial</w:t>
      </w:r>
      <w:proofErr w:type="spellEnd"/>
      <w:r>
        <w:t xml:space="preserve"> + </w:t>
      </w:r>
      <w:proofErr w:type="spellStart"/>
      <w:r>
        <w:t>L_channel</w:t>
      </w:r>
      <w:proofErr w:type="spellEnd"/>
      <w:r>
        <w:t xml:space="preserve"> + </w:t>
      </w:r>
      <w:proofErr w:type="spellStart"/>
      <w:r>
        <w:t>L_context</w:t>
      </w:r>
      <w:proofErr w:type="spellEnd"/>
      <w:r>
        <w:t xml:space="preserve"> + </w:t>
      </w:r>
      <w:proofErr w:type="spellStart"/>
      <w:r>
        <w:t>λ·L_fusion</w:t>
      </w:r>
      <w:proofErr w:type="spellEnd"/>
    </w:p>
    <w:p w14:paraId="0F6E45E0" w14:textId="77777777" w:rsidR="00E554A3" w:rsidRDefault="00000000">
      <w:proofErr w:type="spellStart"/>
      <w:r>
        <w:t>여기서</w:t>
      </w:r>
      <w:proofErr w:type="spellEnd"/>
      <w:r>
        <w:t xml:space="preserve"> </w:t>
      </w:r>
      <w:r>
        <w:t>각</w:t>
      </w:r>
      <w:r>
        <w:t xml:space="preserve"> </w:t>
      </w:r>
      <w:proofErr w:type="spellStart"/>
      <w:r>
        <w:t>L_i</w:t>
      </w:r>
      <w:r>
        <w:t>는</w:t>
      </w:r>
      <w:proofErr w:type="spellEnd"/>
      <w:r>
        <w:t xml:space="preserve"> </w:t>
      </w:r>
      <w:proofErr w:type="spellStart"/>
      <w:r>
        <w:t>고차원</w:t>
      </w:r>
      <w:proofErr w:type="spellEnd"/>
      <w:r>
        <w:t xml:space="preserve"> </w:t>
      </w:r>
      <w:proofErr w:type="spellStart"/>
      <w:r>
        <w:t>비볼록</w:t>
      </w:r>
      <w:proofErr w:type="spellEnd"/>
      <w:r>
        <w:t xml:space="preserve">(non-convex) </w:t>
      </w:r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</w:p>
    <w:p w14:paraId="147B6870" w14:textId="77777777" w:rsidR="00E554A3" w:rsidRDefault="00000000">
      <w:pPr>
        <w:rPr>
          <w:lang w:eastAsia="ko-KR"/>
        </w:rPr>
      </w:pP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5D623DCB" w14:textId="77777777" w:rsidR="00E554A3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 (Epoch 1-30):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CE97BED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L_spatial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4443EB25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L_channel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7CA0BF2F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L_context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3DD3589F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t>λ</w:t>
      </w:r>
      <w:r>
        <w:rPr>
          <w:lang w:eastAsia="ko-KR"/>
        </w:rPr>
        <w:t xml:space="preserve"> ≈ 0.1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6FFBB0FD" w14:textId="77777777" w:rsidR="00E554A3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 (Epoch 31-60):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분화</w:t>
      </w:r>
    </w:p>
    <w:p w14:paraId="25C1C2F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</w:p>
    <w:p w14:paraId="156124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ABB26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0.5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08B42B4C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(Epoch 61-100):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02EDB6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융합층이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74891A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ACA7B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0.9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54E3E2EF" w14:textId="77777777" w:rsidR="00E554A3" w:rsidRDefault="00000000">
      <w:r>
        <w:rPr>
          <w:lang w:eastAsia="ko-KR"/>
        </w:rPr>
        <w:t xml:space="preserve">-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>! (+12.6%p in 25 epochs)</w:t>
      </w:r>
    </w:p>
    <w:p w14:paraId="4585BB26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모델링</w:t>
      </w:r>
      <w:proofErr w:type="spellEnd"/>
      <w:r>
        <w:t>:</w:t>
      </w:r>
    </w:p>
    <w:p w14:paraId="36696FDB" w14:textId="77777777" w:rsidR="00E554A3" w:rsidRDefault="00000000">
      <w:r>
        <w:t xml:space="preserve">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05F4F03D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20B1192C" w14:textId="77777777" w:rsidR="00E554A3" w:rsidRDefault="00000000">
      <w:r>
        <w:t xml:space="preserve">- </w:t>
      </w:r>
      <w:proofErr w:type="spellStart"/>
      <w:r>
        <w:t>t_bloom</w:t>
      </w:r>
      <w:proofErr w:type="spellEnd"/>
      <w:r>
        <w:t xml:space="preserve"> = 51 epochs (</w:t>
      </w:r>
      <w:proofErr w:type="spellStart"/>
      <w:r>
        <w:t>개화</w:t>
      </w:r>
      <w:proofErr w:type="spellEnd"/>
      <w:r>
        <w:t xml:space="preserve"> </w:t>
      </w:r>
      <w:proofErr w:type="spellStart"/>
      <w:r>
        <w:t>시작점</w:t>
      </w:r>
      <w:proofErr w:type="spellEnd"/>
      <w:r>
        <w:t>)</w:t>
      </w:r>
    </w:p>
    <w:p w14:paraId="451F6BA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 = 12 epochs (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>)</w:t>
      </w:r>
    </w:p>
    <w:p w14:paraId="6170AD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P_max</w:t>
      </w:r>
      <w:proofErr w:type="spellEnd"/>
      <w:r>
        <w:rPr>
          <w:lang w:eastAsia="ko-KR"/>
        </w:rPr>
        <w:t xml:space="preserve"> = 91.7%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3AB4093B" w14:textId="77777777" w:rsidR="00E554A3" w:rsidRDefault="00000000">
      <w:pPr>
        <w:rPr>
          <w:lang w:eastAsia="ko-KR"/>
        </w:rPr>
      </w:pP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:</w:t>
      </w:r>
    </w:p>
    <w:p w14:paraId="27D2FC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t_bloom</w:t>
      </w:r>
      <w:proofErr w:type="spellEnd"/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분화된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</w:p>
    <w:p w14:paraId="641EE30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: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</w:p>
    <w:p w14:paraId="0FF7DB4F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수렴했는가</w:t>
      </w:r>
      <w:r>
        <w:rPr>
          <w:lang w:eastAsia="ko-KR"/>
        </w:rPr>
        <w:t>?</w:t>
      </w:r>
    </w:p>
    <w:p w14:paraId="32A52AC9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의</w:t>
      </w:r>
      <w:r>
        <w:rPr>
          <w:lang w:eastAsia="ko-KR"/>
        </w:rPr>
        <w:t xml:space="preserve"> C2f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2-path </w:t>
      </w:r>
      <w:r>
        <w:rPr>
          <w:lang w:eastAsia="ko-KR"/>
        </w:rPr>
        <w:t>구조로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수렴하지만</w:t>
      </w:r>
      <w:r>
        <w:rPr>
          <w:lang w:eastAsia="ko-KR"/>
        </w:rPr>
        <w:t xml:space="preserve"> </w:t>
      </w:r>
      <w:r>
        <w:rPr>
          <w:lang w:eastAsia="ko-KR"/>
        </w:rPr>
        <w:t>표현력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:</w:t>
      </w:r>
    </w:p>
    <w:p w14:paraId="056726A2" w14:textId="77777777" w:rsidR="00E554A3" w:rsidRDefault="00000000">
      <w:pPr>
        <w:rPr>
          <w:lang w:eastAsia="ko-KR"/>
        </w:rPr>
      </w:pPr>
      <w:r>
        <w:rPr>
          <w:lang w:eastAsia="ko-KR"/>
        </w:rPr>
        <w:t>C2f: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^2 =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6141BE83" w14:textId="77777777" w:rsidR="00E554A3" w:rsidRDefault="00000000">
      <w:pPr>
        <w:rPr>
          <w:lang w:eastAsia="ko-KR"/>
        </w:rPr>
      </w:pPr>
      <w:r>
        <w:rPr>
          <w:lang w:eastAsia="ko-KR"/>
        </w:rPr>
        <w:t>C2PSA: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^3 = 8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32368121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YOLO11</w:t>
      </w:r>
      <w:r>
        <w:rPr>
          <w:lang w:eastAsia="ko-KR"/>
        </w:rPr>
        <w:t>은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004AB26" w14:textId="77777777" w:rsidR="00E554A3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7E26BAA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</w:p>
    <w:p w14:paraId="2ED4720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:</w:t>
      </w:r>
    </w:p>
    <w:p w14:paraId="2726BDF9" w14:textId="77777777" w:rsidR="00E554A3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전환점은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양보다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452CDFB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47B4C577" w14:textId="77777777" w:rsidR="00E554A3" w:rsidRDefault="00000000">
      <w:pPr>
        <w:rPr>
          <w:lang w:eastAsia="ko-KR"/>
        </w:rPr>
      </w:pPr>
      <w:r>
        <w:rPr>
          <w:lang w:eastAsia="ko-KR"/>
        </w:rPr>
        <w:t>"1,000</w:t>
      </w:r>
      <w:r>
        <w:rPr>
          <w:lang w:eastAsia="ko-KR"/>
        </w:rPr>
        <w:t>장에서</w:t>
      </w:r>
      <w:r>
        <w:rPr>
          <w:lang w:eastAsia="ko-KR"/>
        </w:rPr>
        <w:t xml:space="preserve"> 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수집해야만</w:t>
      </w:r>
      <w:r>
        <w:rPr>
          <w:lang w:eastAsia="ko-KR"/>
        </w:rPr>
        <w:t xml:space="preserve"> AI </w:t>
      </w:r>
      <w:r>
        <w:rPr>
          <w:lang w:eastAsia="ko-KR"/>
        </w:rPr>
        <w:t>도입이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</w:p>
    <w:p w14:paraId="7D08314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중소기업에게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$100,000</w:t>
      </w:r>
      <w:r>
        <w:rPr>
          <w:lang w:eastAsia="ko-KR"/>
        </w:rPr>
        <w:t>에서</w:t>
      </w:r>
      <w:r>
        <w:rPr>
          <w:lang w:eastAsia="ko-KR"/>
        </w:rPr>
        <w:t xml:space="preserve"> $500,000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달하게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E587DB0" w14:textId="77777777" w:rsidR="00E554A3" w:rsidRDefault="00000000">
      <w:pPr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63DAA89E" w14:textId="77777777" w:rsidR="00E554A3" w:rsidRDefault="00000000">
      <w:pPr>
        <w:rPr>
          <w:lang w:eastAsia="ko-KR"/>
        </w:rPr>
      </w:pPr>
      <w:r>
        <w:rPr>
          <w:lang w:eastAsia="ko-KR"/>
        </w:rPr>
        <w:t>300~500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전이학습만으로도</w:t>
      </w:r>
      <w:r>
        <w:rPr>
          <w:lang w:eastAsia="ko-KR"/>
        </w:rPr>
        <w:t xml:space="preserve"> 90%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683B3E0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향상시키며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$30,000~$50,000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988998" w14:textId="77777777" w:rsidR="00E554A3" w:rsidRDefault="00000000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(X-ray,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7E3514E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2: "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vs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"</w:t>
      </w:r>
    </w:p>
    <w:p w14:paraId="06B2E2F3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>:</w:t>
      </w:r>
    </w:p>
    <w:p w14:paraId="17B92DF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"20-50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프로토타이핑</w:t>
      </w:r>
      <w:r>
        <w:rPr>
          <w:lang w:eastAsia="ko-KR"/>
        </w:rPr>
        <w:t>"</w:t>
      </w:r>
    </w:p>
    <w:p w14:paraId="362429BA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</w:p>
    <w:p w14:paraId="2461A0BC" w14:textId="77777777" w:rsidR="00E554A3" w:rsidRDefault="00000000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</w:t>
      </w:r>
    </w:p>
    <w:p w14:paraId="50600FC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"100+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"</w:t>
      </w:r>
    </w:p>
    <w:p w14:paraId="104B44E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</w:t>
      </w:r>
      <w:r>
        <w:rPr>
          <w:lang w:eastAsia="ko-KR"/>
        </w:rPr>
        <w:t>로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011F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ROI 10,000% (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1DCF5DC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3: "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vs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"</w:t>
      </w:r>
    </w:p>
    <w:p w14:paraId="54D0D24F" w14:textId="77777777" w:rsidR="00E554A3" w:rsidRDefault="00000000">
      <w:pPr>
        <w:rPr>
          <w:lang w:eastAsia="ko-KR"/>
        </w:rPr>
      </w:pPr>
      <w:r>
        <w:rPr>
          <w:lang w:eastAsia="ko-KR"/>
        </w:rPr>
        <w:t>76.9% (50 epochs):</w:t>
      </w:r>
    </w:p>
    <w:p w14:paraId="6A2115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</w:p>
    <w:p w14:paraId="123A83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하이라이트</w:t>
      </w:r>
    </w:p>
    <w:p w14:paraId="69D8D0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)</w:t>
      </w:r>
    </w:p>
    <w:p w14:paraId="3DB7C8AF" w14:textId="77777777" w:rsidR="00E554A3" w:rsidRDefault="00000000">
      <w:pPr>
        <w:rPr>
          <w:lang w:eastAsia="ko-KR"/>
        </w:rPr>
      </w:pPr>
      <w:r>
        <w:rPr>
          <w:lang w:eastAsia="ko-KR"/>
        </w:rPr>
        <w:t>91.7% (100 epochs):</w:t>
      </w:r>
    </w:p>
    <w:p w14:paraId="4E9AB6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주도적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20488C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예외만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1A3D96D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67%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7D17646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49B33B0A" w14:textId="77777777" w:rsidR="00E554A3" w:rsidRDefault="00000000">
      <w:pPr>
        <w:pStyle w:val="3"/>
      </w:pPr>
      <w:r>
        <w:t xml:space="preserve">B.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함의</w:t>
      </w:r>
      <w:proofErr w:type="spellEnd"/>
    </w:p>
    <w:p w14:paraId="7BECBFC7" w14:textId="77777777" w:rsidR="00E554A3" w:rsidRDefault="00000000">
      <w:proofErr w:type="spellStart"/>
      <w:r>
        <w:t>그림</w:t>
      </w:r>
      <w:proofErr w:type="spellEnd"/>
      <w:r>
        <w:t xml:space="preserve"> 9: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종합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4862AA1" w14:textId="240AF474" w:rsidR="00E554A3" w:rsidRDefault="00171EBA">
      <w:pPr>
        <w:jc w:val="center"/>
      </w:pPr>
      <w:r>
        <w:rPr>
          <w:noProof/>
        </w:rPr>
        <w:pict w14:anchorId="35C9D18C">
          <v:shape id="Picture 10" o:spid="_x0000_i1034" type="#_x0000_t75" style="width:244.5pt;height:213pt;visibility:visible;mso-wrap-style:square">
            <v:imagedata r:id="rId17" o:title=""/>
          </v:shape>
        </w:pict>
      </w:r>
    </w:p>
    <w:p w14:paraId="6A1E4D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27981630" w14:textId="77777777" w:rsidR="00E554A3" w:rsidRDefault="00E554A3">
      <w:pPr>
        <w:rPr>
          <w:lang w:eastAsia="ko-KR"/>
        </w:rPr>
      </w:pPr>
    </w:p>
    <w:p w14:paraId="1097E57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(Baseline 56.9%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Direct</w:t>
      </w:r>
      <w:proofErr w:type="gramEnd"/>
      <w:r>
        <w:rPr>
          <w:lang w:eastAsia="ko-KR"/>
        </w:rPr>
        <w:t xml:space="preserve"> 72.3%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Domain</w:t>
      </w:r>
      <w:proofErr w:type="gramEnd"/>
      <w:r>
        <w:rPr>
          <w:lang w:eastAsia="ko-KR"/>
        </w:rPr>
        <w:t xml:space="preserve"> Bridge 91.7%), </w:t>
      </w:r>
      <w:r>
        <w:rPr>
          <w:lang w:eastAsia="ko-KR"/>
        </w:rPr>
        <w:t>중앙은</w:t>
      </w:r>
      <w:r>
        <w:rPr>
          <w:lang w:eastAsia="ko-KR"/>
        </w:rPr>
        <w:t xml:space="preserve"> YOLO11 vs YOLOv8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(+29.4%p), </w:t>
      </w:r>
      <w:r>
        <w:rPr>
          <w:lang w:eastAsia="ko-KR"/>
        </w:rPr>
        <w:t>오른쪽은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전이학습과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2E4AB8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038C88E3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유사도</w:t>
      </w:r>
      <w:r>
        <w:rPr>
          <w:lang w:eastAsia="ko-KR"/>
        </w:rPr>
        <w:t xml:space="preserve"> &gt;80%):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16"/>
        <w:gridCol w:w="1006"/>
      </w:tblGrid>
      <w:tr w:rsidR="00E554A3" w14:paraId="7AB66EB6" w14:textId="77777777">
        <w:tc>
          <w:tcPr>
            <w:tcW w:w="2074" w:type="dxa"/>
          </w:tcPr>
          <w:p w14:paraId="416C2111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C3D5048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073DC276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759D659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7C80F7F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3412C217" w14:textId="77777777">
        <w:tc>
          <w:tcPr>
            <w:tcW w:w="2074" w:type="dxa"/>
          </w:tcPr>
          <w:p w14:paraId="43C2392C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0D182CF9" w14:textId="77777777" w:rsidR="00E554A3" w:rsidRDefault="00000000">
            <w:r>
              <w:t>95%</w:t>
            </w:r>
          </w:p>
        </w:tc>
        <w:tc>
          <w:tcPr>
            <w:tcW w:w="2074" w:type="dxa"/>
          </w:tcPr>
          <w:p w14:paraId="7381F3B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5B6FBA93" w14:textId="77777777" w:rsidR="00E554A3" w:rsidRDefault="00000000">
            <w:r>
              <w:t>88-93%</w:t>
            </w:r>
          </w:p>
        </w:tc>
        <w:tc>
          <w:tcPr>
            <w:tcW w:w="2074" w:type="dxa"/>
          </w:tcPr>
          <w:p w14:paraId="6855866C" w14:textId="77777777" w:rsidR="00E554A3" w:rsidRDefault="00000000">
            <w:proofErr w:type="spellStart"/>
            <w:r>
              <w:t>거의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E554A3" w14:paraId="642FAFCE" w14:textId="77777777">
        <w:tc>
          <w:tcPr>
            <w:tcW w:w="2074" w:type="dxa"/>
          </w:tcPr>
          <w:p w14:paraId="4EACB290" w14:textId="77777777" w:rsidR="00E554A3" w:rsidRDefault="00000000">
            <w:proofErr w:type="spellStart"/>
            <w:r>
              <w:t>주조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524B1FB8" w14:textId="77777777" w:rsidR="00E554A3" w:rsidRDefault="00000000">
            <w:r>
              <w:t>90%</w:t>
            </w:r>
          </w:p>
        </w:tc>
        <w:tc>
          <w:tcPr>
            <w:tcW w:w="2074" w:type="dxa"/>
          </w:tcPr>
          <w:p w14:paraId="270CB4C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2D801574" w14:textId="77777777" w:rsidR="00E554A3" w:rsidRDefault="00000000">
            <w:r>
              <w:t>85-91%</w:t>
            </w:r>
          </w:p>
        </w:tc>
        <w:tc>
          <w:tcPr>
            <w:tcW w:w="2074" w:type="dxa"/>
          </w:tcPr>
          <w:p w14:paraId="25C3D0D8" w14:textId="77777777" w:rsidR="00E554A3" w:rsidRDefault="00000000">
            <w:proofErr w:type="spellStart"/>
            <w:r>
              <w:t>최소</w:t>
            </w:r>
            <w:proofErr w:type="spellEnd"/>
          </w:p>
        </w:tc>
      </w:tr>
      <w:tr w:rsidR="00E554A3" w14:paraId="14C75575" w14:textId="77777777">
        <w:tc>
          <w:tcPr>
            <w:tcW w:w="2074" w:type="dxa"/>
          </w:tcPr>
          <w:p w14:paraId="14785AAA" w14:textId="77777777" w:rsidR="00E554A3" w:rsidRDefault="00000000">
            <w:proofErr w:type="spellStart"/>
            <w:r>
              <w:t>엔진</w:t>
            </w:r>
            <w:proofErr w:type="spellEnd"/>
            <w:r>
              <w:t xml:space="preserve"> </w:t>
            </w:r>
            <w:proofErr w:type="spellStart"/>
            <w:r>
              <w:t>블록</w:t>
            </w:r>
            <w:proofErr w:type="spellEnd"/>
          </w:p>
        </w:tc>
        <w:tc>
          <w:tcPr>
            <w:tcW w:w="2074" w:type="dxa"/>
          </w:tcPr>
          <w:p w14:paraId="683AE3A7" w14:textId="77777777" w:rsidR="00E554A3" w:rsidRDefault="00000000">
            <w:r>
              <w:t>85%</w:t>
            </w:r>
          </w:p>
        </w:tc>
        <w:tc>
          <w:tcPr>
            <w:tcW w:w="2074" w:type="dxa"/>
          </w:tcPr>
          <w:p w14:paraId="363C6AD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46DB8688" w14:textId="77777777" w:rsidR="00E554A3" w:rsidRDefault="00000000">
            <w:r>
              <w:t>82-88%</w:t>
            </w:r>
          </w:p>
        </w:tc>
        <w:tc>
          <w:tcPr>
            <w:tcW w:w="2074" w:type="dxa"/>
          </w:tcPr>
          <w:p w14:paraId="6EC4F3BC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증강</w:t>
            </w:r>
            <w:proofErr w:type="spellEnd"/>
          </w:p>
        </w:tc>
      </w:tr>
      <w:tr w:rsidR="00E554A3" w14:paraId="07F0D7A0" w14:textId="77777777">
        <w:tc>
          <w:tcPr>
            <w:tcW w:w="2074" w:type="dxa"/>
          </w:tcPr>
          <w:p w14:paraId="3E261B2F" w14:textId="77777777" w:rsidR="00E554A3" w:rsidRDefault="00000000">
            <w:proofErr w:type="spellStart"/>
            <w:r>
              <w:t>배터리</w:t>
            </w:r>
            <w:proofErr w:type="spellEnd"/>
            <w:r>
              <w:t xml:space="preserve"> </w:t>
            </w:r>
            <w:r>
              <w:t>셀</w:t>
            </w:r>
            <w:r>
              <w:t xml:space="preserve"> (CT)</w:t>
            </w:r>
          </w:p>
        </w:tc>
        <w:tc>
          <w:tcPr>
            <w:tcW w:w="2074" w:type="dxa"/>
          </w:tcPr>
          <w:p w14:paraId="56ED9DF5" w14:textId="77777777" w:rsidR="00E554A3" w:rsidRDefault="00000000">
            <w:r>
              <w:t>80%</w:t>
            </w:r>
          </w:p>
        </w:tc>
        <w:tc>
          <w:tcPr>
            <w:tcW w:w="2074" w:type="dxa"/>
          </w:tcPr>
          <w:p w14:paraId="74D1AF92" w14:textId="77777777" w:rsidR="00E554A3" w:rsidRDefault="00000000">
            <w:r>
              <w:t xml:space="preserve">X-ray </w:t>
            </w:r>
            <w:proofErr w:type="spellStart"/>
            <w:r>
              <w:t>또는</w:t>
            </w:r>
            <w:proofErr w:type="spellEnd"/>
            <w:r>
              <w:t xml:space="preserve"> CT</w:t>
            </w:r>
          </w:p>
        </w:tc>
        <w:tc>
          <w:tcPr>
            <w:tcW w:w="2074" w:type="dxa"/>
          </w:tcPr>
          <w:p w14:paraId="2B495FA3" w14:textId="77777777" w:rsidR="00E554A3" w:rsidRDefault="00000000">
            <w:r>
              <w:t>80-86%</w:t>
            </w:r>
          </w:p>
        </w:tc>
        <w:tc>
          <w:tcPr>
            <w:tcW w:w="2074" w:type="dxa"/>
          </w:tcPr>
          <w:p w14:paraId="38E6C3C3" w14:textId="77777777" w:rsidR="00E554A3" w:rsidRDefault="00000000">
            <w:r>
              <w:t xml:space="preserve">CT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</w:tr>
    </w:tbl>
    <w:p w14:paraId="3D8CC90D" w14:textId="77777777" w:rsidR="00E554A3" w:rsidRDefault="00000000">
      <w:proofErr w:type="spellStart"/>
      <w:r>
        <w:t>중간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50-80%):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971"/>
        <w:gridCol w:w="971"/>
        <w:gridCol w:w="981"/>
        <w:gridCol w:w="1146"/>
      </w:tblGrid>
      <w:tr w:rsidR="00E554A3" w14:paraId="640E4036" w14:textId="77777777">
        <w:tc>
          <w:tcPr>
            <w:tcW w:w="2074" w:type="dxa"/>
          </w:tcPr>
          <w:p w14:paraId="5D09CCD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5C043B21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295D57D4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7CFF16A3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1145503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4AF40A2D" w14:textId="77777777">
        <w:tc>
          <w:tcPr>
            <w:tcW w:w="2074" w:type="dxa"/>
          </w:tcPr>
          <w:p w14:paraId="11C23595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628E4010" w14:textId="77777777" w:rsidR="00E554A3" w:rsidRDefault="00000000">
            <w:r>
              <w:t>65%</w:t>
            </w:r>
          </w:p>
        </w:tc>
        <w:tc>
          <w:tcPr>
            <w:tcW w:w="2074" w:type="dxa"/>
          </w:tcPr>
          <w:p w14:paraId="063C82BA" w14:textId="77777777" w:rsidR="00E554A3" w:rsidRDefault="00000000">
            <w:proofErr w:type="spellStart"/>
            <w:r>
              <w:t>전자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A6FD609" w14:textId="77777777" w:rsidR="00E554A3" w:rsidRDefault="00000000">
            <w:r>
              <w:t>75-85%</w:t>
            </w:r>
          </w:p>
        </w:tc>
        <w:tc>
          <w:tcPr>
            <w:tcW w:w="2074" w:type="dxa"/>
          </w:tcPr>
          <w:p w14:paraId="0F730784" w14:textId="77777777" w:rsidR="00E554A3" w:rsidRDefault="00000000">
            <w:r>
              <w:t>새</w:t>
            </w:r>
            <w:r>
              <w:t xml:space="preserve"> Stage 1</w:t>
            </w:r>
          </w:p>
        </w:tc>
      </w:tr>
      <w:tr w:rsidR="00E554A3" w14:paraId="4C1490B6" w14:textId="77777777">
        <w:tc>
          <w:tcPr>
            <w:tcW w:w="2074" w:type="dxa"/>
          </w:tcPr>
          <w:p w14:paraId="0F37352B" w14:textId="77777777" w:rsidR="00E554A3" w:rsidRDefault="00000000">
            <w:proofErr w:type="spellStart"/>
            <w:r>
              <w:t>반도체</w:t>
            </w:r>
            <w:proofErr w:type="spellEnd"/>
            <w:r>
              <w:t xml:space="preserve"> </w:t>
            </w:r>
            <w:proofErr w:type="spellStart"/>
            <w:r>
              <w:t>웨이퍼</w:t>
            </w:r>
            <w:proofErr w:type="spellEnd"/>
          </w:p>
        </w:tc>
        <w:tc>
          <w:tcPr>
            <w:tcW w:w="2074" w:type="dxa"/>
          </w:tcPr>
          <w:p w14:paraId="53FF7DC6" w14:textId="77777777" w:rsidR="00E554A3" w:rsidRDefault="00000000">
            <w:r>
              <w:t>60%</w:t>
            </w:r>
          </w:p>
        </w:tc>
        <w:tc>
          <w:tcPr>
            <w:tcW w:w="2074" w:type="dxa"/>
          </w:tcPr>
          <w:p w14:paraId="0B88F5E4" w14:textId="77777777" w:rsidR="00E554A3" w:rsidRDefault="00000000">
            <w:proofErr w:type="spellStart"/>
            <w:r>
              <w:t>현미경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204DE0F4" w14:textId="77777777" w:rsidR="00E554A3" w:rsidRDefault="00000000">
            <w:r>
              <w:t>70-82%</w:t>
            </w:r>
          </w:p>
        </w:tc>
        <w:tc>
          <w:tcPr>
            <w:tcW w:w="2074" w:type="dxa"/>
          </w:tcPr>
          <w:p w14:paraId="66BBC229" w14:textId="77777777" w:rsidR="00E554A3" w:rsidRDefault="00000000">
            <w:proofErr w:type="spellStart"/>
            <w:r>
              <w:t>고해상도</w:t>
            </w:r>
            <w:proofErr w:type="spellEnd"/>
            <w:r>
              <w:t xml:space="preserve"> </w:t>
            </w:r>
            <w:proofErr w:type="spellStart"/>
            <w:r>
              <w:t>대응</w:t>
            </w:r>
            <w:proofErr w:type="spellEnd"/>
          </w:p>
        </w:tc>
      </w:tr>
      <w:tr w:rsidR="00E554A3" w14:paraId="1F87C409" w14:textId="77777777">
        <w:tc>
          <w:tcPr>
            <w:tcW w:w="2074" w:type="dxa"/>
          </w:tcPr>
          <w:p w14:paraId="4C006C96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4752817F" w14:textId="77777777" w:rsidR="00E554A3" w:rsidRDefault="00000000">
            <w:r>
              <w:t>55%</w:t>
            </w:r>
          </w:p>
        </w:tc>
        <w:tc>
          <w:tcPr>
            <w:tcW w:w="2074" w:type="dxa"/>
          </w:tcPr>
          <w:p w14:paraId="433EB828" w14:textId="77777777" w:rsidR="00E554A3" w:rsidRDefault="00000000">
            <w:proofErr w:type="spellStart"/>
            <w:r>
              <w:t>표면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82BBA42" w14:textId="77777777" w:rsidR="00E554A3" w:rsidRDefault="00000000">
            <w:r>
              <w:t>68-78%</w:t>
            </w:r>
          </w:p>
        </w:tc>
        <w:tc>
          <w:tcPr>
            <w:tcW w:w="2074" w:type="dxa"/>
          </w:tcPr>
          <w:p w14:paraId="20956D1D" w14:textId="77777777" w:rsidR="00E554A3" w:rsidRDefault="00000000">
            <w:r>
              <w:t xml:space="preserve">RGB </w:t>
            </w:r>
            <w:proofErr w:type="spellStart"/>
            <w:r>
              <w:t>처리</w:t>
            </w:r>
            <w:proofErr w:type="spellEnd"/>
          </w:p>
        </w:tc>
      </w:tr>
    </w:tbl>
    <w:p w14:paraId="36784039" w14:textId="77777777" w:rsidR="00E554A3" w:rsidRDefault="00000000">
      <w:proofErr w:type="spellStart"/>
      <w:r>
        <w:t>낮은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&lt;50%):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971"/>
        <w:gridCol w:w="971"/>
        <w:gridCol w:w="981"/>
        <w:gridCol w:w="1322"/>
      </w:tblGrid>
      <w:tr w:rsidR="00E554A3" w14:paraId="2BD649D1" w14:textId="77777777">
        <w:tc>
          <w:tcPr>
            <w:tcW w:w="2074" w:type="dxa"/>
          </w:tcPr>
          <w:p w14:paraId="3E4491F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7A0809A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137285EA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2B88200D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2042557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080778E8" w14:textId="77777777">
        <w:tc>
          <w:tcPr>
            <w:tcW w:w="2074" w:type="dxa"/>
          </w:tcPr>
          <w:p w14:paraId="56DAB39C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1F295BF7" w14:textId="77777777" w:rsidR="00E554A3" w:rsidRDefault="00000000">
            <w:r>
              <w:t>40%</w:t>
            </w:r>
          </w:p>
        </w:tc>
        <w:tc>
          <w:tcPr>
            <w:tcW w:w="2074" w:type="dxa"/>
          </w:tcPr>
          <w:p w14:paraId="10B9C29D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416BB722" w14:textId="77777777" w:rsidR="00E554A3" w:rsidRDefault="00000000">
            <w:r>
              <w:t>60-75%</w:t>
            </w:r>
          </w:p>
        </w:tc>
        <w:tc>
          <w:tcPr>
            <w:tcW w:w="2074" w:type="dxa"/>
          </w:tcPr>
          <w:p w14:paraId="5C5D72BC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프레임워크</w:t>
            </w:r>
            <w:proofErr w:type="spellEnd"/>
          </w:p>
        </w:tc>
      </w:tr>
      <w:tr w:rsidR="00E554A3" w14:paraId="66543DBC" w14:textId="77777777">
        <w:tc>
          <w:tcPr>
            <w:tcW w:w="2074" w:type="dxa"/>
          </w:tcPr>
          <w:p w14:paraId="21B61142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품질</w:t>
            </w:r>
            <w:proofErr w:type="spellEnd"/>
          </w:p>
        </w:tc>
        <w:tc>
          <w:tcPr>
            <w:tcW w:w="2074" w:type="dxa"/>
          </w:tcPr>
          <w:p w14:paraId="60C0D48F" w14:textId="77777777" w:rsidR="00E554A3" w:rsidRDefault="00000000">
            <w:r>
              <w:t>30%</w:t>
            </w:r>
          </w:p>
        </w:tc>
        <w:tc>
          <w:tcPr>
            <w:tcW w:w="2074" w:type="dxa"/>
          </w:tcPr>
          <w:p w14:paraId="60A76C01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11E75E73" w14:textId="77777777" w:rsidR="00E554A3" w:rsidRDefault="00000000">
            <w:r>
              <w:t>55-70%</w:t>
            </w:r>
          </w:p>
        </w:tc>
        <w:tc>
          <w:tcPr>
            <w:tcW w:w="2074" w:type="dxa"/>
          </w:tcPr>
          <w:p w14:paraId="741F0D75" w14:textId="77777777" w:rsidR="00E554A3" w:rsidRDefault="00000000">
            <w:proofErr w:type="spellStart"/>
            <w:r>
              <w:t>완전</w:t>
            </w:r>
            <w:proofErr w:type="spellEnd"/>
            <w:r>
              <w:t xml:space="preserve"> </w:t>
            </w:r>
            <w:proofErr w:type="spellStart"/>
            <w:r>
              <w:t>재설계</w:t>
            </w:r>
            <w:proofErr w:type="spellEnd"/>
          </w:p>
        </w:tc>
      </w:tr>
      <w:tr w:rsidR="00E554A3" w14:paraId="13FA408D" w14:textId="77777777">
        <w:tc>
          <w:tcPr>
            <w:tcW w:w="2074" w:type="dxa"/>
          </w:tcPr>
          <w:p w14:paraId="48D1356E" w14:textId="77777777" w:rsidR="00E554A3" w:rsidRDefault="00000000">
            <w:proofErr w:type="spellStart"/>
            <w:r>
              <w:t>포장</w:t>
            </w:r>
            <w:proofErr w:type="spellEnd"/>
            <w:r>
              <w:t xml:space="preserve"> </w:t>
            </w:r>
            <w:proofErr w:type="spellStart"/>
            <w:r>
              <w:t>검사</w:t>
            </w:r>
            <w:proofErr w:type="spellEnd"/>
          </w:p>
        </w:tc>
        <w:tc>
          <w:tcPr>
            <w:tcW w:w="2074" w:type="dxa"/>
          </w:tcPr>
          <w:p w14:paraId="1CFB9887" w14:textId="77777777" w:rsidR="00E554A3" w:rsidRDefault="00000000">
            <w:r>
              <w:t>25%</w:t>
            </w:r>
          </w:p>
        </w:tc>
        <w:tc>
          <w:tcPr>
            <w:tcW w:w="2074" w:type="dxa"/>
          </w:tcPr>
          <w:p w14:paraId="7B17252B" w14:textId="77777777" w:rsidR="00E554A3" w:rsidRDefault="00000000"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물체</w:t>
            </w:r>
            <w:proofErr w:type="spellEnd"/>
          </w:p>
        </w:tc>
        <w:tc>
          <w:tcPr>
            <w:tcW w:w="2074" w:type="dxa"/>
          </w:tcPr>
          <w:p w14:paraId="41F9D051" w14:textId="77777777" w:rsidR="00E554A3" w:rsidRDefault="00000000">
            <w:r>
              <w:t>50-65%</w:t>
            </w:r>
          </w:p>
        </w:tc>
        <w:tc>
          <w:tcPr>
            <w:tcW w:w="2074" w:type="dxa"/>
          </w:tcPr>
          <w:p w14:paraId="27B98A45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접근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</w:tbl>
    <w:p w14:paraId="028B1FA4" w14:textId="77777777" w:rsidR="00E554A3" w:rsidRDefault="00000000">
      <w:proofErr w:type="spellStart"/>
      <w:r>
        <w:t>확장</w:t>
      </w:r>
      <w:proofErr w:type="spellEnd"/>
      <w:r>
        <w:t xml:space="preserve"> </w:t>
      </w:r>
      <w:proofErr w:type="spellStart"/>
      <w:r>
        <w:t>가이드라인</w:t>
      </w:r>
      <w:proofErr w:type="spellEnd"/>
      <w:r>
        <w:t>:</w:t>
      </w:r>
    </w:p>
    <w:p w14:paraId="2E4995D2" w14:textId="77777777" w:rsidR="00E554A3" w:rsidRDefault="00000000">
      <w:r>
        <w:t xml:space="preserve">def </w:t>
      </w:r>
      <w:proofErr w:type="spellStart"/>
      <w:r>
        <w:t>estimate_transfer_</w:t>
      </w:r>
      <w:proofErr w:type="gramStart"/>
      <w:r>
        <w:t>effectiveness</w:t>
      </w:r>
      <w:proofErr w:type="spellEnd"/>
      <w:r>
        <w:t>(</w:t>
      </w:r>
      <w:proofErr w:type="spellStart"/>
      <w:proofErr w:type="gramEnd"/>
      <w:r>
        <w:t>source_domain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):</w:t>
      </w:r>
    </w:p>
    <w:p w14:paraId="58055874" w14:textId="77777777" w:rsidR="00E554A3" w:rsidRDefault="00000000">
      <w:pPr>
        <w:rPr>
          <w:lang w:eastAsia="ko-KR"/>
        </w:rPr>
      </w:pPr>
      <w:r>
        <w:rPr>
          <w:lang w:eastAsia="ko-KR"/>
        </w:rPr>
        <w:t>"""</w:t>
      </w:r>
    </w:p>
    <w:p w14:paraId="601F4FB4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2C418602" w14:textId="77777777" w:rsidR="00E554A3" w:rsidRDefault="00000000">
      <w:r>
        <w:t>"""</w:t>
      </w:r>
    </w:p>
    <w:p w14:paraId="68BEB77E" w14:textId="77777777" w:rsidR="00E554A3" w:rsidRDefault="00000000">
      <w:r>
        <w:t xml:space="preserve">similarity = </w:t>
      </w:r>
      <w:proofErr w:type="spellStart"/>
      <w:r>
        <w:t>calculate_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source_domain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</w:t>
      </w:r>
    </w:p>
    <w:p w14:paraId="77924286" w14:textId="77777777" w:rsidR="00E554A3" w:rsidRDefault="00000000">
      <w:r>
        <w:t>if similarity &gt; 0.8:</w:t>
      </w:r>
    </w:p>
    <w:p w14:paraId="410F0225" w14:textId="77777777" w:rsidR="00E554A3" w:rsidRDefault="00000000">
      <w:r>
        <w:t>return "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가능</w:t>
      </w:r>
      <w:proofErr w:type="spellEnd"/>
      <w:r>
        <w:t xml:space="preserve">, mAP50 &gt;85% </w:t>
      </w:r>
      <w:proofErr w:type="spellStart"/>
      <w:r>
        <w:t>예상</w:t>
      </w:r>
      <w:proofErr w:type="spellEnd"/>
      <w:r>
        <w:t>"</w:t>
      </w:r>
    </w:p>
    <w:p w14:paraId="77D21BD5" w14:textId="77777777" w:rsidR="00E554A3" w:rsidRDefault="00000000">
      <w:proofErr w:type="spellStart"/>
      <w:r>
        <w:t>elif</w:t>
      </w:r>
      <w:proofErr w:type="spellEnd"/>
      <w:r>
        <w:t xml:space="preserve"> similarity &gt; 0.5:</w:t>
      </w:r>
    </w:p>
    <w:p w14:paraId="5282A4C7" w14:textId="77777777" w:rsidR="00E554A3" w:rsidRDefault="00000000">
      <w:r>
        <w:t>return "</w:t>
      </w:r>
      <w:proofErr w:type="spellStart"/>
      <w:r>
        <w:t>중간</w:t>
      </w:r>
      <w:proofErr w:type="spellEnd"/>
      <w:r>
        <w:t xml:space="preserve"> </w:t>
      </w:r>
      <w:proofErr w:type="spellStart"/>
      <w:r>
        <w:t>도메인</w:t>
      </w:r>
      <w:proofErr w:type="spellEnd"/>
      <w:r>
        <w:t xml:space="preserve"> </w:t>
      </w:r>
      <w:proofErr w:type="spellStart"/>
      <w:r>
        <w:t>재설계</w:t>
      </w:r>
      <w:proofErr w:type="spellEnd"/>
      <w:r>
        <w:t xml:space="preserve"> </w:t>
      </w:r>
      <w:proofErr w:type="spellStart"/>
      <w:r>
        <w:t>필요</w:t>
      </w:r>
      <w:proofErr w:type="spellEnd"/>
      <w:r>
        <w:t>, mAP50 70-85%"</w:t>
      </w:r>
    </w:p>
    <w:p w14:paraId="78F83D6E" w14:textId="77777777" w:rsidR="00E554A3" w:rsidRDefault="00000000">
      <w:r>
        <w:t>else:</w:t>
      </w:r>
    </w:p>
    <w:p w14:paraId="6659AEAD" w14:textId="77777777" w:rsidR="00E554A3" w:rsidRDefault="00000000">
      <w:r>
        <w:t>return "</w:t>
      </w:r>
      <w:proofErr w:type="spellStart"/>
      <w:r>
        <w:t>새로운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권장</w:t>
      </w:r>
      <w:proofErr w:type="spellEnd"/>
      <w:r>
        <w:t>"</w:t>
      </w:r>
    </w:p>
    <w:p w14:paraId="198F1DA8" w14:textId="77777777" w:rsidR="00E554A3" w:rsidRDefault="00000000">
      <w:pPr>
        <w:pStyle w:val="3"/>
      </w:pPr>
      <w:r>
        <w:t xml:space="preserve">C. </w:t>
      </w:r>
      <w:proofErr w:type="spellStart"/>
      <w:r>
        <w:t>한계점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</w:p>
    <w:p w14:paraId="227184B5" w14:textId="77777777" w:rsidR="00E554A3" w:rsidRDefault="00000000">
      <w:r>
        <w:t xml:space="preserve">1.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한계</w:t>
      </w:r>
      <w:proofErr w:type="spellEnd"/>
    </w:p>
    <w:p w14:paraId="77FCE2F3" w14:textId="77777777" w:rsidR="00E554A3" w:rsidRDefault="00000000">
      <w:proofErr w:type="spellStart"/>
      <w:r>
        <w:t>한계</w:t>
      </w:r>
      <w:proofErr w:type="spellEnd"/>
      <w:r>
        <w:t xml:space="preserve"> 1: </w:t>
      </w:r>
      <w:proofErr w:type="spellStart"/>
      <w:r>
        <w:t>실시간</w:t>
      </w:r>
      <w:proofErr w:type="spellEnd"/>
      <w:r>
        <w:t xml:space="preserve">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미검증</w:t>
      </w:r>
      <w:proofErr w:type="spellEnd"/>
    </w:p>
    <w:p w14:paraId="3B9B8441" w14:textId="77777777" w:rsidR="00E554A3" w:rsidRDefault="00000000">
      <w:proofErr w:type="spellStart"/>
      <w:r>
        <w:t>현재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(CPU):</w:t>
      </w:r>
    </w:p>
    <w:p w14:paraId="582D94BE" w14:textId="77777777" w:rsidR="00E554A3" w:rsidRDefault="00000000">
      <w:r>
        <w:t>- YOLOv8s: ~7.8 FPS (128ms/frame)</w:t>
      </w:r>
    </w:p>
    <w:p w14:paraId="67B022C6" w14:textId="77777777" w:rsidR="00E554A3" w:rsidRDefault="00000000">
      <w:r>
        <w:t>- YOLO11s: ~6.9 FPS (145ms/frame)</w:t>
      </w:r>
    </w:p>
    <w:p w14:paraId="6B32F964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요구사항</w:t>
      </w:r>
      <w:proofErr w:type="spellEnd"/>
      <w:r>
        <w:t>:</w:t>
      </w:r>
    </w:p>
    <w:p w14:paraId="1D966E03" w14:textId="77777777" w:rsidR="00E554A3" w:rsidRDefault="00000000">
      <w:r>
        <w:t xml:space="preserve">- </w:t>
      </w:r>
      <w:proofErr w:type="spellStart"/>
      <w:r>
        <w:t>생산</w:t>
      </w:r>
      <w:proofErr w:type="spellEnd"/>
      <w:r>
        <w:t xml:space="preserve"> </w:t>
      </w:r>
      <w:proofErr w:type="spellStart"/>
      <w:r>
        <w:t>라인</w:t>
      </w:r>
      <w:proofErr w:type="spellEnd"/>
      <w:r>
        <w:t>: 30-60 FPS (16-33ms/frame)</w:t>
      </w:r>
    </w:p>
    <w:p w14:paraId="2F072628" w14:textId="77777777" w:rsidR="00E554A3" w:rsidRDefault="00000000">
      <w:r>
        <w:t xml:space="preserve">- </w:t>
      </w:r>
      <w:proofErr w:type="spellStart"/>
      <w:r>
        <w:t>격차</w:t>
      </w:r>
      <w:proofErr w:type="spellEnd"/>
      <w:r>
        <w:t>: 4-9</w:t>
      </w:r>
      <w:r>
        <w:t>배</w:t>
      </w:r>
      <w:r>
        <w:t xml:space="preserve"> </w:t>
      </w:r>
      <w:proofErr w:type="spellStart"/>
      <w:r>
        <w:t>느림</w:t>
      </w:r>
      <w:proofErr w:type="spellEnd"/>
    </w:p>
    <w:p w14:paraId="404FA7CB" w14:textId="77777777" w:rsidR="00E554A3" w:rsidRDefault="00000000">
      <w:proofErr w:type="spellStart"/>
      <w:r>
        <w:t>해결</w:t>
      </w:r>
      <w:proofErr w:type="spellEnd"/>
      <w:r>
        <w:t xml:space="preserve"> </w:t>
      </w:r>
      <w:proofErr w:type="spellStart"/>
      <w:r>
        <w:t>방안</w:t>
      </w:r>
      <w:proofErr w:type="spellEnd"/>
      <w:r>
        <w:t>:</w:t>
      </w:r>
    </w:p>
    <w:p w14:paraId="4AE4F9B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GPU </w:t>
      </w:r>
      <w:r>
        <w:rPr>
          <w:lang w:eastAsia="ko-KR"/>
        </w:rPr>
        <w:t>추론</w:t>
      </w:r>
      <w:r>
        <w:rPr>
          <w:lang w:eastAsia="ko-KR"/>
        </w:rPr>
        <w:t xml:space="preserve"> (RTX 3060): </w:t>
      </w:r>
      <w:r>
        <w:rPr>
          <w:lang w:eastAsia="ko-KR"/>
        </w:rPr>
        <w:t>예상</w:t>
      </w:r>
      <w:r>
        <w:rPr>
          <w:lang w:eastAsia="ko-KR"/>
        </w:rPr>
        <w:t xml:space="preserve"> 180-200 FPS ✓</w:t>
      </w:r>
    </w:p>
    <w:p w14:paraId="4D4D2C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2-3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✓</w:t>
      </w:r>
    </w:p>
    <w:p w14:paraId="24ACA7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Edge TPU </w:t>
      </w:r>
      <w:r>
        <w:rPr>
          <w:lang w:eastAsia="ko-KR"/>
        </w:rPr>
        <w:t>배포</w:t>
      </w:r>
      <w:r>
        <w:rPr>
          <w:lang w:eastAsia="ko-KR"/>
        </w:rPr>
        <w:t xml:space="preserve">: </w:t>
      </w:r>
      <w:r>
        <w:rPr>
          <w:lang w:eastAsia="ko-KR"/>
        </w:rPr>
        <w:t>경량화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9B5745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2: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786FB62C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>: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</w:p>
    <w:p w14:paraId="70ACBA74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미검증</w:t>
      </w:r>
      <w:proofErr w:type="spellEnd"/>
    </w:p>
    <w:p w14:paraId="2D79F9BD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>:</w:t>
      </w:r>
    </w:p>
    <w:p w14:paraId="3B6E9C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(200-300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D7305F8" w14:textId="77777777" w:rsidR="00E554A3" w:rsidRDefault="00000000">
      <w:r>
        <w:t xml:space="preserve">2. Domain Adaptation </w:t>
      </w:r>
      <w:proofErr w:type="spellStart"/>
      <w:r>
        <w:t>기법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60B8B9CF" w14:textId="77777777" w:rsidR="00E554A3" w:rsidRDefault="00000000">
      <w:r>
        <w:t xml:space="preserve">3. Few-shot </w:t>
      </w:r>
      <w:proofErr w:type="spellStart"/>
      <w:r>
        <w:t>미세조정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29BD1550" w14:textId="77777777" w:rsidR="00E554A3" w:rsidRDefault="00000000">
      <w:proofErr w:type="spellStart"/>
      <w:r>
        <w:t>한계</w:t>
      </w:r>
      <w:proofErr w:type="spellEnd"/>
      <w:r>
        <w:t xml:space="preserve"> 3: 2</w:t>
      </w:r>
      <w:r>
        <w:t>개</w:t>
      </w:r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클래스만</w:t>
      </w:r>
      <w:proofErr w:type="spellEnd"/>
    </w:p>
    <w:p w14:paraId="55E7731B" w14:textId="77777777" w:rsidR="00E554A3" w:rsidRDefault="00000000">
      <w:proofErr w:type="spellStart"/>
      <w:r>
        <w:t>현재</w:t>
      </w:r>
      <w:proofErr w:type="spellEnd"/>
      <w:r>
        <w:t>: Crack, Melting</w:t>
      </w:r>
    </w:p>
    <w:p w14:paraId="2B37B2DE" w14:textId="77777777" w:rsidR="00E554A3" w:rsidRDefault="00000000">
      <w:proofErr w:type="spellStart"/>
      <w:r>
        <w:t>실제</w:t>
      </w:r>
      <w:proofErr w:type="spellEnd"/>
      <w:r>
        <w:t>: Crack, Melting, Clogging, Corrosion, Deformation...</w:t>
      </w:r>
    </w:p>
    <w:p w14:paraId="12D5C33F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:</w:t>
      </w:r>
    </w:p>
    <w:p w14:paraId="2DAFFE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(Incremental Learning)</w:t>
      </w:r>
    </w:p>
    <w:p w14:paraId="53B54BA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클래스당</w:t>
      </w:r>
      <w:r>
        <w:rPr>
          <w:lang w:eastAsia="ko-KR"/>
        </w:rPr>
        <w:t xml:space="preserve">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6D24DF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3AAC63E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4: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이미지만</w:t>
      </w:r>
    </w:p>
    <w:p w14:paraId="0282115B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2E0818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: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스트림</w:t>
      </w:r>
    </w:p>
    <w:p w14:paraId="09D553F0" w14:textId="77777777" w:rsidR="00E554A3" w:rsidRDefault="00000000">
      <w:proofErr w:type="spellStart"/>
      <w:r>
        <w:t>향후</w:t>
      </w:r>
      <w:proofErr w:type="spellEnd"/>
      <w:r>
        <w:t xml:space="preserve"> </w:t>
      </w:r>
      <w:proofErr w:type="spellStart"/>
      <w:r>
        <w:t>확장</w:t>
      </w:r>
      <w:proofErr w:type="spellEnd"/>
      <w:r>
        <w:t>:</w:t>
      </w:r>
    </w:p>
    <w:p w14:paraId="5801E465" w14:textId="77777777" w:rsidR="00E554A3" w:rsidRDefault="00000000">
      <w:r>
        <w:t xml:space="preserve">1.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(Temporal Modeling)</w:t>
      </w:r>
    </w:p>
    <w:p w14:paraId="5BA3D819" w14:textId="77777777" w:rsidR="00E554A3" w:rsidRDefault="00000000">
      <w:r>
        <w:t xml:space="preserve">2.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각도</w:t>
      </w:r>
      <w:proofErr w:type="spellEnd"/>
      <w:r>
        <w:t xml:space="preserve"> </w:t>
      </w:r>
      <w:proofErr w:type="spellStart"/>
      <w:r>
        <w:t>융합</w:t>
      </w:r>
      <w:proofErr w:type="spellEnd"/>
      <w:r>
        <w:t xml:space="preserve"> (Multi-view Fusion)</w:t>
      </w:r>
    </w:p>
    <w:p w14:paraId="37A61604" w14:textId="77777777" w:rsidR="00E554A3" w:rsidRDefault="00000000">
      <w:r>
        <w:t xml:space="preserve">3. 3D </w:t>
      </w:r>
      <w:proofErr w:type="spellStart"/>
      <w:r>
        <w:t>재구성</w:t>
      </w:r>
      <w:proofErr w:type="spellEnd"/>
      <w:r>
        <w:t xml:space="preserve"> (Tomography)</w:t>
      </w:r>
    </w:p>
    <w:p w14:paraId="79A7769C" w14:textId="77777777" w:rsidR="00E554A3" w:rsidRDefault="00000000">
      <w:r>
        <w:t xml:space="preserve">2.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287E32BD" w14:textId="77777777" w:rsidR="00E554A3" w:rsidRDefault="00000000">
      <w:proofErr w:type="spellStart"/>
      <w:r>
        <w:t>방향</w:t>
      </w:r>
      <w:proofErr w:type="spellEnd"/>
      <w:r>
        <w:t xml:space="preserve"> 1: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0C6D3E13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(30+ FPS)</w:t>
      </w:r>
    </w:p>
    <w:p w14:paraId="55F32855" w14:textId="77777777" w:rsidR="00E554A3" w:rsidRDefault="00000000">
      <w:pPr>
        <w:rPr>
          <w:lang w:eastAsia="ko-KR"/>
        </w:rPr>
      </w:pP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>:</w:t>
      </w:r>
    </w:p>
    <w:p w14:paraId="6C5F1F0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경량화</w:t>
      </w:r>
    </w:p>
    <w:p w14:paraId="1835CA0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Pruning: </w:t>
      </w:r>
      <w:r>
        <w:rPr>
          <w:lang w:eastAsia="ko-KR"/>
        </w:rPr>
        <w:t>중요도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(30-50% </w:t>
      </w:r>
      <w:r>
        <w:rPr>
          <w:lang w:eastAsia="ko-KR"/>
        </w:rPr>
        <w:t>가속</w:t>
      </w:r>
      <w:r>
        <w:rPr>
          <w:lang w:eastAsia="ko-KR"/>
        </w:rPr>
        <w:t>)</w:t>
      </w:r>
    </w:p>
    <w:p w14:paraId="62932B0E" w14:textId="77777777" w:rsidR="00E554A3" w:rsidRDefault="00000000">
      <w:r>
        <w:t xml:space="preserve">- Quantization: INT8 </w:t>
      </w:r>
      <w:proofErr w:type="spellStart"/>
      <w:r>
        <w:t>변환</w:t>
      </w:r>
      <w:proofErr w:type="spellEnd"/>
      <w:r>
        <w:t xml:space="preserve"> (2-4</w:t>
      </w:r>
      <w:r>
        <w:t>배</w:t>
      </w:r>
      <w:r>
        <w:t xml:space="preserve"> </w:t>
      </w:r>
      <w:proofErr w:type="spellStart"/>
      <w:r>
        <w:t>가속</w:t>
      </w:r>
      <w:proofErr w:type="spellEnd"/>
      <w:r>
        <w:t>)</w:t>
      </w:r>
    </w:p>
    <w:p w14:paraId="42E795BF" w14:textId="77777777" w:rsidR="00E554A3" w:rsidRDefault="00000000">
      <w:r>
        <w:t xml:space="preserve">- Knowledge Distillation: Teacher-Student </w:t>
      </w:r>
      <w:proofErr w:type="spellStart"/>
      <w:r>
        <w:t>학습</w:t>
      </w:r>
      <w:proofErr w:type="spellEnd"/>
    </w:p>
    <w:p w14:paraId="49689C2C" w14:textId="77777777" w:rsidR="00E554A3" w:rsidRDefault="00000000">
      <w:r>
        <w:t xml:space="preserve">2.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4D3C3161" w14:textId="77777777" w:rsidR="00E554A3" w:rsidRDefault="00000000">
      <w:r>
        <w:t xml:space="preserve">- C2PSA </w:t>
      </w:r>
      <w:proofErr w:type="spellStart"/>
      <w:r>
        <w:t>경량</w:t>
      </w:r>
      <w:proofErr w:type="spellEnd"/>
      <w:r>
        <w:t xml:space="preserve"> </w:t>
      </w:r>
      <w:proofErr w:type="spellStart"/>
      <w:r>
        <w:t>버전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193F3793" w14:textId="77777777" w:rsidR="00E554A3" w:rsidRDefault="00000000">
      <w:r>
        <w:t xml:space="preserve">- Early Exit: </w:t>
      </w:r>
      <w:proofErr w:type="spellStart"/>
      <w:r>
        <w:t>쉬운</w:t>
      </w:r>
      <w:proofErr w:type="spellEnd"/>
      <w:r>
        <w:t xml:space="preserve"> </w:t>
      </w:r>
      <w:proofErr w:type="spellStart"/>
      <w:r>
        <w:t>샘플</w:t>
      </w:r>
      <w:proofErr w:type="spellEnd"/>
      <w:r>
        <w:t xml:space="preserve"> </w:t>
      </w:r>
      <w:proofErr w:type="spellStart"/>
      <w:r>
        <w:t>조기</w:t>
      </w:r>
      <w:proofErr w:type="spellEnd"/>
      <w:r>
        <w:t xml:space="preserve"> </w:t>
      </w:r>
      <w:proofErr w:type="spellStart"/>
      <w:r>
        <w:t>종료</w:t>
      </w:r>
      <w:proofErr w:type="spellEnd"/>
    </w:p>
    <w:p w14:paraId="2943B4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Cascaded Detection: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255D6D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C4420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C96BB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파이프라이닝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>-</w:t>
      </w:r>
      <w:r>
        <w:rPr>
          <w:lang w:eastAsia="ko-KR"/>
        </w:rPr>
        <w:t>추론</w:t>
      </w:r>
      <w:r>
        <w:rPr>
          <w:lang w:eastAsia="ko-KR"/>
        </w:rPr>
        <w:t>-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병렬화</w:t>
      </w:r>
    </w:p>
    <w:p w14:paraId="2DB44A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ONNX Runtime: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88E09A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CPU 30-60 FPS </w:t>
      </w:r>
      <w:r>
        <w:rPr>
          <w:lang w:eastAsia="ko-KR"/>
        </w:rPr>
        <w:t>달성</w:t>
      </w:r>
    </w:p>
    <w:p w14:paraId="7C14D75A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2: Few-shot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4696A4C9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10-50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1C3C8E0F" w14:textId="77777777" w:rsidR="00E554A3" w:rsidRDefault="00000000">
      <w:proofErr w:type="spellStart"/>
      <w:r>
        <w:t>접근법</w:t>
      </w:r>
      <w:proofErr w:type="spellEnd"/>
      <w:r>
        <w:t>:</w:t>
      </w:r>
    </w:p>
    <w:p w14:paraId="5A22A386" w14:textId="77777777" w:rsidR="00E554A3" w:rsidRDefault="00000000">
      <w:r>
        <w:t>1. Meta-Learning</w:t>
      </w:r>
    </w:p>
    <w:p w14:paraId="7DE82FDB" w14:textId="77777777" w:rsidR="00E554A3" w:rsidRDefault="00000000">
      <w:r>
        <w:t>- MAML (Model-Agnostic Meta-Learning)</w:t>
      </w:r>
    </w:p>
    <w:p w14:paraId="4F80DF24" w14:textId="77777777" w:rsidR="00E554A3" w:rsidRDefault="00000000">
      <w:r>
        <w:t>- Prototypical Networks</w:t>
      </w:r>
    </w:p>
    <w:p w14:paraId="1DFD4837" w14:textId="77777777" w:rsidR="00E554A3" w:rsidRDefault="00000000">
      <w:r>
        <w:t xml:space="preserve">- </w:t>
      </w:r>
      <w:proofErr w:type="spellStart"/>
      <w:r>
        <w:t>사전학습</w:t>
      </w:r>
      <w:proofErr w:type="spellEnd"/>
      <w:r>
        <w:t xml:space="preserve">: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데이터</w:t>
      </w:r>
      <w:proofErr w:type="spellEnd"/>
    </w:p>
    <w:p w14:paraId="18C81B2F" w14:textId="77777777" w:rsidR="00E554A3" w:rsidRDefault="00000000">
      <w:r>
        <w:t>2. Domain Adaptation</w:t>
      </w:r>
    </w:p>
    <w:p w14:paraId="4FC78C33" w14:textId="77777777" w:rsidR="00E554A3" w:rsidRDefault="00000000">
      <w:r>
        <w:t xml:space="preserve">- Adversarial Training: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불변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355A6E39" w14:textId="77777777" w:rsidR="00E554A3" w:rsidRDefault="00000000">
      <w:r>
        <w:t xml:space="preserve">- Self-training: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없는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활용</w:t>
      </w:r>
      <w:proofErr w:type="spellEnd"/>
    </w:p>
    <w:p w14:paraId="6943578C" w14:textId="77777777" w:rsidR="00E554A3" w:rsidRDefault="00000000">
      <w:r>
        <w:t xml:space="preserve">- Pseudo-labeling: </w:t>
      </w:r>
      <w:proofErr w:type="spellStart"/>
      <w:r>
        <w:t>고신뢰도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재학습</w:t>
      </w:r>
      <w:proofErr w:type="spellEnd"/>
    </w:p>
    <w:p w14:paraId="578283B4" w14:textId="77777777" w:rsidR="00E554A3" w:rsidRDefault="00000000">
      <w:r>
        <w:t>3. Transfer Learning v2</w:t>
      </w:r>
    </w:p>
    <w:p w14:paraId="4503752B" w14:textId="77777777" w:rsidR="00E554A3" w:rsidRDefault="00000000">
      <w:r>
        <w:t xml:space="preserve">- </w:t>
      </w:r>
      <w:proofErr w:type="spellStart"/>
      <w:r>
        <w:t>제조사별</w:t>
      </w:r>
      <w:proofErr w:type="spellEnd"/>
      <w:r>
        <w:t xml:space="preserve"> Adapter Layer </w:t>
      </w:r>
      <w:proofErr w:type="spellStart"/>
      <w:r>
        <w:t>추가</w:t>
      </w:r>
      <w:proofErr w:type="spellEnd"/>
    </w:p>
    <w:p w14:paraId="30B2D83A" w14:textId="77777777" w:rsidR="00E554A3" w:rsidRDefault="00000000">
      <w:r>
        <w:t xml:space="preserve">- </w:t>
      </w:r>
      <w:proofErr w:type="spellStart"/>
      <w:r>
        <w:t>대부분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고정</w:t>
      </w:r>
      <w:proofErr w:type="spellEnd"/>
      <w:r>
        <w:t xml:space="preserve">, </w:t>
      </w:r>
      <w:proofErr w:type="spellStart"/>
      <w:r>
        <w:t>Adapter</w:t>
      </w:r>
      <w:r>
        <w:t>만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581DE83C" w14:textId="77777777" w:rsidR="00E554A3" w:rsidRDefault="00000000">
      <w:pPr>
        <w:rPr>
          <w:lang w:eastAsia="ko-KR"/>
        </w:rPr>
      </w:pPr>
      <w:r>
        <w:rPr>
          <w:lang w:eastAsia="ko-KR"/>
        </w:rPr>
        <w:t>- 10-20</w:t>
      </w:r>
      <w:r>
        <w:rPr>
          <w:lang w:eastAsia="ko-KR"/>
        </w:rPr>
        <w:t>장으로</w:t>
      </w:r>
      <w:r>
        <w:rPr>
          <w:lang w:eastAsia="ko-KR"/>
        </w:rPr>
        <w:t xml:space="preserve"> 80%+ </w:t>
      </w:r>
      <w:r>
        <w:rPr>
          <w:lang w:eastAsia="ko-KR"/>
        </w:rPr>
        <w:t>정확도</w:t>
      </w:r>
    </w:p>
    <w:p w14:paraId="0E63245C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1</w:t>
      </w:r>
      <w:r>
        <w:rPr>
          <w:lang w:eastAsia="ko-KR"/>
        </w:rPr>
        <w:t>일에서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</w:p>
    <w:p w14:paraId="0C7699BE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3: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3CF4C9F7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5F4EE90" w14:textId="77777777" w:rsidR="00E554A3" w:rsidRDefault="00000000">
      <w:proofErr w:type="spellStart"/>
      <w:r>
        <w:t>구조</w:t>
      </w:r>
      <w:proofErr w:type="spellEnd"/>
      <w:r>
        <w:t>:</w:t>
      </w:r>
    </w:p>
    <w:p w14:paraId="7070B804" w14:textId="77777777" w:rsidR="00E554A3" w:rsidRDefault="00000000">
      <w:r>
        <w:t>Input: [X-ray, RGB, Thermal]</w:t>
      </w:r>
    </w:p>
    <w:p w14:paraId="2F506A04" w14:textId="77777777" w:rsidR="00E554A3" w:rsidRDefault="00000000">
      <w:r>
        <w:t>↓</w:t>
      </w:r>
    </w:p>
    <w:p w14:paraId="3AFFD8F8" w14:textId="77777777" w:rsidR="00E554A3" w:rsidRDefault="00000000">
      <w:r>
        <w:t>Modality-specific Encoders:</w:t>
      </w:r>
    </w:p>
    <w:p w14:paraId="043380CF" w14:textId="77777777" w:rsidR="00E554A3" w:rsidRDefault="00000000">
      <w:r>
        <w:t>- X-ray Encoder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모델</w:t>
      </w:r>
      <w:proofErr w:type="spellEnd"/>
      <w:r>
        <w:t>)</w:t>
      </w:r>
    </w:p>
    <w:p w14:paraId="46E12917" w14:textId="77777777" w:rsidR="00E554A3" w:rsidRDefault="00000000">
      <w:r>
        <w:t>- RGB Encoder (ResNet-50)</w:t>
      </w:r>
    </w:p>
    <w:p w14:paraId="46F2316B" w14:textId="77777777" w:rsidR="00E554A3" w:rsidRDefault="00000000">
      <w:r>
        <w:t>- Thermal Encoder (</w:t>
      </w:r>
      <w:proofErr w:type="spellStart"/>
      <w:r>
        <w:t>MobileNet</w:t>
      </w:r>
      <w:proofErr w:type="spellEnd"/>
      <w:r>
        <w:t>)</w:t>
      </w:r>
    </w:p>
    <w:p w14:paraId="545EBC72" w14:textId="77777777" w:rsidR="00E554A3" w:rsidRDefault="00000000">
      <w:r>
        <w:t>↓</w:t>
      </w:r>
    </w:p>
    <w:p w14:paraId="517054CE" w14:textId="77777777" w:rsidR="00E554A3" w:rsidRDefault="00000000">
      <w:r>
        <w:t>Cross-modal Fusion:</w:t>
      </w:r>
    </w:p>
    <w:p w14:paraId="5D72322F" w14:textId="77777777" w:rsidR="00E554A3" w:rsidRDefault="00000000">
      <w:r>
        <w:t>- Attention-based Fusion</w:t>
      </w:r>
    </w:p>
    <w:p w14:paraId="00FC1CA1" w14:textId="77777777" w:rsidR="00E554A3" w:rsidRDefault="00000000">
      <w:r>
        <w:t>- Complementary Information Extraction</w:t>
      </w:r>
    </w:p>
    <w:p w14:paraId="62E30103" w14:textId="77777777" w:rsidR="00E554A3" w:rsidRDefault="00000000">
      <w:r>
        <w:t>↓</w:t>
      </w:r>
    </w:p>
    <w:p w14:paraId="39AAB698" w14:textId="77777777" w:rsidR="00E554A3" w:rsidRDefault="00000000">
      <w:r>
        <w:t>Unified Detector:</w:t>
      </w:r>
    </w:p>
    <w:p w14:paraId="652BB6BD" w14:textId="77777777" w:rsidR="00E554A3" w:rsidRDefault="00000000">
      <w:r>
        <w:t>- Multi-task Head (Detection + Classification)</w:t>
      </w:r>
    </w:p>
    <w:p w14:paraId="590E627A" w14:textId="77777777" w:rsidR="00E554A3" w:rsidRDefault="00000000">
      <w:r>
        <w:t>↓</w:t>
      </w:r>
    </w:p>
    <w:p w14:paraId="17E4B8CA" w14:textId="77777777" w:rsidR="00E554A3" w:rsidRDefault="00000000">
      <w:r>
        <w:t>Output: Bounding Boxes + Defect Types</w:t>
      </w:r>
    </w:p>
    <w:p w14:paraId="3C91E863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mAP50 95%+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+3-5%p)</w:t>
      </w:r>
    </w:p>
    <w:p w14:paraId="448CF0FC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4: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 (XAI)</w:t>
      </w:r>
    </w:p>
    <w:p w14:paraId="6E05D746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1208F90" w14:textId="77777777" w:rsidR="00E554A3" w:rsidRDefault="00000000">
      <w:pPr>
        <w:rPr>
          <w:lang w:eastAsia="ko-KR"/>
        </w:rPr>
      </w:pPr>
      <w:r>
        <w:rPr>
          <w:lang w:eastAsia="ko-KR"/>
        </w:rPr>
        <w:t>기법</w:t>
      </w:r>
      <w:r>
        <w:rPr>
          <w:lang w:eastAsia="ko-KR"/>
        </w:rPr>
        <w:t>:</w:t>
      </w:r>
    </w:p>
    <w:p w14:paraId="09308053" w14:textId="77777777" w:rsidR="00E554A3" w:rsidRDefault="00000000">
      <w:pPr>
        <w:rPr>
          <w:lang w:eastAsia="ko-KR"/>
        </w:rPr>
      </w:pPr>
      <w:r>
        <w:rPr>
          <w:lang w:eastAsia="ko-KR"/>
        </w:rPr>
        <w:t>1. Grad-CAM</w:t>
      </w:r>
    </w:p>
    <w:p w14:paraId="24B7B1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361291E2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결함이라</w:t>
      </w:r>
      <w:r>
        <w:rPr>
          <w:lang w:eastAsia="ko-KR"/>
        </w:rPr>
        <w:t xml:space="preserve"> </w:t>
      </w:r>
      <w:r>
        <w:rPr>
          <w:lang w:eastAsia="ko-KR"/>
        </w:rPr>
        <w:t>판단했는가</w:t>
      </w:r>
      <w:r>
        <w:rPr>
          <w:lang w:eastAsia="ko-KR"/>
        </w:rPr>
        <w:t>?"</w:t>
      </w:r>
    </w:p>
    <w:p w14:paraId="0173579C" w14:textId="77777777" w:rsidR="00E554A3" w:rsidRDefault="00000000">
      <w:r>
        <w:t>2.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</w:t>
      </w:r>
    </w:p>
    <w:p w14:paraId="40F49A3E" w14:textId="77777777" w:rsidR="00E554A3" w:rsidRDefault="00000000">
      <w:r>
        <w:t xml:space="preserve">- </w:t>
      </w:r>
      <w:proofErr w:type="spellStart"/>
      <w:r>
        <w:t>픽셀별</w:t>
      </w:r>
      <w:proofErr w:type="spellEnd"/>
      <w:r>
        <w:t xml:space="preserve"> </w:t>
      </w:r>
      <w:proofErr w:type="spellStart"/>
      <w:r>
        <w:t>기여도</w:t>
      </w:r>
      <w:proofErr w:type="spellEnd"/>
      <w:r>
        <w:t xml:space="preserve"> </w:t>
      </w:r>
      <w:proofErr w:type="spellStart"/>
      <w:r>
        <w:t>정량화</w:t>
      </w:r>
      <w:proofErr w:type="spellEnd"/>
    </w:p>
    <w:p w14:paraId="02CE1A90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픽셀들이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X% </w:t>
      </w:r>
      <w:proofErr w:type="spellStart"/>
      <w:r>
        <w:t>기여</w:t>
      </w:r>
      <w:proofErr w:type="spellEnd"/>
      <w:r>
        <w:t>"</w:t>
      </w:r>
    </w:p>
    <w:p w14:paraId="37DDC3AE" w14:textId="77777777" w:rsidR="00E554A3" w:rsidRDefault="00000000">
      <w:r>
        <w:t>3. Counterfactual Explanation</w:t>
      </w:r>
    </w:p>
    <w:p w14:paraId="51A8BAFC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영역이</w:t>
      </w:r>
      <w:proofErr w:type="spellEnd"/>
      <w:r>
        <w:t xml:space="preserve"> </w:t>
      </w:r>
      <w:proofErr w:type="spellStart"/>
      <w:r>
        <w:t>A</w:t>
      </w:r>
      <w:r>
        <w:t>처럼</w:t>
      </w:r>
      <w:proofErr w:type="spellEnd"/>
      <w:r>
        <w:t xml:space="preserve"> </w:t>
      </w:r>
      <w:proofErr w:type="spellStart"/>
      <w:r>
        <w:t>보였다면</w:t>
      </w:r>
      <w:proofErr w:type="spellEnd"/>
      <w:r>
        <w:t xml:space="preserve"> </w:t>
      </w:r>
      <w:proofErr w:type="spellStart"/>
      <w:r>
        <w:t>정상으로</w:t>
      </w:r>
      <w:proofErr w:type="spellEnd"/>
      <w:r>
        <w:t xml:space="preserve"> </w:t>
      </w:r>
      <w:proofErr w:type="spellStart"/>
      <w:r>
        <w:t>판정</w:t>
      </w:r>
      <w:proofErr w:type="spellEnd"/>
      <w:r>
        <w:t>"</w:t>
      </w:r>
    </w:p>
    <w:p w14:paraId="511A3F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76F17F9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29B94B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449BFB1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EFB6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(FDA, ISO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7DB9FAE2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수용도</w:t>
      </w:r>
      <w:r>
        <w:rPr>
          <w:lang w:eastAsia="ko-KR"/>
        </w:rPr>
        <w:t xml:space="preserve"> +30-50%</w:t>
      </w:r>
    </w:p>
    <w:p w14:paraId="62DA9999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5: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(Active Learning)</w:t>
      </w:r>
    </w:p>
    <w:p w14:paraId="77437931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28D3B3E" w14:textId="77777777" w:rsidR="00E554A3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2F26AF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(200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A347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49D4F8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A433B83" w14:textId="77777777" w:rsidR="00E554A3" w:rsidRDefault="00000000">
      <w:r>
        <w:t xml:space="preserve">- Entropy: H = -Σ </w:t>
      </w:r>
      <w:proofErr w:type="spellStart"/>
      <w:r>
        <w:t>p_i</w:t>
      </w:r>
      <w:proofErr w:type="spellEnd"/>
      <w:r>
        <w:t xml:space="preserve"> log(</w:t>
      </w:r>
      <w:proofErr w:type="spellStart"/>
      <w:r>
        <w:t>p_i</w:t>
      </w:r>
      <w:proofErr w:type="spellEnd"/>
      <w:r>
        <w:t>)</w:t>
      </w:r>
    </w:p>
    <w:p w14:paraId="504EC8C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MC Dropout: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</w:p>
    <w:p w14:paraId="7979A9B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불확실한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B701A5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(20-50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6AF14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</w:p>
    <w:p w14:paraId="25BA37D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>:</w:t>
      </w:r>
    </w:p>
    <w:p w14:paraId="73FC6BD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5C247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$10K-20K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5K-10K</w:t>
      </w:r>
    </w:p>
    <w:p w14:paraId="79430FF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200</w:t>
      </w:r>
      <w:r>
        <w:rPr>
          <w:lang w:eastAsia="ko-KR"/>
        </w:rPr>
        <w:t>장에서</w:t>
      </w:r>
      <w:r>
        <w:rPr>
          <w:lang w:eastAsia="ko-KR"/>
        </w:rPr>
        <w:t xml:space="preserve"> 100</w:t>
      </w:r>
      <w:r>
        <w:rPr>
          <w:lang w:eastAsia="ko-KR"/>
        </w:rPr>
        <w:t>장으로</w:t>
      </w:r>
      <w:r>
        <w:rPr>
          <w:lang w:eastAsia="ko-KR"/>
        </w:rPr>
        <w:t xml:space="preserve"> mAP50 90%+ </w:t>
      </w:r>
      <w:r>
        <w:rPr>
          <w:lang w:eastAsia="ko-KR"/>
        </w:rPr>
        <w:t>달성</w:t>
      </w:r>
    </w:p>
    <w:p w14:paraId="1CC7F862" w14:textId="77777777" w:rsidR="00E554A3" w:rsidRDefault="00000000">
      <w:pPr>
        <w:pStyle w:val="2"/>
      </w:pPr>
      <w:r>
        <w:t xml:space="preserve">VII. </w:t>
      </w:r>
      <w:proofErr w:type="spellStart"/>
      <w:r>
        <w:t>결론</w:t>
      </w:r>
      <w:proofErr w:type="spellEnd"/>
      <w:r>
        <w:t xml:space="preserve"> (Conclusion)</w:t>
      </w:r>
    </w:p>
    <w:p w14:paraId="3E907B14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7CE7FF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과제인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 xml:space="preserve">.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80EF393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</w:p>
    <w:p w14:paraId="50A342F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224DD607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>)</w:t>
      </w:r>
    </w:p>
    <w:p w14:paraId="1F189686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(85-90%) </w:t>
      </w:r>
      <w:r>
        <w:rPr>
          <w:lang w:eastAsia="ko-KR"/>
        </w:rPr>
        <w:t>초과</w:t>
      </w:r>
    </w:p>
    <w:p w14:paraId="0D534D34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FC572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</w:p>
    <w:p w14:paraId="64B50C00" w14:textId="77777777" w:rsidR="00E554A3" w:rsidRDefault="00000000">
      <w:pPr>
        <w:rPr>
          <w:lang w:eastAsia="ko-KR"/>
        </w:rPr>
      </w:pP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ImageNet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09A4D72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유사성과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</w:p>
    <w:p w14:paraId="0A99C20B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7B5D9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265BF0A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(51-100)</w:t>
      </w:r>
      <w:r>
        <w:rPr>
          <w:lang w:eastAsia="ko-KR"/>
        </w:rPr>
        <w:t>에서</w:t>
      </w:r>
      <w:r>
        <w:rPr>
          <w:lang w:eastAsia="ko-KR"/>
        </w:rPr>
        <w:t xml:space="preserve"> 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02CC576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</w:p>
    <w:p w14:paraId="40A00494" w14:textId="77777777" w:rsidR="00E554A3" w:rsidRDefault="00000000">
      <w:pPr>
        <w:rPr>
          <w:lang w:eastAsia="ko-KR"/>
        </w:rPr>
      </w:pP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관행의</w:t>
      </w:r>
      <w:r>
        <w:rPr>
          <w:lang w:eastAsia="ko-KR"/>
        </w:rPr>
        <w:t xml:space="preserve"> </w:t>
      </w:r>
      <w:r>
        <w:rPr>
          <w:lang w:eastAsia="ko-KR"/>
        </w:rPr>
        <w:t>위험성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(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  <w:r>
        <w:rPr>
          <w:lang w:eastAsia="ko-KR"/>
        </w:rPr>
        <w:t>)</w:t>
      </w:r>
    </w:p>
    <w:p w14:paraId="55DC6AE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3FDB7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vs YOLOv8: 47.2%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3781CAF5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</w:t>
      </w:r>
    </w:p>
    <w:p w14:paraId="0953E06A" w14:textId="77777777" w:rsidR="00E554A3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1D4F9F4" w14:textId="77777777" w:rsidR="00E554A3" w:rsidRDefault="00000000">
      <w:proofErr w:type="spellStart"/>
      <w:r>
        <w:t>정량적</w:t>
      </w:r>
      <w:proofErr w:type="spellEnd"/>
      <w:r>
        <w:t xml:space="preserve"> </w:t>
      </w:r>
      <w:proofErr w:type="spellStart"/>
      <w:r>
        <w:t>성과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1252"/>
        <w:gridCol w:w="1338"/>
        <w:gridCol w:w="1220"/>
      </w:tblGrid>
      <w:tr w:rsidR="00E554A3" w14:paraId="51E8E98B" w14:textId="77777777">
        <w:tc>
          <w:tcPr>
            <w:tcW w:w="2592" w:type="dxa"/>
          </w:tcPr>
          <w:p w14:paraId="1285EF5E" w14:textId="77777777" w:rsidR="00E554A3" w:rsidRDefault="00000000">
            <w:proofErr w:type="spellStart"/>
            <w:r>
              <w:t>지표</w:t>
            </w:r>
            <w:proofErr w:type="spellEnd"/>
          </w:p>
        </w:tc>
        <w:tc>
          <w:tcPr>
            <w:tcW w:w="2592" w:type="dxa"/>
          </w:tcPr>
          <w:p w14:paraId="373CA804" w14:textId="77777777" w:rsidR="00E554A3" w:rsidRDefault="00000000">
            <w:proofErr w:type="spellStart"/>
            <w:r>
              <w:t>달성</w:t>
            </w:r>
            <w:proofErr w:type="spellEnd"/>
            <w:r>
              <w:t xml:space="preserve"> </w:t>
            </w:r>
            <w:r>
              <w:t>값</w:t>
            </w:r>
          </w:p>
        </w:tc>
        <w:tc>
          <w:tcPr>
            <w:tcW w:w="2592" w:type="dxa"/>
          </w:tcPr>
          <w:p w14:paraId="2D066424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</w:p>
        </w:tc>
        <w:tc>
          <w:tcPr>
            <w:tcW w:w="2592" w:type="dxa"/>
          </w:tcPr>
          <w:p w14:paraId="693C85E1" w14:textId="77777777" w:rsidR="00E554A3" w:rsidRDefault="00000000">
            <w:proofErr w:type="spellStart"/>
            <w:r>
              <w:t>평가</w:t>
            </w:r>
            <w:proofErr w:type="spellEnd"/>
          </w:p>
        </w:tc>
      </w:tr>
      <w:tr w:rsidR="00E554A3" w14:paraId="76A58A19" w14:textId="77777777">
        <w:tc>
          <w:tcPr>
            <w:tcW w:w="2592" w:type="dxa"/>
          </w:tcPr>
          <w:p w14:paraId="6F546D68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14F62EE9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43726B7F" w14:textId="77777777" w:rsidR="00E554A3" w:rsidRDefault="00000000">
            <w:r>
              <w:t>&gt;85%</w:t>
            </w:r>
          </w:p>
        </w:tc>
        <w:tc>
          <w:tcPr>
            <w:tcW w:w="2592" w:type="dxa"/>
          </w:tcPr>
          <w:p w14:paraId="1792D296" w14:textId="77777777" w:rsidR="00E554A3" w:rsidRDefault="00000000">
            <w:r>
              <w:t xml:space="preserve">✓✓✓ </w:t>
            </w:r>
            <w:proofErr w:type="spellStart"/>
            <w:r>
              <w:t>초과</w:t>
            </w:r>
            <w:proofErr w:type="spellEnd"/>
            <w:r>
              <w:t xml:space="preserve"> </w:t>
            </w:r>
            <w:proofErr w:type="spellStart"/>
            <w:r>
              <w:t>달성</w:t>
            </w:r>
            <w:proofErr w:type="spellEnd"/>
          </w:p>
        </w:tc>
      </w:tr>
      <w:tr w:rsidR="00E554A3" w14:paraId="2BE164F5" w14:textId="77777777">
        <w:tc>
          <w:tcPr>
            <w:tcW w:w="2592" w:type="dxa"/>
          </w:tcPr>
          <w:p w14:paraId="47AFD778" w14:textId="77777777" w:rsidR="00E554A3" w:rsidRDefault="00000000">
            <w:proofErr w:type="spellStart"/>
            <w:r>
              <w:t>정밀도</w:t>
            </w:r>
            <w:proofErr w:type="spellEnd"/>
          </w:p>
        </w:tc>
        <w:tc>
          <w:tcPr>
            <w:tcW w:w="2592" w:type="dxa"/>
          </w:tcPr>
          <w:p w14:paraId="3FE9F022" w14:textId="77777777" w:rsidR="00E554A3" w:rsidRDefault="00000000">
            <w:r>
              <w:t>92.8%</w:t>
            </w:r>
          </w:p>
        </w:tc>
        <w:tc>
          <w:tcPr>
            <w:tcW w:w="2592" w:type="dxa"/>
          </w:tcPr>
          <w:p w14:paraId="0CAE2484" w14:textId="77777777" w:rsidR="00E554A3" w:rsidRDefault="00000000">
            <w:r>
              <w:t>&gt;90%</w:t>
            </w:r>
          </w:p>
        </w:tc>
        <w:tc>
          <w:tcPr>
            <w:tcW w:w="2592" w:type="dxa"/>
          </w:tcPr>
          <w:p w14:paraId="0FBB9F77" w14:textId="77777777" w:rsidR="00E554A3" w:rsidRDefault="00000000">
            <w:r>
              <w:t xml:space="preserve">✓✓✓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2AE3D755" w14:textId="77777777">
        <w:tc>
          <w:tcPr>
            <w:tcW w:w="2592" w:type="dxa"/>
          </w:tcPr>
          <w:p w14:paraId="00EAE4D9" w14:textId="77777777" w:rsidR="00E554A3" w:rsidRDefault="00000000">
            <w:proofErr w:type="spellStart"/>
            <w:r>
              <w:t>재현율</w:t>
            </w:r>
            <w:proofErr w:type="spellEnd"/>
          </w:p>
        </w:tc>
        <w:tc>
          <w:tcPr>
            <w:tcW w:w="2592" w:type="dxa"/>
          </w:tcPr>
          <w:p w14:paraId="4E5A0424" w14:textId="77777777" w:rsidR="00E554A3" w:rsidRDefault="00000000">
            <w:r>
              <w:t>82.2%</w:t>
            </w:r>
          </w:p>
        </w:tc>
        <w:tc>
          <w:tcPr>
            <w:tcW w:w="2592" w:type="dxa"/>
          </w:tcPr>
          <w:p w14:paraId="6E5DB277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1B947F49" w14:textId="77777777" w:rsidR="00E554A3" w:rsidRDefault="00000000">
            <w:r>
              <w:t xml:space="preserve">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033788F9" w14:textId="77777777">
        <w:tc>
          <w:tcPr>
            <w:tcW w:w="2592" w:type="dxa"/>
          </w:tcPr>
          <w:p w14:paraId="01C89A1F" w14:textId="77777777" w:rsidR="00E554A3" w:rsidRDefault="00000000">
            <w:r>
              <w:t>F1 Score</w:t>
            </w:r>
          </w:p>
        </w:tc>
        <w:tc>
          <w:tcPr>
            <w:tcW w:w="2592" w:type="dxa"/>
          </w:tcPr>
          <w:p w14:paraId="07CD3A42" w14:textId="77777777" w:rsidR="00E554A3" w:rsidRDefault="00000000">
            <w:r>
              <w:t>0.872</w:t>
            </w:r>
          </w:p>
        </w:tc>
        <w:tc>
          <w:tcPr>
            <w:tcW w:w="2592" w:type="dxa"/>
          </w:tcPr>
          <w:p w14:paraId="6740A2C9" w14:textId="77777777" w:rsidR="00E554A3" w:rsidRDefault="00000000">
            <w:r>
              <w:t>&gt;0.85</w:t>
            </w:r>
          </w:p>
        </w:tc>
        <w:tc>
          <w:tcPr>
            <w:tcW w:w="2592" w:type="dxa"/>
          </w:tcPr>
          <w:p w14:paraId="35B1DB51" w14:textId="77777777" w:rsidR="00E554A3" w:rsidRDefault="00000000">
            <w:r>
              <w:t xml:space="preserve">✓✓ </w:t>
            </w:r>
            <w:proofErr w:type="spellStart"/>
            <w:r>
              <w:t>우수</w:t>
            </w:r>
            <w:proofErr w:type="spellEnd"/>
          </w:p>
        </w:tc>
      </w:tr>
      <w:tr w:rsidR="00E554A3" w14:paraId="7C165B51" w14:textId="77777777">
        <w:tc>
          <w:tcPr>
            <w:tcW w:w="2592" w:type="dxa"/>
          </w:tcPr>
          <w:p w14:paraId="048E6412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  <w:tc>
          <w:tcPr>
            <w:tcW w:w="2592" w:type="dxa"/>
          </w:tcPr>
          <w:p w14:paraId="65A1AF13" w14:textId="77777777" w:rsidR="00E554A3" w:rsidRDefault="00000000">
            <w:r>
              <w:t>10</w:t>
            </w:r>
            <w:r>
              <w:t>시간</w:t>
            </w:r>
          </w:p>
        </w:tc>
        <w:tc>
          <w:tcPr>
            <w:tcW w:w="2592" w:type="dxa"/>
          </w:tcPr>
          <w:p w14:paraId="06C66701" w14:textId="77777777" w:rsidR="00E554A3" w:rsidRDefault="00000000">
            <w:r>
              <w:t>&lt;24</w:t>
            </w:r>
            <w:r>
              <w:t>시간</w:t>
            </w:r>
          </w:p>
        </w:tc>
        <w:tc>
          <w:tcPr>
            <w:tcW w:w="2592" w:type="dxa"/>
          </w:tcPr>
          <w:p w14:paraId="046A4644" w14:textId="77777777" w:rsidR="00E554A3" w:rsidRDefault="00000000">
            <w:r>
              <w:t xml:space="preserve">✓✓✓ </w:t>
            </w:r>
            <w:proofErr w:type="spellStart"/>
            <w:r>
              <w:t>매우</w:t>
            </w:r>
            <w:proofErr w:type="spellEnd"/>
            <w:r>
              <w:t xml:space="preserve"> </w:t>
            </w:r>
            <w:proofErr w:type="spellStart"/>
            <w:r>
              <w:t>빠름</w:t>
            </w:r>
            <w:proofErr w:type="spellEnd"/>
          </w:p>
        </w:tc>
      </w:tr>
      <w:tr w:rsidR="00E554A3" w14:paraId="2E18D953" w14:textId="77777777">
        <w:tc>
          <w:tcPr>
            <w:tcW w:w="2592" w:type="dxa"/>
          </w:tcPr>
          <w:p w14:paraId="00BA309C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비용</w:t>
            </w:r>
            <w:proofErr w:type="spellEnd"/>
          </w:p>
        </w:tc>
        <w:tc>
          <w:tcPr>
            <w:tcW w:w="2592" w:type="dxa"/>
          </w:tcPr>
          <w:p w14:paraId="01E77FA8" w14:textId="77777777" w:rsidR="00E554A3" w:rsidRDefault="00000000">
            <w:r>
              <w:t>$40K-90K</w:t>
            </w:r>
          </w:p>
        </w:tc>
        <w:tc>
          <w:tcPr>
            <w:tcW w:w="2592" w:type="dxa"/>
          </w:tcPr>
          <w:p w14:paraId="2918FF3D" w14:textId="77777777" w:rsidR="00E554A3" w:rsidRDefault="00000000">
            <w:r>
              <w:t>&lt;$100K</w:t>
            </w:r>
          </w:p>
        </w:tc>
        <w:tc>
          <w:tcPr>
            <w:tcW w:w="2592" w:type="dxa"/>
          </w:tcPr>
          <w:p w14:paraId="3F0496C5" w14:textId="77777777" w:rsidR="00E554A3" w:rsidRDefault="00000000">
            <w:r>
              <w:t xml:space="preserve">✓✓ </w:t>
            </w:r>
            <w:proofErr w:type="spellStart"/>
            <w:r>
              <w:t>합리적</w:t>
            </w:r>
            <w:proofErr w:type="spellEnd"/>
          </w:p>
        </w:tc>
      </w:tr>
      <w:tr w:rsidR="00E554A3" w14:paraId="4B347B92" w14:textId="77777777">
        <w:tc>
          <w:tcPr>
            <w:tcW w:w="2592" w:type="dxa"/>
          </w:tcPr>
          <w:p w14:paraId="0A56078B" w14:textId="77777777" w:rsidR="00E554A3" w:rsidRDefault="00000000">
            <w:r>
              <w:t>ROI</w:t>
            </w:r>
          </w:p>
        </w:tc>
        <w:tc>
          <w:tcPr>
            <w:tcW w:w="2592" w:type="dxa"/>
          </w:tcPr>
          <w:p w14:paraId="216C106D" w14:textId="77777777" w:rsidR="00E554A3" w:rsidRDefault="00000000">
            <w:r>
              <w:t>70% (1</w:t>
            </w:r>
            <w:r>
              <w:t>년</w:t>
            </w:r>
            <w:r>
              <w:t>)</w:t>
            </w:r>
          </w:p>
        </w:tc>
        <w:tc>
          <w:tcPr>
            <w:tcW w:w="2592" w:type="dxa"/>
          </w:tcPr>
          <w:p w14:paraId="49BEF087" w14:textId="77777777" w:rsidR="00E554A3" w:rsidRDefault="00000000">
            <w:r>
              <w:t>&gt;50%</w:t>
            </w:r>
          </w:p>
        </w:tc>
        <w:tc>
          <w:tcPr>
            <w:tcW w:w="2592" w:type="dxa"/>
          </w:tcPr>
          <w:p w14:paraId="3D1E3718" w14:textId="77777777" w:rsidR="00E554A3" w:rsidRDefault="00000000">
            <w:r>
              <w:t xml:space="preserve">✓✓✓ </w:t>
            </w:r>
            <w:proofErr w:type="spellStart"/>
            <w:r>
              <w:t>우수</w:t>
            </w:r>
            <w:proofErr w:type="spellEnd"/>
          </w:p>
        </w:tc>
      </w:tr>
    </w:tbl>
    <w:p w14:paraId="3775607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2D017EB5" w14:textId="77777777" w:rsidR="00E554A3" w:rsidRDefault="00000000">
      <w:pPr>
        <w:pStyle w:val="3"/>
      </w:pPr>
      <w:r>
        <w:t xml:space="preserve">B. </w:t>
      </w:r>
      <w:proofErr w:type="spellStart"/>
      <w:r>
        <w:t>학술적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2D66AD5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평가될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7139B7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263F45E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체계화</w:t>
      </w:r>
      <w:r>
        <w:rPr>
          <w:lang w:eastAsia="ko-KR"/>
        </w:rPr>
        <w:t>:</w:t>
      </w:r>
    </w:p>
    <w:p w14:paraId="64694818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단편적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중간도메인에서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)</w:t>
      </w:r>
    </w:p>
    <w:p w14:paraId="35FF9BC2" w14:textId="77777777" w:rsidR="00E554A3" w:rsidRDefault="00000000">
      <w:p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2A072F8E" w14:textId="77777777" w:rsidR="00E554A3" w:rsidRDefault="00000000">
      <w:pPr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70B81866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:</w:t>
      </w:r>
    </w:p>
    <w:p w14:paraId="618CFBA3" w14:textId="77777777" w:rsidR="00E554A3" w:rsidRDefault="00000000">
      <w:pPr>
        <w:rPr>
          <w:lang w:eastAsia="ko-KR"/>
        </w:rPr>
      </w:pP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789E7C58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3153D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Open Science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</w:p>
    <w:p w14:paraId="10F452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081A8ABA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48B0C6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</w:p>
    <w:p w14:paraId="68B28667" w14:textId="77777777" w:rsidR="00E554A3" w:rsidRDefault="00000000">
      <w:proofErr w:type="spellStart"/>
      <w:r>
        <w:t>모델</w:t>
      </w:r>
      <w:proofErr w:type="spellEnd"/>
      <w:r>
        <w:t xml:space="preserve">: 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23DAFB9B" w14:textId="77777777" w:rsidR="00E554A3" w:rsidRDefault="00000000">
      <w:proofErr w:type="spellStart"/>
      <w:r>
        <w:t>예측</w:t>
      </w:r>
      <w:proofErr w:type="spellEnd"/>
      <w:r>
        <w:t xml:space="preserve">: </w:t>
      </w:r>
      <w:proofErr w:type="spellStart"/>
      <w:r>
        <w:t>t_bloom</w:t>
      </w:r>
      <w:proofErr w:type="spellEnd"/>
      <w:r>
        <w:t xml:space="preserve"> ≈ </w:t>
      </w:r>
      <w:proofErr w:type="gramStart"/>
      <w:r>
        <w:t>max(</w:t>
      </w:r>
      <w:proofErr w:type="gramEnd"/>
      <w:r>
        <w:t xml:space="preserve">t_C2PSA, t_C3k2, </w:t>
      </w:r>
      <w:proofErr w:type="spellStart"/>
      <w:r>
        <w:t>t_transfer</w:t>
      </w:r>
      <w:proofErr w:type="spellEnd"/>
      <w:r>
        <w:t>)</w:t>
      </w:r>
    </w:p>
    <w:p w14:paraId="22F3292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0.23%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오차로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14:paraId="657E675A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>:</w:t>
      </w:r>
    </w:p>
    <w:p w14:paraId="3D4FCBA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67% </w:t>
      </w:r>
      <w:r>
        <w:rPr>
          <w:lang w:eastAsia="ko-KR"/>
        </w:rPr>
        <w:t>과소평가</w:t>
      </w:r>
    </w:p>
    <w:p w14:paraId="394484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4AE7DA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향후</w:t>
      </w:r>
      <w:r>
        <w:rPr>
          <w:lang w:eastAsia="ko-KR"/>
        </w:rPr>
        <w:t xml:space="preserve"> YOLO, Transformer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  <w:r>
        <w:rPr>
          <w:lang w:eastAsia="ko-KR"/>
        </w:rPr>
        <w:t xml:space="preserve"> </w:t>
      </w:r>
      <w:r>
        <w:rPr>
          <w:lang w:eastAsia="ko-KR"/>
        </w:rPr>
        <w:t>촉발</w:t>
      </w:r>
    </w:p>
    <w:p w14:paraId="051856A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11C1015D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=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+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45E0535" w14:textId="77777777" w:rsidR="00E554A3" w:rsidRDefault="00000000">
      <w:pPr>
        <w:rPr>
          <w:lang w:eastAsia="ko-KR"/>
        </w:rPr>
      </w:pPr>
      <w:r>
        <w:rPr>
          <w:lang w:eastAsia="ko-KR"/>
        </w:rPr>
        <w:t>91.7% = 56.9% + (15.4% + 19.4%)</w:t>
      </w:r>
    </w:p>
    <w:p w14:paraId="15FA937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48F885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(77% </w:t>
      </w:r>
      <w:r>
        <w:rPr>
          <w:lang w:eastAsia="ko-KR"/>
        </w:rPr>
        <w:t>유사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ImageNet (23% </w:t>
      </w:r>
      <w:r>
        <w:rPr>
          <w:lang w:eastAsia="ko-KR"/>
        </w:rPr>
        <w:t>유사</w:t>
      </w:r>
      <w:r>
        <w:rPr>
          <w:lang w:eastAsia="ko-KR"/>
        </w:rPr>
        <w:t>)</w:t>
      </w:r>
    </w:p>
    <w:p w14:paraId="011D424C" w14:textId="77777777" w:rsidR="00E554A3" w:rsidRDefault="00000000">
      <w:pPr>
        <w:rPr>
          <w:lang w:eastAsia="ko-KR"/>
        </w:rPr>
      </w:pPr>
      <w:r>
        <w:rPr>
          <w:lang w:eastAsia="ko-KR"/>
        </w:rPr>
        <w:t>19.4%</w:t>
      </w:r>
      <w:proofErr w:type="gramStart"/>
      <w:r>
        <w:rPr>
          <w:lang w:eastAsia="ko-KR"/>
        </w:rPr>
        <w:t>p &gt;</w:t>
      </w:r>
      <w:proofErr w:type="gramEnd"/>
      <w:r>
        <w:rPr>
          <w:lang w:eastAsia="ko-KR"/>
        </w:rPr>
        <w:t xml:space="preserve"> 15.4%p (26%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>)</w:t>
      </w:r>
    </w:p>
    <w:p w14:paraId="5A8500C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3B7AA6DC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>:</w:t>
      </w:r>
    </w:p>
    <w:p w14:paraId="6B601472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이론</w:t>
      </w:r>
      <w:r>
        <w:rPr>
          <w:lang w:eastAsia="ko-KR"/>
        </w:rPr>
        <w:t>: "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5FFD410A" w14:textId="77777777" w:rsidR="00E554A3" w:rsidRDefault="00000000">
      <w:pPr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>: "339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"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11B4FE91" w14:textId="77777777" w:rsidR="00E554A3" w:rsidRDefault="00000000">
      <w:pPr>
        <w:rPr>
          <w:lang w:eastAsia="ko-KR"/>
        </w:rPr>
      </w:pPr>
      <w:r>
        <w:rPr>
          <w:lang w:eastAsia="ko-KR"/>
        </w:rPr>
        <w:t>학계의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실무의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해소하였다</w:t>
      </w:r>
      <w:r>
        <w:rPr>
          <w:lang w:eastAsia="ko-KR"/>
        </w:rPr>
        <w:t>.</w:t>
      </w:r>
    </w:p>
    <w:p w14:paraId="6796C3A9" w14:textId="77777777" w:rsidR="00E554A3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</w:t>
      </w:r>
    </w:p>
    <w:p w14:paraId="1DDD1312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 YOLO11 vs YOLOv8</w:t>
      </w:r>
    </w:p>
    <w:p w14:paraId="453169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3B71256" w14:textId="77777777" w:rsidR="00E554A3" w:rsidRDefault="00000000">
      <w:pPr>
        <w:rPr>
          <w:lang w:eastAsia="ko-KR"/>
        </w:rPr>
      </w:pP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유의성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: p </w:t>
      </w:r>
      <w:proofErr w:type="gramStart"/>
      <w:r>
        <w:rPr>
          <w:lang w:eastAsia="ko-KR"/>
        </w:rPr>
        <w:t>&lt; 0.001</w:t>
      </w:r>
      <w:proofErr w:type="gramEnd"/>
      <w:r>
        <w:rPr>
          <w:lang w:eastAsia="ko-KR"/>
        </w:rPr>
        <w:t>, Cohen's d = 4.32</w:t>
      </w:r>
    </w:p>
    <w:p w14:paraId="714738E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545F7ABE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:</w:t>
      </w:r>
    </w:p>
    <w:p w14:paraId="6DF4B0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GPU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($10K-50K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5F14B08E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200-500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7C632FE" w14:textId="77777777" w:rsidR="00E554A3" w:rsidRDefault="00000000">
      <w:pPr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: Python </w:t>
      </w:r>
      <w:r>
        <w:rPr>
          <w:lang w:eastAsia="ko-KR"/>
        </w:rPr>
        <w:t>기초만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499F1A55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ROI: 6-9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</w:p>
    <w:p w14:paraId="77C20378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:</w:t>
      </w:r>
    </w:p>
    <w:p w14:paraId="690C1591" w14:textId="77777777" w:rsidR="00E554A3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 xml:space="preserve">: YOLO, Faster R-CNN, DETR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FA4490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C913900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Few-shot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A449116" w14:textId="77777777" w:rsidR="00E554A3" w:rsidRDefault="00000000">
      <w:pPr>
        <w:pStyle w:val="3"/>
      </w:pPr>
      <w:r>
        <w:t xml:space="preserve">C.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영향</w:t>
      </w:r>
      <w:proofErr w:type="spellEnd"/>
    </w:p>
    <w:p w14:paraId="137EDBE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예상된다</w:t>
      </w:r>
      <w:r>
        <w:rPr>
          <w:lang w:eastAsia="ko-KR"/>
        </w:rPr>
        <w:t>:</w:t>
      </w:r>
    </w:p>
    <w:p w14:paraId="04C6D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B4263E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1CFEAA4C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>:</w:t>
      </w:r>
    </w:p>
    <w:p w14:paraId="70D7ED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B52F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0FFA81D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X-ray </w:t>
      </w:r>
      <w:r>
        <w:rPr>
          <w:lang w:eastAsia="ko-KR"/>
        </w:rPr>
        <w:t>검사</w:t>
      </w:r>
    </w:p>
    <w:p w14:paraId="1852CF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CT </w:t>
      </w:r>
      <w:r>
        <w:rPr>
          <w:lang w:eastAsia="ko-KR"/>
        </w:rPr>
        <w:t>스캔</w:t>
      </w:r>
    </w:p>
    <w:p w14:paraId="3BED1B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250B469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3D25D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60-70% </w:t>
      </w:r>
      <w:r>
        <w:rPr>
          <w:lang w:eastAsia="ko-KR"/>
        </w:rPr>
        <w:t>절감</w:t>
      </w:r>
      <w:r>
        <w:rPr>
          <w:lang w:eastAsia="ko-KR"/>
        </w:rPr>
        <w:t xml:space="preserve"> ($150K</w:t>
      </w:r>
      <w:r>
        <w:rPr>
          <w:lang w:eastAsia="ko-KR"/>
        </w:rPr>
        <w:t>에서</w:t>
      </w:r>
      <w:r>
        <w:rPr>
          <w:lang w:eastAsia="ko-KR"/>
        </w:rPr>
        <w:t xml:space="preserve"> $50K/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081BD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불량률</w:t>
      </w:r>
      <w:r>
        <w:rPr>
          <w:lang w:eastAsia="ko-KR"/>
        </w:rPr>
        <w:t xml:space="preserve"> 0.5%</w:t>
      </w:r>
      <w:r>
        <w:rPr>
          <w:lang w:eastAsia="ko-KR"/>
        </w:rPr>
        <w:t>에서</w:t>
      </w:r>
      <w:r>
        <w:rPr>
          <w:lang w:eastAsia="ko-KR"/>
        </w:rPr>
        <w:t xml:space="preserve"> 0.1% </w:t>
      </w:r>
      <w:r>
        <w:rPr>
          <w:lang w:eastAsia="ko-KR"/>
        </w:rPr>
        <w:t>감소</w:t>
      </w:r>
    </w:p>
    <w:p w14:paraId="3C4D13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$10M-50M </w:t>
      </w:r>
      <w:r>
        <w:rPr>
          <w:lang w:eastAsia="ko-KR"/>
        </w:rPr>
        <w:t>절감</w:t>
      </w:r>
      <w:r>
        <w:rPr>
          <w:lang w:eastAsia="ko-KR"/>
        </w:rPr>
        <w:t xml:space="preserve"> (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3DFED4C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:</w:t>
      </w:r>
    </w:p>
    <w:p w14:paraId="709F832E" w14:textId="77777777" w:rsidR="00E554A3" w:rsidRDefault="00000000">
      <w:pPr>
        <w:rPr>
          <w:lang w:eastAsia="ko-KR"/>
        </w:rPr>
      </w:pPr>
      <w:r>
        <w:rPr>
          <w:lang w:eastAsia="ko-KR"/>
        </w:rPr>
        <w:t>- 1-2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(5-10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32785E3E" w14:textId="77777777" w:rsidR="00E554A3" w:rsidRDefault="00000000">
      <w:pPr>
        <w:rPr>
          <w:lang w:eastAsia="ko-KR"/>
        </w:rPr>
      </w:pPr>
      <w:r>
        <w:rPr>
          <w:lang w:eastAsia="ko-KR"/>
        </w:rPr>
        <w:t>- 3-5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중견기업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(50-100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4EC444F8" w14:textId="77777777" w:rsidR="00E554A3" w:rsidRDefault="00000000">
      <w:pPr>
        <w:rPr>
          <w:lang w:eastAsia="ko-KR"/>
        </w:rPr>
      </w:pPr>
      <w:r>
        <w:rPr>
          <w:lang w:eastAsia="ko-KR"/>
        </w:rPr>
        <w:t>- 5-10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(500+ 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5A96ACC4" w14:textId="77777777" w:rsidR="00E554A3" w:rsidRDefault="00000000">
      <w:pPr>
        <w:rPr>
          <w:lang w:eastAsia="ko-KR"/>
        </w:rPr>
      </w:pP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616ED0C4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60%)</w:t>
      </w:r>
    </w:p>
    <w:p w14:paraId="734BC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1: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3D63DD0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2: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3B2447EA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85-90% mAP50</w:t>
      </w:r>
    </w:p>
    <w:p w14:paraId="79E7B013" w14:textId="77777777" w:rsidR="00E554A3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수율</w:t>
      </w:r>
      <w:proofErr w:type="spellEnd"/>
      <w:r>
        <w:rPr>
          <w:lang w:eastAsia="ko-KR"/>
        </w:rPr>
        <w:t xml:space="preserve"> 1-3%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100M-500M/fab/</w:t>
      </w:r>
      <w:r>
        <w:rPr>
          <w:lang w:eastAsia="ko-KR"/>
        </w:rPr>
        <w:t>년</w:t>
      </w:r>
    </w:p>
    <w:p w14:paraId="485AC176" w14:textId="77777777" w:rsidR="00E554A3" w:rsidRDefault="00000000">
      <w:pPr>
        <w:rPr>
          <w:lang w:eastAsia="ko-KR"/>
        </w:rPr>
      </w:pP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5CBCAFBF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X-ray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95%)</w:t>
      </w:r>
    </w:p>
    <w:p w14:paraId="4DAF11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02FB656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88-93% mAP50</w:t>
      </w:r>
    </w:p>
    <w:p w14:paraId="5172DB4E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: $500M-1B (TAM)</w:t>
      </w:r>
    </w:p>
    <w:p w14:paraId="3E5425E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3D3F4F09" w14:textId="77777777" w:rsidR="00E554A3" w:rsidRDefault="00000000">
      <w:pPr>
        <w:rPr>
          <w:lang w:eastAsia="ko-KR"/>
        </w:rPr>
      </w:pPr>
      <w:r>
        <w:rPr>
          <w:lang w:eastAsia="ko-KR"/>
        </w:rPr>
        <w:t>일자리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40C7DB9E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(1-3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4E4123F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(30-50%)</w:t>
      </w:r>
    </w:p>
    <w:p w14:paraId="340CFC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(10-20%)</w:t>
      </w:r>
    </w:p>
    <w:p w14:paraId="7132BD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일자리</w:t>
      </w:r>
      <w:r>
        <w:rPr>
          <w:lang w:eastAsia="ko-KR"/>
        </w:rPr>
        <w:t>)</w:t>
      </w:r>
    </w:p>
    <w:p w14:paraId="42A6A7E6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0E83F6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실행에서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>)</w:t>
      </w:r>
    </w:p>
    <w:p w14:paraId="77850B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엔지니어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과학자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폭증</w:t>
      </w:r>
    </w:p>
    <w:p w14:paraId="460C8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직종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(AI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XAI </w:t>
      </w:r>
      <w:proofErr w:type="spellStart"/>
      <w:r>
        <w:rPr>
          <w:lang w:eastAsia="ko-KR"/>
        </w:rPr>
        <w:t>해석가</w:t>
      </w:r>
      <w:proofErr w:type="spellEnd"/>
      <w:r>
        <w:rPr>
          <w:lang w:eastAsia="ko-KR"/>
        </w:rPr>
        <w:t>)</w:t>
      </w:r>
    </w:p>
    <w:p w14:paraId="6A24C09D" w14:textId="77777777" w:rsidR="00E554A3" w:rsidRDefault="00000000">
      <w:pPr>
        <w:rPr>
          <w:lang w:eastAsia="ko-KR"/>
        </w:rPr>
      </w:pP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EFE35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(-20%) vs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(+50%)</w:t>
      </w:r>
    </w:p>
    <w:p w14:paraId="194540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(+15-25%,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>)</w:t>
      </w:r>
    </w:p>
    <w:p w14:paraId="10BF0157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:</w:t>
      </w:r>
    </w:p>
    <w:p w14:paraId="0AA32686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>:</w:t>
      </w:r>
    </w:p>
    <w:p w14:paraId="300993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대기업</w:t>
      </w:r>
      <w:r>
        <w:rPr>
          <w:lang w:eastAsia="ko-KR"/>
        </w:rPr>
        <w:t xml:space="preserve">: AI </w:t>
      </w:r>
      <w:r>
        <w:rPr>
          <w:lang w:eastAsia="ko-KR"/>
        </w:rPr>
        <w:t>품질관리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경쟁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우위</w:t>
      </w:r>
    </w:p>
    <w:p w14:paraId="7A7932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비용</w:t>
      </w:r>
      <w:proofErr w:type="gramEnd"/>
      <w:r>
        <w:rPr>
          <w:lang w:eastAsia="ko-KR"/>
        </w:rPr>
        <w:t>·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열위</w:t>
      </w:r>
    </w:p>
    <w:p w14:paraId="168827AC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(Dividing Effect)</w:t>
      </w:r>
    </w:p>
    <w:p w14:paraId="0066B44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</w:t>
      </w:r>
    </w:p>
    <w:p w14:paraId="7F1DA8A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도입</w:t>
      </w:r>
      <w:r>
        <w:rPr>
          <w:lang w:eastAsia="ko-KR"/>
        </w:rPr>
        <w:t xml:space="preserve"> ($40K-90K)</w:t>
      </w:r>
    </w:p>
    <w:p w14:paraId="2FDC11B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28A09C3B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(Leveling Effect)</w:t>
      </w:r>
    </w:p>
    <w:p w14:paraId="34965BDA" w14:textId="77777777" w:rsidR="00E554A3" w:rsidRDefault="00000000">
      <w:pPr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074E7A9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건강성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8C09AE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(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밀집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4003CA1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민주화</w:t>
      </w:r>
      <w:r>
        <w:rPr>
          <w:lang w:eastAsia="ko-KR"/>
        </w:rPr>
        <w:t xml:space="preserve"> (AI </w:t>
      </w:r>
      <w:r>
        <w:rPr>
          <w:lang w:eastAsia="ko-KR"/>
        </w:rPr>
        <w:t>독과점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6C6DA2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450CBF96" w14:textId="77777777" w:rsidR="00E554A3" w:rsidRDefault="00000000">
      <w:pPr>
        <w:rPr>
          <w:lang w:eastAsia="ko-KR"/>
        </w:rPr>
      </w:pP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:</w:t>
      </w:r>
    </w:p>
    <w:p w14:paraId="151EC13A" w14:textId="77777777" w:rsidR="00E554A3" w:rsidRDefault="00000000">
      <w:pPr>
        <w:rPr>
          <w:lang w:eastAsia="ko-KR"/>
        </w:rPr>
      </w:pPr>
      <w:r>
        <w:rPr>
          <w:lang w:eastAsia="ko-KR"/>
        </w:rPr>
        <w:t>교과과정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:</w:t>
      </w:r>
    </w:p>
    <w:p w14:paraId="57E7787B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실습</w:t>
      </w:r>
      <w:r>
        <w:rPr>
          <w:lang w:eastAsia="ko-KR"/>
        </w:rPr>
        <w:t xml:space="preserve">"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</w:p>
    <w:p w14:paraId="6605D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교재로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969930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학부생도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A3ACD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:</w:t>
      </w:r>
    </w:p>
    <w:p w14:paraId="7EEE9A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20-50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</w:p>
    <w:p w14:paraId="22A413F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B9D9C4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(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XAI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8822611" w14:textId="77777777" w:rsidR="00E554A3" w:rsidRDefault="00000000">
      <w:pPr>
        <w:rPr>
          <w:lang w:eastAsia="ko-KR"/>
        </w:rPr>
      </w:pP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:</w:t>
      </w:r>
    </w:p>
    <w:p w14:paraId="73FB29D2" w14:textId="77777777" w:rsidR="00E554A3" w:rsidRDefault="00000000">
      <w:pPr>
        <w:rPr>
          <w:lang w:eastAsia="ko-KR"/>
        </w:rPr>
      </w:pP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058060B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290B170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297F83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1BF1CB90" w14:textId="77777777" w:rsidR="00E554A3" w:rsidRDefault="00000000">
      <w:pPr>
        <w:rPr>
          <w:lang w:eastAsia="ko-KR"/>
        </w:rPr>
      </w:pPr>
      <w:r>
        <w:rPr>
          <w:lang w:eastAsia="ko-KR"/>
        </w:rPr>
        <w:t>Win-Win:</w:t>
      </w:r>
    </w:p>
    <w:p w14:paraId="261B21D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r>
        <w:rPr>
          <w:lang w:eastAsia="ko-KR"/>
        </w:rPr>
        <w:t xml:space="preserve"> ($10K-30K)</w:t>
      </w:r>
    </w:p>
    <w:p w14:paraId="79EDF6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연구비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</w:p>
    <w:p w14:paraId="3911560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691D46E4" w14:textId="77777777" w:rsidR="00E554A3" w:rsidRDefault="00000000">
      <w:pPr>
        <w:pStyle w:val="3"/>
      </w:pPr>
      <w:r>
        <w:t xml:space="preserve">D.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  <w:r>
        <w:t xml:space="preserve"> </w:t>
      </w:r>
      <w:proofErr w:type="spellStart"/>
      <w:r>
        <w:t>재강조</w:t>
      </w:r>
      <w:proofErr w:type="spellEnd"/>
    </w:p>
    <w:p w14:paraId="2335939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열어놓은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우선순위화될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96AC305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(1-2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FC86A22" w14:textId="77777777" w:rsidR="00E554A3" w:rsidRDefault="00000000">
      <w:pPr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: GPU/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769C99F4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: Few-shot </w:t>
      </w:r>
      <w:r>
        <w:rPr>
          <w:lang w:eastAsia="ko-KR"/>
        </w:rPr>
        <w:t>학습으로</w:t>
      </w:r>
      <w:r>
        <w:rPr>
          <w:lang w:eastAsia="ko-KR"/>
        </w:rPr>
        <w:t xml:space="preserve"> 10-50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70CB0C5D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Clogging, Corrosion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38A64D30" w14:textId="77777777" w:rsidR="00E554A3" w:rsidRDefault="00000000">
      <w:pPr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 (2-5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):</w:t>
      </w:r>
    </w:p>
    <w:p w14:paraId="5EEBF89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1DAC7DA4" w14:textId="77777777" w:rsidR="00E554A3" w:rsidRDefault="00000000">
      <w:pPr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AI: Grad-CAM, SHAP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해석성</w:t>
      </w:r>
      <w:proofErr w:type="spellEnd"/>
    </w:p>
    <w:p w14:paraId="7D5CCCAC" w14:textId="77777777" w:rsidR="00E554A3" w:rsidRDefault="00000000">
      <w:pPr>
        <w:rPr>
          <w:lang w:eastAsia="ko-KR"/>
        </w:rPr>
      </w:pP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6C24E95A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):</w:t>
      </w:r>
    </w:p>
    <w:p w14:paraId="5F192019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AutoML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61F14967" w14:textId="77777777" w:rsidR="00E554A3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: Digital Twin, RL </w:t>
      </w:r>
      <w:r>
        <w:rPr>
          <w:lang w:eastAsia="ko-KR"/>
        </w:rPr>
        <w:t>통합</w:t>
      </w:r>
    </w:p>
    <w:p w14:paraId="0099EAF5" w14:textId="77777777" w:rsidR="00E554A3" w:rsidRDefault="00000000">
      <w:p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ISO/IEC 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</w:p>
    <w:p w14:paraId="2BD77A1E" w14:textId="77777777" w:rsidR="00E554A3" w:rsidRDefault="00000000">
      <w:pPr>
        <w:pStyle w:val="3"/>
      </w:pPr>
      <w:r>
        <w:t xml:space="preserve">E.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메시지</w:t>
      </w:r>
      <w:proofErr w:type="spellEnd"/>
    </w:p>
    <w:p w14:paraId="0474A4D3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제조업계의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깨뜨렸다</w:t>
      </w:r>
      <w:r>
        <w:rPr>
          <w:lang w:eastAsia="ko-KR"/>
        </w:rPr>
        <w:t>.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달성함으로써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AI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구축이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>.</w:t>
      </w:r>
    </w:p>
    <w:p w14:paraId="09E3DC0E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실험하고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관행에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제기했다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16.1%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($2-</w:t>
      </w:r>
      <w:r>
        <w:rPr>
          <w:lang w:eastAsia="ko-KR"/>
        </w:rPr>
        <w:t>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도약을</w:t>
      </w:r>
      <w:r>
        <w:rPr>
          <w:lang w:eastAsia="ko-KR"/>
        </w:rPr>
        <w:t xml:space="preserve"> </w:t>
      </w:r>
      <w:r>
        <w:rPr>
          <w:lang w:eastAsia="ko-KR"/>
        </w:rPr>
        <w:t>만든다는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>, "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요건임을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57DB30F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청사진이다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궁극적으로는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민주화된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24AF77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."</w:t>
      </w:r>
    </w:p>
    <w:p w14:paraId="51055EF9" w14:textId="77777777" w:rsidR="00E554A3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투자하면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194F79" w14:textId="77777777" w:rsidR="00E554A3" w:rsidRDefault="00000000">
      <w:pPr>
        <w:pStyle w:val="2"/>
      </w:pPr>
      <w:proofErr w:type="spellStart"/>
      <w:r>
        <w:t>참고문헌</w:t>
      </w:r>
      <w:proofErr w:type="spellEnd"/>
      <w:r>
        <w:t xml:space="preserve"> (References)</w:t>
      </w:r>
    </w:p>
    <w:p w14:paraId="240AA6B5" w14:textId="77777777" w:rsidR="00E554A3" w:rsidRDefault="00000000">
      <w:r>
        <w:t xml:space="preserve">[1] Y. LeCun, Y. Bengio, and G. Hinton, "Deep </w:t>
      </w:r>
      <w:proofErr w:type="gramStart"/>
      <w:r>
        <w:t>learning</w:t>
      </w:r>
      <w:proofErr w:type="gramEnd"/>
      <w:r>
        <w:t>," Nature, vol. 521, no. 7553, pp. 436-444, 2015.</w:t>
      </w:r>
    </w:p>
    <w:p w14:paraId="47AA27C0" w14:textId="77777777" w:rsidR="00E554A3" w:rsidRDefault="00000000">
      <w:r>
        <w:t>[2] J. Deng et al., "ImageNet: A large-scale hierarchical image database," in Proc. IEEE CVPR, 2009, pp. 248-255.</w:t>
      </w:r>
    </w:p>
    <w:p w14:paraId="65C3BADA" w14:textId="77777777" w:rsidR="00E554A3" w:rsidRDefault="00000000">
      <w:r>
        <w:t>[3] K. He, X. Zhang, S. Ren, and J. Sun, "Deep residual learning for image recognition," in Proc. IEEE CVPR, 2016, pp. 770-778.</w:t>
      </w:r>
    </w:p>
    <w:p w14:paraId="20E42FB0" w14:textId="77777777" w:rsidR="00E554A3" w:rsidRDefault="00000000">
      <w:r>
        <w:t>[4] J. Canny, "A computational approach to edge detection," IEEE Trans. Pattern Anal. Mach. Intell., vol. PAMI-8, no. 6, pp. 679-698, 1986.</w:t>
      </w:r>
    </w:p>
    <w:p w14:paraId="6D063B64" w14:textId="77777777" w:rsidR="00E554A3" w:rsidRDefault="00000000">
      <w:r>
        <w:t xml:space="preserve">[5] T. Ojala, M. Pietikäinen, and T. Mäenpää, "Multiresolution </w:t>
      </w:r>
      <w:proofErr w:type="gramStart"/>
      <w:r>
        <w:t>gray-scale</w:t>
      </w:r>
      <w:proofErr w:type="gramEnd"/>
      <w:r>
        <w:t xml:space="preserve"> and rotation invariant texture classification with local binary patterns," IEEE Trans. Pattern Anal. Mach. Intell., vol. 24, no. 7, pp. 971-987, 2002.</w:t>
      </w:r>
    </w:p>
    <w:p w14:paraId="23215DF8" w14:textId="77777777" w:rsidR="00E554A3" w:rsidRDefault="00000000">
      <w:r>
        <w:t>[6] R. C. Gonzalez and R. E. Woods, Digital Image Processing, 4th ed. Pearson, 2018.</w:t>
      </w:r>
    </w:p>
    <w:p w14:paraId="521EC9A3" w14:textId="77777777" w:rsidR="00E554A3" w:rsidRDefault="00000000">
      <w:r>
        <w:t xml:space="preserve">[7] S. Ren, K. He, R. </w:t>
      </w:r>
      <w:proofErr w:type="spellStart"/>
      <w:r>
        <w:t>Girshick</w:t>
      </w:r>
      <w:proofErr w:type="spellEnd"/>
      <w:r>
        <w:t>, and J. Sun, "Faster R-CNN: Towards real-time object detection with region proposal networks," IEEE Trans. Pattern Anal. Mach. Intell., vol. 39, no. 6, pp. 1137-1149, 2017.</w:t>
      </w:r>
    </w:p>
    <w:p w14:paraId="022A4431" w14:textId="77777777" w:rsidR="00E554A3" w:rsidRDefault="00000000">
      <w:r>
        <w:t xml:space="preserve">[8] D. Weimer, B. Scholz-Reiter, and M. </w:t>
      </w:r>
      <w:proofErr w:type="spellStart"/>
      <w:r>
        <w:t>Shpitalni</w:t>
      </w:r>
      <w:proofErr w:type="spellEnd"/>
      <w:r>
        <w:t>, "Design of deep convolutional neural network architectures for automated feature extraction in industrial inspection," CIRP Ann., vol. 65, no. 1, pp. 417-420, 2016.</w:t>
      </w:r>
    </w:p>
    <w:p w14:paraId="2A86B457" w14:textId="77777777" w:rsidR="00E554A3" w:rsidRDefault="00000000">
      <w:r>
        <w:t xml:space="preserve">[9] T.-Y. Lin, P. Goyal, R. </w:t>
      </w:r>
      <w:proofErr w:type="spellStart"/>
      <w:r>
        <w:t>Girshick</w:t>
      </w:r>
      <w:proofErr w:type="spellEnd"/>
      <w:r>
        <w:t xml:space="preserve">, K. He, and P. </w:t>
      </w:r>
      <w:proofErr w:type="spellStart"/>
      <w:r>
        <w:t>Dollár</w:t>
      </w:r>
      <w:proofErr w:type="spellEnd"/>
      <w:r>
        <w:t>, "Focal loss for dense object detection," in Proc. IEEE ICCV, 2017, pp. 2980-2988.</w:t>
      </w:r>
    </w:p>
    <w:p w14:paraId="0CC12B5A" w14:textId="77777777" w:rsidR="00E554A3" w:rsidRDefault="00000000">
      <w:r>
        <w:t>[10] S. Park, G. Kim, Y. Oh, J. Seo, M. Lee, and H. Kim, "Vision-based inspection of railroads using deep learning," in Proc. IEEE ICRA, 2019, pp. 7831-7837.</w:t>
      </w:r>
    </w:p>
    <w:p w14:paraId="69A8D995" w14:textId="77777777" w:rsidR="00E554A3" w:rsidRDefault="00000000">
      <w:r>
        <w:lastRenderedPageBreak/>
        <w:t xml:space="preserve">[11] C. Shorten and T. M. </w:t>
      </w:r>
      <w:proofErr w:type="spellStart"/>
      <w:r>
        <w:t>Khoshgoftaar</w:t>
      </w:r>
      <w:proofErr w:type="spellEnd"/>
      <w:r>
        <w:t>, "A survey on image data augmentation for deep learning," J. Big Data, vol. 6, no. 1, p. 60, 2019.</w:t>
      </w:r>
    </w:p>
    <w:p w14:paraId="0DB02AAF" w14:textId="77777777" w:rsidR="00E554A3" w:rsidRDefault="00000000">
      <w:r>
        <w:t>[12] L. Perez and J. Wang, "The effectiveness of data augmentation in image classification using deep learning," arXiv:1712.04621, 2017.</w:t>
      </w:r>
    </w:p>
    <w:p w14:paraId="3A623139" w14:textId="77777777" w:rsidR="00E554A3" w:rsidRDefault="00000000">
      <w:r>
        <w:t xml:space="preserve">[13] I. Goodfellow et al., "Generative adversarial nets," in Proc. </w:t>
      </w:r>
      <w:proofErr w:type="spellStart"/>
      <w:r>
        <w:t>NeurIPS</w:t>
      </w:r>
      <w:proofErr w:type="spellEnd"/>
      <w:r>
        <w:t>, 2014, pp. 2672-2680.</w:t>
      </w:r>
    </w:p>
    <w:p w14:paraId="640733A4" w14:textId="77777777" w:rsidR="00E554A3" w:rsidRDefault="00000000">
      <w:r>
        <w:t xml:space="preserve">[14] O. </w:t>
      </w:r>
      <w:proofErr w:type="spellStart"/>
      <w:r>
        <w:t>Vinyals</w:t>
      </w:r>
      <w:proofErr w:type="spellEnd"/>
      <w:r>
        <w:t xml:space="preserve">, C. Blundell, T. Lillicrap, K. </w:t>
      </w:r>
      <w:proofErr w:type="spellStart"/>
      <w:r>
        <w:t>Kavukcuoglu</w:t>
      </w:r>
      <w:proofErr w:type="spellEnd"/>
      <w:r>
        <w:t xml:space="preserve">, and D. </w:t>
      </w:r>
      <w:proofErr w:type="spellStart"/>
      <w:r>
        <w:t>Wierstra</w:t>
      </w:r>
      <w:proofErr w:type="spellEnd"/>
      <w:r>
        <w:t xml:space="preserve">, "Matching networks for one shot learning," in Proc. </w:t>
      </w:r>
      <w:proofErr w:type="spellStart"/>
      <w:r>
        <w:t>NeurIPS</w:t>
      </w:r>
      <w:proofErr w:type="spellEnd"/>
      <w:r>
        <w:t>, 2016, pp. 3630-3638.</w:t>
      </w:r>
    </w:p>
    <w:p w14:paraId="035515EA" w14:textId="77777777" w:rsidR="00E554A3" w:rsidRDefault="00000000">
      <w:r>
        <w:t xml:space="preserve">[15] S. J. Pan and Q. Yang, "A survey on transfer learning," IEEE Trans. </w:t>
      </w:r>
      <w:proofErr w:type="spellStart"/>
      <w:r>
        <w:t>Knowl</w:t>
      </w:r>
      <w:proofErr w:type="spellEnd"/>
      <w:r>
        <w:t>. Data Eng., vol. 22, no. 10, pp. 1345-1359, 2010.</w:t>
      </w:r>
    </w:p>
    <w:p w14:paraId="723664BB" w14:textId="77777777" w:rsidR="00E554A3" w:rsidRDefault="00000000">
      <w:r>
        <w:t>[16] J. Donahue et al., "</w:t>
      </w:r>
      <w:proofErr w:type="spellStart"/>
      <w:r>
        <w:t>DeCAF</w:t>
      </w:r>
      <w:proofErr w:type="spellEnd"/>
      <w:r>
        <w:t>: A deep convolutional activation feature for generic visual recognition," in Proc. ICML, 2014, pp. 647-655.</w:t>
      </w:r>
    </w:p>
    <w:p w14:paraId="2BC35904" w14:textId="77777777" w:rsidR="00E554A3" w:rsidRDefault="00000000">
      <w:r>
        <w:t xml:space="preserve">[17]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003ABB69" w14:textId="77777777" w:rsidR="00E554A3" w:rsidRDefault="00000000">
      <w:r>
        <w:t xml:space="preserve">[18] A. Raghu, M. Raghu, S. Bengio, and O. </w:t>
      </w:r>
      <w:proofErr w:type="spellStart"/>
      <w:r>
        <w:t>Vinyals</w:t>
      </w:r>
      <w:proofErr w:type="spellEnd"/>
      <w:r>
        <w:t>, "Rapid learning or feature reuse? Towards understanding the effectiveness of MAML," in Proc. ICLR, 2020.</w:t>
      </w:r>
    </w:p>
    <w:p w14:paraId="68344D29" w14:textId="77777777" w:rsidR="00E554A3" w:rsidRDefault="00000000">
      <w:r>
        <w:t>[19] M. Huh, P. Agrawal, and A. A. Efros, "What makes ImageNet good for transfer learning?" arXiv:1608.08614, 2016.</w:t>
      </w:r>
    </w:p>
    <w:p w14:paraId="39810992" w14:textId="77777777" w:rsidR="00E554A3" w:rsidRDefault="00000000">
      <w:r>
        <w:t xml:space="preserve">[20] A. S. </w:t>
      </w:r>
      <w:proofErr w:type="spellStart"/>
      <w:r>
        <w:t>Razavian</w:t>
      </w:r>
      <w:proofErr w:type="spellEnd"/>
      <w:r>
        <w:t>, H. Azizpour, J. Sullivan, and S. Carlsson, "CNN features off-the-shelf: An astounding baseline for recognition," in Proc. IEEE CVPRW, 2014, pp. 512-519.</w:t>
      </w:r>
    </w:p>
    <w:p w14:paraId="2658E894" w14:textId="77777777" w:rsidR="00E554A3" w:rsidRDefault="00000000">
      <w:r>
        <w:t>[21] T. Tajbakhsh et al., "Convolutional neural networks for medical image analysis: Full training or fine tuning?" IEEE Trans. Med. Imaging, vol. 35, no. 5, pp. 1299-1312, 2016.</w:t>
      </w:r>
    </w:p>
    <w:p w14:paraId="3BDF34A2" w14:textId="77777777" w:rsidR="00E554A3" w:rsidRDefault="00000000">
      <w:r>
        <w:t>[22] Y. Ganin et al., "Domain-adversarial training of neural networks," J. Mach. Learn. Res., vol. 17, no. 1, pp. 2096-2030, 2016.</w:t>
      </w:r>
    </w:p>
    <w:p w14:paraId="7CF2ED89" w14:textId="77777777" w:rsidR="00E554A3" w:rsidRDefault="00000000">
      <w:r>
        <w:t xml:space="preserve">[23] M. Raghu, C. Zhang, J. Kleinberg, and S. Bengio, "Transfusion: Understanding transfer learning for medical imaging," in Proc. </w:t>
      </w:r>
      <w:proofErr w:type="spellStart"/>
      <w:r>
        <w:t>NeurIPS</w:t>
      </w:r>
      <w:proofErr w:type="spellEnd"/>
      <w:r>
        <w:t>, 2019, pp. 3347-3357.</w:t>
      </w:r>
    </w:p>
    <w:p w14:paraId="0E8F93F0" w14:textId="77777777" w:rsidR="00E554A3" w:rsidRDefault="00000000">
      <w:r>
        <w:t xml:space="preserve">[24]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352B18B5" w14:textId="77777777" w:rsidR="00E554A3" w:rsidRDefault="00000000">
      <w:r>
        <w:t xml:space="preserve">[25] S. </w:t>
      </w:r>
      <w:proofErr w:type="spellStart"/>
      <w:r>
        <w:t>Kornblith</w:t>
      </w:r>
      <w:proofErr w:type="spellEnd"/>
      <w:r>
        <w:t>, J. Shlens, and Q. V. Le, "Do better ImageNet models transfer better?" in Proc. IEEE CVPR, 2019, pp. 2661-2671.</w:t>
      </w:r>
    </w:p>
    <w:p w14:paraId="515FAC46" w14:textId="77777777" w:rsidR="00E554A3" w:rsidRDefault="00000000">
      <w:r>
        <w:t xml:space="preserve">[26] B. </w:t>
      </w:r>
      <w:proofErr w:type="spellStart"/>
      <w:r>
        <w:t>Neyshabur</w:t>
      </w:r>
      <w:proofErr w:type="spellEnd"/>
      <w:r>
        <w:t xml:space="preserve">, H. Sedghi, and C. Zhang, "What is being transferred in transfer learning?" in Proc. </w:t>
      </w:r>
      <w:proofErr w:type="spellStart"/>
      <w:r>
        <w:t>NeurIPS</w:t>
      </w:r>
      <w:proofErr w:type="spellEnd"/>
      <w:r>
        <w:t>, 2020, pp. 512-523.</w:t>
      </w:r>
    </w:p>
    <w:p w14:paraId="5E60CF12" w14:textId="77777777" w:rsidR="00E554A3" w:rsidRDefault="00000000">
      <w:r>
        <w:t xml:space="preserve">[27] J. Redmon, S. </w:t>
      </w:r>
      <w:proofErr w:type="spellStart"/>
      <w:r>
        <w:t>Divvala</w:t>
      </w:r>
      <w:proofErr w:type="spellEnd"/>
      <w:r>
        <w:t xml:space="preserve">, R. </w:t>
      </w:r>
      <w:proofErr w:type="spellStart"/>
      <w:r>
        <w:t>Girshick</w:t>
      </w:r>
      <w:proofErr w:type="spellEnd"/>
      <w:r>
        <w:t>, and A. Farhadi, "You only look once: Unified, real-time object detection," in Proc. IEEE CVPR, 2016, pp. 779-788.</w:t>
      </w:r>
    </w:p>
    <w:p w14:paraId="42F4D6FB" w14:textId="77777777" w:rsidR="00E554A3" w:rsidRDefault="00000000">
      <w:r>
        <w:t>[28] J. Redmon and A. Farhadi, "YOLO9000: Better, faster, stronger," in Proc. IEEE CVPR, 2017, pp. 7263-7271.</w:t>
      </w:r>
    </w:p>
    <w:p w14:paraId="45E8352C" w14:textId="77777777" w:rsidR="00E554A3" w:rsidRDefault="00000000">
      <w:r>
        <w:t>[29] J. Redmon and A. Farhadi, "YOLOv3: An incremental improvement," arXiv:1804.02767, 2018.</w:t>
      </w:r>
    </w:p>
    <w:p w14:paraId="784CB897" w14:textId="77777777" w:rsidR="00E554A3" w:rsidRDefault="00000000">
      <w:r>
        <w:t>[30] A. Bochkovskiy, C.-Y. Wang, and H.-Y. M. Liao, "YOLOv4: Optimal speed and accuracy of object detection," arXiv:2004.10934, 2020.</w:t>
      </w:r>
    </w:p>
    <w:p w14:paraId="3252705E" w14:textId="77777777" w:rsidR="00E554A3" w:rsidRDefault="00000000">
      <w:r>
        <w:t>[31] G. Jocher, "YOLOv5," https://github.com/ultralytics/yolov5, 2020.</w:t>
      </w:r>
    </w:p>
    <w:p w14:paraId="1FAD9533" w14:textId="77777777" w:rsidR="00E554A3" w:rsidRDefault="00000000">
      <w:r>
        <w:t>[32] G. Jocher, A. Chaurasia, and J. Qiu, "</w:t>
      </w:r>
      <w:proofErr w:type="spellStart"/>
      <w:r>
        <w:t>Ultralytics</w:t>
      </w:r>
      <w:proofErr w:type="spellEnd"/>
      <w:r>
        <w:t xml:space="preserve"> YOLOv8," https://github.com/ultralytics/ultralytics, 2023.</w:t>
      </w:r>
    </w:p>
    <w:p w14:paraId="61419134" w14:textId="77777777" w:rsidR="00E554A3" w:rsidRDefault="00000000">
      <w:r>
        <w:t xml:space="preserve">[33] G. </w:t>
      </w:r>
      <w:proofErr w:type="spellStart"/>
      <w:r>
        <w:t>Jocher</w:t>
      </w:r>
      <w:proofErr w:type="spellEnd"/>
      <w:r>
        <w:t xml:space="preserve"> and A. Chaurasia, "</w:t>
      </w:r>
      <w:proofErr w:type="spellStart"/>
      <w:r>
        <w:t>Ultralytics</w:t>
      </w:r>
      <w:proofErr w:type="spellEnd"/>
      <w:r>
        <w:t xml:space="preserve"> YOLO11," https://github.com/ultralytics/ultralytics, 2024.</w:t>
      </w:r>
    </w:p>
    <w:p w14:paraId="2B6C6344" w14:textId="77777777" w:rsidR="00E554A3" w:rsidRDefault="00000000">
      <w:r>
        <w:t xml:space="preserve">[34] W. Liu, D. Anguelov, D. Erhan, C. Szegedy, S. Reed, C.-Y. Fu, and A. C. Berg, "SSD: Single shot </w:t>
      </w:r>
      <w:proofErr w:type="spellStart"/>
      <w:r>
        <w:t>multibox</w:t>
      </w:r>
      <w:proofErr w:type="spellEnd"/>
      <w:r>
        <w:t xml:space="preserve"> detector," in Proc. ECCV, 2016, pp. 21-37.</w:t>
      </w:r>
    </w:p>
    <w:p w14:paraId="7828E657" w14:textId="77777777" w:rsidR="00E554A3" w:rsidRDefault="00000000">
      <w:r>
        <w:t>[35] Z. Zou, K. Chen, Z. Shi, Y. Guo, and J. Ye, "Object detection in 20 years: A survey," Proc. IEEE, vol. 111, no. 3, pp. 257-276, 2023.</w:t>
      </w:r>
    </w:p>
    <w:p w14:paraId="5419921D" w14:textId="77777777" w:rsidR="00E554A3" w:rsidRDefault="00000000">
      <w:r>
        <w:t xml:space="preserve">[36] A. Kuznetsova et al., "The Open Images Dataset V4," Int. J. </w:t>
      </w:r>
      <w:proofErr w:type="spellStart"/>
      <w:r>
        <w:t>Comput</w:t>
      </w:r>
      <w:proofErr w:type="spellEnd"/>
      <w:r>
        <w:t>. Vis., vol. 128, no. 7, pp. 1956-1981, 2020.</w:t>
      </w:r>
    </w:p>
    <w:p w14:paraId="74073BC6" w14:textId="77777777" w:rsidR="00E554A3" w:rsidRDefault="00000000">
      <w:r>
        <w:t>[37] K. Chen et al., "</w:t>
      </w:r>
      <w:proofErr w:type="spellStart"/>
      <w:r>
        <w:t>MMDetection</w:t>
      </w:r>
      <w:proofErr w:type="spellEnd"/>
      <w:r>
        <w:t xml:space="preserve">: Open </w:t>
      </w:r>
      <w:proofErr w:type="spellStart"/>
      <w:r>
        <w:t>MMLab</w:t>
      </w:r>
      <w:proofErr w:type="spellEnd"/>
      <w:r>
        <w:t xml:space="preserve"> detection toolbox and benchmark," arXiv:1906.07155, 2019.</w:t>
      </w:r>
    </w:p>
    <w:p w14:paraId="548D0195" w14:textId="77777777" w:rsidR="00E554A3" w:rsidRDefault="00000000">
      <w:r>
        <w:t>[38] T.-Y. Lin et al., "Microsoft COCO: Common objects in context," in Proc. ECCV, 2014, pp. 740-755.</w:t>
      </w:r>
    </w:p>
    <w:p w14:paraId="40828546" w14:textId="77777777" w:rsidR="00E554A3" w:rsidRDefault="00000000">
      <w:r>
        <w:t xml:space="preserve">[39] </w:t>
      </w:r>
      <w:proofErr w:type="spellStart"/>
      <w:r>
        <w:t>Roboflow</w:t>
      </w:r>
      <w:proofErr w:type="spellEnd"/>
      <w:r>
        <w:t xml:space="preserve">, Inc., "X-ray Defects Dataset v5,"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6A3FA798" w14:textId="77777777" w:rsidR="00E554A3" w:rsidRDefault="00000000">
      <w:r>
        <w:t xml:space="preserve">[40] </w:t>
      </w:r>
      <w:proofErr w:type="spellStart"/>
      <w:r>
        <w:t>Roboflow</w:t>
      </w:r>
      <w:proofErr w:type="spellEnd"/>
      <w:r>
        <w:t xml:space="preserve">, Inc., "Casting Defects Dataset v1,"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270D51E7" w14:textId="77777777" w:rsidR="00E554A3" w:rsidRDefault="00000000">
      <w:r>
        <w:t>---</w:t>
      </w:r>
    </w:p>
    <w:sectPr w:rsidR="00E554A3" w:rsidSect="00160CE0">
      <w:headerReference w:type="default" r:id="rId18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54B51" w14:textId="77777777" w:rsidR="00D30214" w:rsidRDefault="00D30214">
      <w:r>
        <w:separator/>
      </w:r>
    </w:p>
  </w:endnote>
  <w:endnote w:type="continuationSeparator" w:id="0">
    <w:p w14:paraId="1B607A85" w14:textId="77777777" w:rsidR="00D30214" w:rsidRDefault="00D30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B44A5" w14:textId="77777777" w:rsidR="00D30214" w:rsidRDefault="00D30214"/>
  </w:footnote>
  <w:footnote w:type="continuationSeparator" w:id="0">
    <w:p w14:paraId="11EB6C35" w14:textId="77777777" w:rsidR="00D30214" w:rsidRDefault="00D30214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1464F"/>
    <w:rsid w:val="00160CE0"/>
    <w:rsid w:val="00160E41"/>
    <w:rsid w:val="001643BF"/>
    <w:rsid w:val="00171EBA"/>
    <w:rsid w:val="00186F48"/>
    <w:rsid w:val="00235911"/>
    <w:rsid w:val="0025391F"/>
    <w:rsid w:val="00297F14"/>
    <w:rsid w:val="002A4351"/>
    <w:rsid w:val="002C4AFE"/>
    <w:rsid w:val="002D1BD4"/>
    <w:rsid w:val="002F3115"/>
    <w:rsid w:val="00392ED8"/>
    <w:rsid w:val="00397693"/>
    <w:rsid w:val="003A552E"/>
    <w:rsid w:val="003D0BF6"/>
    <w:rsid w:val="003D13A5"/>
    <w:rsid w:val="00400F7E"/>
    <w:rsid w:val="004470DC"/>
    <w:rsid w:val="0046404A"/>
    <w:rsid w:val="004773B7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23C3C"/>
    <w:rsid w:val="00840CD1"/>
    <w:rsid w:val="00845F56"/>
    <w:rsid w:val="0085704C"/>
    <w:rsid w:val="00920B1A"/>
    <w:rsid w:val="0093485D"/>
    <w:rsid w:val="009B4349"/>
    <w:rsid w:val="009F4B45"/>
    <w:rsid w:val="00A63235"/>
    <w:rsid w:val="00A7163E"/>
    <w:rsid w:val="00AA710A"/>
    <w:rsid w:val="00AD6E36"/>
    <w:rsid w:val="00AF67C7"/>
    <w:rsid w:val="00B24789"/>
    <w:rsid w:val="00B419D3"/>
    <w:rsid w:val="00B9791C"/>
    <w:rsid w:val="00BB6FC0"/>
    <w:rsid w:val="00BC12E7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30214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  <w:rsid w:val="00FC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character" w:styleId="af0">
    <w:name w:val="Unresolved Mention"/>
    <w:basedOn w:val="a0"/>
    <w:uiPriority w:val="47"/>
    <w:rsid w:val="00160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\\[6pt" TargetMode="External"/><Relationship Id="rId14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48</TotalTime>
  <Pages>1</Pages>
  <Words>13671</Words>
  <Characters>45118</Characters>
  <Application>Microsoft Office Word</Application>
  <DocSecurity>0</DocSecurity>
  <Lines>3007</Lines>
  <Paragraphs>2672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56117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이규영</cp:lastModifiedBy>
  <cp:revision>8</cp:revision>
  <cp:lastPrinted>2012-08-02T15:23:00Z</cp:lastPrinted>
  <dcterms:created xsi:type="dcterms:W3CDTF">2026-01-19T00:38:00Z</dcterms:created>
  <dcterms:modified xsi:type="dcterms:W3CDTF">2026-01-19T15:10:00Z</dcterms:modified>
</cp:coreProperties>
</file>