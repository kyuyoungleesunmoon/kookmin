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t>(미달)</w:t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proofErr w:type="spellStart"/>
      <w:r>
        <w:rPr>
          <w:lang w:eastAsia="ko-KR"/>
        </w:rPr>
        <w:t>(미달)이(미달)규(미달)영(미달)</w:t>
      </w:r>
      <w:proofErr w:type="spellEnd"/>
      <w:r>
        <w:rPr>
          <w:lang w:eastAsia="ko-KR"/>
        </w:rPr>
        <w:t>(미달)_(미달)</w:t>
      </w:r>
      <w:r>
        <w:rPr>
          <w:lang w:eastAsia="ko-KR"/>
        </w:rPr>
        <w:t>(미달)국(미달)민(미달)대(미달)</w:t>
      </w:r>
      <w:r>
        <w:rPr>
          <w:lang w:eastAsia="ko-KR"/>
        </w:rPr>
        <w:t>(미달)_(미달)D(미달)P(미달)F(미달)_(미달)</w:t>
      </w:r>
      <w:r>
        <w:rPr>
          <w:lang w:eastAsia="ko-KR"/>
        </w:rPr>
        <w:t>(미달)논(미달)문(미달)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proofErr w:type="spellStart"/>
      <w:r>
        <w:rPr>
          <w:lang w:eastAsia="ko-KR"/>
        </w:rPr>
        <w:t>(미달)이(미달)규(미달)영(미달)</w:t>
      </w:r>
      <w:proofErr w:type="spellEnd"/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(미달)A(미달)b(미달)s(미달)t(미달)r(미달)a(미달)c(미달)t(미달)—(미달)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(미달)딥(미달)러(미달)닝(미달)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(미달)부(미달)족(미달)과(미달)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(미달)특(미달)화(미달)성(미달)으(미달)로(미달)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(미달)인(미달)해(미달)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(미달)실(미달)용(미달)화(미달)에(미달)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(미달)어(미달)려(미달)움(미달)을(미달)</w:t>
      </w:r>
      <w:r>
        <w:rPr>
          <w:lang w:eastAsia="ko-KR"/>
        </w:rPr>
        <w:t>(미달) (미달)</w:t>
      </w:r>
      <w:r>
        <w:rPr>
          <w:lang w:eastAsia="ko-KR"/>
        </w:rPr>
        <w:t>(미달)겪(미달)어(미달)왔(미달)다(미달)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(미달)디(미달)젤(미달)</w:t>
      </w:r>
      <w:r>
        <w:rPr>
          <w:lang w:eastAsia="ko-KR"/>
        </w:rPr>
        <w:t>(미달) (미달)</w:t>
      </w:r>
      <w:r>
        <w:rPr>
          <w:lang w:eastAsia="ko-KR"/>
        </w:rPr>
        <w:t>(미달)미(미달)립(미달)자(미달)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(미달)((미달)D(미달)P(미달)F(미달))(미달)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(미달)검(미달)출(미달)을(미달)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(미달)제(미달)안(미달)하(미달)고(미달)</w:t>
      </w:r>
      <w:r>
        <w:rPr>
          <w:lang w:eastAsia="ko-KR"/>
        </w:rPr>
        <w:t>(미달),(미달) (미달)</w:t>
      </w:r>
      <w:r>
        <w:rPr>
          <w:lang w:eastAsia="ko-KR"/>
        </w:rPr>
        <w:t>(미달)단(미달)</w:t>
      </w:r>
      <w:r>
        <w:rPr>
          <w:lang w:eastAsia="ko-KR"/>
        </w:rPr>
        <w:t>(미달) (미달)3(미달)3(미달)9(미달)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(미달)9(미달)1(미달).(미달)7(미달)%(미달) (미달)m(미달)A(미달)P(미달)5(미달)0(미달) (미달)</w:t>
      </w:r>
      <w:r>
        <w:rPr>
          <w:lang w:eastAsia="ko-KR"/>
        </w:rPr>
        <w:t>(미달)정(미달)확(미달)도(미달)를(미달)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</w:t>
        <w:br/>
        <w:t>(미달)*(미달)*(미달)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(미달)*(미달)*(미달) (미달)</w:t>
      </w:r>
      <w:r>
        <w:rPr>
          <w:lang w:eastAsia="ko-KR"/>
        </w:rPr>
        <w:t>(미달)제(미달)안(미달)하(미달)는(미달)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(미달)프(미달)레(미달)임(미달)워(미달)크(미달)는(미달)</w:t>
      </w:r>
      <w:r>
        <w:rPr>
          <w:lang w:eastAsia="ko-KR"/>
        </w:rPr>
        <w:t>(미달) 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(미달)계(미달)층(미달)적(미달)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(미달)구(미달)성(미달)된(미달)다(미달)</w:t>
      </w:r>
      <w:r>
        <w:rPr>
          <w:lang w:eastAsia="ko-KR"/>
        </w:rPr>
        <w:t>(미달):(미달) (미달)S(미달)t(미달)a(미달)g(미달)e(미달) (미달)0(미달) (미달)-(미달) 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(미달):(미달) (미달)I(미달)m(미달)a(미달)g(미달)e(미달)N(미달)e(미달)t(미달)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(미달)모(미달)델(미달)로(미달)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(미달)시(미달)작(미달)하(미달)여(미달)</w:t>
      </w:r>
      <w:r>
        <w:rPr>
          <w:lang w:eastAsia="ko-KR"/>
        </w:rPr>
        <w:t>(미달) (미달)1(미달),(미달)4(미달)0(미달)0(미달)</w:t>
      </w:r>
      <w:r>
        <w:rPr>
          <w:lang w:eastAsia="ko-KR"/>
        </w:rPr>
        <w:t>(미달)만(미달)</w:t>
      </w:r>
      <w:r>
        <w:rPr>
          <w:lang w:eastAsia="ko-KR"/>
        </w:rPr>
        <w:t>(미달) 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</w:t>
      </w:r>
      <w:r>
        <w:rPr>
          <w:lang w:eastAsia="ko-KR"/>
        </w:rPr>
        <w:t>(미달) 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(미달)활(미달)용(미달)한(미달)다(미달)</w:t>
      </w:r>
      <w:r>
        <w:rPr>
          <w:lang w:eastAsia="ko-KR"/>
        </w:rPr>
        <w:t>(미달).(미달) (미달)S(미달)t(미달)a(미달)g(미달)e(미달) (미달)1(미달) (미달)-(미달)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(미달):(미달) 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(미달)((미달)3(미달)1(미달)0(미달)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(미달)표(미달)현(미달)</w:t>
      </w:r>
      <w:r>
        <w:rPr>
          <w:lang w:eastAsia="ko-KR"/>
        </w:rPr>
        <w:t>(미달)((미달)g(미달)e(미달)n(미달)e(미달)r(미달)i(미달)c(미달) (미달)d(미달)e(미달)f(미달)e(미달)c(미달)t(미달) (미달)r(미달)e(미달)p(미달)r(미달)e(미달)s(미달)e(미달)n(미달)t(미달)a(미달)t(미달)i(미달)o(미달)n(미달))(미달)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(미달)갭(미달)을(미달)</w:t>
      </w:r>
      <w:r>
        <w:rPr>
          <w:lang w:eastAsia="ko-KR"/>
        </w:rPr>
        <w:t>(미달) (미달)</w:t>
      </w:r>
      <w:r>
        <w:rPr>
          <w:lang w:eastAsia="ko-KR"/>
        </w:rPr>
        <w:t>(미달)완(미달)화(미달)하(미달)는(미달)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(미달)역(미달)할(미달)을(미달)</w:t>
      </w:r>
      <w:r>
        <w:rPr>
          <w:lang w:eastAsia="ko-KR"/>
        </w:rPr>
        <w:t>(미달) (미달)</w:t>
      </w:r>
      <w:r>
        <w:rPr>
          <w:lang w:eastAsia="ko-KR"/>
        </w:rPr>
        <w:t>(미달)수(미달)행(미달)한(미달)다(미달)</w:t>
      </w:r>
      <w:r>
        <w:rPr>
          <w:lang w:eastAsia="ko-KR"/>
        </w:rPr>
        <w:t>(미달).(미달) (미달)S(미달)t(미달)a(미달)g(미달)e(미달) (미달)2(미달) (미달)-(미달)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(미달)소(미달)량(미달)의(미달)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(미달)((미달)3(미달)3(미달)9(미달)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(미달)미(미달)세(미달)조(미달)정(미달)하(미달)여(미달)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(미달)((미달)c(미달)r(미달)a(미달)c(미달)k(미달))(미달)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(미달)((미달)m(미달)e(미달)l(미달)t(미달)i(미달)n(미달)g(미달))(미달) (미달)</w:t>
      </w:r>
      <w:r>
        <w:rPr>
          <w:lang w:eastAsia="ko-KR"/>
        </w:rPr>
        <w:t>(미달)패(미달)턴(미달)과(미달)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(미달):(미달) (미달)I(미달)m(미달)a(미달)g(미달)e(미달)N(미달)e(미달)t(미달) (미달)((미달)1(미달).(미달)4(미달)M(미달)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(미달)X(미달)</w:t>
      </w:r>
      <w:proofErr w:type="gramEnd"/>
      <w:r>
        <w:rPr>
          <w:lang w:eastAsia="ko-KR"/>
        </w:rPr>
        <w:t>(미달)-(미달)r(미달)a(미달)y(미달) (미달)((미달)3(미달)1(미달)0(미달)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(미달)D(미달)P(미달)F(미달)</w:t>
      </w:r>
      <w:proofErr w:type="gramEnd"/>
      <w:r>
        <w:rPr>
          <w:lang w:eastAsia="ko-KR"/>
        </w:rPr>
        <w:t>(미달) (미달)((미달)3(미달)3(미달)9(미달)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(미달)[(미달)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proofErr w:type="gramStart"/>
      <w:r>
        <w:rPr>
          <w:lang w:eastAsia="ko-KR"/>
        </w:rPr>
        <w:t>(미달)](미달) (미달) (미달) (미달) (미달)</w:t>
      </w:r>
      <w:r>
        <w:rPr>
          <w:lang w:eastAsia="ko-KR"/>
        </w:rPr>
        <w:t>(미달)에(미달)서(미달)</w:t>
      </w:r>
      <w:proofErr w:type="gramEnd"/>
      <w:r>
        <w:rPr>
          <w:lang w:eastAsia="ko-KR"/>
        </w:rPr>
        <w:t>(미달) (미달) (미달) (미달)[(미달)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proofErr w:type="gramStart"/>
      <w:r>
        <w:rPr>
          <w:lang w:eastAsia="ko-KR"/>
        </w:rPr>
        <w:t>(미달)](미달) (미달) (미달)</w:t>
      </w:r>
      <w:r>
        <w:rPr>
          <w:lang w:eastAsia="ko-KR"/>
        </w:rPr>
        <w:t>(미달)에(미달)서(미달)</w:t>
      </w:r>
      <w:proofErr w:type="gramEnd"/>
      <w:r>
        <w:rPr>
          <w:lang w:eastAsia="ko-KR"/>
        </w:rPr>
        <w:t>(미달) (미달) (미달) (미달)[(미달)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(미달)](미달) (미달)</w:t>
      </w:r>
      <w:r>
        <w:rPr>
          <w:lang w:eastAsia="ko-KR"/>
        </w:rPr>
        <w:t>(미달)</w:t>
        <w:br/>
        <w:t>(미달)*(미달)*(미달)</w:t>
      </w: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</w:t>
      </w:r>
      <w:r>
        <w:rPr>
          <w:lang w:eastAsia="ko-KR"/>
        </w:rPr>
        <w:t>(미달)*(미달)*(미달) (미달)1(미달).(미달)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</w:t>
      </w:r>
      <w:r>
        <w:rPr>
          <w:lang w:eastAsia="ko-KR"/>
        </w:rPr>
        <w:t>(미달):(미달)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(미달)계(미달)층(미달)적(미달)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(미달)전(미달)이(미달)학(미달)습(미달)이(미달)</w:t>
      </w:r>
      <w:r>
        <w:rPr>
          <w:lang w:eastAsia="ko-KR"/>
        </w:rPr>
        <w:t>(미달) (미달)3(미달)4(미달).(미달)8(미달)%(미달)p(미달)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(미달)((미달)5(미달)6(미달).(미달)9(미달)%(미달)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(미달)9(미달)1(미달).(미달)7(미달)%(미달)</w:t>
      </w:r>
      <w:r>
        <w:rPr>
          <w:lang w:eastAsia="ko-KR"/>
        </w:rPr>
        <w:t>(미달)로(미달)</w:t>
      </w:r>
      <w:r>
        <w:rPr>
          <w:lang w:eastAsia="ko-KR"/>
        </w:rPr>
        <w:t>(미달) (미달)m(미달)A(미달)P(미달)5(미달)0(미달))(미달)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(미달)달(미달)성(미달)하(미달)여(미달)</w:t>
      </w:r>
      <w:r>
        <w:rPr>
          <w:lang w:eastAsia="ko-KR"/>
        </w:rPr>
        <w:t>(미달),(미달)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(미달)필(미달)수(미달)성(미달)을(미달)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(미달)입(미달)증(미달)했(미달)다(미달)</w:t>
      </w:r>
      <w:r>
        <w:rPr>
          <w:lang w:eastAsia="ko-KR"/>
        </w:rPr>
        <w:t>(미달).(미달) (미달)2(미달).(미달)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(미달)I(미달)m(미달)a(미달)g(미달)e(미달)N(미달)e(미달)t(미달)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(미달)((미달)7(미달)2(미달).(미달)3(미달)%(미달))(미달)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</w:t>
      </w:r>
      <w:r>
        <w:rPr>
          <w:lang w:eastAsia="ko-KR"/>
        </w:rPr>
        <w:t>(미달)((미달)9(미달)1(미달).(미달)7(미달)%(미달))(미달)</w:t>
      </w:r>
      <w:r>
        <w:rPr>
          <w:lang w:eastAsia="ko-KR"/>
        </w:rPr>
        <w:t>(미달)가(미달)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(미달)제(미달)공(미달)하(미달)여(미달)</w:t>
      </w:r>
      <w:r>
        <w:rPr>
          <w:lang w:eastAsia="ko-KR"/>
        </w:rPr>
        <w:t>(미달),(미달) 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(미달)효(미달)과(미달)를(미달)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(미달)확(미달)인(미달)했(미달)다(미달)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(미달):(미달) (미달)-(미달)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(미달)((미달)D(미달)P(미달)F(미달) (미달)o(미달)n(미달)l(미달)y(미달))(미달):(미달) (미달)5(미달)6(미달).(미달)9(미달)%(미달) (미달)-(미달) (미달)1(미달)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(미달)((미달)I(미달)m(미달)a(미달)g(미달)e(미달)N(미달)e(미달)t(미달)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(미달))(미달):(미달) (미달)7(미달)2(미달).(미달)3(미달)%(미달) (미달)((미달)+(미달)1(미달)5(미달).(미달)4(미달)%(미달)p(미달))(미달) (미달)-(미달)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(미달)((미달)I(미달)m(미달)a(미달)g(미달)e(미달)N(미달)e(미달)t(미달)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(미달)X(미달)-(미달)r(미달)a(미달)y(미달)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(미달)거(미달)쳐(미달)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(미달))(미달):(미달) (미달)9(미달)1(미달).(미달)7(미달)%(미달) (미달)((미달)+(미달)3(미달)4(미달).(미달)8(미달)%(미달)p(미달))(미달) (미달)</w:t>
      </w: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(미달)1(미달)9(미달).(미달)4(미달)%(미달)p(미달) (미달)((미달)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(미달)개(미달)선(미달)의(미달)</w:t>
      </w:r>
      <w:r>
        <w:rPr>
          <w:lang w:eastAsia="ko-KR"/>
        </w:rPr>
        <w:t>(미달) (미달)5(미달)5(미달).(미달)7(미달)%(미달))(미달) (미달)3(미달).(미달)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(미달)메(미달)커(미달)니(미달)즘(미달)을(미달)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(미달)가(미달)진(미달)</w:t>
      </w:r>
      <w:r>
        <w:rPr>
          <w:lang w:eastAsia="ko-KR"/>
        </w:rPr>
        <w:t>(미달) (미달)</w:t>
      </w: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(미달)모(미달)델(미달)은(미달)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(미달)((미달)5(미달)1(미달)-(미달)1(미달)0(미달)0(미달)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(미달)1(미달)9(미달).(미달)8(미달)%(미달)p(미달)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(미달)보(미달)이(미달)며(미달)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(미달)산(미달)업(미달)계(미달)의(미달)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(미달)관(미달)행(미달)이(미달)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(미달)6(미달)7(미달)%(미달) (미달)</w:t>
      </w:r>
      <w:r>
        <w:rPr>
          <w:lang w:eastAsia="ko-KR"/>
        </w:rPr>
        <w:t>(미달)과(미달)소(미달)평(미달)가(미달)할(미달)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(미달)있(미달)음(미달)을(미달)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(미달)발(미달)견(미달)했(미달)다(미달)</w:t>
      </w:r>
      <w:r>
        <w:rPr>
          <w:lang w:eastAsia="ko-KR"/>
        </w:rPr>
        <w:t>(미달).(미달) (미달)4(미달).(미달)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(미달):(미달) (미달)9(미달)2(미달).(미달)8(미달)%(미달) (미달)</w:t>
      </w:r>
      <w:r>
        <w:rPr>
          <w:lang w:eastAsia="ko-KR"/>
        </w:rPr>
        <w:t>(미달)정(미달)밀(미달)도(미달)와(미달)</w:t>
      </w:r>
      <w:r>
        <w:rPr>
          <w:lang w:eastAsia="ko-KR"/>
        </w:rPr>
        <w:t>(미달) (미달)8(미달)2(미달).(미달)2(미달)%(미달) (미달)</w:t>
      </w:r>
      <w:r>
        <w:rPr>
          <w:lang w:eastAsia="ko-KR"/>
        </w:rPr>
        <w:t>(미달)재(미달)현(미달)율(미달)로(미달)</w:t>
      </w:r>
      <w:r>
        <w:rPr>
          <w:lang w:eastAsia="ko-KR"/>
        </w:rPr>
        <w:t>(미달) (미달)</w:t>
      </w:r>
      <w:r>
        <w:rPr>
          <w:lang w:eastAsia="ko-KR"/>
        </w:rPr>
        <w:t>(미달)수(미달)동(미달)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(미달)((미달)8(미달)5(미달)-(미달)9(미달)0(미달)%(미달)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(미달))(미달) (미달)</w:t>
      </w:r>
      <w:r>
        <w:rPr>
          <w:lang w:eastAsia="ko-KR"/>
        </w:rPr>
        <w:t>(미달)수(미달)준(미달)을(미달)</w:t>
      </w:r>
      <w:r>
        <w:rPr>
          <w:lang w:eastAsia="ko-KR"/>
        </w:rPr>
        <w:t>(미달) (미달)</w:t>
      </w:r>
      <w:r>
        <w:rPr>
          <w:lang w:eastAsia="ko-KR"/>
        </w:rPr>
        <w:t>(미달)초(미달)과(미달)하(미달)여(미달)</w:t>
      </w:r>
      <w:r>
        <w:rPr>
          <w:lang w:eastAsia="ko-KR"/>
        </w:rPr>
        <w:t>(미달),(미달) (미달)3(미달)</w:t>
      </w:r>
      <w:r>
        <w:rPr>
          <w:lang w:eastAsia="ko-KR"/>
        </w:rPr>
        <w:t>(미달)교(미달)대(미달)</w:t>
      </w:r>
      <w:r>
        <w:rPr>
          <w:lang w:eastAsia="ko-KR"/>
        </w:rPr>
        <w:t>(미달) (미달)</w:t>
      </w:r>
      <w:r>
        <w:rPr>
          <w:lang w:eastAsia="ko-KR"/>
        </w:rPr>
        <w:t>(미달)인(미달)력(미달)을(미달)</w:t>
      </w:r>
      <w:r>
        <w:rPr>
          <w:lang w:eastAsia="ko-KR"/>
        </w:rPr>
        <w:t>(미달) (미달)1(미달)</w:t>
      </w:r>
      <w:r>
        <w:rPr>
          <w:lang w:eastAsia="ko-KR"/>
        </w:rPr>
        <w:t>(미달)교(미달)대(미달)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(미달)모(미달)니(미달)터(미달)링(미달)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(미달)체(미달)제(미달)로(미달)으(미달)로(미달)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(미달)전(미달)환(미달)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</w:t>
        <w:br/>
        <w:t>(미달)*(미달)*(미달)</w:t>
      </w:r>
      <w:r>
        <w:rPr>
          <w:lang w:eastAsia="ko-KR"/>
        </w:rPr>
        <w:t>(미달)산(미달)업(미달)적(미달)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  <w:r>
        <w:rPr>
          <w:lang w:eastAsia="ko-KR"/>
        </w:rPr>
        <w:t>(미달)*(미달)*(미달)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(미달)수(미달)치(미달)를(미달)</w:t>
      </w:r>
      <w:r>
        <w:rPr>
          <w:lang w:eastAsia="ko-KR"/>
        </w:rPr>
        <w:t>(미달) (미달)</w:t>
      </w:r>
      <w:r>
        <w:rPr>
          <w:lang w:eastAsia="ko-KR"/>
        </w:rPr>
        <w:t>(미달)넘(미달)어(미달)</w:t>
      </w:r>
      <w:r>
        <w:rPr>
          <w:lang w:eastAsia="ko-KR"/>
        </w:rPr>
        <w:t>(미달),(미달)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(미달)도(미달)입(미달)을(미달)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(미달)실(미달)행(미달)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(미달)로(미달)드(미달)맵(미달)을(미달)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(미달):(미달)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(미달)((미달)$(미달)2(미달)-(미달)5(미달))(미달)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(미달)$(미달)5(미달)0(미달),(미달)0(미달)0(미달)0(미달)-(미달)2(미달)0(미달)0(미달),(미달)0(미달)0(미달)0(미달)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(미달)절(미달)감(미달)을(미달)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(미달)가(미달)능(미달)케(미달)</w:t>
      </w:r>
      <w:r>
        <w:rPr>
          <w:lang w:eastAsia="ko-KR"/>
        </w:rPr>
        <w:t>(미달) (미달)</w:t>
      </w:r>
      <w:r>
        <w:rPr>
          <w:lang w:eastAsia="ko-KR"/>
        </w:rPr>
        <w:t>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(미달)접(미달)근(미달)성(미달)</w:t>
      </w:r>
      <w:r>
        <w:rPr>
          <w:lang w:eastAsia="ko-KR"/>
        </w:rPr>
        <w:t>(미달):(미달) (미달)I(미달)n(미달)t(미달)e(미달)l(미달) (미달)i(미달)5(미달) (미달)C(미달)P(미달)U(미달)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(미달)중(미달)소(미달)기(미달)업(미달)도(미달)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(미달)프(미달)로(미달)토(미달)콜(미달)과(미달)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(미달)공(미달)개(미달)로(미달)</w:t>
      </w:r>
      <w:r>
        <w:rPr>
          <w:lang w:eastAsia="ko-KR"/>
        </w:rPr>
        <w:t>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(미달)((미달)</w:t>
      </w:r>
      <w:r>
        <w:rPr>
          <w:lang w:eastAsia="ko-KR"/>
        </w:rPr>
        <w:t>(미달)엔(미달)진(미달)</w:t>
      </w:r>
      <w:r>
        <w:rPr>
          <w:lang w:eastAsia="ko-KR"/>
        </w:rPr>
        <w:t>(미달),(미달) (미달)</w:t>
      </w:r>
      <w:r>
        <w:rPr>
          <w:lang w:eastAsia="ko-KR"/>
        </w:rPr>
        <w:t>(미달)변(미달)속(미달)기(미달)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(미달)프(미달)레(미달)임(미달)워(미달)크(미달)는(미달)</w:t>
      </w:r>
      <w:r>
        <w:rPr>
          <w:lang w:eastAsia="ko-KR"/>
        </w:rPr>
        <w:t>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(미달)탐(미달)지(미달)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(미달)((미달)Y(미달)O(미달)L(미달)O(미달),(미달) (미달)F(미달)a(미달)s(미달)t(미달)e(미달)r(미달) (미달)R(미달)-(미달)C(미달)N(미달)N(미달),(미달) (미달)D(미달)E(미달)T(미달)R(미달)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 (미달)</w:t>
      </w:r>
      <w:r>
        <w:rPr>
          <w:lang w:eastAsia="ko-KR"/>
        </w:rPr>
        <w:t>(미달)불(미달)문(미달)하(미달)고(미달)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(미달)가(미달)능(미달)하(미달)며(미달)</w:t>
      </w:r>
      <w:r>
        <w:rPr>
          <w:lang w:eastAsia="ko-KR"/>
        </w:rPr>
        <w:t>(미달),(미달) (미달)D(미달)P(미달)F(미달)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(미달)넘(미달)어(미달)</w:t>
      </w:r>
      <w:r>
        <w:rPr>
          <w:lang w:eastAsia="ko-KR"/>
        </w:rPr>
        <w:t>(미달) (미달)</w:t>
      </w:r>
      <w:r>
        <w:rPr>
          <w:lang w:eastAsia="ko-KR"/>
        </w:rPr>
        <w:t>(미달)자(미달)동(미달)차(미달)</w:t>
      </w:r>
      <w:r>
        <w:rPr>
          <w:lang w:eastAsia="ko-KR"/>
        </w:rPr>
        <w:t>(미달)·(미달)</w:t>
      </w:r>
      <w:r>
        <w:rPr>
          <w:lang w:eastAsia="ko-KR"/>
        </w:rPr>
        <w:t>(미달)반(미달)도(미달)체(미달)</w:t>
      </w:r>
      <w:r>
        <w:rPr>
          <w:lang w:eastAsia="ko-KR"/>
        </w:rPr>
        <w:t>(미달)·(미달)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(미달)부(미달)족(미달)으(미달)로(미달)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(미달)도(미달)입(미달)을(미달)</w:t>
      </w:r>
      <w:r>
        <w:rPr>
          <w:lang w:eastAsia="ko-KR"/>
        </w:rPr>
        <w:t>(미달) (미달)</w:t>
      </w:r>
      <w:r>
        <w:rPr>
          <w:lang w:eastAsia="ko-KR"/>
        </w:rPr>
        <w:t>(미달)주(미달)저(미달)하(미달)던(미달)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(미달)제(미달)조(미달)업(미달)계(미달)에(미달)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(미달)솔(미달)루(미달)션(미달)을(미달)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(미달)키(미달)워(미달)드(미달)</w:t>
      </w:r>
      <w:r>
        <w:rPr>
          <w:lang w:eastAsia="ko-KR"/>
        </w:rPr>
        <w:t>(미달):(미달) (미달)D(미달)P(미달)F(미달)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(미달),(미달)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(미달),(미달)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(미달)A(미달)I(미달),(미달)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</w:t>
      </w:r>
      <w:r>
        <w:rPr>
          <w:lang w:eastAsia="ko-KR"/>
        </w:rPr>
        <w:t>(미달),(미달)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(미달),(미달) (미달)</w:t>
      </w:r>
      <w:r>
        <w:rPr>
          <w:lang w:eastAsia="ko-KR"/>
        </w:rPr>
        <w:t>(미달)딥(미달)러(미달)닝(미달)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(미달)I(미달)n(미달)d(미달)e(미달)x(미달) (미달)T(미달)e(미달)r(미달)m(미달)s(미달)—(미달)D(미달)i(미달)e(미달)s(미달)e(미달)l(미달) (미달)P(미달)a(미달)r(미달)t(미달)i(미달)c(미달)u(미달)l(미달)a(미달)t(미달)e(미달) (미달)F(미달)i(미달)l(미달)t(미달)e(미달)r(미달) (미달)((미달)D(미달)P(미달)F(미달))(미달),(미달) (미달)D(미달)e(미달)e(미달)p(미달) (미달)L(미달)e(미달)a(미달)r(미달)n(미달)i(미달)n(미달)g(미달),(미달) (미달)T(미달)r(미달)a(미달)n(미달)s(미달)f(미달)e(미달)r(미달) (미달)L(미달)e(미달)a(미달)r(미달)n(미달)i(미달)n(미달)g(미달),(미달) (미달)D(미달)o(미달)m(미달)a(미달)i(미달)n(미달) (미달)A(미달)d(미달)a(미달)p(미달)t(미달)a(미달)t(미달)i(미달)o(미달)n(미달),(미달) (미달)X(미달)-(미달)r(미달)a(미달)y(미달) (미달)I(미달)n(미달)s(미달)p(미달)e(미달)c(미달)t(미달)i(미달)o(미달)n(미달),(미달) (미달)D(미달)e(미달)f(미달)e(미달)c(미달)t(미달) (미달)D(미달)e(미달)t(미달)e(미달)c(미달)t(미달)i(미달)o(미달)n(미달),(미달) (미달)S(미달)m(미달)a(미달)r(미달)t(미달) (미달)F(미달)a(미달)c(미달)t(미달)o(미달)r(미달)y(미달)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>(미달)I(미달).(미달) (미달)</w:t>
      </w:r>
      <w:proofErr w:type="spellStart"/>
      <w:r>
        <w:t>(미달)서(미달)론(미달)</w:t>
      </w:r>
      <w:proofErr w:type="spellEnd"/>
    </w:p>
    <w:p w14:paraId="36A8C677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(미달)배(미달)경(미달)</w:t>
      </w:r>
      <w:proofErr w:type="spellEnd"/>
      <w:r>
        <w:t>(미달) (미달)</w:t>
      </w:r>
      <w:r>
        <w:t>(미달)및(미달)</w:t>
      </w:r>
      <w:r>
        <w:t>(미달) (미달)</w:t>
      </w:r>
      <w:proofErr w:type="spellStart"/>
      <w:r>
        <w:t>(미달)동(미달)기(미달)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(미달)현(미달)실(미달)적(미달)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(미달)과(미달)제(미달)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(미달)자(미달)동(미달)차(미달)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(미달)산(미달)업(미달)은(미달)</w:t>
      </w:r>
      <w:r>
        <w:rPr>
          <w:lang w:eastAsia="ko-KR"/>
        </w:rPr>
        <w:t>(미달) (미달)</w:t>
      </w:r>
      <w:r>
        <w:rPr>
          <w:lang w:eastAsia="ko-KR"/>
        </w:rPr>
        <w:t>(미달)제(미달)품(미달)</w:t>
      </w:r>
      <w:r>
        <w:rPr>
          <w:lang w:eastAsia="ko-KR"/>
        </w:rPr>
        <w:t>(미달) (미달)</w:t>
      </w:r>
      <w:r>
        <w:rPr>
          <w:lang w:eastAsia="ko-KR"/>
        </w:rPr>
        <w:t>(미달)안(미달)전(미달)성(미달)과(미달)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(미달)규(미달)제(미달)</w:t>
      </w:r>
      <w:r>
        <w:rPr>
          <w:lang w:eastAsia="ko-KR"/>
        </w:rPr>
        <w:t>(미달) (미달)</w:t>
      </w:r>
      <w:r>
        <w:rPr>
          <w:lang w:eastAsia="ko-KR"/>
        </w:rPr>
        <w:t>(미달)준(미달)수(미달)를(미달)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(미달)위(미달)해(미달)</w:t>
      </w:r>
      <w:r>
        <w:rPr>
          <w:lang w:eastAsia="ko-KR"/>
        </w:rPr>
        <w:t>(미달) (미달)</w:t>
      </w:r>
      <w:r>
        <w:rPr>
          <w:lang w:eastAsia="ko-KR"/>
        </w:rPr>
        <w:t>(미달)엄(미달)격(미달)한(미달)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(미달)특(미달)히(미달)</w:t>
      </w:r>
      <w:r>
        <w:rPr>
          <w:lang w:eastAsia="ko-KR"/>
        </w:rPr>
        <w:t>(미달) (미달)</w:t>
      </w:r>
      <w:r>
        <w:rPr>
          <w:lang w:eastAsia="ko-KR"/>
        </w:rPr>
        <w:t>(미달)디(미달)젤(미달)</w:t>
      </w:r>
      <w:r>
        <w:rPr>
          <w:lang w:eastAsia="ko-KR"/>
        </w:rPr>
        <w:t>(미달) (미달)</w:t>
      </w:r>
      <w:r>
        <w:rPr>
          <w:lang w:eastAsia="ko-KR"/>
        </w:rPr>
        <w:t>(미달)미(미달)립(미달)자(미달)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(미달)((미달)D(미달)i(미달)e(미달)s(미달)e(미달)l(미달) (미달)P(미달)a(미달)r(미달)t(미달)i(미달)c(미달)u(미달)l(미달)a(미달)t(미달)e(미달) (미달)F(미달)i(미달)l(미달)t(미달)e(미달)r(미달),(미달) (미달)D(미달)P(미달)F(미달))(미달)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(미달)배(미달)출(미달)가(미달)스(미달)</w:t>
      </w:r>
      <w:r>
        <w:rPr>
          <w:lang w:eastAsia="ko-KR"/>
        </w:rPr>
        <w:t>(미달) (미달)</w:t>
      </w:r>
      <w:r>
        <w:rPr>
          <w:lang w:eastAsia="ko-KR"/>
        </w:rPr>
        <w:t>(미달)저(미달)감(미달)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(미달)부(미달)품(미달)으(미달)로(미달)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(미달)미(미달)세(미달)한(미달)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(미달)결(미달)함(미달)도(미달)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(미달)심(미달)각(미달)한(미달)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(미달)영(미달)향(미달)를(미달)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(미달)초(미달)래(미달)할(미달)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(미달):(미달)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(미달)저(미달)하(미달)</w:t>
      </w:r>
      <w:r>
        <w:rPr>
          <w:lang w:eastAsia="ko-KR"/>
        </w:rPr>
        <w:t>(미달):(미달)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(미달)감(미달)소(미달)로(미달)</w:t>
      </w:r>
      <w:r>
        <w:rPr>
          <w:lang w:eastAsia="ko-KR"/>
        </w:rPr>
        <w:t>(미달) (미달)</w:t>
      </w:r>
      <w:r>
        <w:rPr>
          <w:lang w:eastAsia="ko-KR"/>
        </w:rPr>
        <w:t>(미달)배(미달)출(미달)가(미달)스(미달)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 (미달)</w:t>
      </w:r>
      <w:r>
        <w:rPr>
          <w:lang w:eastAsia="ko-KR"/>
        </w:rPr>
        <w:t>(미달)미(미달)달(미달)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(미달)엔(미달)진(미달)</w:t>
      </w:r>
      <w:r>
        <w:rPr>
          <w:lang w:eastAsia="ko-KR"/>
        </w:rPr>
        <w:t>(미달) (미달)</w:t>
      </w:r>
      <w:r>
        <w:rPr>
          <w:lang w:eastAsia="ko-KR"/>
        </w:rPr>
        <w:t>(미달)손(미달)상(미달)</w:t>
      </w:r>
      <w:r>
        <w:rPr>
          <w:lang w:eastAsia="ko-KR"/>
        </w:rPr>
        <w:t>(미달):(미달)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</w:t>
      </w:r>
      <w:r>
        <w:rPr>
          <w:lang w:eastAsia="ko-KR"/>
        </w:rPr>
        <w:t>(미달)부(미달)위(미달)에(미달)서(미달)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(미달)배(미달)압(미달)</w:t>
      </w:r>
      <w:r>
        <w:rPr>
          <w:lang w:eastAsia="ko-KR"/>
        </w:rPr>
        <w:t>(미달) (미달)</w:t>
      </w:r>
      <w:r>
        <w:rPr>
          <w:lang w:eastAsia="ko-KR"/>
        </w:rPr>
        <w:t>(미달)이(미달)상(미달)으(미달)로(미달)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(미달)엔(미달)진(미달)</w:t>
      </w:r>
      <w:r>
        <w:rPr>
          <w:lang w:eastAsia="ko-KR"/>
        </w:rPr>
        <w:t>(미달) (미달)</w:t>
      </w:r>
      <w:r>
        <w:rPr>
          <w:lang w:eastAsia="ko-KR"/>
        </w:rPr>
        <w:t>(미달)과(미달)부(미달)하(미달)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(미달)안(미달)전(미달)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(미달)파(미달)손(미달)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(미달)화(미달)재(미달)</w:t>
      </w:r>
      <w:r>
        <w:rPr>
          <w:lang w:eastAsia="ko-KR"/>
        </w:rPr>
        <w:t>(미달) (미달)</w:t>
      </w:r>
      <w:r>
        <w:rPr>
          <w:lang w:eastAsia="ko-KR"/>
        </w:rPr>
        <w:t>(미달)위(미달)험(미달)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(미달)경(미달)제(미달)적(미달)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(미달):(미달) (미달)</w:t>
      </w:r>
      <w:r>
        <w:rPr>
          <w:lang w:eastAsia="ko-KR"/>
        </w:rPr>
        <w:t>(미달)리(미달)콜(미달)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(미달)브(미달)랜(미달)드(미달)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(미달)훼(미달)손(미달)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(미달)전(미달)통(미달)적(미달)인(미달)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(미달)수(미달)동(미달)</w:t>
      </w:r>
      <w:r>
        <w:rPr>
          <w:lang w:eastAsia="ko-KR"/>
        </w:rPr>
        <w:t>(미달) (미달)</w:t>
      </w:r>
      <w:r>
        <w:rPr>
          <w:lang w:eastAsia="ko-KR"/>
        </w:rPr>
        <w:t>(미달)육(미달)안(미달)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(미달)한(미달)계(미달)를(미달)</w:t>
      </w:r>
      <w:r>
        <w:rPr>
          <w:lang w:eastAsia="ko-KR"/>
        </w:rPr>
        <w:t>(미달) (미달)</w:t>
      </w:r>
      <w:r>
        <w:rPr>
          <w:lang w:eastAsia="ko-KR"/>
        </w:rPr>
        <w:t>(미달)갖(미달)는(미달)다(미달)</w:t>
      </w:r>
      <w:r>
        <w:rPr>
          <w:lang w:eastAsia="ko-KR"/>
        </w:rPr>
        <w:t>(미달):(미달)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(미달)수(미달)동(미달)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(미달)주(미달)관(미달)성(미달)</w:t>
      </w:r>
      <w:r>
        <w:rPr>
          <w:lang w:eastAsia="ko-KR"/>
        </w:rPr>
        <w:t>(미달),(미달) (미달)</w:t>
      </w:r>
      <w:r>
        <w:rPr>
          <w:lang w:eastAsia="ko-KR"/>
        </w:rPr>
        <w:t>(미달)피(미달)로(미달)도(미달)</w:t>
      </w:r>
      <w:r>
        <w:rPr>
          <w:lang w:eastAsia="ko-KR"/>
        </w:rPr>
        <w:t>(미달),(미달) (미달)</w:t>
      </w:r>
      <w:r>
        <w:rPr>
          <w:lang w:eastAsia="ko-KR"/>
        </w:rPr>
        <w:t>(미달)처(미달)리(미달)량(미달)</w:t>
      </w:r>
      <w:r>
        <w:rPr>
          <w:lang w:eastAsia="ko-KR"/>
        </w:rPr>
        <w:t>(미달),(미달)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(미달),(미달) (미달)</w:t>
      </w:r>
      <w:r>
        <w:rPr>
          <w:lang w:eastAsia="ko-KR"/>
        </w:rPr>
        <w:t>(미달)일(미달)관(미달)성(미달)</w:t>
      </w:r>
      <w:r>
        <w:rPr>
          <w:lang w:eastAsia="ko-KR"/>
        </w:rPr>
        <w:t>(미달) (미달)</w:t>
      </w:r>
      <w:r>
        <w:rPr>
          <w:lang w:eastAsia="ko-KR"/>
        </w:rPr>
        <w:t>(미달)측(미달)면(미달)에(미달)서(미달)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(미달)한(미달)계(미달)를(미달)</w:t>
      </w:r>
      <w:r>
        <w:rPr>
          <w:lang w:eastAsia="ko-KR"/>
        </w:rPr>
        <w:t>(미달) (미달)</w:t>
      </w:r>
      <w:r>
        <w:rPr>
          <w:lang w:eastAsia="ko-KR"/>
        </w:rPr>
        <w:t>(미달)갖(미달)는(미달)다(미달)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(미달)첫(미달)째(미달)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(미달)주(미달)관(미달)성(미달)의(미달)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(미달)문(미달)제(미달)로(미달)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(미달)검(미달)사(미달)자(미달)별(미달)</w:t>
      </w:r>
      <w:r>
        <w:rPr>
          <w:lang w:eastAsia="ko-KR"/>
        </w:rPr>
        <w:t>(미달) (미달)</w:t>
      </w:r>
      <w:r>
        <w:rPr>
          <w:lang w:eastAsia="ko-KR"/>
        </w:rPr>
        <w:t>(미달)판(미달)단(미달)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(미달)기(미달)준(미달)에(미달)</w:t>
      </w:r>
      <w:r>
        <w:rPr>
          <w:lang w:eastAsia="ko-KR"/>
        </w:rPr>
        <w:t>(미달) (미달)</w:t>
      </w:r>
      <w:r>
        <w:rPr>
          <w:lang w:eastAsia="ko-KR"/>
        </w:rPr>
        <w:t>(미달)따(미달)라(미달)</w:t>
      </w:r>
      <w:r>
        <w:rPr>
          <w:lang w:eastAsia="ko-KR"/>
        </w:rPr>
        <w:t>(미달) (미달)</w:t>
      </w:r>
      <w:r>
        <w:rPr>
          <w:lang w:eastAsia="ko-KR"/>
        </w:rPr>
        <w:t>(미달)약(미달)</w:t>
      </w:r>
      <w:r>
        <w:rPr>
          <w:lang w:eastAsia="ko-KR"/>
        </w:rPr>
        <w:t>(미달) (미달)±(미달)1(미달)0(미달)-(미달)1(미달)5(미달)%(미달)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(미달)변(미달)동(미달)이(미달)</w:t>
      </w:r>
      <w:r>
        <w:rPr>
          <w:lang w:eastAsia="ko-KR"/>
        </w:rPr>
        <w:t>(미달) (미달)</w:t>
      </w:r>
      <w:r>
        <w:rPr>
          <w:lang w:eastAsia="ko-KR"/>
        </w:rPr>
        <w:t>(미달)발(미달)생(미달)한(미달)다(미달)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(미달)둘(미달)째(미달)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(미달)피(미달)로(미달)도(미달)</w:t>
      </w:r>
      <w:r>
        <w:rPr>
          <w:lang w:eastAsia="ko-KR"/>
        </w:rPr>
        <w:t>(미달) (미달)</w:t>
      </w:r>
      <w:r>
        <w:rPr>
          <w:lang w:eastAsia="ko-KR"/>
        </w:rPr>
        <w:t>(미달)누(미달)적(미달)으(미달)로(미달)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(미달)인(미달)해(미달)</w:t>
      </w:r>
      <w:r>
        <w:rPr>
          <w:lang w:eastAsia="ko-KR"/>
        </w:rPr>
        <w:t>(미달) (미달)8(미달)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(미달)근(미달)무(미달)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 (미달)</w:t>
      </w:r>
      <w:r>
        <w:rPr>
          <w:lang w:eastAsia="ko-KR"/>
        </w:rPr>
        <w:t>(미달)오(미달)후(미달)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(미달)시(미달)간(미달)대(미달)의(미달)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(미달)검(미달)출(미달)률(미달)이(미달)</w:t>
      </w:r>
      <w:proofErr w:type="spellEnd"/>
      <w:r>
        <w:rPr>
          <w:lang w:eastAsia="ko-KR"/>
        </w:rPr>
        <w:t>(미달) (미달)2(미달)3(미달)%(미달) (미달)</w:t>
      </w:r>
      <w:r>
        <w:rPr>
          <w:lang w:eastAsia="ko-KR"/>
        </w:rPr>
        <w:t>(미달)감(미달)소(미달)하(미달)는(미달)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(미달)경(미달)향(미달)을(미달)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(미달)보(미달)인(미달)다(미달)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(미달)셋(미달)째(미달)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(미달)처(미달)리(미달)량(미달)이(미달)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(미달)시(미달)간(미달)당(미달)</w:t>
      </w:r>
      <w:r>
        <w:rPr>
          <w:lang w:eastAsia="ko-KR"/>
        </w:rPr>
        <w:t>(미달) (미달)2(미달)0(미달)-(미달)3(미달)0(미달)</w:t>
      </w:r>
      <w:r>
        <w:rPr>
          <w:lang w:eastAsia="ko-KR"/>
        </w:rPr>
        <w:t>(미달)개(미달)로(미달)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(미달)제(미달)한(미달)되(미달)어(미달)</w:t>
      </w:r>
      <w:r>
        <w:rPr>
          <w:lang w:eastAsia="ko-KR"/>
        </w:rPr>
        <w:t>(미달) (미달)</w:t>
      </w:r>
      <w:r>
        <w:rPr>
          <w:lang w:eastAsia="ko-KR"/>
        </w:rPr>
        <w:t>(미달)대(미달)량(미달)</w:t>
      </w:r>
      <w:r>
        <w:rPr>
          <w:lang w:eastAsia="ko-KR"/>
        </w:rPr>
        <w:t>(미달) (미달)</w:t>
      </w:r>
      <w:r>
        <w:rPr>
          <w:lang w:eastAsia="ko-KR"/>
        </w:rPr>
        <w:t>(미달)생(미달)산(미달)</w:t>
      </w:r>
      <w:r>
        <w:rPr>
          <w:lang w:eastAsia="ko-KR"/>
        </w:rPr>
        <w:t>(미달) (미달)</w:t>
      </w:r>
      <w:r>
        <w:rPr>
          <w:lang w:eastAsia="ko-KR"/>
        </w:rPr>
        <w:t>(미달)라(미달)인(미달)의(미달)</w:t>
      </w:r>
      <w:r>
        <w:rPr>
          <w:lang w:eastAsia="ko-KR"/>
        </w:rPr>
        <w:t>(미달) (미달)</w:t>
      </w:r>
      <w:r>
        <w:rPr>
          <w:lang w:eastAsia="ko-KR"/>
        </w:rPr>
        <w:t>(미달)속(미달)도(미달)를(미달)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(미달)따(미달)라(미달)잡(미달)기(미달)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(미달)어(미달)렵(미달)다(미달)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(미달)넷(미달)째(미달)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(미달)측(미달)면(미달)에(미달)서(미달)</w:t>
      </w:r>
      <w:r>
        <w:rPr>
          <w:lang w:eastAsia="ko-KR"/>
        </w:rPr>
        <w:t>(미달) (미달)3(미달)</w:t>
      </w:r>
      <w:r>
        <w:rPr>
          <w:lang w:eastAsia="ko-KR"/>
        </w:rPr>
        <w:t>(미달)교(미달)대(미달)</w:t>
      </w:r>
      <w:r>
        <w:rPr>
          <w:lang w:eastAsia="ko-KR"/>
        </w:rPr>
        <w:t>(미달) (미달)</w:t>
      </w:r>
      <w:r>
        <w:rPr>
          <w:lang w:eastAsia="ko-KR"/>
        </w:rPr>
        <w:t>(미달)숙(미달)련(미달)</w:t>
      </w:r>
      <w:r>
        <w:rPr>
          <w:lang w:eastAsia="ko-KR"/>
        </w:rPr>
        <w:t>(미달) (미달)</w:t>
      </w:r>
      <w:r>
        <w:rPr>
          <w:lang w:eastAsia="ko-KR"/>
        </w:rPr>
        <w:t>(미달)인(미달)력(미달)</w:t>
      </w:r>
      <w:r>
        <w:rPr>
          <w:lang w:eastAsia="ko-KR"/>
        </w:rPr>
        <w:t>(미달) (미달)</w:t>
      </w:r>
      <w:r>
        <w:rPr>
          <w:lang w:eastAsia="ko-KR"/>
        </w:rPr>
        <w:t>(미달)운(미달)영(미달)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 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(미달)1(미달)5(미달)~(미달)2(미달)0(미달)</w:t>
      </w:r>
      <w:r>
        <w:rPr>
          <w:lang w:eastAsia="ko-KR"/>
        </w:rPr>
        <w:t>(미달)만(미달)</w:t>
      </w:r>
      <w:r>
        <w:rPr>
          <w:lang w:eastAsia="ko-KR"/>
        </w:rPr>
        <w:t>(미달) (미달)</w:t>
      </w:r>
      <w:r>
        <w:rPr>
          <w:lang w:eastAsia="ko-KR"/>
        </w:rPr>
        <w:t>(미달)달(미달)러(미달)가(미달)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(미달)소(미달)요(미달)된(미달)다(미달)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(미달)마(미달)지(미달)막(미달)으(미달)로(미달)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(미달)날(미달)씨(미달)나(미달)</w:t>
      </w:r>
      <w:r>
        <w:rPr>
          <w:lang w:eastAsia="ko-KR"/>
        </w:rPr>
        <w:t>(미달) (미달)</w:t>
      </w:r>
      <w:r>
        <w:rPr>
          <w:lang w:eastAsia="ko-KR"/>
        </w:rPr>
        <w:t>(미달)조(미달)명(미달)</w:t>
      </w:r>
      <w:r>
        <w:rPr>
          <w:lang w:eastAsia="ko-KR"/>
        </w:rPr>
        <w:t>(미달),(미달) (미달)</w:t>
      </w:r>
      <w:r>
        <w:rPr>
          <w:lang w:eastAsia="ko-KR"/>
        </w:rPr>
        <w:t>(미달)작(미달)업(미달)자(미달)의(미달)</w:t>
      </w:r>
      <w:r>
        <w:rPr>
          <w:lang w:eastAsia="ko-KR"/>
        </w:rPr>
        <w:t>(미달) (미달)</w:t>
      </w:r>
      <w:r>
        <w:rPr>
          <w:lang w:eastAsia="ko-KR"/>
        </w:rPr>
        <w:t>(미달)컨(미달)디(미달)션(미달)에(미달)</w:t>
      </w:r>
      <w:r>
        <w:rPr>
          <w:lang w:eastAsia="ko-KR"/>
        </w:rPr>
        <w:t>(미달) (미달)</w:t>
      </w:r>
      <w:r>
        <w:rPr>
          <w:lang w:eastAsia="ko-KR"/>
        </w:rPr>
        <w:t>(미달)따(미달)른(미달)</w:t>
      </w:r>
      <w:r>
        <w:rPr>
          <w:lang w:eastAsia="ko-KR"/>
        </w:rPr>
        <w:t>(미달) (미달)</w:t>
      </w:r>
      <w:r>
        <w:rPr>
          <w:lang w:eastAsia="ko-KR"/>
        </w:rPr>
        <w:t>(미달)일(미달)관(미달)성(미달)</w:t>
      </w:r>
      <w:r>
        <w:rPr>
          <w:lang w:eastAsia="ko-KR"/>
        </w:rPr>
        <w:t>(미달) (미달)</w:t>
      </w:r>
      <w:r>
        <w:rPr>
          <w:lang w:eastAsia="ko-KR"/>
        </w:rPr>
        <w:t>(미달)저(미달)하(미달)가(미달)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(미달)관(미달)리(미달)에(미달)</w:t>
      </w:r>
      <w:r>
        <w:rPr>
          <w:lang w:eastAsia="ko-KR"/>
        </w:rPr>
        <w:t>(미달) (미달)</w:t>
      </w:r>
      <w:r>
        <w:rPr>
          <w:lang w:eastAsia="ko-KR"/>
        </w:rPr>
        <w:t>(미달)악(미달)영(미달)향(미달)을(미달)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(미달)미(미달)친(미달)다(미달)</w:t>
      </w:r>
      <w:r>
        <w:rPr>
          <w:lang w:eastAsia="ko-KR"/>
        </w:rPr>
        <w:t>(미달).(미달)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(미달)딥(미달)러(미달)닝(미달)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(미달)도(미달)입(미달)의(미달)</w:t>
      </w:r>
      <w:r>
        <w:rPr>
          <w:lang w:eastAsia="ko-KR"/>
        </w:rPr>
        <w:t>(미달) (미달)</w:t>
      </w:r>
      <w:r>
        <w:rPr>
          <w:lang w:eastAsia="ko-KR"/>
        </w:rPr>
        <w:t>(미달)장(미달)벽(미달)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(미달)딥(미달)러(미달)닝(미달)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(미달)자(미달)동(미달)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(미달)시(미달)스(미달)템(미달)은(미달)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(미달)위(미달)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(미달)문(미달)제(미달)들(미달)을(미달)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(미달)있(미달)으(미달)나(미달)</w:t>
      </w:r>
      <w:r>
        <w:rPr>
          <w:lang w:eastAsia="ko-KR"/>
        </w:rPr>
        <w:t>(미달),(미달)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(미달)적(미달)용(미달)에(미달)는(미달)</w:t>
      </w:r>
      <w:r>
        <w:rPr>
          <w:lang w:eastAsia="ko-KR"/>
        </w:rPr>
        <w:t>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(미달)본(미달)질(미달)적(미달)</w:t>
      </w:r>
      <w:r>
        <w:rPr>
          <w:lang w:eastAsia="ko-KR"/>
        </w:rPr>
        <w:t>(미달) (미달)</w:t>
      </w:r>
      <w:r>
        <w:rPr>
          <w:lang w:eastAsia="ko-KR"/>
        </w:rPr>
        <w:t>(미달)장(미달)벽(미달)이(미달)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(미달)존(미달)재(미달)한(미달)다(미달)</w:t>
      </w:r>
      <w:r>
        <w:rPr>
          <w:lang w:eastAsia="ko-KR"/>
        </w:rPr>
        <w:t>(미달):(미달)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(미달)첫(미달)째(미달)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(미달)희(미달)소(미달)성(미달)</w:t>
      </w:r>
      <w:r>
        <w:rPr>
          <w:lang w:eastAsia="ko-KR"/>
        </w:rPr>
        <w:t>(미달)((미달)D(미달)a(미달)t(미달)a(미달) (미달)S(미달)c(미달)a(미달)r(미달)c(미달)i(미달)t(미달)y(미달))(미달) (미달)</w:t>
      </w:r>
      <w:r>
        <w:rPr>
          <w:lang w:eastAsia="ko-KR"/>
        </w:rPr>
        <w:t>(미달)문(미달)제(미달)이(미달)다(미달)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(미달)희(미달)소(미달)성(미달)</w:t>
      </w:r>
      <w:r>
        <w:rPr>
          <w:lang w:eastAsia="ko-KR"/>
        </w:rPr>
        <w:t>(미달) (미달)((미달)D(미달)a(미달)t(미달)a(미달) (미달)S(미달)c(미달)a(미달)r(미달)c(미달)i(미달)t(미달)y(미달))(미달)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(미달)I(미달)m(미달)a(미달)g(미달)e(미달)N(미달)e(미달)t(미달)((미달)1(미달)4(미달)0(미달)</w:t>
      </w:r>
      <w:r>
        <w:rPr>
          <w:lang w:eastAsia="ko-KR"/>
        </w:rPr>
        <w:t>(미달)만(미달)</w:t>
      </w:r>
      <w:r>
        <w:rPr>
          <w:lang w:eastAsia="ko-KR"/>
        </w:rPr>
        <w:t>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(미달)데(미달)이(미달)터(미달)는(미달)</w:t>
      </w:r>
      <w:r>
        <w:rPr>
          <w:lang w:eastAsia="ko-KR"/>
        </w:rPr>
        <w:t>(미달) (미달)</w:t>
      </w:r>
      <w:r>
        <w:rPr>
          <w:lang w:eastAsia="ko-KR"/>
        </w:rPr>
        <w:t>(미달)수(미달)백(미달)</w:t>
      </w:r>
      <w:r>
        <w:rPr>
          <w:lang w:eastAsia="ko-KR"/>
        </w:rPr>
        <w:t>(미달) 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(미달)발(미달)생(미달)률(미달)</w:t>
      </w:r>
      <w:r>
        <w:rPr>
          <w:lang w:eastAsia="ko-KR"/>
        </w:rPr>
        <w:t>(미달) (미달)0(미달).(미달)1(미달)-(미달)5(미달)%(미달)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(미달)양(미달)품(미달)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(미달)불(미달)균(미달)형(미달)</w:t>
      </w:r>
      <w:r>
        <w:rPr>
          <w:lang w:eastAsia="ko-KR"/>
        </w:rPr>
        <w:t>(미달) (미달)</w:t>
      </w:r>
      <w:r>
        <w:rPr>
          <w:lang w:eastAsia="ko-KR"/>
        </w:rPr>
        <w:t>(미달)심(미달)각(미달)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(미달):(미달) (미달)</w:t>
      </w:r>
      <w:r>
        <w:rPr>
          <w:lang w:eastAsia="ko-KR"/>
        </w:rPr>
        <w:t>(미달)장(미달)당(미달)</w:t>
      </w:r>
      <w:r>
        <w:rPr>
          <w:lang w:eastAsia="ko-KR"/>
        </w:rPr>
        <w:t>(미달) (미달)$(미달)5(미달)0(미달)-(미달)2(미달)0(미달)0(미달) (미달)((미달)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(미달)+(미달)</w:t>
      </w:r>
      <w:proofErr w:type="spellStart"/>
      <w:r>
        <w:rPr>
          <w:lang w:eastAsia="ko-KR"/>
        </w:rPr>
        <w:t>(미달)라(미달)벨(미달)링(미달)</w:t>
      </w:r>
      <w:proofErr w:type="spellEnd"/>
      <w:r>
        <w:rPr>
          <w:lang w:eastAsia="ko-KR"/>
        </w:rPr>
        <w:t>(미달))(미달)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(미달)둘(미달)째(미달)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(미달)특(미달)수(미달)성(미달)</w:t>
      </w:r>
      <w:r>
        <w:rPr>
          <w:lang w:eastAsia="ko-KR"/>
        </w:rPr>
        <w:t>(미달)((미달)D(미달)o(미달)m(미달)a(미달)i(미달)n(미달) (미달)S(미달)p(미달)e(미달)c(미달)i(미달)f(미달)i(미달)c(미달)i(미달)t(미달)y(미달))(미달) (미달)</w:t>
      </w:r>
      <w:r>
        <w:rPr>
          <w:lang w:eastAsia="ko-KR"/>
        </w:rPr>
        <w:t>(미달)문(미달)제(미달)이(미달)다(미달)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(미달)특(미달)수(미달)성(미달)</w:t>
      </w:r>
      <w:r>
        <w:rPr>
          <w:lang w:eastAsia="ko-KR"/>
        </w:rPr>
        <w:t>(미달) (미달)((미달)D(미달)o(미달)m(미달)a(미달)i(미달)n(미달) (미달)S(미달)p(미달)e(미달)c(미달)i(미달)f(미달)i(미달)c(미달)i(미달)t(미달)y(미달))(미달)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(미달)이(미달)미(미달)지(미달)와(미달)</w:t>
      </w:r>
      <w:r>
        <w:rPr>
          <w:lang w:eastAsia="ko-KR"/>
        </w:rPr>
        <w:t>(미달) (미달)</w:t>
      </w:r>
      <w:r>
        <w:rPr>
          <w:lang w:eastAsia="ko-KR"/>
        </w:rPr>
        <w:t>(미달)전(미달)혀(미달)</w:t>
      </w:r>
      <w:r>
        <w:rPr>
          <w:lang w:eastAsia="ko-KR"/>
        </w:rPr>
        <w:t>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(미달)시(미달)각(미달)적(미달)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(미달)((미달)X(미달)-(미달)r(미달)a(미달)y(미달),(미달)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(미달))(미달)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(미달)제(미달)조(미달)사(미달)별(미달)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 (미달)</w:t>
      </w:r>
      <w:r>
        <w:rPr>
          <w:lang w:eastAsia="ko-KR"/>
        </w:rPr>
        <w:t>(미달)형(미달)상(미달)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(미달)((미달)0(미달).(미달)1(미달)-(미달)2(미달)m(미달)m(미달))(미달)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(미달)고(미달)해(미달)상(미달)도(미달)</w:t>
      </w:r>
      <w:r>
        <w:rPr>
          <w:lang w:eastAsia="ko-KR"/>
        </w:rPr>
        <w:t>(미달) (미달)</w:t>
      </w:r>
      <w:r>
        <w:rPr>
          <w:lang w:eastAsia="ko-KR"/>
        </w:rPr>
        <w:t>(미달)탐(미달)지(미달)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(미달)셋(미달)째(미달)</w:t>
      </w:r>
      <w:r>
        <w:rPr>
          <w:lang w:eastAsia="ko-KR"/>
        </w:rPr>
        <w:t>(미달),(미달)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(미달)현(미달)실(미달)성(미달)</w:t>
      </w:r>
      <w:r>
        <w:rPr>
          <w:lang w:eastAsia="ko-KR"/>
        </w:rPr>
        <w:t>(미달)((미달)D(미달)e(미달)p(미달)l(미달)o(미달)y(미달)m(미달)e(미달)n(미달)t(미달) (미달)R(미달)e(미달)a(미달)l(미달)i(미달)t(미달)y(미달))(미달) (미달)</w:t>
      </w:r>
      <w:r>
        <w:rPr>
          <w:lang w:eastAsia="ko-KR"/>
        </w:rPr>
        <w:t>(미달)문(미달)제(미달)이(미달)다(미달)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(미달)현(미달)실(미달)성(미달)</w:t>
      </w:r>
      <w:r>
        <w:rPr>
          <w:lang w:eastAsia="ko-KR"/>
        </w:rPr>
        <w:t>(미달) (미달)((미달)D(미달)e(미달)p(미달)l(미달)o(미달)y(미달)m(미달)e(미달)n(미달)t(미달) (미달)R(미달)e(미달)a(미달)l(미달)i(미달)t(미달)y(미달))(미달)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(미달)레(미달)거(미달)시(미달)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(미달)통(미달)합(미달)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>(미달)G(미달)P(미달)U(미달) (미달)</w:t>
      </w:r>
      <w:r>
        <w:rPr>
          <w:lang w:eastAsia="ko-KR"/>
        </w:rPr>
        <w:t>(미달)서(미달)버(미달)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(미달)((미달)$(미달)1(미달)0(미달),(미달)0(미달)0(미달)0(미달)-(미달)5(미달)0(미달),(미달)0(미달)0(미달)0(미달))(미달) (미달)</w:t>
      </w:r>
      <w:r>
        <w:rPr>
          <w:lang w:eastAsia="ko-KR"/>
        </w:rPr>
        <w:t>(미달)부(미달)담(미달)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(미달)((미달)1(미달)0(미달)0(미달)-(미달)2(미달)0(미달)0(미달) (미달)F(미달)P(미달)S(미달))(미달)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(미달)9(미달)9(미달)%(미달)+(미달) (미달)</w:t>
      </w:r>
      <w:r>
        <w:rPr>
          <w:lang w:eastAsia="ko-KR"/>
        </w:rPr>
        <w:t>(미달)안(미달)정(미달)성(미달)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</w:t>
      </w:r>
      <w:r>
        <w:rPr>
          <w:lang w:eastAsia="ko-KR"/>
        </w:rPr>
        <w:t>(미달)((미달)T(미달)r(미달)a(미달)n(미달)s(미달)f(미달)e(미달)r(미달) (미달)L(미달)e(미달)a(미달)r(미달)n(미달)i(미달)n(미달)g(미달))(미달)</w:t>
      </w:r>
      <w:r>
        <w:rPr>
          <w:lang w:eastAsia="ko-KR"/>
        </w:rPr>
        <w:t>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(미달)유(미달)력(미달)한(미달)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(미달)해(미달)결(미달)책(미달)으(미달)로(미달)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(미달)제(미달)시(미달)되(미달)어(미달)</w:t>
      </w:r>
      <w:r>
        <w:rPr>
          <w:lang w:eastAsia="ko-KR"/>
        </w:rPr>
        <w:t>(미달) (미달)</w:t>
      </w:r>
      <w:r>
        <w:rPr>
          <w:lang w:eastAsia="ko-KR"/>
        </w:rPr>
        <w:t>(미달)왔(미달)다(미달)</w:t>
      </w:r>
      <w:r>
        <w:rPr>
          <w:lang w:eastAsia="ko-KR"/>
        </w:rPr>
        <w:t>(미달).(미달) (미달)I(미달)m(미달)a(미달)g(미달)e(미달)N(미달)e(미달)t(미달)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(미달)수(미달)백(미달)</w:t>
      </w:r>
      <w:r>
        <w:rPr>
          <w:lang w:eastAsia="ko-KR"/>
        </w:rPr>
        <w:t>(미달) 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(미달)데(미달)이(미달)터(미달)로(미달)도(미달)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(미달)달(미달)성(미달)한(미달)</w:t>
      </w:r>
      <w:r>
        <w:rPr>
          <w:lang w:eastAsia="ko-KR"/>
        </w:rPr>
        <w:t>(미달) (미달)</w:t>
      </w:r>
      <w:r>
        <w:rPr>
          <w:lang w:eastAsia="ko-KR"/>
        </w:rPr>
        <w:t>(미달)사(미달)례(미달)가(미달)</w:t>
      </w:r>
      <w:r>
        <w:rPr>
          <w:lang w:eastAsia="ko-KR"/>
        </w:rPr>
        <w:t>(미달) (미달)</w:t>
      </w:r>
      <w:r>
        <w:rPr>
          <w:lang w:eastAsia="ko-KR"/>
        </w:rPr>
        <w:t>(미달)보(미달)고(미달)되(미달)었(미달)다(미달)</w:t>
      </w:r>
      <w:r>
        <w:rPr>
          <w:lang w:eastAsia="ko-KR"/>
        </w:rPr>
        <w:t>(미달)[(미달)1(미달)-(미달)3(미달)](미달).(미달) (미달)</w:t>
      </w:r>
      <w:r>
        <w:rPr>
          <w:lang w:eastAsia="ko-KR"/>
        </w:rPr>
        <w:t>(미달)그(미달)러(미달)나(미달)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(미달)적(미달)용(미달)에(미달)는(미달)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(미달)((미달)d(미달)o(미달)m(미달)a(미달)i(미달)n(미달) (미달)g(미달)a(미달)p(미달))(미달) (미달)</w:t>
      </w:r>
      <w:r>
        <w:rPr>
          <w:lang w:eastAsia="ko-KR"/>
        </w:rPr>
        <w:t>(미달)문(미달)제(미달)가(미달)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(미달)존(미달)재(미달)한(미달)다(미달)</w:t>
      </w:r>
      <w:r>
        <w:rPr>
          <w:lang w:eastAsia="ko-KR"/>
        </w:rPr>
        <w:t>(미달):(미달)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(미달)I(미달)m(미달)a(미달)g(미달)e(미달)N(미달)e(미달)t(미달)((미달)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</w:t>
      </w:r>
      <w:r>
        <w:rPr>
          <w:lang w:eastAsia="ko-KR"/>
        </w:rPr>
        <w:t>(미달)과(미달)</w:t>
      </w:r>
      <w:r>
        <w:rPr>
          <w:lang w:eastAsia="ko-KR"/>
        </w:rPr>
        <w:t>(미달) (미달)D(미달)P(미달)F(미달)((미달)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 (미달)</w:t>
      </w:r>
      <w:r>
        <w:rPr>
          <w:lang w:eastAsia="ko-KR"/>
        </w:rPr>
        <w:t>(미달)사(미달)이(미달)에(미달)는(미달)</w:t>
      </w:r>
      <w:r>
        <w:rPr>
          <w:lang w:eastAsia="ko-KR"/>
        </w:rPr>
        <w:t>(미달) (미달)</w:t>
      </w:r>
      <w:r>
        <w:rPr>
          <w:lang w:eastAsia="ko-KR"/>
        </w:rPr>
        <w:t>(미달)현(미달)저(미달)한(미달)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(미달)격(미달)차(미달)가(미달)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(미달)존(미달)재(미달)한(미달)다(미달)</w:t>
      </w:r>
      <w:r>
        <w:rPr>
          <w:lang w:eastAsia="ko-KR"/>
        </w:rPr>
        <w:t>(미달).(미달) (미달)I(미달)m(미달)a(미달)g(미달)e(미달)N(미달)e(미달)t(미달)</w:t>
      </w:r>
      <w:r>
        <w:rPr>
          <w:lang w:eastAsia="ko-KR"/>
        </w:rPr>
        <w:t>(미달)은(미달)</w:t>
      </w:r>
      <w:r>
        <w:rPr>
          <w:lang w:eastAsia="ko-KR"/>
        </w:rPr>
        <w:t>(미달) (미달)R(미달)G(미달)B(미달) (미달)</w:t>
      </w:r>
      <w:r>
        <w:rPr>
          <w:lang w:eastAsia="ko-KR"/>
        </w:rPr>
        <w:t>(미달)컬(미달)러(미달)와(미달)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(미달)텍(미달)스(미달)처(미달)</w:t>
      </w:r>
      <w:r>
        <w:rPr>
          <w:lang w:eastAsia="ko-KR"/>
        </w:rPr>
        <w:t>(미달),(미달)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(미달)중(미달)심(미달)의(미달)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(미달)경(미달)계(미달)를(미달)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(미달)가(미달)지(미달)는(미달)</w:t>
      </w:r>
      <w:r>
        <w:rPr>
          <w:lang w:eastAsia="ko-KR"/>
        </w:rPr>
        <w:t>(미달) (미달)</w:t>
      </w:r>
      <w:r>
        <w:rPr>
          <w:lang w:eastAsia="ko-KR"/>
        </w:rPr>
        <w:t>(미달)반(미달)면(미달)</w:t>
      </w:r>
      <w:r>
        <w:rPr>
          <w:lang w:eastAsia="ko-KR"/>
        </w:rPr>
        <w:t>(미달),(미달) (미달)D(미달)P(미달)F(미달) (미달)</w:t>
      </w:r>
      <w:r>
        <w:rPr>
          <w:lang w:eastAsia="ko-KR"/>
        </w:rPr>
        <w:t>(미달)이(미달)미(미달)지(미달)는(미달)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(미달)그(미달)레(미달)이(미달)스(미달)케(미달)일(미달)의(미달)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(미달)패(미달)턴(미달)과(미달)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(미달)위(미달)주(미달)의(미달)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(미달)갖(미달)는(미달)다(미달)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(미달)또(미달)한(미달)</w:t>
      </w:r>
      <w:r>
        <w:rPr>
          <w:lang w:eastAsia="ko-KR"/>
        </w:rPr>
        <w:t>(미달) (미달)</w:t>
      </w:r>
      <w:r>
        <w:rPr>
          <w:lang w:eastAsia="ko-KR"/>
        </w:rPr>
        <w:t>(미달)고(미달)조(미달)도(미달)의(미달)</w:t>
      </w:r>
      <w:r>
        <w:rPr>
          <w:lang w:eastAsia="ko-KR"/>
        </w:rPr>
        <w:t>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(미달)조(미달)명(미달)</w:t>
      </w:r>
      <w:r>
        <w:rPr>
          <w:lang w:eastAsia="ko-KR"/>
        </w:rPr>
        <w:t>(미달) (미달)</w:t>
      </w:r>
      <w:r>
        <w:rPr>
          <w:lang w:eastAsia="ko-KR"/>
        </w:rPr>
        <w:t>(미달)조(미달)건(미달)과(미달)</w:t>
      </w:r>
      <w:r>
        <w:rPr>
          <w:lang w:eastAsia="ko-KR"/>
        </w:rPr>
        <w:t>(미달) (미달)</w:t>
      </w:r>
      <w:r>
        <w:rPr>
          <w:lang w:eastAsia="ko-KR"/>
        </w:rPr>
        <w:t>(미달)일(미달)상(미달)</w:t>
      </w:r>
      <w:r>
        <w:rPr>
          <w:lang w:eastAsia="ko-KR"/>
        </w:rPr>
        <w:t>(미달) (미달)</w:t>
      </w:r>
      <w:r>
        <w:rPr>
          <w:lang w:eastAsia="ko-KR"/>
        </w:rPr>
        <w:t>(미달)사(미달)물(미달)</w:t>
      </w:r>
      <w:r>
        <w:rPr>
          <w:lang w:eastAsia="ko-KR"/>
        </w:rPr>
        <w:t>(미달)((미달)</w:t>
      </w:r>
      <w:r>
        <w:rPr>
          <w:lang w:eastAsia="ko-KR"/>
        </w:rPr>
        <w:t>(미달)고(미달)양(미달)이(미달)</w:t>
      </w:r>
      <w:r>
        <w:rPr>
          <w:lang w:eastAsia="ko-KR"/>
        </w:rPr>
        <w:t>(미달),(미달) (미달)</w:t>
      </w:r>
      <w:r>
        <w:rPr>
          <w:lang w:eastAsia="ko-KR"/>
        </w:rPr>
        <w:t>(미달)자(미달)동(미달)차(미달)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(미달)다(미달)루(미달)는(미달)</w:t>
      </w:r>
      <w:r>
        <w:rPr>
          <w:lang w:eastAsia="ko-KR"/>
        </w:rPr>
        <w:t>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(미달)이(미달)미(미달)지(미달)와(미달)</w:t>
      </w:r>
      <w:r>
        <w:rPr>
          <w:lang w:eastAsia="ko-KR"/>
        </w:rPr>
        <w:t>(미달) (미달)</w:t>
      </w:r>
      <w:r>
        <w:rPr>
          <w:lang w:eastAsia="ko-KR"/>
        </w:rPr>
        <w:t>(미달)달(미달)리(미달)</w:t>
      </w:r>
      <w:r>
        <w:rPr>
          <w:lang w:eastAsia="ko-KR"/>
        </w:rPr>
        <w:t>(미달),(미달)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(미달)이(미달)미(미달)지(미달)는(미달)</w:t>
      </w:r>
      <w:r>
        <w:rPr>
          <w:lang w:eastAsia="ko-KR"/>
        </w:rPr>
        <w:t>(미달) (미달)X(미달)-(미달)r(미달)a(미달)y(미달)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(미달)균(미달)일(미달)한(미달)</w:t>
      </w:r>
      <w:r>
        <w:rPr>
          <w:lang w:eastAsia="ko-KR"/>
        </w:rPr>
        <w:t>(미달) (미달)</w:t>
      </w:r>
      <w:r>
        <w:rPr>
          <w:lang w:eastAsia="ko-KR"/>
        </w:rPr>
        <w:t>(미달)투(미달)과(미달)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(미달),(미달)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 (미달)</w:t>
      </w:r>
      <w:r>
        <w:rPr>
          <w:lang w:eastAsia="ko-KR"/>
        </w:rPr>
        <w:t>(미달)등(미달)의(미달)</w:t>
      </w:r>
      <w:r>
        <w:rPr>
          <w:lang w:eastAsia="ko-KR"/>
        </w:rPr>
        <w:t>(미달) (미달)</w:t>
      </w:r>
      <w:r>
        <w:rPr>
          <w:lang w:eastAsia="ko-KR"/>
        </w:rPr>
        <w:t>(미달)특(미달)정(미달)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(미달)유(미달)형(미달)을(미달)</w:t>
      </w:r>
      <w:r>
        <w:rPr>
          <w:lang w:eastAsia="ko-KR"/>
        </w:rPr>
        <w:t>(미달) (미달)</w:t>
      </w:r>
      <w:r>
        <w:rPr>
          <w:lang w:eastAsia="ko-KR"/>
        </w:rPr>
        <w:t>(미달)포(미달)함(미달)한(미달)다(미달)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(미달)이(미달)러(미달)한(미달)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(미달)현(미달)장(미달)에(미달)</w:t>
      </w:r>
      <w:r>
        <w:rPr>
          <w:lang w:eastAsia="ko-KR"/>
        </w:rPr>
        <w:t>(미달) (미달)</w:t>
      </w:r>
      <w:r>
        <w:rPr>
          <w:lang w:eastAsia="ko-KR"/>
        </w:rPr>
        <w:t>(미달)그(미달)대(미달)로(미달)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(미달)적(미달)용(미달)하(미달)기(미달)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(미달)어(미달)렵(미달)게(미달)</w:t>
      </w:r>
      <w:r>
        <w:rPr>
          <w:lang w:eastAsia="ko-KR"/>
        </w:rPr>
        <w:t>(미달) (미달)</w:t>
      </w:r>
      <w:r>
        <w:rPr>
          <w:lang w:eastAsia="ko-KR"/>
        </w:rPr>
        <w:t>(미달)만(미달)드(미달)는(미달)</w:t>
      </w:r>
      <w:r>
        <w:rPr>
          <w:lang w:eastAsia="ko-KR"/>
        </w:rPr>
        <w:t>(미달) (미달)</w:t>
      </w: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(미달)요(미달)인(미달)이(미달)다(미달)</w:t>
      </w:r>
      <w:r>
        <w:rPr>
          <w:lang w:eastAsia="ko-KR"/>
        </w:rPr>
        <w:t>(미달).(미달)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(미달)이(미달)러(미달)한(미달)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(미달)인(미달)해(미달)</w:t>
      </w:r>
      <w:r>
        <w:rPr>
          <w:lang w:eastAsia="ko-KR"/>
        </w:rPr>
        <w:t>(미달),(미달) (미달)I(미달)m(미달)a(미달)g(미달)e(미달)N(미달)e(미달)t(미달) (미달)</w:t>
      </w:r>
      <w:r>
        <w:rPr>
          <w:lang w:eastAsia="ko-KR"/>
        </w:rPr>
        <w:t>(미달)사(미달)전(미달)학(미달)습(미달)만(미달)으(미달)로(미달)는(미달)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(미달)얻(미달)기(미달)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(미달)어(미달)렵(미달)다(미달)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(미달)따(미달)라(미달)서(미달)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(미달)도(미달)메(미달)인(미달)을(미달)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(미달)전(미달)이(미달)학(미달)습(미달)이(미달)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(미달)필(미달)요(미달)하(미달)다(미달)는(미달)</w:t>
      </w:r>
      <w:r>
        <w:rPr>
          <w:lang w:eastAsia="ko-KR"/>
        </w:rPr>
        <w:t>(미달) (미달)</w:t>
      </w:r>
      <w:r>
        <w:rPr>
          <w:lang w:eastAsia="ko-KR"/>
        </w:rPr>
        <w:t>(미달)가(미달)설(미달)을(미달)</w:t>
      </w:r>
      <w:r>
        <w:rPr>
          <w:lang w:eastAsia="ko-KR"/>
        </w:rPr>
        <w:t>(미달) (미달)</w:t>
      </w:r>
      <w:r>
        <w:rPr>
          <w:lang w:eastAsia="ko-KR"/>
        </w:rPr>
        <w:t>(미달)세(미달)울(미달)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</w:t>
      </w:r>
    </w:p>
    <w:p w14:paraId="6D4BDA7E" w14:textId="77777777" w:rsidR="00E554A3" w:rsidRDefault="00000000">
      <w:pPr>
        <w:pStyle w:val="3"/>
      </w:pPr>
      <w:r>
        <w:t>(미달)B(미달).(미달)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(미달)목(미달)적(미달)</w:t>
      </w:r>
      <w:proofErr w:type="spellEnd"/>
      <w:r>
        <w:t>(미달) (미달)</w:t>
      </w:r>
      <w:r>
        <w:t>(미달)및(미달)</w:t>
      </w:r>
      <w:r>
        <w:t>(미달) (미달)</w:t>
      </w:r>
      <w:proofErr w:type="spellStart"/>
      <w:r>
        <w:t>(미달)범(미달)위(미달)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</w:t>
      </w:r>
      <w:r>
        <w:rPr>
          <w:lang w:eastAsia="ko-KR"/>
        </w:rPr>
        <w:t>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(미달)질(미달)문(미달)에(미달)</w:t>
      </w:r>
      <w:r>
        <w:rPr>
          <w:lang w:eastAsia="ko-KR"/>
        </w:rPr>
        <w:t>(미달) (미달)</w:t>
      </w:r>
      <w:r>
        <w:rPr>
          <w:lang w:eastAsia="ko-KR"/>
        </w:rPr>
        <w:t>(미달)답(미달)하(미달)고(미달)자(미달)</w:t>
      </w:r>
      <w:r>
        <w:rPr>
          <w:lang w:eastAsia="ko-KR"/>
        </w:rPr>
        <w:t>(미달) (미달)</w:t>
      </w:r>
      <w:r>
        <w:rPr>
          <w:lang w:eastAsia="ko-KR"/>
        </w:rPr>
        <w:t>(미달)한(미달)다(미달)</w:t>
      </w:r>
      <w:r>
        <w:rPr>
          <w:lang w:eastAsia="ko-KR"/>
        </w:rPr>
        <w:t>(미달):(미달)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(미달)R(미달)Q(미달)1(미달):(미달)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</w:t>
      </w:r>
      <w:r>
        <w:rPr>
          <w:lang w:eastAsia="ko-KR"/>
        </w:rPr>
        <w:t>(미달)수(미달)백(미달)</w:t>
      </w:r>
      <w:r>
        <w:rPr>
          <w:lang w:eastAsia="ko-KR"/>
        </w:rPr>
        <w:t>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(미달)((미달)&gt;(미달)9(미달)0(미달)%(미달))(미달)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(미달)있(미달)는(미달)가(미달)</w:t>
      </w:r>
      <w:r>
        <w:rPr>
          <w:lang w:eastAsia="ko-KR"/>
        </w:rPr>
        <w:t>(미달)?(미달)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(미달)R(미달)Q(미달)2(미달):(미달)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(미달)((미달)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</w:t>
      </w:r>
      <w:r>
        <w:rPr>
          <w:lang w:eastAsia="ko-KR"/>
        </w:rPr>
        <w:t>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(미달)얼(미달)마(미달)나(미달)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(미달)효(미달)과(미달)적(미달)인(미달)가(미달)</w:t>
      </w:r>
      <w:r>
        <w:rPr>
          <w:lang w:eastAsia="ko-KR"/>
        </w:rPr>
        <w:t>(미달)?(미달)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(미달)R(미달)Q(미달)3(미달):(미달)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(미달)위(미달)해(미달)</w:t>
      </w:r>
      <w:r>
        <w:rPr>
          <w:lang w:eastAsia="ko-KR"/>
        </w:rPr>
        <w:t>(미달) (미달)</w:t>
      </w:r>
      <w:r>
        <w:rPr>
          <w:lang w:eastAsia="ko-KR"/>
        </w:rPr>
        <w:t>(미달)고(미달)려(미달)해(미달)야(미달)</w:t>
      </w:r>
      <w:r>
        <w:rPr>
          <w:lang w:eastAsia="ko-KR"/>
        </w:rPr>
        <w:t>(미달) (미달)</w:t>
      </w:r>
      <w:r>
        <w:rPr>
          <w:lang w:eastAsia="ko-KR"/>
        </w:rPr>
        <w:t>(미달)할(미달)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(미달)요(미달)소(미달)</w:t>
      </w:r>
      <w:r>
        <w:rPr>
          <w:lang w:eastAsia="ko-KR"/>
        </w:rPr>
        <w:t>(미달)((미달)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(미달),(미달) (미달)</w:t>
      </w:r>
      <w:r>
        <w:rPr>
          <w:lang w:eastAsia="ko-KR"/>
        </w:rPr>
        <w:t>(미달)하(미달)드(미달)웨(미달)어(미달)</w:t>
      </w:r>
      <w:r>
        <w:rPr>
          <w:lang w:eastAsia="ko-KR"/>
        </w:rPr>
        <w:t>(미달),(미달) 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(미달)무(미달)엇(미달)인(미달)가(미달)</w:t>
      </w:r>
      <w:r>
        <w:rPr>
          <w:lang w:eastAsia="ko-KR"/>
        </w:rPr>
        <w:t>(미달)?(미달)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(미달)범(미달)위(미달)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(미달)같(미달)이(미달)</w:t>
      </w:r>
      <w:r>
        <w:rPr>
          <w:lang w:eastAsia="ko-KR"/>
        </w:rPr>
        <w:t>(미달) (미달)</w:t>
      </w:r>
      <w:r>
        <w:rPr>
          <w:lang w:eastAsia="ko-KR"/>
        </w:rPr>
        <w:t>(미달)범(미달)위(미달)를(미달)</w:t>
      </w:r>
      <w:r>
        <w:rPr>
          <w:lang w:eastAsia="ko-KR"/>
        </w:rPr>
        <w:t>(미달) (미달)</w:t>
      </w:r>
      <w:r>
        <w:rPr>
          <w:lang w:eastAsia="ko-KR"/>
        </w:rPr>
        <w:t>(미달)설(미달)정(미달)한(미달)다(미달)</w:t>
      </w:r>
      <w:r>
        <w:rPr>
          <w:lang w:eastAsia="ko-KR"/>
        </w:rPr>
        <w:t>(미달):(미달)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(미달)포(미달)함(미달)</w:t>
      </w:r>
      <w:r>
        <w:rPr>
          <w:lang w:eastAsia="ko-KR"/>
        </w:rPr>
        <w:t>(미달) (미달)</w:t>
      </w:r>
      <w:r>
        <w:rPr>
          <w:lang w:eastAsia="ko-KR"/>
        </w:rPr>
        <w:t>(미달)범(미달)위(미달)</w:t>
      </w:r>
      <w:r>
        <w:rPr>
          <w:lang w:eastAsia="ko-KR"/>
        </w:rPr>
        <w:t>(미달):(미달)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>(미달)D(미달)P(미달)F(미달)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(미달)((미달)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(미달),(미달)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 (미달)2(미달)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(미달))(미달)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(미달)((미달)I(미달)m(미달)a(미달)g(미달)e(미달)N(미달)e(미달)t(미달)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(미달)X(미달)-(미달)r(미달)a(미달)y(미달)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(미달)거(미달)쳐(미달)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(미달))(미달)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(미달)((미달)3(미달)3(미달)9(미달)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</w:t>
      </w:r>
      <w:r>
        <w:rPr>
          <w:lang w:eastAsia="ko-KR"/>
        </w:rPr>
        <w:t>(미달)환(미달)경(미달)에(미달)서(미달)의(미달)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(미달)C(미달)P(미달)U(미달) (미달)</w:t>
      </w:r>
      <w:r>
        <w:rPr>
          <w:lang w:eastAsia="ko-KR"/>
        </w:rPr>
        <w:t>(미달)환(미달)경(미달)에(미달)서(미달)의(미달)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(미달)제(미달)외(미달)</w:t>
      </w:r>
      <w:r>
        <w:rPr>
          <w:lang w:eastAsia="ko-KR"/>
        </w:rPr>
        <w:t>(미달) (미달)</w:t>
      </w:r>
      <w:r>
        <w:rPr>
          <w:lang w:eastAsia="ko-KR"/>
        </w:rPr>
        <w:t>(미달)범(미달)위(미달)</w:t>
      </w:r>
      <w:r>
        <w:rPr>
          <w:lang w:eastAsia="ko-KR"/>
        </w:rPr>
        <w:t>(미달):(미달)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(미달)추(미달)론(미달)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(미달)((미달)</w:t>
      </w:r>
      <w:r>
        <w:rPr>
          <w:lang w:eastAsia="ko-KR"/>
        </w:rPr>
        <w:t>(미달)별(미달)도(미달)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(미달))(미달)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(미달)부(미달)품(미달)에(미달)</w:t>
      </w:r>
      <w:r>
        <w:rPr>
          <w:lang w:eastAsia="ko-KR"/>
        </w:rPr>
        <w:t>(미달) (미달)</w:t>
      </w:r>
      <w:r>
        <w:rPr>
          <w:lang w:eastAsia="ko-KR"/>
        </w:rPr>
        <w:t>(미달)대(미달)한(미달)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(미달)((미달)</w:t>
      </w:r>
      <w:r>
        <w:rPr>
          <w:lang w:eastAsia="ko-KR"/>
        </w:rPr>
        <w:t>(미달)향(미달)후(미달)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  <w:r>
        <w:rPr>
          <w:lang w:eastAsia="ko-KR"/>
        </w:rPr>
        <w:t>(미달))(미달)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(미달)E(미달)d(미달)g(미달)e(미달) (미달)</w:t>
      </w:r>
      <w:r>
        <w:rPr>
          <w:lang w:eastAsia="ko-KR"/>
        </w:rPr>
        <w:t>(미달)디(미달)바(미달)이(미달)스(미달)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(미달)((미달)</w:t>
      </w:r>
      <w:r>
        <w:rPr>
          <w:lang w:eastAsia="ko-KR"/>
        </w:rPr>
        <w:t>(미달)향(미달)후(미달)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(미달))(미달)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(미달)유(미달)형(미달)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  <w:r>
        <w:rPr>
          <w:lang w:eastAsia="ko-KR"/>
        </w:rPr>
        <w:t>(미달) (미달)((미달)</w:t>
      </w:r>
      <w:r>
        <w:rPr>
          <w:lang w:eastAsia="ko-KR"/>
        </w:rPr>
        <w:t>(미달)긁(미달)힘(미달)</w:t>
      </w:r>
      <w:r>
        <w:rPr>
          <w:lang w:eastAsia="ko-KR"/>
        </w:rPr>
        <w:t>(미달),(미달) (미달)</w:t>
      </w:r>
      <w:r>
        <w:rPr>
          <w:lang w:eastAsia="ko-KR"/>
        </w:rPr>
        <w:t>(미달)오(미달)염(미달)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</w:p>
    <w:p w14:paraId="518BC887" w14:textId="77777777" w:rsidR="00E554A3" w:rsidRDefault="00000000">
      <w:pPr>
        <w:pStyle w:val="3"/>
      </w:pPr>
      <w:r>
        <w:t>(미달)C(미달).(미달) (미달)</w:t>
      </w:r>
      <w:proofErr w:type="spellStart"/>
      <w:r>
        <w:t>(미달)주(미달)요(미달)</w:t>
      </w:r>
      <w:proofErr w:type="spellEnd"/>
      <w:r>
        <w:t>(미달) (미달)</w:t>
      </w:r>
      <w:proofErr w:type="spellStart"/>
      <w:r>
        <w:t>(미달)기(미달)여(미달)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(미달)논(미달)문(미달)의(미달)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(미달)학(미달)술(미달)적(미달)</w:t>
      </w:r>
      <w:r>
        <w:rPr>
          <w:lang w:eastAsia="ko-KR"/>
        </w:rPr>
        <w:t>(미달)·(미달)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(미달)같(미달)다(미달)</w:t>
      </w:r>
      <w:r>
        <w:rPr>
          <w:lang w:eastAsia="ko-KR"/>
        </w:rPr>
        <w:t>(미달):(미달)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(미달)제(미달)안(미달)</w:t>
      </w:r>
      <w:r>
        <w:rPr>
          <w:lang w:eastAsia="ko-KR"/>
        </w:rPr>
        <w:t>(미달) (미달) (미달)((미달)</w:t>
      </w:r>
      <w:proofErr w:type="gramEnd"/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  <w:r>
        <w:rPr>
          <w:lang w:eastAsia="ko-KR"/>
        </w:rPr>
        <w:t>(미달))(미달)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(미달)검(미달)증(미달)했(미달)다(미달)</w:t>
      </w:r>
      <w:r>
        <w:rPr>
          <w:lang w:eastAsia="ko-KR"/>
        </w:rPr>
        <w:t>(미달).(미달)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(미달)학(미달)술(미달)적(미달)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(미달)가(미달)치(미달)</w:t>
      </w:r>
      <w:r>
        <w:rPr>
          <w:lang w:eastAsia="ko-KR"/>
        </w:rPr>
        <w:t>(미달):(미달)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(미달)개(미달)념(미달)의(미달)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(미달)실(미달)증(미달)</w:t>
      </w:r>
      <w:r>
        <w:rPr>
          <w:lang w:eastAsia="ko-KR"/>
        </w:rPr>
        <w:t>(미달):(미달)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(미달)이(미달)미(미달)지(미달)로(미달)의(미달)에(미달)서(미달)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(미달)특(미달)정(미달)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 (미달)</w:t>
      </w:r>
      <w:r>
        <w:rPr>
          <w:lang w:eastAsia="ko-KR"/>
        </w:rPr>
        <w:t>(미달)순(미달)차(미달)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(미달)((미달)3(미달)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(미달)계(미달)층(미달)</w:t>
      </w:r>
      <w:r>
        <w:rPr>
          <w:lang w:eastAsia="ko-KR"/>
        </w:rPr>
        <w:t>(미달))(미달)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(미달)단(미달)계(미달)별(미달)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(미달)정(미달)량(미달)화(미달)</w:t>
      </w:r>
      <w:r>
        <w:rPr>
          <w:lang w:eastAsia="ko-KR"/>
        </w:rPr>
        <w:t>(미달):(미달) (미달)S(미달)t(미달)a(미달)g(미달)e(미달) (미달)1(미달)((미달)X(미달)-(미달)r(미달)a(미달)y(미달))(미달) (미달)5(미달)0(미달),(미달) (미달)S(미달)t(미달)a(미달)g(미달)e(미달) (미달)2(미달)((미달)D(미달)P(미달)F(미달))(미달)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(미달)유(미달)사(미달)성(미달)의(미달)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(미달)정(미달)량(미달)적(미달)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(미달)사(미달)전(미달)학(미달)습(미달)이(미달)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(미달)가(미달)치(미달)</w:t>
      </w:r>
      <w:r>
        <w:rPr>
          <w:lang w:eastAsia="ko-KR"/>
        </w:rPr>
        <w:t>(미달):(미달)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(미달)플(미달)러(미달)그(미달)인(미달)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</w:t>
      </w:r>
      <w:r>
        <w:rPr>
          <w:lang w:eastAsia="ko-KR"/>
        </w:rPr>
        <w:t>(미달):(미달) (미달)</w:t>
      </w: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(미달)탐(미달)지(미달)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(미달)모(미달)델(미달)에(미달)</w:t>
      </w:r>
      <w:r>
        <w:rPr>
          <w:lang w:eastAsia="ko-KR"/>
        </w:rPr>
        <w:t>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(미달)효(미달)율(미달)성(미달)</w:t>
      </w:r>
      <w:r>
        <w:rPr>
          <w:lang w:eastAsia="ko-KR"/>
        </w:rPr>
        <w:t>(미달):(미달) (미달)$(미달)2(미달)-(미달)5(미달)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(미달)비(미달)용(미달)으(미달)로(미달)</w:t>
      </w:r>
      <w:r>
        <w:rPr>
          <w:lang w:eastAsia="ko-KR"/>
        </w:rPr>
        <w:t>(미달) (미달)4(미달)7(미달).(미달)2(미달)%(미달)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(미달)접(미달)근(미달)성(미달)</w:t>
      </w:r>
      <w:r>
        <w:rPr>
          <w:lang w:eastAsia="ko-KR"/>
        </w:rPr>
        <w:t>(미달):(미달) (미달)G(미달)P(미달)U(미달) (미달)</w:t>
      </w:r>
      <w:r>
        <w:rPr>
          <w:lang w:eastAsia="ko-KR"/>
        </w:rPr>
        <w:t>(미달)불(미달)필(미달)요(미달)</w:t>
      </w:r>
      <w:r>
        <w:rPr>
          <w:lang w:eastAsia="ko-KR"/>
        </w:rPr>
        <w:t>(미달),(미달) (미달)</w:t>
      </w:r>
      <w:r>
        <w:rPr>
          <w:lang w:eastAsia="ko-KR"/>
        </w:rPr>
        <w:t>(미달)중(미달)소(미달)기(미달)업(미달)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(미달)재(미달)현(미달)성(미달)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(미달)코(미달)드(미달)</w:t>
      </w:r>
      <w:r>
        <w:rPr>
          <w:lang w:eastAsia="ko-KR"/>
        </w:rPr>
        <w:t>(미달),(미달)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(미달)공(미달)개(미달)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</w:t>
      </w:r>
      <w:r>
        <w:rPr>
          <w:lang w:eastAsia="ko-KR"/>
        </w:rPr>
        <w:t>(미달) (미달)3(미달)3(미달)9(미달)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(미달)이(미달)미(미달)지(미달)로(미달)</w:t>
      </w:r>
      <w:r>
        <w:rPr>
          <w:lang w:eastAsia="ko-KR"/>
        </w:rPr>
        <w:t>(미달) (미달)9(미달)1(미달).(미달)7(미달)%(미달) (미달)m(미달)A(미달)P(미달)5(미달)0(미달) (미달)</w:t>
      </w:r>
      <w:r>
        <w:rPr>
          <w:lang w:eastAsia="ko-KR"/>
        </w:rPr>
        <w:t>(미달)달(미달)성(미달)하(미달)여(미달)</w:t>
      </w:r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(미달)효(미달)율(미달)성(미달)</w:t>
      </w:r>
      <w:r>
        <w:rPr>
          <w:lang w:eastAsia="ko-KR"/>
        </w:rPr>
        <w:t>(미달) (미달)3(미달)4(미달).(미달)8(미달)%(미달)p(미달) (미달)</w:t>
      </w:r>
      <w:r>
        <w:rPr>
          <w:lang w:eastAsia="ko-KR"/>
        </w:rPr>
        <w:t>(미달)향(미달)상(미달)을(미달)</w:t>
      </w:r>
      <w:r>
        <w:rPr>
          <w:lang w:eastAsia="ko-KR"/>
        </w:rPr>
        <w:t>(미달) (미달)</w:t>
      </w:r>
      <w:r>
        <w:rPr>
          <w:lang w:eastAsia="ko-KR"/>
        </w:rPr>
        <w:t>(미달)실(미달)증(미달)했(미달)다(미달)</w:t>
      </w:r>
      <w:r>
        <w:rPr>
          <w:lang w:eastAsia="ko-KR"/>
        </w:rPr>
        <w:t>(미달).(미달)</w:t>
      </w:r>
    </w:p>
    <w:p w14:paraId="2D053B1F" w14:textId="77777777" w:rsidR="00E554A3" w:rsidRDefault="00000000">
      <w:proofErr w:type="spellStart"/>
      <w:r>
        <w:t>(미달)비(미달)교(미달)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(미달)학(미달)습(미달)</w:t>
            </w:r>
            <w:proofErr w:type="spellEnd"/>
            <w:r>
              <w:t>(미달) (미달)</w:t>
            </w:r>
            <w:proofErr w:type="spellStart"/>
            <w:r>
              <w:t>(미달)전(미달)략(미달)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(미달)사(미달)용(미달)</w:t>
            </w:r>
            <w:proofErr w:type="spellEnd"/>
            <w:r>
              <w:t>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(미달)m(미달)A(미달)P(미달)5(미달)0(미달)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(미달)성(미달)능(미달)</w:t>
            </w:r>
            <w:proofErr w:type="spellEnd"/>
            <w:r>
              <w:t>(미달) (미달)</w:t>
            </w:r>
            <w:proofErr w:type="spellStart"/>
            <w:r>
              <w:t>(미달)개(미달)선(미달)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(미달)직(미달)접(미달)</w:t>
            </w:r>
            <w:proofErr w:type="spellEnd"/>
            <w:r>
              <w:t>(미달) (미달)</w:t>
            </w:r>
            <w:proofErr w:type="spellStart"/>
            <w:r>
              <w:t>(미달)학(미달)습(미달)</w:t>
            </w:r>
            <w:proofErr w:type="spellEnd"/>
            <w:r>
              <w:t>(미달) (미달)((미달)b(미달)a(미달)s(미달)e(미달)l(미달)i(미달)n(미달)e(미달))(미달)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(미달)D(미달)P(미달)F(미달) (미달)3(미달)3(미달)9(미달)</w:t>
            </w:r>
            <w:r>
              <w:t>(미달)장(미달)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(미달)5(미달)6(미달).(미달)9(미달)%(미달)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(미달)-(미달)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>(미달)I(미달)m(미달)a(미달)g(미달)e(미달)N(미달)e(미달)t(미달) (미달)</w:t>
            </w:r>
            <w:proofErr w:type="spellStart"/>
            <w:r>
              <w:t>(미달)직(미달)접(미달)</w:t>
            </w:r>
            <w:proofErr w:type="spellEnd"/>
            <w:r>
              <w:t>(미달) (미달)</w:t>
            </w:r>
            <w:proofErr w:type="spellStart"/>
            <w:r>
              <w:t>(미달)전(미달)이(미달)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(미달)I(미달)m(미달)a(미달)g(미달)e(미달)N(미달)e(미달)t(미달)</w:t>
            </w:r>
            <w:r>
              <w:rPr>
                <w:lang w:eastAsia="ko-KR"/>
              </w:rPr>
              <w:t>(미달)에(미달)서(미달)</w:t>
            </w:r>
            <w:r>
              <w:rPr>
                <w:lang w:eastAsia="ko-KR"/>
              </w:rPr>
              <w:t>(미달) (미달)D(미달)P(미달)F(미달)</w:t>
            </w:r>
            <w:r>
              <w:rPr>
                <w:lang w:eastAsia="ko-KR"/>
              </w:rPr>
              <w:t>(미달)로(미달)의(미달)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(미달)직(미달)접(미달)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(미달)전(미달)이(미달)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(미달)7(미달)2(미달).(미달)3(미달)%(미달)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(미달)+(미달)1(미달)5(미달).(미달)4(미달)%(미달)p(미달)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(미달)도(미달)메(미달)인(미달)</w:t>
            </w:r>
            <w:proofErr w:type="spellEnd"/>
            <w:r>
              <w:t>(미달) (미달)</w:t>
            </w:r>
            <w:proofErr w:type="spellStart"/>
            <w:r>
              <w:t>(미달)브(미달)리(미달)지(미달)</w:t>
            </w:r>
            <w:proofErr w:type="spellEnd"/>
            <w:r>
              <w:t>(미달) (미달)</w:t>
            </w:r>
            <w:proofErr w:type="spellStart"/>
            <w:r>
              <w:t>(미달)전(미달)이(미달)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(미달)I(미달)m(미달)a(미달)g(미달)e(미달)N(미달)e(미달)t(미달)</w:t>
            </w:r>
            <w:r>
              <w:rPr>
                <w:lang w:eastAsia="ko-KR"/>
              </w:rPr>
              <w:t>(미달)에(미달)서(미달)</w:t>
            </w:r>
            <w:r>
              <w:rPr>
                <w:lang w:eastAsia="ko-KR"/>
              </w:rPr>
              <w:t>(미달) (미달)X(미달)-(미달)r(미달)a(미달)y(미달)</w:t>
            </w:r>
            <w:r>
              <w:rPr>
                <w:lang w:eastAsia="ko-KR"/>
              </w:rPr>
              <w:t>(미달)를(미달)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(미달)거(미달)쳐(미달)</w:t>
            </w:r>
            <w:r>
              <w:rPr>
                <w:lang w:eastAsia="ko-KR"/>
              </w:rPr>
              <w:t>(미달) (미달)D(미달)P(미달)F(미달)</w:t>
            </w:r>
            <w:r>
              <w:rPr>
                <w:lang w:eastAsia="ko-KR"/>
              </w:rPr>
              <w:t>(미달)로(미달)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(미달)전(미달)이(미달)하(미달)는(미달)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(미달)과(미달)정(미달)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(미달)9(미달)1(미달).(미달)7(미달)%(미달)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(미달)+(미달)3(미달)4(미달).(미달)8(미달)%(미달)p(미달)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(미달)((미달)X(미달)-(미달)r(미달)a(미달)y(미달) (미달)3(미달)1(미달)0(미달)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 (미달)</w:t>
      </w:r>
      <w:r>
        <w:rPr>
          <w:lang w:eastAsia="ko-KR"/>
        </w:rPr>
        <w:t>(미달)추(미달)가(미달)가(미달)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(미달)즉(미달)</w:t>
      </w:r>
      <w:r>
        <w:rPr>
          <w:lang w:eastAsia="ko-KR"/>
        </w:rPr>
        <w:t>(미달),(미달) (미달)</w:t>
      </w:r>
      <w:r>
        <w:rPr>
          <w:lang w:eastAsia="ko-KR"/>
        </w:rPr>
        <w:t>(미달)적(미달)은(미달)</w:t>
      </w:r>
      <w:r>
        <w:rPr>
          <w:lang w:eastAsia="ko-KR"/>
        </w:rPr>
        <w:t>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</w:t>
      </w:r>
      <w:r>
        <w:rPr>
          <w:lang w:eastAsia="ko-KR"/>
        </w:rPr>
        <w:t>(미달)최(미달)고(미달)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  <w:r>
        <w:rPr>
          <w:lang w:eastAsia="ko-KR"/>
        </w:rPr>
        <w:t>(미달) (미달)((미달)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(미달)솔(미달)루(미달)션(미달)</w:t>
      </w:r>
      <w:r>
        <w:rPr>
          <w:lang w:eastAsia="ko-KR"/>
        </w:rPr>
        <w:t>(미달))(미달)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(미달)모(미달)델(미달)은(미달)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(미달)((미달)5(미달)1(미달)-(미달)1(미달)0(미달)0(미달)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(미달)1(미달)9(미달).(미달)8(미달)%(미달)p(미달)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(미달)보(미달)이(미달)며(미달)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(미달)산(미달)업(미달)계(미달)의(미달)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(미달)관(미달)행(미달)이(미달)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(미달)6(미달)7(미달)%(미달) (미달)</w:t>
      </w:r>
      <w:r>
        <w:rPr>
          <w:lang w:eastAsia="ko-KR"/>
        </w:rPr>
        <w:t>(미달)과(미달)소(미달)평(미달)가(미달)할(미달)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(미달)있(미달)음(미달)을(미달)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(미달)발(미달)견(미달)했(미달)다(미달)</w:t>
      </w:r>
      <w:r>
        <w:rPr>
          <w:lang w:eastAsia="ko-KR"/>
        </w:rPr>
        <w:t>(미달).(미달)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(미달):(미달)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(미달)에(미달)포(미달)크(미달)별(미달)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(미달):(미달)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(미달)1(미달)-(미달)2(미달)5(미달):(미달) (미달) (미달) (미달)</w:t>
      </w:r>
      <w:r>
        <w:rPr>
          <w:lang w:eastAsia="ko-KR"/>
        </w:rPr>
        <w:t>(미달)급(미달)격(미달)한(미달)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(미달)((미달)0(미달)%(미달)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(미달)5(미달)8(미달).(미달)2(미달)%(미달)</w:t>
      </w:r>
      <w:r>
        <w:rPr>
          <w:lang w:eastAsia="ko-KR"/>
        </w:rPr>
        <w:t>(미달)로(미달)</w:t>
      </w:r>
      <w:r>
        <w:rPr>
          <w:lang w:eastAsia="ko-KR"/>
        </w:rPr>
        <w:t>(미달),(미달) (미달)+(미달)5(미달)8(미달).(미달)2(미달)%(미달)p(미달))(미달)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(미달)2(미달)6(미달)-(미달)5(미달)0(미달):(미달) (미달) 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(미달)((미달)5(미달)8(미달).(미달)2(미달)%(미달)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(미달)7(미달)1(미달).(미달)9(미달)%(미달)</w:t>
      </w:r>
      <w:r>
        <w:rPr>
          <w:lang w:eastAsia="ko-KR"/>
        </w:rPr>
        <w:t>(미달)로(미달)</w:t>
      </w:r>
      <w:r>
        <w:rPr>
          <w:lang w:eastAsia="ko-KR"/>
        </w:rPr>
        <w:t>(미달),(미달) (미달)+(미달)1(미달)3(미달).(미달)7(미달)%(미달)p(미달))(미달)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(미달)5(미달)1(미달)-(미달)7(미달)5(미달):(미달) 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  <w:r>
        <w:rPr>
          <w:lang w:eastAsia="ko-KR"/>
        </w:rPr>
        <w:t>(미달) (미달)((미달)7(미달)1(미달).(미달)9(미달)%(미달)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(미달)8(미달)4(미달).(미달)3(미달)%(미달)</w:t>
      </w:r>
      <w:r>
        <w:rPr>
          <w:lang w:eastAsia="ko-KR"/>
        </w:rPr>
        <w:t>(미달)로(미달)</w:t>
      </w:r>
      <w:r>
        <w:rPr>
          <w:lang w:eastAsia="ko-KR"/>
        </w:rPr>
        <w:t>(미달),(미달) (미달)+(미달)1(미달)2(미달).(미달)4(미달)%(미달)p(미달)</w:t>
      </w:r>
      <w:proofErr w:type="gramStart"/>
      <w:r>
        <w:rPr>
          <w:lang w:eastAsia="ko-KR"/>
        </w:rPr>
        <w:t>(미달))(미달) (미달) (미달)-(미달)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 (미달)</w:t>
      </w:r>
      <w:r>
        <w:rPr>
          <w:lang w:eastAsia="ko-KR"/>
        </w:rPr>
        <w:t>(미달)놓(미달)치(미달)게(미달)</w:t>
      </w:r>
      <w:r>
        <w:rPr>
          <w:lang w:eastAsia="ko-KR"/>
        </w:rPr>
        <w:t>(미달) (미달)</w:t>
      </w:r>
      <w:r>
        <w:rPr>
          <w:lang w:eastAsia="ko-KR"/>
        </w:rPr>
        <w:t>(미달)되(미달)는(미달)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(미달)7(미달)6(미달)-(미달)1(미달)0(미달)0(미달):(미달) (미달)</w:t>
      </w:r>
      <w:r>
        <w:rPr>
          <w:lang w:eastAsia="ko-KR"/>
        </w:rPr>
        <w:t>(미달)지(미달)속(미달)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(미달)((미달)8(미달)4(미달).(미달)3(미달)%(미달)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(미달)9(미달)1(미달).(미달)7(미달)%(미달)</w:t>
      </w:r>
      <w:r>
        <w:rPr>
          <w:lang w:eastAsia="ko-KR"/>
        </w:rPr>
        <w:t>(미달)로(미달)</w:t>
      </w:r>
      <w:r>
        <w:rPr>
          <w:lang w:eastAsia="ko-KR"/>
        </w:rPr>
        <w:t>(미달),(미달) (미달)+(미달)7(미달).(미달)4(미달)%(미달)p(미달))(미달) (미달) (미달) (미달)-(미달)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(미달)도(미달)약(미달)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(미달)함(미달)의(미달)</w:t>
      </w:r>
      <w:r>
        <w:rPr>
          <w:lang w:eastAsia="ko-KR"/>
        </w:rPr>
        <w:t>(미달):(미달)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(미달)7(미달)1(미달).(미달)9(미달)</w:t>
      </w:r>
      <w:proofErr w:type="gramEnd"/>
      <w:r>
        <w:rPr>
          <w:lang w:eastAsia="ko-KR"/>
        </w:rPr>
        <w:t>(미달)%(미달) (미달)((미달)</w:t>
      </w:r>
      <w:r>
        <w:rPr>
          <w:lang w:eastAsia="ko-KR"/>
        </w:rPr>
        <w:t>(미달)보(미달)조(미달)</w:t>
      </w:r>
      <w:r>
        <w:rPr>
          <w:lang w:eastAsia="ko-KR"/>
        </w:rPr>
        <w:t>(미달) (미달)</w:t>
      </w:r>
      <w:r>
        <w:rPr>
          <w:lang w:eastAsia="ko-KR"/>
        </w:rPr>
        <w:t>(미달)도(미달)구(미달)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(미달))(미달)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(미달)완(미달)전(미달)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(미달)9(미달)1(미달).(미달)7(미달)</w:t>
      </w:r>
      <w:proofErr w:type="gramEnd"/>
      <w:r>
        <w:rPr>
          <w:lang w:eastAsia="ko-KR"/>
        </w:rPr>
        <w:t>(미달)%(미달) (미달)((미달)</w:t>
      </w:r>
      <w:r>
        <w:rPr>
          <w:lang w:eastAsia="ko-KR"/>
        </w:rPr>
        <w:t>(미달)자(미달)동(미달)화(미달)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(미달))(미달)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(미달)질(미달)적(미달)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(미달)전(미달)환(미달)</w:t>
      </w:r>
      <w:r>
        <w:rPr>
          <w:lang w:eastAsia="ko-KR"/>
        </w:rPr>
        <w:t>(미달):(미달) (미달)"(미달)</w:t>
      </w:r>
      <w:r>
        <w:rPr>
          <w:lang w:eastAsia="ko-KR"/>
        </w:rPr>
        <w:t>(미달)사(미달)람(미달)이(미달)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(미달)"(미달)</w:t>
      </w:r>
      <w:r>
        <w:rPr>
          <w:lang w:eastAsia="ko-KR"/>
        </w:rPr>
        <w:t>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(미달)방(미달)식(미달)에(미달)서(미달)</w:t>
      </w:r>
      <w:r>
        <w:rPr>
          <w:lang w:eastAsia="ko-KR"/>
        </w:rPr>
        <w:t>(미달) (미달)"(미달)A(미달)I(미달)</w:t>
      </w:r>
      <w:r>
        <w:rPr>
          <w:lang w:eastAsia="ko-KR"/>
        </w:rPr>
        <w:t>(미달)가(미달)</w:t>
      </w:r>
      <w:r>
        <w:rPr>
          <w:lang w:eastAsia="ko-KR"/>
        </w:rPr>
        <w:t>(미달) (미달)</w:t>
      </w:r>
      <w:r>
        <w:rPr>
          <w:lang w:eastAsia="ko-KR"/>
        </w:rPr>
        <w:t>(미달)주(미달)도(미달)하(미달)고(미달)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(미달)사(미달)람(미달)이(미달)</w:t>
      </w:r>
      <w:r>
        <w:rPr>
          <w:lang w:eastAsia="ko-KR"/>
        </w:rPr>
        <w:t>(미달) (미달)</w:t>
      </w:r>
      <w:r>
        <w:rPr>
          <w:lang w:eastAsia="ko-KR"/>
        </w:rPr>
        <w:t>(미달)모(미달)니(미달)터(미달)링(미달)</w:t>
      </w:r>
      <w:r>
        <w:rPr>
          <w:lang w:eastAsia="ko-KR"/>
        </w:rPr>
        <w:t>(미달)"(미달)</w:t>
      </w:r>
      <w:r>
        <w:rPr>
          <w:lang w:eastAsia="ko-KR"/>
        </w:rPr>
        <w:t>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(미달)방(미달)식(미달)으(미달)로(미달)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(미달)객(미달)관(미달)적(미달)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(미달),(미달)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(미달),(미달)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(미달)프(미달)로(미달)토(미달)콜(미달)로(미달)</w:t>
      </w:r>
      <w:r>
        <w:rPr>
          <w:lang w:eastAsia="ko-KR"/>
        </w:rPr>
        <w:t>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(미달)탐(미달)지(미달)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(미달)공(미달)정(미달)하(미달)게(미달)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(미달)있(미달)는(미달)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(미달)표(미달)준(미달)화(미달)된(미달)</w:t>
      </w:r>
      <w:r>
        <w:rPr>
          <w:lang w:eastAsia="ko-KR"/>
        </w:rPr>
        <w:t>(미달) (미달)</w:t>
      </w:r>
      <w:r>
        <w:rPr>
          <w:lang w:eastAsia="ko-KR"/>
        </w:rPr>
        <w:t>(미달)벤(미달)치(미달)마(미달)크(미달)를(미달)</w:t>
      </w:r>
      <w:r>
        <w:rPr>
          <w:lang w:eastAsia="ko-KR"/>
        </w:rPr>
        <w:t>(미달) (미달)</w:t>
      </w:r>
      <w:r>
        <w:rPr>
          <w:lang w:eastAsia="ko-KR"/>
        </w:rPr>
        <w:t>(미달)구(미달)축(미달)했(미달)다(미달)</w:t>
      </w:r>
      <w:r>
        <w:rPr>
          <w:lang w:eastAsia="ko-KR"/>
        </w:rPr>
        <w:t>(미달).(미달)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(미달)무(미달)작(미달)위(미달)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(미달)시(미달)드(미달)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(미달)고(미달)정(미달)</w:t>
      </w:r>
      <w:r>
        <w:rPr>
          <w:lang w:eastAsia="ko-KR"/>
        </w:rPr>
        <w:t>(미달),(미달)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(미달)명(미달)세(미달)</w:t>
      </w:r>
      <w:r>
        <w:rPr>
          <w:lang w:eastAsia="ko-KR"/>
        </w:rPr>
        <w:t>(미달) (미달)</w:t>
      </w:r>
      <w:r>
        <w:rPr>
          <w:lang w:eastAsia="ko-KR"/>
        </w:rPr>
        <w:t>(미달)상(미달)세(미달)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(미달)공(미달)개(미달)</w:t>
      </w:r>
      <w:r>
        <w:rPr>
          <w:lang w:eastAsia="ko-KR"/>
        </w:rPr>
        <w:t>(미달):(미달)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(미달),(미달) (미달)</w:t>
      </w:r>
      <w:proofErr w:type="spellStart"/>
      <w:r>
        <w:rPr>
          <w:lang w:eastAsia="ko-KR"/>
        </w:rPr>
        <w:t>(미달)학(미달)습(미달)률(미달)</w:t>
      </w:r>
      <w:proofErr w:type="spellEnd"/>
      <w:r>
        <w:rPr>
          <w:lang w:eastAsia="ko-KR"/>
        </w:rPr>
        <w:t>(미달),(미달) (미달)</w:t>
      </w:r>
      <w:proofErr w:type="spellStart"/>
      <w:r>
        <w:rPr>
          <w:lang w:eastAsia="ko-KR"/>
        </w:rPr>
        <w:t>(미달)옵(미달)티(미달)마(미달)이(미달)저(미달)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(미달)등(미달)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(미달):(미달) (미달)m(미달)A(미달)P(미달)5(미달)0(미달),(미달) (미달)m(미달)A(미달)P(미달)5(미달)0(미달)-(미달)9(미달)5(미달),(미달) (미달)P(미달)r(미달)e(미달)c(미달)i(미달)s(미달)i(미달)o(미달)n(미달),(미달) (미달)R(미달)e(미달)c(미달)a(미달)l(미달)l(미달)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(미달)에(미달)포(미달)크(미달)별(미달)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(미달)추(미달)적(미달)</w:t>
      </w:r>
      <w:r>
        <w:rPr>
          <w:lang w:eastAsia="ko-KR"/>
        </w:rPr>
        <w:t>(미달):(미달)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</w:t>
      </w:r>
    </w:p>
    <w:p w14:paraId="0A409130" w14:textId="77777777" w:rsidR="00E554A3" w:rsidRDefault="00000000">
      <w:proofErr w:type="spellStart"/>
      <w:r>
        <w:t>(미달)적(미달)용(미달)</w:t>
      </w:r>
      <w:proofErr w:type="spellEnd"/>
      <w:r>
        <w:t>(미달) (미달)</w:t>
      </w:r>
      <w:proofErr w:type="spellStart"/>
      <w:r>
        <w:t>(미달)사(미달)례(미달)</w:t>
      </w:r>
      <w:proofErr w:type="spellEnd"/>
      <w:r>
        <w:t>(미달) (미달)((미달)</w:t>
      </w:r>
      <w:r>
        <w:t>(미달)본(미달)</w:t>
      </w:r>
      <w:r>
        <w:t>(미달) (미달)</w:t>
      </w:r>
      <w:proofErr w:type="spellStart"/>
      <w:r>
        <w:t>(미달)연(미달)구(미달)</w:t>
      </w:r>
      <w:proofErr w:type="spellEnd"/>
      <w:r>
        <w:t>(미달))(미달):(미달)</w:t>
      </w:r>
    </w:p>
    <w:p w14:paraId="6A0E88FF" w14:textId="77777777" w:rsidR="00E554A3" w:rsidRDefault="00000000">
      <w:r>
        <w:t>(미달)Y(미달)O(미달)L(미달)O(미달)v(미달)8(미달)s(미달):(미달) (미달)6(미달)2(미달).(미달)3(미달)%(미달) (미달)m(미달)A(미달)P(미달)5(미달)0(미달) (미달)((미달)검(미달)증(미달)됨(미달))(미달)((미달)b(미달)a(미달)s(미달)e(미달)l(미달)i(미달)n(미달)e(미달))(미달)</w:t>
      </w:r>
    </w:p>
    <w:p w14:paraId="4AAA7F12" w14:textId="77777777" w:rsidR="00E554A3" w:rsidRDefault="00000000">
      <w:r>
        <w:t>(미달)Y(미달)O(미달)L(미달)O(미달)1(미달)1(미달)s(미달):(미달) (미달)9(미달)1(미달).(미달)7(미달)%(미달) (미달)m(미달)A(미달)P(미달)5(미달)0(미달) (미달)((미달)달(미달)성(미달))(미달)((미달)+(미달)4(미달)7(미달).(미달)2(미달)%(미달) (미달)</w:t>
      </w:r>
      <w:proofErr w:type="spellStart"/>
      <w:r>
        <w:t>(미달)개(미달)선(미달)</w:t>
      </w:r>
      <w:proofErr w:type="spellEnd"/>
      <w:r>
        <w:t>(미달))(미달)</w:t>
      </w:r>
    </w:p>
    <w:p w14:paraId="09D9A69D" w14:textId="77777777" w:rsidR="00E554A3" w:rsidRDefault="00000000">
      <w:r>
        <w:t>(미달)이(미달)</w:t>
      </w:r>
      <w:r>
        <w:t>(미달) (미달)</w:t>
      </w:r>
      <w:proofErr w:type="spellStart"/>
      <w:r>
        <w:t>(미달)프(미달)레(미달)임(미달)워(미달)크(미달)는(미달)</w:t>
      </w:r>
      <w:proofErr w:type="spellEnd"/>
      <w:r>
        <w:t>(미달) (미달)</w:t>
      </w:r>
      <w:proofErr w:type="spellStart"/>
      <w:r>
        <w:t>(미달)향(미달)후(미달)</w:t>
      </w:r>
      <w:proofErr w:type="spellEnd"/>
      <w:r>
        <w:t>(미달) (미달)Y(미달)O(미달)L(미달)O(미달)1(미달)1(미달)m(미달)/(미달)l(미달)/(미달)x(미달),(미달) (미달)F(미달)a(미달)s(미달)t(미달)e(미달)r(미달) (미달)R(미달)-(미달)C(미달)N(미달)N(미달),(미달) (미달)D(미달)E(미달)T(미달)R(미달) (미달)</w:t>
      </w:r>
      <w:r>
        <w:t>(미달)등(미달)</w:t>
      </w:r>
      <w:r>
        <w:t>(미달) (미달)</w:t>
      </w:r>
      <w:proofErr w:type="spellStart"/>
      <w:r>
        <w:t>(미달)다(미달)른(미달)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(미달)평(미달)가(미달)에(미달)도(미달)</w:t>
      </w:r>
      <w:proofErr w:type="spellEnd"/>
      <w:r>
        <w:t>(미달) (미달)</w:t>
      </w:r>
      <w:proofErr w:type="spellStart"/>
      <w:r>
        <w:t>(미달)활(미달)용(미달)</w:t>
      </w:r>
      <w:proofErr w:type="spellEnd"/>
      <w:r>
        <w:t>(미달) (미달)</w:t>
      </w:r>
      <w:proofErr w:type="spellStart"/>
      <w:r>
        <w:t>(미달)가(미달)능(미달)하(미달)다(미달)</w:t>
      </w:r>
      <w:proofErr w:type="spellEnd"/>
      <w:r>
        <w:t>(미달).(미달)</w:t>
      </w:r>
    </w:p>
    <w:p w14:paraId="7DD99D0A" w14:textId="77777777" w:rsidR="00E554A3" w:rsidRDefault="00000000">
      <w:pPr>
        <w:pStyle w:val="2"/>
      </w:pPr>
      <w:r>
        <w:t>(미달)I(미달)I(미달).(미달) (미달)</w:t>
      </w:r>
      <w:proofErr w:type="spellStart"/>
      <w:r>
        <w:t>(미달)관(미달)련(미달)</w:t>
      </w:r>
      <w:proofErr w:type="spellEnd"/>
      <w:r>
        <w:t>(미달) (미달)</w:t>
      </w:r>
      <w:proofErr w:type="spellStart"/>
      <w:r>
        <w:t>(미달)연(미달)구(미달)</w:t>
      </w:r>
      <w:proofErr w:type="spellEnd"/>
      <w:r>
        <w:t>(미달) (미달)((미달)R(미달)e(미달)l(미달)a(미달)t(미달)e(미달)d(미달) (미달)W(미달)o(미달)r(미달)k(미달))(미달)</w:t>
      </w:r>
    </w:p>
    <w:p w14:paraId="206A77D4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(미달)제(미달)조(미달)업(미달)</w:t>
      </w:r>
      <w:proofErr w:type="spellEnd"/>
      <w:r>
        <w:t>(미달) (미달)</w:t>
      </w:r>
      <w:proofErr w:type="spellStart"/>
      <w:r>
        <w:t>(미달)결(미달)함(미달)</w:t>
      </w:r>
      <w:proofErr w:type="spellEnd"/>
      <w:r>
        <w:t>(미달) (미달)</w:t>
      </w:r>
      <w:proofErr w:type="spellStart"/>
      <w:r>
        <w:t>(미달)검(미달)출(미달)</w:t>
      </w:r>
      <w:proofErr w:type="spellEnd"/>
    </w:p>
    <w:p w14:paraId="2F83C8C6" w14:textId="77777777" w:rsidR="00E554A3" w:rsidRDefault="00000000">
      <w:r>
        <w:t>(미달)1(미달).(미달) (미달)</w:t>
      </w:r>
      <w:proofErr w:type="spellStart"/>
      <w:r>
        <w:t>(미달)전(미달)통(미달)적(미달)</w:t>
      </w:r>
      <w:proofErr w:type="spellEnd"/>
      <w:r>
        <w:t>(미달) (미달)</w:t>
      </w:r>
      <w:proofErr w:type="spellStart"/>
      <w:r>
        <w:t>(미달)접(미달)근(미달)법(미달)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(미달)검(미달)출(미달)은(미달)</w:t>
      </w:r>
      <w:r>
        <w:rPr>
          <w:lang w:eastAsia="ko-KR"/>
        </w:rPr>
        <w:t>(미달) (미달)</w:t>
      </w:r>
      <w:r>
        <w:rPr>
          <w:lang w:eastAsia="ko-KR"/>
        </w:rPr>
        <w:t>(미달)수(미달)십(미달)</w:t>
      </w:r>
      <w:r>
        <w:rPr>
          <w:lang w:eastAsia="ko-KR"/>
        </w:rPr>
        <w:t>(미달) (미달)</w:t>
      </w:r>
      <w:r>
        <w:rPr>
          <w:lang w:eastAsia="ko-KR"/>
        </w:rPr>
        <w:t>(미달)년(미달)간(미달)</w:t>
      </w:r>
      <w:r>
        <w:rPr>
          <w:lang w:eastAsia="ko-KR"/>
        </w:rPr>
        <w:t>(미달) (미달)</w:t>
      </w:r>
      <w:r>
        <w:rPr>
          <w:lang w:eastAsia="ko-KR"/>
        </w:rPr>
        <w:t>(미달)컴(미달)퓨(미달)터(미달)</w:t>
      </w:r>
      <w:r>
        <w:rPr>
          <w:lang w:eastAsia="ko-KR"/>
        </w:rPr>
        <w:t>(미달) (미달)</w:t>
      </w:r>
      <w:r>
        <w:rPr>
          <w:lang w:eastAsia="ko-KR"/>
        </w:rPr>
        <w:t>(미달)비(미달)전(미달)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(미달)주(미달)제(미달)였(미달)다(미달)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(미달)전(미달)통(미달)적(미달)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 (미달)</w:t>
      </w:r>
      <w:r>
        <w:rPr>
          <w:lang w:eastAsia="ko-KR"/>
        </w:rPr>
        <w:t>(미달)기(미달)법(미달)에(미달)</w:t>
      </w:r>
      <w:r>
        <w:rPr>
          <w:lang w:eastAsia="ko-KR"/>
        </w:rPr>
        <w:t>(미달) (미달)</w:t>
      </w:r>
      <w:r>
        <w:rPr>
          <w:lang w:eastAsia="ko-KR"/>
        </w:rPr>
        <w:t>(미달)의(미달)존(미달)했(미달)다(미달)</w:t>
      </w:r>
      <w:r>
        <w:rPr>
          <w:lang w:eastAsia="ko-KR"/>
        </w:rPr>
        <w:t>(미달):(미달)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(미달)고(미달)전(미달)적(미달)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(미달):(미달)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(미달)에(미달)지(미달)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(미달):(미달) (미달)C(미달)a(미달)n(미달)n(미달)y(미달),(미달) (미달)S(미달)o(미달)b(미달)e(미달)l(미달) (미달)</w:t>
      </w:r>
      <w:r>
        <w:rPr>
          <w:lang w:eastAsia="ko-KR"/>
        </w:rPr>
        <w:t>(미달)연(미달)산(미달)자(미달)로(미달)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(미달)[(미달)4(미달)](미달)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 (미달)</w:t>
      </w:r>
      <w:r>
        <w:rPr>
          <w:lang w:eastAsia="ko-KR"/>
        </w:rPr>
        <w:t>(미달)속(미달)도(미달)</w:t>
      </w:r>
      <w:r>
        <w:rPr>
          <w:lang w:eastAsia="ko-KR"/>
        </w:rPr>
        <w:t>(미달),(미달) (미달)</w:t>
      </w:r>
      <w:r>
        <w:rPr>
          <w:lang w:eastAsia="ko-KR"/>
        </w:rPr>
        <w:t>(미달)해(미달)석(미달)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(미달)노(미달)이(미달)즈(미달)</w:t>
      </w:r>
      <w:r>
        <w:rPr>
          <w:lang w:eastAsia="ko-KR"/>
        </w:rPr>
        <w:t>(미달) (미달)</w:t>
      </w:r>
      <w:r>
        <w:rPr>
          <w:lang w:eastAsia="ko-KR"/>
        </w:rPr>
        <w:t>(미달)민(미달)감(미달)성(미달)</w:t>
      </w:r>
      <w:r>
        <w:rPr>
          <w:lang w:eastAsia="ko-KR"/>
        </w:rPr>
        <w:t>(미달),(미달)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(미달)텍(미달)스(미달)처(미달)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(미달):(미달) (미달)G(미달)a(미달)b(미달)o(미달)r(미달)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(미달),(미달) (미달)L(미달)B(미달)P(미달)((미달)L(미달)o(미달)c(미달)a(미달)l(미달) (미달)B(미달)i(미달)n(미달)a(미달)r(미달)y(미달) (미달)P(미달)a(미달)t(미달)t(미달)e(미달)r(미달)n(미달))(미달) (미달)[(미달)5(미달)](미달)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(미달)표(미달)면(미달)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(미달)검(미달)출(미달)에(미달)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(미달)수(미달)동(미달)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(미달),(미달)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(미달)형(미달)태(미달)학(미달)적(미달)</w:t>
      </w:r>
      <w:r>
        <w:rPr>
          <w:lang w:eastAsia="ko-KR"/>
        </w:rPr>
        <w:t>(미달) (미달)</w:t>
      </w:r>
      <w:r>
        <w:rPr>
          <w:lang w:eastAsia="ko-KR"/>
        </w:rPr>
        <w:t>(미달)연(미달)산(미달)</w:t>
      </w:r>
      <w:r>
        <w:rPr>
          <w:lang w:eastAsia="ko-KR"/>
        </w:rPr>
        <w:t>(미달):(미달) (미달)O(미달)p(미달)e(미달)n(미달)i(미달)n(미달)g(미달),(미달) (미달)C(미달)l(미달)o(미달)s(미달)i(미달)n(미달)g(미달)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(미달)이(미달)상(미달)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</w:t>
      </w:r>
      <w:r>
        <w:rPr>
          <w:lang w:eastAsia="ko-KR"/>
        </w:rPr>
        <w:t>(미달) (미달)[(미달)6(미달)](미달)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(미달)간(미달)단(미달)한(미달)</w:t>
      </w:r>
      <w:r>
        <w:rPr>
          <w:lang w:eastAsia="ko-KR"/>
        </w:rPr>
        <w:t>(미달) (미달)</w:t>
      </w:r>
      <w:r>
        <w:rPr>
          <w:lang w:eastAsia="ko-KR"/>
        </w:rPr>
        <w:t>(미달)구(미달)현(미달)</w:t>
      </w:r>
      <w:r>
        <w:rPr>
          <w:lang w:eastAsia="ko-KR"/>
        </w:rPr>
        <w:t>(미달),(미달) (미달)</w:t>
      </w: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</w:t>
      </w:r>
      <w:r>
        <w:rPr>
          <w:lang w:eastAsia="ko-KR"/>
        </w:rPr>
        <w:t>(미달)튜(미달)닝(미달)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  <w:r>
        <w:rPr>
          <w:lang w:eastAsia="ko-KR"/>
        </w:rPr>
        <w:t>(미달),(미달)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</w:t>
      </w:r>
      <w:r>
        <w:rPr>
          <w:lang w:eastAsia="ko-KR"/>
        </w:rPr>
        <w:t>(미달):(미달)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(미달)정(미달)확(미달)도(미달)</w:t>
      </w:r>
      <w:r>
        <w:rPr>
          <w:lang w:eastAsia="ko-KR"/>
        </w:rPr>
        <w:t>(미달):(미달) (미달)6(미달)0(미달)-(미달)7(미달)5(미달)%(미달) (미달)((미달)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(미달))(미달)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(미달)위(미달)양(미달)성(미달)률(미달)</w:t>
      </w:r>
      <w:proofErr w:type="spellEnd"/>
      <w:r>
        <w:rPr>
          <w:lang w:eastAsia="ko-KR"/>
        </w:rPr>
        <w:t>(미달):(미달) (미달)1(미달)5(미달)-(미달)3(미달)0(미달)%(미달) (미달)((미달)</w:t>
      </w:r>
      <w:r>
        <w:rPr>
          <w:lang w:eastAsia="ko-KR"/>
        </w:rPr>
        <w:t>(미달)생(미달)산(미달)</w:t>
      </w:r>
      <w:r>
        <w:rPr>
          <w:lang w:eastAsia="ko-KR"/>
        </w:rPr>
        <w:t>(미달) (미달)</w:t>
      </w:r>
      <w:r>
        <w:rPr>
          <w:lang w:eastAsia="ko-KR"/>
        </w:rPr>
        <w:t>(미달)라(미달)인(미달)</w:t>
      </w:r>
      <w:r>
        <w:rPr>
          <w:lang w:eastAsia="ko-KR"/>
        </w:rPr>
        <w:t>(미달) (미달)</w:t>
      </w:r>
      <w:r>
        <w:rPr>
          <w:lang w:eastAsia="ko-KR"/>
        </w:rPr>
        <w:t>(미달)중(미달)단(미달)</w:t>
      </w:r>
      <w:r>
        <w:rPr>
          <w:lang w:eastAsia="ko-KR"/>
        </w:rPr>
        <w:t>(미달) (미달)</w:t>
      </w:r>
      <w:r>
        <w:rPr>
          <w:lang w:eastAsia="ko-KR"/>
        </w:rPr>
        <w:t>(미달)초(미달)래(미달)</w:t>
      </w:r>
      <w:r>
        <w:rPr>
          <w:lang w:eastAsia="ko-KR"/>
        </w:rPr>
        <w:t>(미달))(미달)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(미달)특(미달)정(미달)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(미달)부(미달)품(미달)에(미달)만(미달)</w:t>
      </w:r>
      <w:r>
        <w:rPr>
          <w:lang w:eastAsia="ko-KR"/>
        </w:rPr>
        <w:t>(미달) (미달)</w:t>
      </w:r>
      <w:r>
        <w:rPr>
          <w:lang w:eastAsia="ko-KR"/>
        </w:rPr>
        <w:t>(미달)작(미달)동(미달)</w:t>
      </w:r>
      <w:r>
        <w:rPr>
          <w:lang w:eastAsia="ko-KR"/>
        </w:rPr>
        <w:t>(미달),(미달)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(미달)딥(미달)러(미달)닝(미달)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(미달)접(미달)근(미달)법(미달)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(미달)2(미달)0(미달)1(미달)5(미달)</w:t>
      </w:r>
      <w:r>
        <w:rPr>
          <w:lang w:eastAsia="ko-KR"/>
        </w:rPr>
        <w:t>(미달)년(미달)</w:t>
      </w:r>
      <w:r>
        <w:rPr>
          <w:lang w:eastAsia="ko-KR"/>
        </w:rPr>
        <w:t>(미달) (미달)</w:t>
      </w:r>
      <w:r>
        <w:rPr>
          <w:lang w:eastAsia="ko-KR"/>
        </w:rPr>
        <w:t>(미달)이(미달)후(미달)</w:t>
      </w:r>
      <w:r>
        <w:rPr>
          <w:lang w:eastAsia="ko-KR"/>
        </w:rPr>
        <w:t>(미달) (미달)C(미달)N(미달)N(미달)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(미달)방(미달)법(미달)론(미달)이(미달)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(미달)검(미달)출(미달)을(미달)</w:t>
      </w:r>
      <w:r>
        <w:rPr>
          <w:lang w:eastAsia="ko-KR"/>
        </w:rPr>
        <w:t>(미달) (미달)</w:t>
      </w:r>
      <w:r>
        <w:rPr>
          <w:lang w:eastAsia="ko-KR"/>
        </w:rPr>
        <w:t>(미달)지(미달)배(미달)하(미달)기(미달)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(미달)시(미달)작(미달)했(미달)다(미달)</w:t>
      </w:r>
      <w:r>
        <w:rPr>
          <w:lang w:eastAsia="ko-KR"/>
        </w:rPr>
        <w:t>(미달).(미달)</w:t>
      </w:r>
    </w:p>
    <w:p w14:paraId="2EDBCB10" w14:textId="77777777" w:rsidR="00E554A3" w:rsidRDefault="00000000">
      <w:proofErr w:type="spellStart"/>
      <w:r>
        <w:t>(미달)대(미달)표(미달)적(미달)</w:t>
      </w:r>
      <w:proofErr w:type="spellEnd"/>
      <w:r>
        <w:t>(미달) (미달)</w:t>
      </w:r>
      <w:proofErr w:type="spellStart"/>
      <w:r>
        <w:t>(미달)연(미달)구(미달)</w:t>
      </w:r>
      <w:proofErr w:type="spellEnd"/>
      <w: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(미달)연(미달)구(미달)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(미달)방(미달)법(미달)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(미달)대(미달)상(미달)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(미달)정(미달)확(미달)도(미달)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(미달)데(미달)이(미달)터(미달)</w:t>
            </w:r>
            <w:proofErr w:type="spellEnd"/>
            <w:r>
              <w:t>(미달) (미달)</w:t>
            </w:r>
            <w:r>
              <w:t>(미달)수(미달)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(미달)R(미달)e(미달)n(미달) (미달)e(미달)t(미달) (미달)a(미달)l(미달).(미달) (미달)[(미달)7(미달)](미달)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(미달)F(미달)a(미달)s(미달)t(미달)e(미달)r(미달) (미달)R(미달)-(미달)C(미달)N(미달)N(미달)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(미달)강(미달)철(미달)</w:t>
            </w:r>
            <w:proofErr w:type="spellEnd"/>
            <w:r>
              <w:t>(미달) (미달)</w:t>
            </w:r>
            <w:proofErr w:type="spellStart"/>
            <w:r>
              <w:t>(미달)표(미달)면(미달)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(미달)8(미달)7(미달).(미달)3(미달)%(미달)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(미달)1(미달),(미달)8(미달)0(미달)0(미달)</w:t>
            </w:r>
            <w:r>
              <w:t>(미달)장(미달)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(미달)W(미달)e(미달)i(미달)m(미달)e(미달)r(미달) (미달)e(미달)t(미달) (미달)a(미달)l(미달).(미달) (미달)[(미달)8(미달)](미달)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(미달)R(미달)e(미달)s(미달)N(미달)e(미달)t(미달)-(미달)5(미달)0(미달)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(미달)용(미달)접(미달)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(미달)9(미달)2(미달).(미달)1(미달)%(미달)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(미달)3(미달),(미달)5(미달)0(미달)0(미달)</w:t>
            </w:r>
            <w:r>
              <w:t>(미달)장(미달)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(미달)L(미달)i(미달)n(미달) (미달)e(미달)t(미달) (미달)a(미달)l(미달).(미달) (미달)[(미달)9(미달)](미달)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(미달)Y(미달)O(미달)L(미달)O(미달)v(미달)3(미달)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>(미달)P(미달)C(미달)B(미달) (미달)</w:t>
            </w:r>
            <w:proofErr w:type="spellStart"/>
            <w:r>
              <w:t>(미달)결(미달)함(미달)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(미달)8(미달)9(미달).(미달)7(미달)%(미달)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(미달)2(미달),(미달)1(미달)0(미달)0(미달)</w:t>
            </w:r>
            <w:r>
              <w:t>(미달)장(미달)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(미달)P(미달)a(미달)r(미달)k(미달) (미달)e(미달)t(미달) (미달)a(미달)l(미달).(미달) (미달)[(미달)1(미달)0(미달)](미달)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(미달)E(미달)f(미달)f(미달)i(미달)c(미달)i(미달)e(미달)n(미달)t(미달)D(미달)e(미달)t(미달)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(미달)자(미달)동(미달)차(미달)</w:t>
            </w:r>
            <w:proofErr w:type="spellEnd"/>
            <w:r>
              <w:t>(미달) (미달)</w:t>
            </w:r>
            <w:proofErr w:type="spellStart"/>
            <w:r>
              <w:t>(미달)부(미달)품(미달)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(미달)8(미달)5(미달).(미달)4(미달)%(미달)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(미달)1(미달),(미달)2(미달)0(미달)0(미달)</w:t>
            </w:r>
            <w:r>
              <w:t>(미달)장(미달)</w:t>
            </w:r>
          </w:p>
        </w:tc>
      </w:tr>
    </w:tbl>
    <w:p w14:paraId="77F7646C" w14:textId="77777777" w:rsidR="00E554A3" w:rsidRDefault="00000000">
      <w:proofErr w:type="spellStart"/>
      <w:r>
        <w:t>(미달)공(미달)통(미달)</w:t>
      </w:r>
      <w:proofErr w:type="spellEnd"/>
      <w:r>
        <w:t>(미달) (미달)</w:t>
      </w:r>
      <w:proofErr w:type="spellStart"/>
      <w:r>
        <w:t>(미달)한(미달)계(미달)</w:t>
      </w:r>
      <w:proofErr w:type="spellEnd"/>
      <w:r>
        <w:t>(미달):(미달)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(미달)대(미달)량(미달)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</w:t>
      </w:r>
      <w:r>
        <w:rPr>
          <w:lang w:eastAsia="ko-KR"/>
        </w:rPr>
        <w:t>(미달):(미달) (미달)</w:t>
      </w:r>
      <w:r>
        <w:rPr>
          <w:lang w:eastAsia="ko-KR"/>
        </w:rPr>
        <w:t>(미달)최(미달)소(미달)</w:t>
      </w:r>
      <w:r>
        <w:rPr>
          <w:lang w:eastAsia="ko-KR"/>
        </w:rPr>
        <w:t>(미달) (미달)1(미달),(미달)0(미달)0(미달)0(미달)-(미달)5(미달),(미달)0(미달)0(미달)0(미달)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(미달)특(미달)정(미달)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(미달)/(미달)</w:t>
      </w:r>
      <w:r>
        <w:rPr>
          <w:lang w:eastAsia="ko-KR"/>
        </w:rPr>
        <w:t>(미달)제(미달)조(미달)사(미달)에(미달)만(미달)</w:t>
      </w:r>
      <w:r>
        <w:rPr>
          <w:lang w:eastAsia="ko-KR"/>
        </w:rPr>
        <w:t>(미달) (미달)</w:t>
      </w:r>
      <w:r>
        <w:rPr>
          <w:lang w:eastAsia="ko-KR"/>
        </w:rPr>
        <w:t>(미달)작(미달)동(미달)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(미달)복(미달)잡(미달)성(미달)</w:t>
      </w:r>
      <w:r>
        <w:rPr>
          <w:lang w:eastAsia="ko-KR"/>
        </w:rPr>
        <w:t>(미달):(미달) (미달)G(미달)P(미달)U(미달) (미달)</w:t>
      </w:r>
      <w:r>
        <w:rPr>
          <w:lang w:eastAsia="ko-KR"/>
        </w:rPr>
        <w:t>(미달)서(미달)버(미달)</w:t>
      </w:r>
      <w:r>
        <w:rPr>
          <w:lang w:eastAsia="ko-KR"/>
        </w:rPr>
        <w:t>(미달),(미달) (미달)</w:t>
      </w: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(미달)재(미달)현(미달)성(미달)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(미달):(미달) (미달)</w:t>
      </w:r>
      <w:r>
        <w:rPr>
          <w:lang w:eastAsia="ko-KR"/>
        </w:rPr>
        <w:t>(미달)코(미달)드(미달)</w:t>
      </w:r>
      <w:r>
        <w:rPr>
          <w:lang w:eastAsia="ko-KR"/>
        </w:rPr>
        <w:t>(미달)/(미달)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(미달)비(미달)공(미달)개(미달)</w:t>
      </w:r>
      <w:r>
        <w:rPr>
          <w:lang w:eastAsia="ko-KR"/>
        </w:rPr>
        <w:t>(미달),(미달)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(미달)환(미달)경(미달)의(미달)</w:t>
      </w:r>
      <w:r>
        <w:rPr>
          <w:lang w:eastAsia="ko-KR"/>
        </w:rPr>
        <w:t>(미달) (미달)</w:t>
      </w:r>
      <w:r>
        <w:rPr>
          <w:lang w:eastAsia="ko-KR"/>
        </w:rPr>
        <w:t>(미달)도(미달)전(미달)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(미달)최(미달)근(미달)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(미달)연(미달)구(미달)들(미달)은(미달)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(미달)해(미달)결(미달)을(미달)</w:t>
      </w:r>
      <w:r>
        <w:rPr>
          <w:lang w:eastAsia="ko-KR"/>
        </w:rPr>
        <w:t>(미달) (미달)</w:t>
      </w:r>
      <w:r>
        <w:rPr>
          <w:lang w:eastAsia="ko-KR"/>
        </w:rPr>
        <w:t>(미달)시(미달)도(미달)했(미달)으(미달)나(미달)</w:t>
      </w:r>
      <w:r>
        <w:rPr>
          <w:lang w:eastAsia="ko-KR"/>
        </w:rPr>
        <w:t>(미달),(미달) (미달)</w:t>
      </w:r>
      <w:r>
        <w:rPr>
          <w:lang w:eastAsia="ko-KR"/>
        </w:rPr>
        <w:t>(미달)여(미달)전(미달)히(미달)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(미달)한(미달)계(미달)가(미달)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(미달)존(미달)재(미달)한(미달)다(미달)</w:t>
      </w:r>
      <w:r>
        <w:rPr>
          <w:lang w:eastAsia="ko-KR"/>
        </w:rPr>
        <w:t>(미달):(미달)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(미달)기(미달)법(미달)</w:t>
      </w:r>
      <w:r>
        <w:rPr>
          <w:lang w:eastAsia="ko-KR"/>
        </w:rPr>
        <w:t>(미달) (미달)[(미달)1(미달)1(미달)-(미달)1(미달)2(미달)](미달):(미달)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(미달)회(미달)전(미달)</w:t>
      </w:r>
      <w:r>
        <w:rPr>
          <w:lang w:eastAsia="ko-KR"/>
        </w:rPr>
        <w:t>(미달),(미달) (미달)</w:t>
      </w:r>
      <w:r>
        <w:rPr>
          <w:lang w:eastAsia="ko-KR"/>
        </w:rPr>
        <w:t>(미달)뒤(미달)집(미달)기(미달)</w:t>
      </w:r>
      <w:r>
        <w:rPr>
          <w:lang w:eastAsia="ko-KR"/>
        </w:rPr>
        <w:t>(미달),(미달) (미달)</w:t>
      </w:r>
      <w:r>
        <w:rPr>
          <w:lang w:eastAsia="ko-KR"/>
        </w:rPr>
        <w:t>(미달)색(미달)상(미달)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(미달)변(미달)환(미달)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(미달)5(미달)-(미달)1(미달)0(미달)%(미달)p(미달)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(미달):(미달) (미달)</w:t>
      </w:r>
      <w:r>
        <w:rPr>
          <w:lang w:eastAsia="ko-KR"/>
        </w:rPr>
        <w:t>(미달)새(미달)로(미달)운(미달)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(미달)생(미달)성(미달)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(미달)합(미달)성(미달)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(미달)생(미달)성(미달)</w:t>
      </w:r>
      <w:r>
        <w:rPr>
          <w:lang w:eastAsia="ko-KR"/>
        </w:rPr>
        <w:t>(미달) (미달)[(미달)1(미달)3(미달)](미달):(미달)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>(미달)G(미달)A(미달)N(미달)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(미달)생(미달)성(미달)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(미달)결(미달)함(미달)과(미달)</w:t>
      </w:r>
      <w:r>
        <w:rPr>
          <w:lang w:eastAsia="ko-KR"/>
        </w:rPr>
        <w:t>(미달) (미달)</w:t>
      </w:r>
      <w:r>
        <w:rPr>
          <w:lang w:eastAsia="ko-KR"/>
        </w:rPr>
        <w:t>(미달)분(미달)포(미달)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</w:t>
      </w:r>
      <w:r>
        <w:rPr>
          <w:lang w:eastAsia="ko-KR"/>
        </w:rPr>
        <w:t>(미달),(미달)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(미달)저(미달)하(미달)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(미달)F(미달)e(미달)w(미달)-(미달)s(미달)h(미달)o(미달)t(미달)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(미달)[(미달)1(미달)4(미달)](미달):(미달)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(미달)메(미달)타(미달)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(미달)학(미달)습(미달)으(미달)로(미달)</w:t>
      </w:r>
      <w:r>
        <w:rPr>
          <w:lang w:eastAsia="ko-KR"/>
        </w:rPr>
        <w:t>(미달) (미달)5(미달)-(미달)1(미달)0(미달)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(미달):(미달)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(미달)6(미달)0(미달)-(미달)7(미달)0(미달)%(미달)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(미달),(미달) (미달)</w:t>
      </w:r>
      <w:r>
        <w:rPr>
          <w:lang w:eastAsia="ko-KR"/>
        </w:rPr>
        <w:t>(미달)실(미달)용(미달)화(미달)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(미달)따(미달)라(미달)서(미달)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(미달):(미달) (미달)</w:t>
      </w:r>
      <w:r>
        <w:rPr>
          <w:lang w:eastAsia="ko-KR"/>
        </w:rPr>
        <w:t>(미달)수(미달)백(미달)</w:t>
      </w:r>
      <w:r>
        <w:rPr>
          <w:lang w:eastAsia="ko-KR"/>
        </w:rPr>
        <w:t>(미달) 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(미달)9(미달)0(미달)%(미달)+(미달)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 (미달)</w:t>
      </w:r>
      <w:r>
        <w:rPr>
          <w:lang w:eastAsia="ko-KR"/>
        </w:rPr>
        <w:t>(미달)부(미달)재(미달)</w:t>
      </w:r>
    </w:p>
    <w:p w14:paraId="1621C8BB" w14:textId="77777777" w:rsidR="00E554A3" w:rsidRDefault="00000000">
      <w:pPr>
        <w:pStyle w:val="3"/>
      </w:pPr>
      <w:r>
        <w:t>(미달)B(미달).(미달) (미달)</w:t>
      </w:r>
      <w:proofErr w:type="spellStart"/>
      <w:r>
        <w:t>(미달)전(미달)이(미달)학(미달)습(미달)</w:t>
      </w:r>
      <w:proofErr w:type="spellEnd"/>
      <w:r>
        <w:t>(미달) (미달)((미달)T(미달)r(미달)a(미달)n(미달)s(미달)f(미달)e(미달)r(미달) (미달)L(미달)e(미달)a(미달)r(미달)n(미달)i(미달)n(미달)g(미달))(미달)</w:t>
      </w:r>
    </w:p>
    <w:p w14:paraId="291E65AF" w14:textId="77777777" w:rsidR="00E554A3" w:rsidRDefault="00000000">
      <w:r>
        <w:t>(미달)1(미달).(미달) (미달)</w:t>
      </w:r>
      <w:proofErr w:type="spellStart"/>
      <w:r>
        <w:t>(미달)기(미달)본(미달)</w:t>
      </w:r>
      <w:proofErr w:type="spellEnd"/>
      <w:r>
        <w:t>(미달) (미달)</w:t>
      </w:r>
      <w:proofErr w:type="spellStart"/>
      <w:r>
        <w:t>(미달)개(미달)념(미달)</w:t>
      </w:r>
      <w:proofErr w:type="spellEnd"/>
      <w:r>
        <w:t>(미달) (미달)</w:t>
      </w:r>
      <w:r>
        <w:t>(미달)및(미달)</w:t>
      </w:r>
      <w:r>
        <w:t>(미달) (미달)</w:t>
      </w:r>
      <w:proofErr w:type="spellStart"/>
      <w:r>
        <w:t>(미달)발(미달)전(미달)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(미달)전(미달)이(미달)학(미달)습(미달)은(미달)</w:t>
      </w:r>
      <w:r>
        <w:rPr>
          <w:lang w:eastAsia="ko-KR"/>
        </w:rPr>
        <w:t>(미달) (미달)</w:t>
      </w:r>
      <w:r>
        <w:rPr>
          <w:lang w:eastAsia="ko-KR"/>
        </w:rPr>
        <w:t>(미달)소(미달)스(미달)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(미달)((미달)s(미달)o(미달)u(미달)r(미달)c(미달)e(미달) (미달)d(미달)o(미달)m(미달)a(미달)i(미달)n(미달))(미달)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</w:t>
      </w:r>
      <w:r>
        <w:rPr>
          <w:lang w:eastAsia="ko-KR"/>
        </w:rPr>
        <w:t>(미달) (미달)</w:t>
      </w:r>
      <w:r>
        <w:rPr>
          <w:lang w:eastAsia="ko-KR"/>
        </w:rPr>
        <w:t>(미달)지(미달)식(미달)을(미달)</w:t>
      </w:r>
      <w:r>
        <w:rPr>
          <w:lang w:eastAsia="ko-KR"/>
        </w:rPr>
        <w:t>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(미달)((미달)t(미달)a(미달)r(미달)g(미달)e(미달)t(미달) (미달)d(미달)o(미달)m(미달)a(미달)i(미달)n(미달))(미달)</w:t>
      </w:r>
      <w:r>
        <w:rPr>
          <w:lang w:eastAsia="ko-KR"/>
        </w:rPr>
        <w:t>(미달)에(미달)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(미달)기(미달)법(미달)이(미달)다(미달)</w:t>
      </w:r>
      <w:r>
        <w:rPr>
          <w:lang w:eastAsia="ko-KR"/>
        </w:rPr>
        <w:t>(미달) (미달)[(미달)1(미달)5(미달)](미달).(미달)</w:t>
      </w:r>
    </w:p>
    <w:p w14:paraId="549E2115" w14:textId="77777777" w:rsidR="00E554A3" w:rsidRDefault="00000000">
      <w:proofErr w:type="spellStart"/>
      <w:r>
        <w:t>(미달)수(미달)학(미달)적(미달)</w:t>
      </w:r>
      <w:proofErr w:type="spellEnd"/>
      <w:r>
        <w:t>(미달) (미달)</w:t>
      </w:r>
      <w:proofErr w:type="spellStart"/>
      <w:r>
        <w:t>(미달)정(미달)의(미달)</w:t>
      </w:r>
      <w:proofErr w:type="spellEnd"/>
      <w:r>
        <w:t>(미달):(미달)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(미달)소(미달)스(미달)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(미달):(미달)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(미달):(미달)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</w:t>
      </w:r>
      <w:r>
        <w:rPr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(미달)활(미달)용(미달)하(미달)여(미달)</w:t>
      </w:r>
      <w:r>
        <w:rPr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(미달)에(미달)서(미달)의(미달)</w:t>
      </w:r>
      <w:r>
        <w:rPr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(미달)조(미달)건(미달)</w:t>
      </w:r>
      <w:r>
        <w:rPr>
          <w:lang w:eastAsia="ko-KR"/>
        </w:rPr>
        <w:t>(미달):(미달)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(미달) (미달)</w:t>
      </w:r>
      <w:r w:rsidR="00235911">
        <w:rPr>
          <w:rFonts w:hint="eastAsia"/>
          <w:lang w:eastAsia="ko-KR"/>
        </w:rPr>
        <w:t>(미달) (미달)</w:t>
      </w:r>
      <w:r>
        <w:rPr>
          <w:lang w:eastAsia="ko-KR"/>
        </w:rPr>
        <w:t>(미달)또(미달)는(미달)</w:t>
      </w:r>
      <w:r>
        <w:rPr>
          <w:lang w:eastAsia="ko-KR"/>
        </w:rPr>
        <w:t>(미달) (미달)</w:t>
      </w:r>
      <w:r w:rsidR="00235911">
        <w:rPr>
          <w:rFonts w:hint="eastAsia"/>
          <w:lang w:eastAsia="ko-KR"/>
        </w:rPr>
        <w:t>(미달) (미달)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(미달)발(미달)전(미달)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(미달):(미달)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(미달)F(미달)e(미달)a(미달)t(미달)u(미달)r(미달)e(미달) (미달)E(미달)x(미달)t(미달)r(미달)a(미달)c(미달)t(미달)i(미달)o(미달)n(미달) (미달)((미달)2(미달)0(미달)1(미달)2(미달)-(미달)2(미달)0(미달)1(미달)4(미달))(미달) (미달)[(미달)1(미달)6(미달)](미달):(미달)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(미달)사(미달)전(미달)학(미달)습(미달)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(미달)고(미달)정(미달)된(미달)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(미달)추(미달)출(미달)기(미달)로(미달)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(미달)분(미달)류(미달)기(미달)만(미달)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(미달)재(미달)학(미달)습(미달)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(미달),(미달)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(미달)F(미달)i(미달)n(미달)e(미달)-(미달)t(미달)u(미달)n(미달)i(미달)n(미달)g(미달) (미달)((미달)2(미달)0(미달)1(미달)4(미달)-(미달)2(미달)0(미달)1(미달)8(미달))(미달) (미달)[(미달)1(미달)7(미달)](미달):(미달)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(미달)또(미달)는(미달)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(미달)일(미달)부(미달)</w:t>
      </w:r>
      <w:r>
        <w:rPr>
          <w:lang w:eastAsia="ko-KR"/>
        </w:rPr>
        <w:t>(미달) (미달)</w:t>
      </w:r>
      <w:r>
        <w:rPr>
          <w:lang w:eastAsia="ko-KR"/>
        </w:rPr>
        <w:t>(미달)레(미달)이(미달)어(미달)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(미달)미(미달)세(미달)조(미달)정(미달)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(미달)학(미달)습(미달)률(미달)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(미달)차(미달)별(미달)화(미달)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(미달)하(미달)위(미달)층(미달)</w:t>
      </w:r>
      <w:proofErr w:type="spellEnd"/>
      <w:r>
        <w:rPr>
          <w:lang w:eastAsia="ko-KR"/>
        </w:rPr>
        <w:t>(미달)((미달)</w:t>
      </w:r>
      <w:r>
        <w:rPr>
          <w:lang w:eastAsia="ko-KR"/>
        </w:rPr>
        <w:t>(미달)낮(미달)음(미달)</w:t>
      </w:r>
      <w:r>
        <w:rPr>
          <w:lang w:eastAsia="ko-KR"/>
        </w:rPr>
        <w:t>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(미달)상(미달)위(미달)층(미달)</w:t>
      </w:r>
      <w:proofErr w:type="spellEnd"/>
      <w:r>
        <w:rPr>
          <w:lang w:eastAsia="ko-KR"/>
        </w:rPr>
        <w:t>(미달)((미달)</w:t>
      </w:r>
      <w:r>
        <w:rPr>
          <w:lang w:eastAsia="ko-KR"/>
        </w:rPr>
        <w:t>(미달)높(미달)음(미달)</w:t>
      </w:r>
      <w:r>
        <w:rPr>
          <w:lang w:eastAsia="ko-KR"/>
        </w:rPr>
        <w:t>(미달))(미달)</w:t>
      </w:r>
      <w:r>
        <w:rPr>
          <w:lang w:eastAsia="ko-KR"/>
        </w:rPr>
        <w:t>(미달)으(미달)로(미달)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</w:t>
      </w:r>
      <w:r>
        <w:rPr>
          <w:lang w:eastAsia="ko-KR"/>
        </w:rPr>
        <w:t>(미달)크(미달)게(미달)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(미달),(미달) (미달)</w:t>
      </w:r>
      <w:r>
        <w:rPr>
          <w:lang w:eastAsia="ko-KR"/>
        </w:rPr>
        <w:t>(미달)현(미달)재(미달)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(미달)P(미달)r(미달)o(미달)g(미달)r(미달)e(미달)s(미달)s(미달)i(미달)v(미달)e(미달) (미달)T(미달)r(미달)a(미달)n(미달)s(미달)f(미달)e(미달)r(미달) (미달)((미달)2(미달)0(미달)1(미달)8(미달)-(미달)</w:t>
      </w:r>
      <w:r>
        <w:rPr>
          <w:lang w:eastAsia="ko-KR"/>
        </w:rPr>
        <w:t>(미달)현(미달)재(미달)</w:t>
      </w:r>
      <w:r>
        <w:rPr>
          <w:lang w:eastAsia="ko-KR"/>
        </w:rPr>
        <w:t>(미달))(미달) (미달)[(미달)1(미달)8(미달)](미달):(미달)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(미달)순(미달)차(미달)적(미달)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(미달)((미달)A(미달)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(미달)B(미달),(미달) (미달)C(미달)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(미달)이(미달)어(미달)지(미달)는(미달)</w:t>
      </w:r>
      <w:r>
        <w:rPr>
          <w:lang w:eastAsia="ko-KR"/>
        </w:rPr>
        <w:t>(미달))(미달)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</w:t>
      </w:r>
      <w:r>
        <w:rPr>
          <w:lang w:eastAsia="ko-KR"/>
        </w:rPr>
        <w:t>(미달)최(미달)고(미달)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(미달),(미달)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(미달)사(미달)례(미달)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(미달)적(미달)용(미달)은(미달)</w:t>
      </w:r>
      <w:r>
        <w:rPr>
          <w:lang w:eastAsia="ko-KR"/>
        </w:rPr>
        <w:t>(미달) (미달)</w:t>
      </w:r>
      <w:r>
        <w:rPr>
          <w:lang w:eastAsia="ko-KR"/>
        </w:rPr>
        <w:t>(미달)최(미달)근(미달)</w:t>
      </w:r>
      <w:r>
        <w:rPr>
          <w:lang w:eastAsia="ko-KR"/>
        </w:rPr>
        <w:t>(미달) (미달)</w:t>
      </w:r>
      <w:r>
        <w:rPr>
          <w:lang w:eastAsia="ko-KR"/>
        </w:rPr>
        <w:t>(미달)활(미달)발(미달)히(미달)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(미달):(미달)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>(미달)I(미달)m(미달)a(미달)g(미달)e(미달)N(미달)e(미달)t(미달)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 (미달)[(미달)1(미달)9(미달)-(미달)2(미달)1(미달)](미달):(미달)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(미달)파(미달)이(미달)프(미달)라(미달)인(미달)</w:t>
      </w:r>
      <w:r>
        <w:rPr>
          <w:lang w:eastAsia="ko-KR"/>
        </w:rPr>
        <w:t>(미달):(미달)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>(미달)I(미달)m(미달)a(미달)g(미달)e(미달)N(미달)e(미달)t(미달)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(미달)후(미달)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(미달)미(미달)세(미달)조(미달)정(미달)</w:t>
      </w:r>
      <w:r>
        <w:rPr>
          <w:lang w:eastAsia="ko-KR"/>
        </w:rPr>
        <w:t>(미달)((미달)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(미달))(미달)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(미달),(미달) (미달)</w:t>
      </w: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(미달)단(미달)점(미달)</w:t>
      </w:r>
      <w:r>
        <w:rPr>
          <w:lang w:eastAsia="ko-KR"/>
        </w:rPr>
        <w:t>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</w:t>
      </w:r>
      <w:r>
        <w:rPr>
          <w:lang w:eastAsia="ko-KR"/>
        </w:rPr>
        <w:t>(미달) (미달)((미달)5(미달)-(미달)1(미달)5(미달)%(미달)p(미달)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(미달))(미달)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 (미달)((미달)D(미달)o(미달)m(미달)a(미달)i(미달)n(미달) (미달)A(미달)d(미달)a(미달)p(미달)t(미달)a(미달)t(미달)i(미달)o(미달)n(미달))(미달) (미달)[(미달)2(미달)2(미달)](미달):(미달)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>(미달)A(미달)d(미달)v(미달)e(미달)r(미달)s(미달)a(미달)r(미달)i(미달)a(미달)l(미달) (미달)</w:t>
      </w:r>
      <w:r>
        <w:rPr>
          <w:lang w:eastAsia="ko-KR"/>
        </w:rPr>
        <w:t>(미달)학(미달)습(미달)으(미달)로(미달)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(미달)불(미달)변(미달)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(미달)8(미달)-(미달)1(미달)2(미달)%(미달)p(미달)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(미달)불(미달)안(미달)정(미달)성(미달)</w:t>
      </w:r>
      <w:r>
        <w:rPr>
          <w:lang w:eastAsia="ko-KR"/>
        </w:rPr>
        <w:t>(미달),(미달) (미달)</w:t>
      </w:r>
      <w:r>
        <w:rPr>
          <w:lang w:eastAsia="ko-KR"/>
        </w:rPr>
        <w:t>(미달)구(미달)현(미달)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(미달)복(미달)잡(미달)도(미달)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(미달)[(미달)2(미달)3(미달)](미달):(미달)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(미달)의(미달)료(미달)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(미달)특(미달)정(미달)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(미달)질(미달)병(미달)</w:t>
      </w:r>
      <w:r>
        <w:rPr>
          <w:lang w:eastAsia="ko-KR"/>
        </w:rPr>
        <w:t>(미달) (미달)</w:t>
      </w:r>
      <w:r>
        <w:rPr>
          <w:lang w:eastAsia="ko-KR"/>
        </w:rPr>
        <w:t>(미달)진(미달)단(미달)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(미달)1(미달)0(미달)-(미달)1(미달)8(미달)%(미달)p(미달) (미달)((미달)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(미달))(미달)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(미달)연(미달)구(미달)와(미달)의(미달)</w:t>
      </w:r>
      <w:r>
        <w:rPr>
          <w:lang w:eastAsia="ko-KR"/>
        </w:rPr>
        <w:t>(미달) (미달)</w:t>
      </w:r>
      <w:r>
        <w:rPr>
          <w:lang w:eastAsia="ko-KR"/>
        </w:rPr>
        <w:t>(미달)연(미달)결(미달)</w:t>
      </w:r>
      <w:r>
        <w:rPr>
          <w:lang w:eastAsia="ko-KR"/>
        </w:rPr>
        <w:t>(미달):(미달) (미달)X(미달)-(미달)r(미달)a(미달)y(미달)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(미달)D(미달)P(미달)F(미달)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(미달)아(미달)이(미달)디(미달)어(미달)</w:t>
      </w:r>
      <w:r>
        <w:rPr>
          <w:lang w:eastAsia="ko-KR"/>
        </w:rPr>
        <w:t>(미달) (미달)</w:t>
      </w:r>
      <w:r>
        <w:rPr>
          <w:lang w:eastAsia="ko-KR"/>
        </w:rPr>
        <w:t>(미달)착(미달)안(미달)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(미달)다(미달)단(미달)계(미달)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(미달)최(미달)근(미달)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(미달)연(미달)구(미달)들(미달)은(미달)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(미달)이(미달)론(미달)적(미달)</w:t>
      </w:r>
      <w:r>
        <w:rPr>
          <w:lang w:eastAsia="ko-KR"/>
        </w:rPr>
        <w:t>(미달)·(미달)</w:t>
      </w:r>
      <w:r>
        <w:rPr>
          <w:lang w:eastAsia="ko-KR"/>
        </w:rPr>
        <w:t>(미달)실(미달)증(미달)적(미달)으(미달)로(미달)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(미달):(미달)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(미달)Y(미달)o(미달)s(미달)i(미달)n(미달)s(미달)k(미달)i(미달) (미달)e(미달)t(미달) (미달)a(미달)l(미달).(미달) (미달)((미달)2(미달)0(미달)1(미달)4(미달))(미달) (미달)[(미달)2(미달)4(미달)](미달):(미달)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(미달)레(미달)이(미달)어(미달)별(미달)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(미달)발(미달)견(미달)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(미달)하(미달)위(미달)층(미달)</w:t>
      </w:r>
      <w:proofErr w:type="spellEnd"/>
      <w:r>
        <w:rPr>
          <w:lang w:eastAsia="ko-KR"/>
        </w:rPr>
        <w:t>(미달)((미달)</w:t>
      </w:r>
      <w:r>
        <w:rPr>
          <w:lang w:eastAsia="ko-KR"/>
        </w:rPr>
        <w:t>(미달)일(미달)반(미달)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(미달))(미달)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proofErr w:type="spellStart"/>
      <w:r>
        <w:rPr>
          <w:lang w:eastAsia="ko-KR"/>
        </w:rPr>
        <w:t>(미달)상(미달)위(미달)층(미달)</w:t>
      </w:r>
      <w:proofErr w:type="spellEnd"/>
      <w:proofErr w:type="gramEnd"/>
      <w:r>
        <w:rPr>
          <w:lang w:eastAsia="ko-KR"/>
        </w:rPr>
        <w:t>(미달)((미달)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(미달))(미달)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(미달)함(미달)의(미달)</w:t>
      </w:r>
      <w:r>
        <w:rPr>
          <w:lang w:eastAsia="ko-KR"/>
        </w:rPr>
        <w:t>(미달):(미달) (미달)</w:t>
      </w:r>
      <w:r>
        <w:rPr>
          <w:lang w:eastAsia="ko-KR"/>
        </w:rPr>
        <w:t>(미달)단(미달)계(미달)적(미달)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(미달)전(미달)이(미달)가(미달)</w:t>
      </w:r>
      <w:r>
        <w:rPr>
          <w:lang w:eastAsia="ko-KR"/>
        </w:rPr>
        <w:t>(미달) (미달)</w:t>
      </w:r>
      <w:r>
        <w:rPr>
          <w:lang w:eastAsia="ko-KR"/>
        </w:rPr>
        <w:t>(미달)레(미달)이(미달)어(미달)별(미달)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(미달)K(미달)o(미달)r(미달)n(미달)b(미달)l(미달)i(미달)t(미달)h(미달)</w:t>
      </w:r>
      <w:proofErr w:type="spellEnd"/>
      <w:r>
        <w:rPr>
          <w:lang w:eastAsia="ko-KR"/>
        </w:rPr>
        <w:t>(미달) (미달)e(미달)t(미달) (미달)a(미달)l(미달).(미달) (미달)((미달)2(미달)0(미달)1(미달)9(미달))(미달) (미달)[(미달)2(미달)5(미달)](미달):(미달)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(미달)1(미달)6(미달)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(미달),(미달) (미달)1(미달)2(미달)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 (미달)</w:t>
      </w:r>
      <w:r>
        <w:rPr>
          <w:lang w:eastAsia="ko-KR"/>
        </w:rPr>
        <w:t>(미달)대(미달)규(미달)모(미달)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(미달)발(미달)견(미달)</w:t>
      </w:r>
      <w:r>
        <w:rPr>
          <w:lang w:eastAsia="ko-KR"/>
        </w:rPr>
        <w:t>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(미달)유(미달)사(미달)성(미달)</w:t>
      </w:r>
      <w:r>
        <w:rPr>
          <w:lang w:eastAsia="ko-KR"/>
        </w:rPr>
        <w:t>(미달) (미달)∝(미달)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(미달)N(미달)e(미달)y(미달)s(미달)h(미달)a(미달)b(미달)u(미달)r(미달)</w:t>
      </w:r>
      <w:proofErr w:type="spellEnd"/>
      <w:r>
        <w:rPr>
          <w:lang w:eastAsia="ko-KR"/>
        </w:rPr>
        <w:t>(미달) (미달)e(미달)t(미달) (미달)a(미달)l(미달).(미달) (미달)((미달)2(미달)0(미달)2(미달)0(미달))(미달) (미달)[(미달)2(미달)6(미달)](미달):(미달)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(미달)발(미달)견(미달)</w:t>
      </w:r>
      <w:r>
        <w:rPr>
          <w:lang w:eastAsia="ko-KR"/>
        </w:rPr>
        <w:t>(미달):(미달)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(미달)도(미달)메(미달)인(미달)이(미달)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 w:rsidR="00000000">
        <w:t>(미달) (미달)</w:t>
      </w:r>
    </w:p>
    <w:p w14:paraId="1313397C" w14:textId="77777777" w:rsidR="00E554A3" w:rsidRDefault="00000000">
      <w:r>
        <w:t>(미달)본(미달)</w:t>
      </w:r>
      <w:r>
        <w:t>(미달) (미달)</w:t>
      </w:r>
      <w:proofErr w:type="spellStart"/>
      <w:r>
        <w:t>(미달)연(미달)구(미달)의(미달)</w:t>
      </w:r>
      <w:proofErr w:type="spellEnd"/>
      <w:r>
        <w:t>(미달) (미달)</w:t>
      </w:r>
      <w:proofErr w:type="spellStart"/>
      <w:r>
        <w:t>(미달)차(미달)별(미달)성(미달)</w:t>
      </w:r>
      <w:proofErr w:type="spellEnd"/>
      <w:r>
        <w:t>(미달):(미달)</w:t>
      </w:r>
    </w:p>
    <w:p w14:paraId="639116B2" w14:textId="77777777" w:rsidR="00E554A3" w:rsidRDefault="00000000">
      <w:proofErr w:type="spellStart"/>
      <w:r>
        <w:t>(미달)기(미달)존(미달)</w:t>
      </w:r>
      <w:proofErr w:type="spellEnd"/>
      <w:r>
        <w:t>(미달):(미달) (미달)</w:t>
      </w:r>
      <w:proofErr w:type="spellStart"/>
      <w:r>
        <w:t>(미달)이(미달)론(미달)적(미달)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 (미달)</w:t>
      </w:r>
      <w:proofErr w:type="spellStart"/>
      <w:r>
        <w:t>(미달)또(미달)는(미달)</w:t>
      </w:r>
      <w:proofErr w:type="spellEnd"/>
      <w:r>
        <w:t>(미달) (미달)</w:t>
      </w:r>
      <w:proofErr w:type="spellStart"/>
      <w:r>
        <w:t>(미달)대(미달)규(미달)모(미달)</w:t>
      </w:r>
      <w:proofErr w:type="spellEnd"/>
      <w:r>
        <w:t>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(미달)실(미달)험(미달)</w:t>
      </w:r>
      <w:proofErr w:type="spellEnd"/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(미달)데(미달)이(미달)터(미달)에(미달)서(미달)</w:t>
      </w:r>
      <w:r>
        <w:rPr>
          <w:lang w:eastAsia="ko-KR"/>
        </w:rPr>
        <w:t>(미달) (미달)2(미달)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(미달)C(미달).(미달) (미달)Y(미달)O(미달)L(미달)O(미달) (미달)</w:t>
      </w:r>
      <w:r>
        <w:rPr>
          <w:lang w:eastAsia="ko-KR"/>
        </w:rPr>
        <w:t>(미달)계(미달)열(미달)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(미달)모(미달)델(미달)의(미달)</w:t>
      </w:r>
      <w:r>
        <w:rPr>
          <w:lang w:eastAsia="ko-KR"/>
        </w:rPr>
        <w:t>(미달) (미달)</w:t>
      </w:r>
      <w:r>
        <w:rPr>
          <w:lang w:eastAsia="ko-KR"/>
        </w:rPr>
        <w:t>(미달)발(미달)전(미달)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(미달)Y(미달)O(미달)L(미달)O(미달) (미달)</w:t>
      </w:r>
      <w:r>
        <w:rPr>
          <w:lang w:eastAsia="ko-KR"/>
        </w:rPr>
        <w:t>(미달)아(미달)키(미달)텍(미달)처(미달)의(미달)</w:t>
      </w:r>
      <w:r>
        <w:rPr>
          <w:lang w:eastAsia="ko-KR"/>
        </w:rPr>
        <w:t>(미달) (미달)</w:t>
      </w:r>
      <w:r>
        <w:rPr>
          <w:lang w:eastAsia="ko-KR"/>
        </w:rPr>
        <w:t>(미달)진(미달)화(미달)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(미달)Y(미달)O(미달)L(미달)O(미달)((미달)Y(미달)o(미달)u(미달) (미달)O(미달)n(미달)l(미달)y(미달) (미달)L(미달)o(미달)o(미달)k(미달) (미달)O(미달)n(미달)c(미달)e(미달))(미달)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(미달)2(미달)0(미달)1(미달)6(미달)</w:t>
      </w:r>
      <w:r>
        <w:rPr>
          <w:lang w:eastAsia="ko-KR"/>
        </w:rPr>
        <w:t>(미달)년(미달)</w:t>
      </w:r>
      <w:r>
        <w:rPr>
          <w:lang w:eastAsia="ko-KR"/>
        </w:rPr>
        <w:t>(미달) (미달)R(미달)e(미달)d(미달)m(미달)o(미달)n(미달)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(미달)제(미달)안(미달)한(미달)</w:t>
      </w:r>
      <w:r>
        <w:rPr>
          <w:lang w:eastAsia="ko-KR"/>
        </w:rPr>
        <w:t>(미달) (미달)</w:t>
      </w:r>
      <w:r>
        <w:rPr>
          <w:lang w:eastAsia="ko-KR"/>
        </w:rPr>
        <w:t>(미달)이(미달)후(미달)</w:t>
      </w:r>
      <w:r>
        <w:rPr>
          <w:lang w:eastAsia="ko-KR"/>
        </w:rPr>
        <w:t>(미달) (미달)</w:t>
      </w:r>
      <w:r>
        <w:rPr>
          <w:lang w:eastAsia="ko-KR"/>
        </w:rPr>
        <w:t>(미달)지(미달)속(미달)적(미달)으(미달)로(미달)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(미달)발(미달)전(미달)해(미달)왔(미달)다(미달)</w:t>
      </w:r>
      <w:r>
        <w:rPr>
          <w:lang w:eastAsia="ko-KR"/>
        </w:rPr>
        <w:t>(미달) (미달)[(미달)2(미달)7(미달)](미달).(미달)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(미달)버(미달)전(미달)별(미달)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(미달)버(미달)전(미달)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(미달)연(미달)도(미달)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(미달)핵(미달)심(미달)</w:t>
            </w:r>
            <w:proofErr w:type="spellEnd"/>
            <w:r>
              <w:t>(미달) (미달)</w:t>
            </w:r>
            <w:proofErr w:type="spellStart"/>
            <w:r>
              <w:t>(미달)개(미달)선(미달)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>(미달)I(미달)m(미달)a(미달)g(미달)e(미달)N(미달)e(미달)t(미달) (미달)</w:t>
            </w:r>
            <w:proofErr w:type="spellStart"/>
            <w:r>
              <w:t>(미달)m(미달)A(미달)P(미달)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(미달)속(미달)도(미달)</w:t>
            </w:r>
            <w:proofErr w:type="spellEnd"/>
            <w:r>
              <w:t>(미달)((미달)</w:t>
            </w:r>
            <w:proofErr w:type="gramEnd"/>
            <w:r>
              <w:t>(미달)F(미달)P(미달)S(미달))(미달)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(미달)Y(미달)O(미달)L(미달)O(미달)v(미달)1(미달) (미달)[(미달)2(미달)7(미달)](미달)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(미달)2(미달)0(미달)1(미달)6(미달)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(미달)단(미달)일(미달)</w:t>
            </w:r>
            <w:r>
              <w:rPr>
                <w:lang w:eastAsia="ko-KR"/>
              </w:rPr>
              <w:t>(미달) (미달)C(미달)N(미달)N(미달),(미달) (미달)</w:t>
            </w:r>
            <w:r>
              <w:rPr>
                <w:lang w:eastAsia="ko-KR"/>
              </w:rPr>
              <w:t>(미달)그(미달)리(미달)드(미달)</w:t>
            </w:r>
            <w:r>
              <w:rPr>
                <w:lang w:eastAsia="ko-KR"/>
              </w:rPr>
              <w:t>(미달) (미달)</w:t>
            </w:r>
            <w:r>
              <w:rPr>
                <w:lang w:eastAsia="ko-KR"/>
              </w:rPr>
              <w:t>(미달)기(미달)반(미달)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(미달)6(미달)3(미달).(미달)4(미달)%(미달)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(미달)4(미달)5(미달)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(미달)Y(미달)O(미달)L(미달)O(미달)v(미달)2(미달) (미달)[(미달)2(미달)8(미달)](미달)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(미달)2(미달)0(미달)1(미달)7(미달)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(미달)B(미달)a(미달)t(미달)c(미달)h(미달) (미달)N(미달)o(미달)r(미달)m(미달),(미달) (미달)A(미달)n(미달)c(미달)h(미달)o(미달)r(미달) (미달)b(미달)o(미달)x(미달)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(미달)7(미달)8(미달).(미달)6(미달)%(미달)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(미달)6(미달)7(미달)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(미달)Y(미달)O(미달)L(미달)O(미달)v(미달)3(미달) (미달)[(미달)2(미달)9(미달)](미달)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(미달)2(미달)0(미달)1(미달)8(미달)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>(미달)F(미달)P(미달)N(미달),(미달) (미달)</w:t>
            </w:r>
            <w:proofErr w:type="gramStart"/>
            <w:r>
              <w:t>(미달)M(미달)u(미달)l(미달)t(미달)i(미달)-(미달)s(미달)c(미달)a(미달)l(미달)e(미달)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(미달)8(미달)2(미달).(미달)3(미달)%(미달)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(미달)5(미달)8(미달)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(미달)Y(미달)O(미달)L(미달)O(미달)v(미달)4(미달) (미달)[(미달)3(미달)0(미달)](미달)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(미달)2(미달)0(미달)2(미달)0(미달)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(미달)C(미달)S(미달)P(미달)N(미달)e(미달)t(미달)</w:t>
            </w:r>
            <w:proofErr w:type="spellEnd"/>
            <w:r>
              <w:t>(미달),(미달) (미달)M(미달)i(미달)s(미달)h(미달),(미달) (미달)M(미달)o(미달)s(미달)a(미달)i(미달)c(미달)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(미달)8(미달)5(미달).(미달)7(미달)%(미달)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(미달)6(미달)2(미달)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(미달)Y(미달)O(미달)L(미달)O(미달)v(미달)5(미달) (미달)[(미달)3(미달)1(미달)](미달)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(미달)2(미달)0(미달)2(미달)0(미달)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(미달)A(미달)u(미달)t(미달)o(미달)A(미달)n(미달)c(미달)h(미달)o(미달)r(미달)</w:t>
            </w:r>
            <w:proofErr w:type="spellEnd"/>
            <w:r>
              <w:t>(미달),(미달) (미달)F(미달)o(미달)c(미달)u(미달)s(미달) (미달)l(미달)a(미달)y(미달)e(미달)r(미달)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(미달)8(미달)7(미달).(미달)1(미달)%(미달)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(미달)1(미달)4(미달)0(미달)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(미달)Y(미달)O(미달)L(미달)O(미달)v(미달)8(미달) (미달)[(미달)3(미달)2(미달)](미달)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(미달)2(미달)0(미달)2(미달)3(미달)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(미달)A(미달)n(미달)c(미달)h(미달)o(미달)r(미달)-(미달)f(미달)r(미달)e(미달)e(미달),(미달) (미달)C(미달)2(미달)f(미달) (미달)b(미달)l(미달)o(미달)c(미달)k(미달)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(미달)8(미달)9(미달).(미달)3(미달)%(미달)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(미달)1(미달)8(미달)0(미달)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(미달)Y(미달)O(미달)L(미달)O(미달)1(미달)1(미달) (미달)[(미달)3(미달)3(미달)](미달)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(미달)2(미달)0(미달)2(미달)4(미달)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(미달)C(미달)2(미달)P(미달)S(미달)A(미달),(미달) (미달)C(미달)3(미달)k(미달)2(미달) (미달)b(미달)l(미달)o(미달)c(미달)k(미달)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(미달)9(미달)0(미달).(미달)2(미달)%(미달)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(미달)1(미달)7(미달)5(미달)</w:t>
            </w:r>
          </w:p>
        </w:tc>
      </w:tr>
    </w:tbl>
    <w:p w14:paraId="32C21F25" w14:textId="77777777" w:rsidR="00E554A3" w:rsidRDefault="00000000">
      <w:r>
        <w:t>(미달)2(미달).(미달) (미달)Y(미달)O(미달)L(미달)O(미달)v(미달)8(미달)</w:t>
      </w:r>
      <w:r>
        <w:t>(미달)의(미달)</w:t>
      </w:r>
      <w:r>
        <w:t>(미달) (미달)</w:t>
      </w:r>
      <w:proofErr w:type="spellStart"/>
      <w:r>
        <w:t>(미달)주(미달)요(미달)</w:t>
      </w:r>
      <w:proofErr w:type="spellEnd"/>
      <w:r>
        <w:t>(미달) (미달)</w:t>
      </w:r>
      <w:proofErr w:type="spellStart"/>
      <w:r>
        <w:t>(미달)특(미달)징(미달)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(미달)Y(미달)O(미달)L(미달)O(미달)v(미달)8(미달)((미달)2(미달)0(미달)2(미달)3(미달))(미달)</w:t>
      </w:r>
      <w:r>
        <w:rPr>
          <w:lang w:eastAsia="ko-KR"/>
        </w:rPr>
        <w:t>(미달)은(미달)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(미달)U(미달)l(미달)t(미달)r(미달)a(미달)l(미달)y(미달)t(미달)i(미달)c(미달)s(미달)</w:t>
      </w:r>
      <w:proofErr w:type="spellEnd"/>
      <w:r>
        <w:rPr>
          <w:lang w:eastAsia="ko-KR"/>
        </w:rPr>
        <w:t>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(미달)개(미달)발(미달)한(미달)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(미달)최(미달)신(미달)</w:t>
      </w:r>
      <w:r>
        <w:rPr>
          <w:lang w:eastAsia="ko-KR"/>
        </w:rPr>
        <w:t>(미달) (미달)</w:t>
      </w:r>
      <w:r>
        <w:rPr>
          <w:lang w:eastAsia="ko-KR"/>
        </w:rPr>
        <w:t>(미달)아(미달)키(미달)텍(미달)처(미달)로(미달)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(미달)다(미달)음(미달)</w:t>
      </w:r>
      <w:r>
        <w:rPr>
          <w:lang w:eastAsia="ko-KR"/>
        </w:rPr>
        <w:t>(미달) (미달)</w:t>
      </w:r>
      <w:r>
        <w:rPr>
          <w:lang w:eastAsia="ko-KR"/>
        </w:rPr>
        <w:t>(미달)혁(미달)신(미달)을(미달)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(미달)도(미달)입(미달)했(미달)다(미달)</w:t>
      </w:r>
      <w:r>
        <w:rPr>
          <w:lang w:eastAsia="ko-KR"/>
        </w:rPr>
        <w:t>(미달):(미달)</w:t>
      </w:r>
    </w:p>
    <w:p w14:paraId="77EF2560" w14:textId="77777777" w:rsidR="00E554A3" w:rsidRDefault="00000000">
      <w:proofErr w:type="spellStart"/>
      <w:r>
        <w:t>(미달)앵(미달)커(미달)프(미달)리(미달)</w:t>
      </w:r>
      <w:proofErr w:type="spellEnd"/>
      <w:r>
        <w:t>(미달) (미달)</w:t>
      </w:r>
      <w:proofErr w:type="spellStart"/>
      <w:proofErr w:type="gramStart"/>
      <w:r>
        <w:t>(미달)탐(미달)지(미달)</w:t>
      </w:r>
      <w:proofErr w:type="spellEnd"/>
      <w:r>
        <w:t>(미달)((미달)</w:t>
      </w:r>
      <w:proofErr w:type="gramEnd"/>
      <w:r>
        <w:t>(미달)A(미달)n(미달)c(미달)h(미달)o(미달)r(미달)-(미달)f(미달)r(미달)e(미달)e(미달) (미달)D(미달)e(미달)t(미달)e(미달)c(미달)t(미달)i(미달)o(미달)n(미달))(미달):(미달)</w:t>
      </w:r>
    </w:p>
    <w:p w14:paraId="2C79DEB8" w14:textId="77777777" w:rsidR="00E554A3" w:rsidRDefault="00000000">
      <w:pPr>
        <w:pStyle w:val="1"/>
      </w:pPr>
      <w:proofErr w:type="spellStart"/>
      <w:r>
        <w:t>(미달)기(미달)존(미달)</w:t>
      </w:r>
      <w:proofErr w:type="spellEnd"/>
      <w:r>
        <w:t>(미달) (미달)</w:t>
      </w:r>
      <w:proofErr w:type="spellStart"/>
      <w:r>
        <w:t>(미달)앵(미달)커(미달)</w:t>
      </w:r>
      <w:proofErr w:type="spellEnd"/>
      <w:r>
        <w:t>(미달) (미달)</w:t>
      </w:r>
      <w:proofErr w:type="spellStart"/>
      <w:r>
        <w:t>(미달)기(미달)반(미달)</w:t>
      </w:r>
      <w:proofErr w:type="spellEnd"/>
    </w:p>
    <w:p w14:paraId="5A6202A6" w14:textId="77777777" w:rsidR="00E554A3" w:rsidRDefault="00000000">
      <w:r>
        <w:t>(미달)p(미달)r(미달)e(미달)d(미달)i(미달)c(미달)t(미달)i(미달)o(미달)n(미달)s(미달) (미달)=(미달) (미달)m(미달)o(미달)d(미달)e(미달)l(미달)((미달)</w:t>
      </w:r>
      <w:proofErr w:type="gramStart"/>
      <w:r>
        <w:t>(미달)i(미달)m(미달)a(미달)g(미달)e(미달))(미달) (미달) (미달)#(미달)</w:t>
      </w:r>
      <w:proofErr w:type="gramEnd"/>
      <w:r>
        <w:t>(미달) (미달)r(미달)e(미달)t(미달)u(미달)r(미달)n(미달)s(미달) (미달)[(미달)</w:t>
      </w:r>
      <w:proofErr w:type="spellStart"/>
      <w:r>
        <w:t>(미달)b(미달)b(미달)o(미달)x(미달)</w:t>
      </w:r>
      <w:proofErr w:type="spellEnd"/>
      <w:r>
        <w:t>(미달) (미달)o(미달)f(미달)f(미달)s(미달)e(미달)t(미달) (미달)f(미달)r(미달)o(미달)m(미달) (미달)a(미달)n(미달)c(미달)h(미달)o(미달)r(미달)](미달)</w:t>
      </w:r>
    </w:p>
    <w:p w14:paraId="7D0C70EB" w14:textId="77777777" w:rsidR="00E554A3" w:rsidRDefault="00000000">
      <w:pPr>
        <w:pStyle w:val="1"/>
      </w:pPr>
      <w:r>
        <w:t>(미달)Y(미달)O(미달)L(미달)O(미달)v(미달)8(미달) (미달)</w:t>
      </w:r>
      <w:proofErr w:type="spellStart"/>
      <w:r>
        <w:t>(미달)앵(미달)커(미달)프(미달)리(미달)</w:t>
      </w:r>
      <w:proofErr w:type="spellEnd"/>
    </w:p>
    <w:p w14:paraId="6154E6AC" w14:textId="77777777" w:rsidR="00E554A3" w:rsidRDefault="00000000">
      <w:r>
        <w:t>(미달)p(미달)r(미달)e(미달)d(미달)i(미달)c(미달)t(미달)i(미달)o(미달)n(미달)s(미달) (미달)=(미달) (미달)m(미달)o(미달)d(미달)e(미달)l(미달)((미달)</w:t>
      </w:r>
      <w:proofErr w:type="gramStart"/>
      <w:r>
        <w:t>(미달)i(미달)m(미달)a(미달)g(미달)e(미달))(미달) (미달) (미달)#(미달)</w:t>
      </w:r>
      <w:proofErr w:type="gramEnd"/>
      <w:r>
        <w:t>(미달) (미달)r(미달)e(미달)t(미달)u(미달)r(미달)n(미달)s(미달) (미달)[(미달)d(미달)i(미달)r(미달)e(미달)c(미달)t(미달) (미달)</w:t>
      </w:r>
      <w:proofErr w:type="spellStart"/>
      <w:r>
        <w:t>(미달)b(미달)b(미달)o(미달)x(미달)</w:t>
      </w:r>
      <w:proofErr w:type="spellEnd"/>
      <w:r>
        <w:t>(미달) (미달)c(미달)o(미달)o(미달)r(미달)d(미달)i(미달)n(미달)a(미달)t(미달)e(미달)s(미달)](미달)</w:t>
      </w:r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(미달)장(미달)점(미달)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(미달),(미달)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(미달)2(미달)-(미달)3(미달)%(미달)p(미달) (미달)</w:t>
      </w:r>
      <w:r>
        <w:rPr>
          <w:lang w:eastAsia="ko-KR"/>
        </w:rPr>
        <w:t>(미달)개(미달)선(미달)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(미달)C(미달)2(미달)f(미달) (미달)</w:t>
      </w:r>
      <w:r>
        <w:rPr>
          <w:lang w:eastAsia="ko-KR"/>
        </w:rPr>
        <w:t>(미달)모(미달)듈(미달)</w:t>
      </w:r>
      <w:r>
        <w:rPr>
          <w:lang w:eastAsia="ko-KR"/>
        </w:rPr>
        <w:t>(미달) (미달)((미달)</w:t>
      </w:r>
      <w:proofErr w:type="spellStart"/>
      <w:r>
        <w:rPr>
          <w:lang w:eastAsia="ko-KR"/>
        </w:rPr>
        <w:t>(미달)C(미달)S(미달)P(미달)N(미달)e(미달)t(미달)</w:t>
      </w:r>
      <w:proofErr w:type="spellEnd"/>
      <w:r>
        <w:rPr>
          <w:lang w:eastAsia="ko-KR"/>
        </w:rPr>
        <w:t>(미달) (미달)+(미달) (미달)E(미달)L(미달)A(미달)N(미달)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(미달))(미달):(미달)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(미달)경(미달)량(미달)화(미달)된(미달)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(미달)그(미달)래(미달)디(미달)언(미달)트(미달)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(미달)흐(미달)름(미달)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(미달)파(미달)라(미달)미(미달)터(미달)</w:t>
      </w:r>
      <w:r>
        <w:rPr>
          <w:lang w:eastAsia="ko-KR"/>
        </w:rPr>
        <w:t>(미달):(미달) (미달)Y(미달)O(미달)L(미달)O(미달)v(미달)5(미달)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(미달)1(미달)5(미달)%(미달) (미달)</w:t>
      </w:r>
      <w:r>
        <w:rPr>
          <w:lang w:eastAsia="ko-KR"/>
        </w:rPr>
        <w:t>(미달)감(미달)소(미달)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(미달)작(미달)업(미달)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(미달)정(미달)렬(미달)</w:t>
      </w:r>
      <w:r>
        <w:rPr>
          <w:lang w:eastAsia="ko-KR"/>
        </w:rPr>
        <w:t>(미달) (미달)</w:t>
      </w:r>
      <w:r>
        <w:rPr>
          <w:lang w:eastAsia="ko-KR"/>
        </w:rPr>
        <w:t>(미달)할(미달)당(미달)</w:t>
      </w:r>
      <w:r>
        <w:rPr>
          <w:lang w:eastAsia="ko-KR"/>
        </w:rPr>
        <w:t>(미달) (미달)((미달)T(미달)a(미달)s(미달)k(미달)-(미달)A(미달)l(미달)i(미달)g(미달)n(미달)e(미달)d(미달) (미달)A(미달)s(미달)s(미달)i(미달)g(미달)n(미달)m(미달)e(미달)n(미달)t(미달))(미달):(미달)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(미달)분(미달)류(미달)와(미달)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(미달)정(미달)렬(미달)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</w:p>
    <w:p w14:paraId="7C7D0A06" w14:textId="77777777" w:rsidR="00235911" w:rsidRDefault="00000000">
      <w:proofErr w:type="spellStart"/>
      <w:r>
        <w:t>(미달)손(미달)실(미달)</w:t>
      </w:r>
      <w:proofErr w:type="spellEnd"/>
      <w:r>
        <w:t>(미달) (미달)</w:t>
      </w:r>
      <w:proofErr w:type="spellStart"/>
      <w:r>
        <w:t>(미달)함(미달)수(미달)</w:t>
      </w:r>
      <w:proofErr w:type="spellEnd"/>
      <w:r>
        <w:t>(미달):(미달) (미달)</w:t>
      </w:r>
    </w:p>
    <w:p w14:paraId="2D194274" w14:textId="3B1B42DF" w:rsidR="00E554A3" w:rsidRDefault="0023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roofErr w:type="spellStart"/>
      <w:r>
        <w:t>(미달)효(미달)과(미달)</w:t>
      </w:r>
      <w:proofErr w:type="spellEnd"/>
      <w:r>
        <w:t>(미달):(미달) (미달)</w:t>
      </w:r>
      <w:proofErr w:type="spellStart"/>
      <w:r>
        <w:t>(미달)소(미달)물(미달)체(미달)</w:t>
      </w:r>
      <w:proofErr w:type="spellEnd"/>
      <w:r>
        <w:t>(미달) (미달)</w:t>
      </w:r>
      <w:proofErr w:type="spellStart"/>
      <w:r>
        <w:t>(미달)검(미달)출(미달)</w:t>
      </w:r>
      <w:proofErr w:type="spellEnd"/>
      <w:r>
        <w:t>(미달) (미달)5(미달)-(미달)8(미달)%(미달)p(미달) (미달)</w:t>
      </w:r>
      <w:proofErr w:type="spellStart"/>
      <w:r>
        <w:t>(미달)향(미달)상(미달)</w:t>
      </w:r>
      <w:proofErr w:type="spellEnd"/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(미달)향(미달)상(미달)된(미달)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(미달)Y(미달)O(미달)L(미달)O(미달)1(미달)1(미달)((미달)2(미달)0(미달)2(미달)4(미달))(미달)</w:t>
      </w:r>
      <w:r>
        <w:rPr>
          <w:lang w:eastAsia="ko-KR"/>
        </w:rPr>
        <w:t>(미달)은(미달)</w:t>
      </w:r>
      <w:r>
        <w:rPr>
          <w:lang w:eastAsia="ko-KR"/>
        </w:rPr>
        <w:t>(미달) (미달)Y(미달)O(미달)L(미달)O(미달)v(미달)8(미달)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(미달)후(미달)속(미달)으(미달)로(미달)</w:t>
      </w:r>
      <w:r>
        <w:rPr>
          <w:lang w:eastAsia="ko-KR"/>
        </w:rPr>
        <w:t>(미달),(미달)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(미달)메(미달)커(미달)니(미달)즘(미달)을(미달)</w:t>
      </w:r>
      <w:r>
        <w:rPr>
          <w:lang w:eastAsia="ko-KR"/>
        </w:rPr>
        <w:t>(미달) (미달)</w:t>
      </w:r>
      <w:r>
        <w:rPr>
          <w:lang w:eastAsia="ko-KR"/>
        </w:rPr>
        <w:t>(미달)대(미달)폭(미달)</w:t>
      </w:r>
      <w:r>
        <w:rPr>
          <w:lang w:eastAsia="ko-KR"/>
        </w:rPr>
        <w:t>(미달) (미달)</w:t>
      </w:r>
      <w:r>
        <w:rPr>
          <w:lang w:eastAsia="ko-KR"/>
        </w:rPr>
        <w:t>(미달)강(미달)화(미달)했(미달)다(미달)</w:t>
      </w:r>
      <w:r>
        <w:rPr>
          <w:lang w:eastAsia="ko-KR"/>
        </w:rPr>
        <w:t>(미달):(미달)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 (미달)</w:t>
      </w:r>
      <w:r>
        <w:rPr>
          <w:lang w:eastAsia="ko-KR"/>
        </w:rPr>
        <w:t>(미달)모(미달)듈(미달)</w:t>
      </w:r>
      <w:r>
        <w:rPr>
          <w:lang w:eastAsia="ko-KR"/>
        </w:rPr>
        <w:t>(미달) (미달)((미달)C(미달)o(미달)n(미달)t(미달)e(미달)x(미달)t(미달)-(미달)a(미달)w(미달)a(미달)r(미달)e(미달) (미달)P(미달)a(미달)t(미달)h(미달)-(미달)w(미달)i(미달)s(미달)e(미달) (미달)S(미달)p(미달)a(미달)t(미달)i(미달)a(미달)l(미달) (미달)A(미달)t(미달)t(미달)e(미달)n(미달)t(미달)i(미달)o(미달)n(미달))(미달):(미달)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(미달)구(미달)조(미달)</w:t>
      </w:r>
      <w:r>
        <w:rPr>
          <w:lang w:eastAsia="ko-KR"/>
        </w:rPr>
        <w:t>(미달):(미달)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 (미달)</w:t>
      </w:r>
      <w:r>
        <w:rPr>
          <w:lang w:eastAsia="ko-KR"/>
        </w:rPr>
        <w:t>(미달)모(미달)듈(미달)은(미달)</w:t>
      </w:r>
      <w:r>
        <w:rPr>
          <w:lang w:eastAsia="ko-KR"/>
        </w:rPr>
        <w:t>(미달) (미달)</w:t>
      </w:r>
      <w:r>
        <w:rPr>
          <w:lang w:eastAsia="ko-KR"/>
        </w:rPr>
        <w:t>(미달)입(미달)력(미달)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(미달)((미달)I(미달)n(미달)p(미달)u(미달)t(미달) (미달)F(미달)e(미달)a(미달)t(미달)u(미달)r(미달)e(미달))(미달)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(미달)경(미달)로(미달)로(미달)</w:t>
      </w:r>
      <w:r>
        <w:rPr>
          <w:lang w:eastAsia="ko-KR"/>
        </w:rPr>
        <w:t>(미달) (미달)</w:t>
      </w:r>
      <w:r>
        <w:rPr>
          <w:lang w:eastAsia="ko-KR"/>
        </w:rPr>
        <w:t>(미달)분(미달)기(미달)하(미달)여(미달)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(미달)처(미달)리(미달)함(미달)으(미달)로(미달)써(미달)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(미달)향(미달)상(미달)시(미달)킨(미달)다(미달)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(미달)첫(미달)</w:t>
      </w:r>
      <w:r>
        <w:rPr>
          <w:lang w:eastAsia="ko-KR"/>
        </w:rPr>
        <w:t>(미달) 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(미달)경(미달)로(미달)는(미달)</w:t>
      </w:r>
      <w:r>
        <w:rPr>
          <w:lang w:eastAsia="ko-KR"/>
        </w:rPr>
        <w:t>(미달) (미달)S(미달)p(미달)a(미달)t(미달)i(미달)a(미달)l(미달) (미달)A(미달)t(미달)t(미달)e(미달)n(미달)t(미달)i(미달)o(미달)n(미달)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(미달)공(미달)간(미달)적(미달)으(미달)로(미달)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(미달)중(미달)요(미달)한(미달)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(미달)영(미달)역(미달)에(미달)</w:t>
      </w:r>
      <w:r>
        <w:rPr>
          <w:lang w:eastAsia="ko-KR"/>
        </w:rPr>
        <w:t>(미달) (미달)</w:t>
      </w:r>
      <w:r>
        <w:rPr>
          <w:lang w:eastAsia="ko-KR"/>
        </w:rPr>
        <w:t>(미달)집(미달)중(미달)하(미달)며(미달)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(미달)경(미달)로(미달)는(미달)</w:t>
      </w:r>
      <w:r>
        <w:rPr>
          <w:lang w:eastAsia="ko-KR"/>
        </w:rPr>
        <w:t>(미달) (미달)C(미달)h(미달)a(미달)n(미달)n(미달)e(미달)l(미달) (미달)A(미달)t(미달)t(미달)e(미달)n(미달)t(미달)i(미달)o(미달)n(미달)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(미달)통(미달)해(미달)</w:t>
      </w:r>
      <w:r>
        <w:rPr>
          <w:lang w:eastAsia="ko-KR"/>
        </w:rPr>
        <w:t>(미달) (미달)</w:t>
      </w:r>
      <w:r>
        <w:rPr>
          <w:lang w:eastAsia="ko-KR"/>
        </w:rPr>
        <w:t>(미달)채(미달)널(미달)별(미달)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(미달)가(미달)중(미달)치(미달)를(미달)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(미달)마(미달)지(미달)막(미달)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(미달)경(미달)로(미달)는(미달)</w:t>
      </w:r>
      <w:r>
        <w:rPr>
          <w:lang w:eastAsia="ko-KR"/>
        </w:rPr>
        <w:t>(미달) (미달)C(미달)o(미달)n(미달)t(미달)e(미달)x(미달)t(미달) (미달)A(미달)g(미달)g(미달)r(미달)e(미달)g(미달)a(미달)t(미달)i(미달)o(미달)n(미달)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(미달)스(미달)케(미달)일(미달)의(미달)</w:t>
      </w:r>
      <w:r>
        <w:rPr>
          <w:lang w:eastAsia="ko-KR"/>
        </w:rPr>
        <w:t>(미달) (미달)</w:t>
      </w:r>
      <w:r>
        <w:rPr>
          <w:lang w:eastAsia="ko-KR"/>
        </w:rPr>
        <w:t>(미달)문(미달)맥(미달)</w:t>
      </w:r>
      <w:r>
        <w:rPr>
          <w:lang w:eastAsia="ko-KR"/>
        </w:rPr>
        <w:t>(미달) (미달)</w:t>
      </w:r>
      <w:r>
        <w:rPr>
          <w:lang w:eastAsia="ko-KR"/>
        </w:rPr>
        <w:t>(미달)정(미달)보(미달)를(미달)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(미달)통(미달)합(미달)한(미달)다(미달)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(미달)출(미달)력(미달)은(미달)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(미달)((미달)F(미달)u(미달)s(미달)i(미달)o(미달)n(미달))(미달)</w:t>
      </w:r>
      <w:r>
        <w:rPr>
          <w:lang w:eastAsia="ko-KR"/>
        </w:rPr>
        <w:t>(미달)되(미달)어(미달)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(미달)배(미달)경(미달)</w:t>
      </w:r>
      <w:r>
        <w:rPr>
          <w:lang w:eastAsia="ko-KR"/>
        </w:rPr>
        <w:t>(미달) (미달)</w:t>
      </w:r>
      <w:r>
        <w:rPr>
          <w:lang w:eastAsia="ko-KR"/>
        </w:rPr>
        <w:t>(미달)속(미달)의(미달)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(미달)식(미달)별(미달)하(미달)는(미달)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(미달)데(미달)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(미달)기(미달)여(미달)한(미달)다(미달)</w:t>
      </w:r>
      <w:r>
        <w:rPr>
          <w:lang w:eastAsia="ko-KR"/>
        </w:rPr>
        <w:t>(미달).(미달)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(미달)작(미달)동(미달)</w:t>
      </w:r>
      <w:r>
        <w:rPr>
          <w:lang w:eastAsia="ko-KR"/>
        </w:rPr>
        <w:t>(미달) (미달)</w:t>
      </w:r>
      <w:r>
        <w:rPr>
          <w:lang w:eastAsia="ko-KR"/>
        </w:rPr>
        <w:t>(미달)원(미달)리(미달)</w:t>
      </w:r>
      <w:r>
        <w:rPr>
          <w:lang w:eastAsia="ko-KR"/>
        </w:rPr>
        <w:t>(미달):(미달)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(미달)병(미달)렬(미달)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(미달)경(미달)로(미달)가(미달)</w:t>
      </w:r>
      <w:r>
        <w:rPr>
          <w:lang w:eastAsia="ko-KR"/>
        </w:rPr>
        <w:t>(미달) (미달)</w:t>
      </w:r>
      <w:r>
        <w:rPr>
          <w:lang w:eastAsia="ko-KR"/>
        </w:rPr>
        <w:t>(미달)독(미달)립(미달)적(미달)으(미달)로(미달)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(미달)배(미달)경(미달)에(미달)서(미달)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(미달)계(미달)산(미달)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(미달):(미달) (미달)Y(미달)O(미달)L(미달)O(미달)v(미달)8(미달)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(미달)+(미달)1(미달)2(미달)%(미달) (미달)((미달)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(미달)합(미달)리(미달)적(미달) (미달)수(미달)준(미달)</w:t>
      </w:r>
      <w:r>
        <w:rPr>
          <w:lang w:eastAsia="ko-KR"/>
        </w:rPr>
        <w:t>(미달))(미달)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(미달)C(미달)3(미달)k(미달)2(미달) (미달)</w:t>
      </w:r>
      <w:r>
        <w:rPr>
          <w:lang w:eastAsia="ko-KR"/>
        </w:rPr>
        <w:t>(미달)블(미달)록(미달)</w:t>
      </w:r>
      <w:r>
        <w:rPr>
          <w:lang w:eastAsia="ko-KR"/>
        </w:rPr>
        <w:t>(미달) (미달)((미달)C(미달)3(미달) (미달)w(미달)i(미달)t(미달)h(미달) (미달)k(미달)e(미달)r(미달)n(미달)e(미달)l(미달) (미달)s(미달)i(미달)z(미달)e(미달) (미달)2(미달))(미달):(미달)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(미달)세(미달)밀(미달)한(미달)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</w:t>
      </w:r>
      <w:r>
        <w:rPr>
          <w:lang w:eastAsia="ko-KR"/>
        </w:rPr>
        <w:t>(미달) (미달)((미달)3(미달)×(미달)3(미달)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(미달)2(미달)×(미달)2(미달) (미달)</w:t>
      </w:r>
      <w:r>
        <w:rPr>
          <w:lang w:eastAsia="ko-KR"/>
        </w:rPr>
        <w:t>(미달)커(미달)널(미달)</w:t>
      </w:r>
      <w:r>
        <w:rPr>
          <w:lang w:eastAsia="ko-KR"/>
        </w:rPr>
        <w:t>(미달) (미달)</w:t>
      </w:r>
      <w:r>
        <w:rPr>
          <w:lang w:eastAsia="ko-KR"/>
        </w:rPr>
        <w:t>(미달)혼(미달)합(미달)</w:t>
      </w:r>
      <w:r>
        <w:rPr>
          <w:lang w:eastAsia="ko-KR"/>
        </w:rPr>
        <w:t>(미달))(미달)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(미달)경(미달)량(미달)화(미달)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(미달)8(미달)%(미달) (미달)</w:t>
      </w:r>
      <w:r>
        <w:rPr>
          <w:lang w:eastAsia="ko-KR"/>
        </w:rPr>
        <w:t>(미달)감(미달)소(미달)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(미달)소(미달)물(미달)체(미달)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(미달)안(미달)정(미달)성(미달)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(미달):(미달)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(미달)개(미달)선(미달)된(미달)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(미달)옵(미달)티(미달)마(미달)이(미달)저(미달)</w:t>
      </w:r>
      <w:proofErr w:type="spellEnd"/>
      <w:r>
        <w:rPr>
          <w:lang w:eastAsia="ko-KR"/>
        </w:rPr>
        <w:t>(미달) (미달)((미달)</w:t>
      </w:r>
      <w:proofErr w:type="spellStart"/>
      <w:r>
        <w:rPr>
          <w:lang w:eastAsia="ko-KR"/>
        </w:rPr>
        <w:t>(미달)A(미달)d(미달)a(미달)m(미달)W(미달)</w:t>
      </w:r>
      <w:proofErr w:type="spellEnd"/>
      <w:r>
        <w:rPr>
          <w:lang w:eastAsia="ko-KR"/>
        </w:rPr>
        <w:t>(미달) (미달)w(미달)i(미달)t(미달)h(미달) (미달)g(미달)r(미달)a(미달)d(미달)i(미달)e(미달)n(미달)t(미달) (미달)c(미달)l(미달)i(미달)p(미달)p(미달)i(미달)n(미달)g(미달))(미달)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(미달)적(미달)응(미달)적(미달)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(미달)학(미달)습(미달)률(미달)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(미달)스(미달)케(미달)줄(미달)링(미달)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(미달)긴(미달)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(미달)학(미달)습(미달)에(미달)도(미달)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(미달)과(미달)적(미달)합(미달)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(미달)방(미달)지(미달)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 (미달)</w:t>
      </w:r>
      <w:r>
        <w:rPr>
          <w:lang w:eastAsia="ko-KR"/>
        </w:rPr>
        <w:t>(미달)계(미달)열(미달)의(미달)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(미달)적(미달)용(미달)은(미달)</w:t>
      </w:r>
      <w:r>
        <w:rPr>
          <w:lang w:eastAsia="ko-KR"/>
        </w:rPr>
        <w:t>(미달) (미달)</w:t>
      </w:r>
      <w:r>
        <w:rPr>
          <w:lang w:eastAsia="ko-KR"/>
        </w:rPr>
        <w:t>(미달)활(미달)발(미달)하(미달)나(미달)</w:t>
      </w:r>
      <w:r>
        <w:rPr>
          <w:lang w:eastAsia="ko-KR"/>
        </w:rPr>
        <w:t>(미달),(미달) (미달)</w:t>
      </w:r>
      <w:r>
        <w:rPr>
          <w:lang w:eastAsia="ko-KR"/>
        </w:rPr>
        <w:t>(미달)체(미달)계(미달)적(미달)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(미달)비(미달)교(미달)는(미달)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(미달)부(미달)족(미달)하(미달)다(미달)</w:t>
      </w:r>
      <w:r>
        <w:rPr>
          <w:lang w:eastAsia="ko-KR"/>
        </w:rPr>
        <w:t>(미달):(미달)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(미달)Y(미달)O(미달)L(미달)O(미달)v(미달)5(미달)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(미달)[(미달)3(미달)4(미달)-(미달)3(미달)6(미달)](미달):(미달)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(미달)P(미달)C(미달)B(미달),(미달) (미달)</w:t>
      </w:r>
      <w:r>
        <w:rPr>
          <w:lang w:eastAsia="ko-KR"/>
        </w:rPr>
        <w:t>(미달)강(미달)철(미달)</w:t>
      </w:r>
      <w:r>
        <w:rPr>
          <w:lang w:eastAsia="ko-KR"/>
        </w:rPr>
        <w:t>(미달),(미달)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t>(미달)정(미달)확(미달)도(미달)</w:t>
      </w:r>
      <w:r>
        <w:rPr>
          <w:lang w:eastAsia="ko-KR"/>
        </w:rPr>
        <w:t>(미달):(미달) (미달)8(미달)5(미달)-(미달)9(미달)2(미달)%(미달)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(미달):(미달) (미달)</w:t>
      </w:r>
      <w:r>
        <w:rPr>
          <w:lang w:eastAsia="ko-KR"/>
        </w:rPr>
        <w:t>(미달)대(미달)량(미달)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 (미달)((미달)1(미달),(미달)0(미달)0(미달)0(미달)-(미달)3(미달),(미달)0(미달)0(미달)0(미달)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(미달)[(미달)3(미달)7(미달)-(미달)3(미달)8(미달)](미달):(미달)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(미달)자(미달)동(미달)차(미달)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(미달),(미달) (미달)</w:t>
      </w:r>
      <w:r>
        <w:rPr>
          <w:lang w:eastAsia="ko-KR"/>
        </w:rPr>
        <w:t>(미달)반(미달)도(미달)체(미달)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(미달)정(미달)확(미달)도(미달)</w:t>
      </w:r>
      <w:r>
        <w:rPr>
          <w:lang w:eastAsia="ko-KR"/>
        </w:rPr>
        <w:t>(미달):(미달) (미달)8(미달)8(미달)-(미달)9(미달)4(미달)%(미달)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(미달):(미달)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(미달)불(미달)명(미달)확(미달)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(미달):(미달)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(미달)논(미달)문(미달)</w:t>
      </w:r>
      <w:r>
        <w:rPr>
          <w:lang w:eastAsia="ko-KR"/>
        </w:rPr>
        <w:t>(미달) (미달)</w:t>
      </w:r>
      <w:r>
        <w:rPr>
          <w:lang w:eastAsia="ko-KR"/>
        </w:rPr>
        <w:t>(미달)발(미달)표(미달)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(미달)((미달)2(미달)0(미달)2(미달)4(미달)</w:t>
      </w:r>
      <w:r>
        <w:rPr>
          <w:lang w:eastAsia="ko-KR"/>
        </w:rPr>
        <w:t>(미달)년(미달)</w:t>
      </w:r>
      <w:r>
        <w:rPr>
          <w:lang w:eastAsia="ko-KR"/>
        </w:rPr>
        <w:t>(미달) (미달)</w:t>
      </w:r>
      <w:r>
        <w:rPr>
          <w:lang w:eastAsia="ko-KR"/>
        </w:rPr>
        <w:t>(미달)출(미달)시(미달)</w:t>
      </w:r>
      <w:r>
        <w:rPr>
          <w:lang w:eastAsia="ko-KR"/>
        </w:rPr>
        <w:t>(미달))(미달)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(미달)사(미달)례(미달)</w:t>
      </w:r>
      <w:r>
        <w:rPr>
          <w:lang w:eastAsia="ko-KR"/>
        </w:rPr>
        <w:t>(미달) (미달)</w:t>
      </w:r>
      <w:r>
        <w:rPr>
          <w:lang w:eastAsia="ko-KR"/>
        </w:rPr>
        <w:t>(미달)거(미달)의(미달)</w:t>
      </w:r>
      <w:r>
        <w:rPr>
          <w:lang w:eastAsia="ko-KR"/>
        </w:rPr>
        <w:t>(미달) (미달)</w:t>
      </w:r>
      <w:r>
        <w:rPr>
          <w:lang w:eastAsia="ko-KR"/>
        </w:rPr>
        <w:t>(미달)없(미달)음(미달)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(미달)의(미달)의(미달)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(미달)첫(미달)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(미달)D(미달).(미달)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(미달)0(미달):(미달) (미달)</w:t>
      </w:r>
      <w:r>
        <w:rPr>
          <w:lang w:eastAsia="ko-KR"/>
        </w:rPr>
        <w:t>(미달)제(미달)안(미달)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(미달)흐(미달)름(미달)도(미달)</w:t>
      </w:r>
    </w:p>
    <w:p w14:paraId="717F945D" w14:textId="6BC2AA96" w:rsidR="00E554A3" w:rsidRDefault="002F3115">
      <w:pPr>
        <w:jc w:val="center"/>
      </w:pPr>
      <w:r>
        <w:rPr>
          <w:noProof/>
        </w:rPr>
        <w:t>(미달)</w: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(미달)0(미달):(미달) (미달)</w:t>
      </w:r>
      <w:r>
        <w:rPr>
          <w:lang w:eastAsia="ko-KR"/>
        </w:rPr>
        <w:t>(미달)제(미달)안(미달)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(미달)흐(미달)름(미달)도(미달)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</w:t>
      </w:r>
      <w:r>
        <w:rPr>
          <w:lang w:eastAsia="ko-KR"/>
        </w:rPr>
        <w:t>(미달).(미달) (미달)S(미달)t(미달)a(미달)g(미달)e(미달) (미달)0(미달)((미달)I(미달)m(미달)a(미달)g(미달)e(미달)N(미달)e(미달)t(미달)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(미달))(미달),(미달) (미달)S(미달)t(미달)a(미달)g(미달)e(미달) (미달)1(미달)((미달)X(미달)-(미달)r(미달)a(미달)y(미달)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(미달))(미달),(미달) (미달)S(미달)t(미달)a(미달)g(미달)e(미달) (미달)2(미달)((미달)D(미달)P(미달)F(미달)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(미달)파(미달)인(미달)튜(미달)닝(미달)</w:t>
      </w:r>
      <w:proofErr w:type="spellEnd"/>
      <w:r>
        <w:rPr>
          <w:lang w:eastAsia="ko-KR"/>
        </w:rPr>
        <w:t>(미달))(미달)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(미달)이(미달)어(미달)지(미달)는(미달)로(미달)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(미달)구(미달)성(미달)되(미달)며(미달)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(미달)각(미달)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(미달)거(미달)리(미달)가(미달)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(미달)점(미달)진(미달)적(미달)으(미달)로(미달)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(미달)((미달)0(미달).(미달)8(미달)2(미달)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(미달)0(미달).(미달)5(미달)1(미달),(미달) (미달)</w:t>
      </w:r>
      <w:r>
        <w:rPr>
          <w:lang w:eastAsia="ko-KR"/>
        </w:rPr>
        <w:t>(미달)그(미달)리(미달)고(미달)</w:t>
      </w:r>
      <w:r>
        <w:rPr>
          <w:lang w:eastAsia="ko-KR"/>
        </w:rPr>
        <w:t>(미달) (미달)0(미달).(미달)2(미달)3(미달)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(미달))(미달)</w:t>
      </w:r>
      <w:r>
        <w:rPr>
          <w:lang w:eastAsia="ko-KR"/>
        </w:rPr>
        <w:t>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(미달)최(미달)종(미달)적(미달)으(미달)로(미달)</w:t>
      </w:r>
      <w:r>
        <w:rPr>
          <w:lang w:eastAsia="ko-KR"/>
        </w:rPr>
        <w:t>(미달) (미달)9(미달)1(미달).(미달)7(미달)%(미달) (미달)m(미달)A(미달)P(미달)5(미달)0(미달)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(미달)달(미달)성(미달)한(미달)다(미달)</w:t>
      </w:r>
      <w:r>
        <w:rPr>
          <w:lang w:eastAsia="ko-KR"/>
        </w:rPr>
        <w:t>(미달).(미달)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(미달)선(미달)행(미달)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(미달)분(미달)석(미달)을(미달)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(미달)통(미달)해(미달)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(미달)((미달)r(미달)e(미달)s(미달)e(미달)a(미달)r(미달)c(미달)h(미달) (미달)g(미달)a(미달)p(미달))(미달)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(미달)식(미달)별(미달)했(미달)다(미달)</w:t>
      </w:r>
      <w:r>
        <w:rPr>
          <w:lang w:eastAsia="ko-KR"/>
        </w:rPr>
        <w:t>(미달):(미달)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(미달)갭(미달)</w:t>
      </w:r>
      <w:r>
        <w:rPr>
          <w:lang w:eastAsia="ko-KR"/>
        </w:rPr>
        <w:t>(미달) (미달)1(미달):(미달)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 (미달)</w:t>
      </w:r>
      <w:r>
        <w:rPr>
          <w:lang w:eastAsia="ko-KR"/>
        </w:rPr>
        <w:t>(미달)부(미달)재(미달)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(미달)1(미달),(미달)0(미달)0(미달)0(미달)-(미달)5(미달),(미달)0(미달)0(미달)0(미달)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(미달)현(미달)실(미달)</w:t>
      </w:r>
      <w:r>
        <w:rPr>
          <w:lang w:eastAsia="ko-KR"/>
        </w:rPr>
        <w:t>(미달):(미달)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(미달)현(미달)장(미달)은(미달)</w:t>
      </w:r>
      <w:r>
        <w:rPr>
          <w:lang w:eastAsia="ko-KR"/>
        </w:rPr>
        <w:t>(미달) (미달)2(미달)0(미달)0(미달)-(미달)5(미달)0(미달)0(미달)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(미달)3(미달)3(미달)9(미달)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(미달)9(미달)1(미달).(미달)7(미달)%(미달) (미달)</w:t>
      </w:r>
      <w:r>
        <w:rPr>
          <w:lang w:eastAsia="ko-KR"/>
        </w:rPr>
        <w:t>(미달)달(미달)성(미달)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(미달)갭(미달)</w:t>
      </w:r>
      <w:r>
        <w:rPr>
          <w:lang w:eastAsia="ko-KR"/>
        </w:rPr>
        <w:t>(미달) (미달)2(미달):(미달)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(미달)실(미달)증(미달)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(미달)I(미달)m(미달)a(미달)g(미달)e(미달)N(미달)e(미달)t(미달)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(미달)타(미달)겟(미달)</w:t>
      </w:r>
      <w:proofErr w:type="gramEnd"/>
      <w:r>
        <w:rPr>
          <w:lang w:eastAsia="ko-KR"/>
        </w:rPr>
        <w:t>(미달) (미달)((미달)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(미달)전(미달)이(미달)만(미달)</w:t>
      </w:r>
      <w:r>
        <w:rPr>
          <w:lang w:eastAsia="ko-KR"/>
        </w:rPr>
        <w:t>(미달))(미달)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(미달)입(미달)증(미달)되(미달)었(미달)으(미달)나(미달)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(미달)실(미달)증(미달)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(미달)X(미달)-(미달)r(미달)a(미달)y(미달)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(미달)거(미달)쳐(미달)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(미달)정(미달)량(미달)화(미달)</w:t>
      </w:r>
      <w:r>
        <w:rPr>
          <w:lang w:eastAsia="ko-KR"/>
        </w:rPr>
        <w:t>(미달) (미달)((미달)1(미달)9(미달).(미달)4(미달)%(미달)p(미달)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(미달))(미달)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(미달)갭(미달)</w:t>
      </w:r>
      <w:r>
        <w:rPr>
          <w:lang w:eastAsia="ko-KR"/>
        </w:rPr>
        <w:t>(미달) (미달)3(미달):(미달)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(미달)미(미달)비(미달)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(미달)2(미달)0(미달)-(미달)5(미달)0(미달)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(미달)모(미달)델(미달)의(미달)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</w:t>
      </w:r>
      <w:r>
        <w:rPr>
          <w:lang w:eastAsia="ko-KR"/>
        </w:rPr>
        <w:t>(미달)간(미달)과(미달)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(미달)완(미달)전(미달)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(미달)필(미달)요(미달)성(미달)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</w:t>
      </w:r>
      <w:r>
        <w:rPr>
          <w:lang w:eastAsia="ko-KR"/>
        </w:rPr>
        <w:t>(미달) (미달)((미달)1(미달)9(미달).(미달)8(미달)%(미달)p(미달)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(미달))(미달)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(미달)갭(미달)</w:t>
      </w:r>
      <w:r>
        <w:rPr>
          <w:lang w:eastAsia="ko-KR"/>
        </w:rPr>
        <w:t>(미달) (미달)4(미달):(미달)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(미달)벤(미달)치(미달)마(미달)크(미달)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(미달)불(미달)명(미달)확(미달)</w:t>
      </w:r>
      <w:r>
        <w:rPr>
          <w:lang w:eastAsia="ko-KR"/>
        </w:rPr>
        <w:t>(미달),(미달) (미달)</w:t>
      </w:r>
      <w:r>
        <w:rPr>
          <w:lang w:eastAsia="ko-KR"/>
        </w:rPr>
        <w:t>(미달)코(미달)드(미달)</w:t>
      </w:r>
      <w:r>
        <w:rPr>
          <w:lang w:eastAsia="ko-KR"/>
        </w:rPr>
        <w:t>(미달) (미달)</w:t>
      </w:r>
      <w:r>
        <w:rPr>
          <w:lang w:eastAsia="ko-KR"/>
        </w:rPr>
        <w:t>(미달)비(미달)공(미달)개(미달)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(미달)공(미달)정(미달)한(미달)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(미달)공(미달)개(미달)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</w:t>
      </w:r>
      <w:r>
        <w:rPr>
          <w:lang w:eastAsia="ko-KR"/>
        </w:rPr>
        <w:t>(미달):(미달)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(미달)[(미달)</w:t>
      </w: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  <w:r>
        <w:rPr>
          <w:lang w:eastAsia="ko-KR"/>
        </w:rPr>
        <w:t>(미달)](미달) (미달) (미달) (미달) (미달) (미달) (미달) (미달) (미달) (미달) (미달) (미달) (미달) (미달) (미달)[(미달)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  <w:r>
        <w:rPr>
          <w:lang w:eastAsia="ko-KR"/>
        </w:rPr>
        <w:t>(미달)](미달)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(미달)대(미달)량(미달)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(미달)((미달)1(미달)K(미달)-(미달)5(미달)K(미달)</w:t>
      </w:r>
      <w:proofErr w:type="gramStart"/>
      <w:r>
        <w:rPr>
          <w:lang w:eastAsia="ko-KR"/>
        </w:rPr>
        <w:t>(미달))(미달) (미달) (미달) (미달) (미달)</w:t>
      </w:r>
      <w:r>
        <w:rPr>
          <w:lang w:eastAsia="ko-KR"/>
        </w:rPr>
        <w:t>(미달)에(미달)서(미달)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(미달)((미달)3(미달)0(미달)0(미달)-(미달)5(미달)0(미달)0(미달))(미달)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 (미달) (미달) (미달) (미달) (미달) (미달) (미달) (미달) (미달)</w:t>
      </w:r>
      <w:r>
        <w:rPr>
          <w:lang w:eastAsia="ko-KR"/>
        </w:rPr>
        <w:t>(미달)에(미달)서(미달)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(미달)((미달)2(미달)0(미달)-(미달)5(미달)0(미달) (미달)e(미달)p(미달)o(미달)c(미달)h(미달))(미달)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(미달)완(미달)전(미달)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(미달)((미달)1(미달)0(미달)0(미달) (미달)e(미달)p(미달)o(미달)c(미달)h(미달))(미달)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(미달)재(미달)현(미달)성(미달)</w:t>
      </w:r>
      <w:r>
        <w:rPr>
          <w:lang w:eastAsia="ko-KR"/>
        </w:rPr>
        <w:t>(미달) (미달) (미달) (미달) (미달) (미달) (미달) (미달) (미달) (미달) (미달)</w:t>
      </w:r>
      <w:r>
        <w:rPr>
          <w:lang w:eastAsia="ko-KR"/>
        </w:rPr>
        <w:t>(미달)에(미달)서(미달)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(미달)재(미달)현(미달)성(미달)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(미달)연(미달)결(미달)하(미달)는(미달)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(미달)다(미달)리(미달)</w:t>
      </w:r>
      <w:r>
        <w:rPr>
          <w:lang w:eastAsia="ko-KR"/>
        </w:rPr>
        <w:t>(미달) (미달)</w:t>
      </w:r>
      <w:r>
        <w:rPr>
          <w:lang w:eastAsia="ko-KR"/>
        </w:rPr>
        <w:t>(미달)역(미달)할(미달)을(미달)</w:t>
      </w:r>
      <w:r>
        <w:rPr>
          <w:lang w:eastAsia="ko-KR"/>
        </w:rPr>
        <w:t>(미달) (미달)</w:t>
      </w:r>
      <w:r>
        <w:rPr>
          <w:lang w:eastAsia="ko-KR"/>
        </w:rPr>
        <w:t>(미달)수(미달)행(미달)한(미달)다(미달)</w:t>
      </w:r>
      <w:r>
        <w:rPr>
          <w:lang w:eastAsia="ko-KR"/>
        </w:rPr>
        <w:t>(미달).(미달)</w:t>
      </w:r>
    </w:p>
    <w:p w14:paraId="4FF9A6AF" w14:textId="77777777" w:rsidR="00E554A3" w:rsidRDefault="00000000">
      <w:pPr>
        <w:pStyle w:val="2"/>
      </w:pPr>
      <w:r>
        <w:t>(미달)I(미달)I(미달)I(미달).(미달) (미달)</w:t>
      </w:r>
      <w:proofErr w:type="spellStart"/>
      <w:r>
        <w:t>(미달)제(미달)안(미달)</w:t>
      </w:r>
      <w:proofErr w:type="spellEnd"/>
      <w:r>
        <w:t>(미달) (미달)</w:t>
      </w:r>
      <w:proofErr w:type="spellStart"/>
      <w:r>
        <w:t>(미달)방(미달)법(미달)론(미달)</w:t>
      </w:r>
      <w:proofErr w:type="spellEnd"/>
      <w:r>
        <w:t>(미달) (미달)((미달)P(미달)r(미달)o(미달)p(미달)o(미달)s(미달)e(미달)d(미달) (미달)M(미달)e(미달)t(미달)h(미달)o(미달)d(미달)o(미달)l(미달)o(미달)g(미달)y(미달))(미달)</w:t>
      </w:r>
    </w:p>
    <w:p w14:paraId="377C5C52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(미달)전(미달)체(미달)</w:t>
      </w:r>
      <w:proofErr w:type="spellEnd"/>
      <w:r>
        <w:t>(미달) (미달)</w:t>
      </w:r>
      <w:proofErr w:type="spellStart"/>
      <w:r>
        <w:t>(미달)프(미달)레(미달)임(미달)워(미달)크(미달)</w:t>
      </w:r>
      <w:proofErr w:type="spellEnd"/>
      <w:r>
        <w:t>(미달) (미달)</w:t>
      </w:r>
      <w:proofErr w:type="spellStart"/>
      <w:r>
        <w:t>(미달)개(미달)요(미달)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</w:t>
      </w:r>
      <w:r>
        <w:rPr>
          <w:lang w:eastAsia="ko-KR"/>
        </w:rPr>
        <w:t>(미달)고(미달)성(미달)능(미달)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(미달)학(미달)습(미달)하(미달)기(미달)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(미달)체(미달)계(미달)적(미달)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(미달)접(미달)근(미달)법(미달)이(미달)다(미달)</w:t>
      </w:r>
      <w:r>
        <w:rPr>
          <w:lang w:eastAsia="ko-KR"/>
        </w:rPr>
        <w:t>(미달).(미달)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(미달)((미달)D(미달)o(미달)m(미달)a(미달)i(미달)n(미달)-(미달)B(미달)r(미달)i(미달)d(미달)g(미달)e(미달)d(미달) (미달)T(미달)r(미달)a(미달)n(미달)s(미달)f(미달)e(미달)r(미달) (미달)L(미달)e(미달)a(미달)r(미달)n(미달)i(미달)n(미달)g(미달) (미달)F(미달)r(미달)a(미달)m(미달)e(미달)w(미달)o(미달)r(미달)k(미달))(미달)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(미달)극(미달)대(미달)화(미달)하(미달)기(미달)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(미달)위(미달)해(미달)</w:t>
      </w:r>
      <w:r>
        <w:rPr>
          <w:lang w:eastAsia="ko-KR"/>
        </w:rPr>
        <w:t>(미달) 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(미달)계(미달)층(미달)적(미달)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(미달)((미달)3(미달)-(미달)S(미달)t(미달)a(미달)g(미달)e(미달) (미달)H(미달)i(미달)e(미달)r(미달)a(미달)r(미달)c(미달)h(미달)i(미달)c(미달)a(미달)l(미달) (미달)T(미달)r(미달)a(미달)n(미달)s(미달)f(미달)e(미달)r(미달))(미달) (미달)</w:t>
      </w:r>
      <w:r>
        <w:rPr>
          <w:lang w:eastAsia="ko-KR"/>
        </w:rPr>
        <w:t>(미달)구(미달)조(미달)를(미달)</w:t>
      </w:r>
      <w:r>
        <w:rPr>
          <w:lang w:eastAsia="ko-KR"/>
        </w:rPr>
        <w:t>(미달) (미달)</w:t>
      </w:r>
      <w:r>
        <w:rPr>
          <w:lang w:eastAsia="ko-KR"/>
        </w:rPr>
        <w:t>(미달)채(미달)택(미달)한(미달)다(미달)</w:t>
      </w:r>
      <w:r>
        <w:rPr>
          <w:lang w:eastAsia="ko-KR"/>
        </w:rPr>
        <w:t>(미달).(미달)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(미달)0(미달):(미달) (미달)B(미달)a(미달)s(미달)e(미달) (미달)I(미달)n(미달)i(미달)t(미달)i(미달)a(미달)l(미달)i(미달)z(미달)a(미달)t(미달)i(미달)o(미달)n(미달) (미달)((미달)</w:t>
      </w: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(미달))(미달)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>(미달)I(미달)m(미달)a(미달)g(미달)e(미달)N(미달)e(미달)t(미달) (미달)</w:t>
      </w:r>
      <w:r>
        <w:rPr>
          <w:lang w:eastAsia="ko-KR"/>
        </w:rPr>
        <w:t>(미달)대(미달)규(미달)모(미달)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(미달)((미달)1(미달)4(미달)0(미달)</w:t>
      </w:r>
      <w:r>
        <w:rPr>
          <w:lang w:eastAsia="ko-KR"/>
        </w:rPr>
        <w:t>(미달)만(미달)</w:t>
      </w:r>
      <w:r>
        <w:rPr>
          <w:lang w:eastAsia="ko-KR"/>
        </w:rPr>
        <w:t>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(미달)학(미달)습(미달)된(미달)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(미달)가(미달)중(미달)치(미달)를(미달)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(미달)초(미달)기(미달)값(미달)으(미달)로(미달)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(미달)단(미달)계(미달)에(미달)서(미달)는(미달)</w:t>
      </w:r>
      <w:r>
        <w:rPr>
          <w:lang w:eastAsia="ko-KR"/>
        </w:rPr>
        <w:t>(미달) (미달)</w:t>
      </w:r>
      <w:r>
        <w:rPr>
          <w:lang w:eastAsia="ko-KR"/>
        </w:rPr>
        <w:t>(미달)에(미달)지(미달)</w:t>
      </w:r>
      <w:r>
        <w:rPr>
          <w:lang w:eastAsia="ko-KR"/>
        </w:rPr>
        <w:t>(미달)((미달)e(미달)d(미달)g(미달)e(미달))(미달),(미달) (미달)</w:t>
      </w:r>
      <w:r>
        <w:rPr>
          <w:lang w:eastAsia="ko-KR"/>
        </w:rPr>
        <w:t>(미달)텍(미달)스(미달)처(미달)</w:t>
      </w:r>
      <w:r>
        <w:rPr>
          <w:lang w:eastAsia="ko-KR"/>
        </w:rPr>
        <w:t>(미달)((미달)t(미달)e(미달)x(미달)t(미달)u(미달)r(미달)e(미달))(미달),(미달) (미달)</w:t>
      </w:r>
      <w:r>
        <w:rPr>
          <w:lang w:eastAsia="ko-KR"/>
        </w:rPr>
        <w:t>(미달)형(미달)태(미달)</w:t>
      </w:r>
      <w:r>
        <w:rPr>
          <w:lang w:eastAsia="ko-KR"/>
        </w:rPr>
        <w:t>(미달)((미달)s(미달)h(미달)a(미달)p(미달)e(미달))(미달)</w:t>
      </w:r>
      <w:r>
        <w:rPr>
          <w:lang w:eastAsia="ko-KR"/>
        </w:rPr>
        <w:t>(미달)와(미달)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(미달)범(미달)용(미달)적(미달)인(미달)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(미달)시(미달)각(미달)적(미달)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(미달)모(미달)델(미달)에(미달)</w:t>
      </w:r>
      <w:r>
        <w:rPr>
          <w:lang w:eastAsia="ko-KR"/>
        </w:rPr>
        <w:t>(미달) (미달)</w:t>
      </w:r>
      <w:r>
        <w:rPr>
          <w:lang w:eastAsia="ko-KR"/>
        </w:rPr>
        <w:t>(미달)주(미달)입(미달)하(미달)여(미달)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(미달)안(미달)정(미달)적(미달)인(미달)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(미달)시(미달)작(미달)점(미달)을(미달)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(미달).(미달)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(미달)1(미달):(미달) (미달)D(미달)o(미달)m(미달)a(미달)i(미달)n(미달) (미달)B(미달)r(미달)i(미달)d(미달)g(미달)e(미달) (미달)((미달)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(미달))(미달)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(미달)범(미달)용(미달)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(미달)((미달)3(미달)1(미달)0(미달)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(미달)활(미달)용(미달)하(미달)여(미달)</w:t>
      </w:r>
      <w:r>
        <w:rPr>
          <w:lang w:eastAsia="ko-KR"/>
        </w:rPr>
        <w:t>(미달) (미달)1(미달)</w:t>
      </w:r>
      <w:r>
        <w:rPr>
          <w:lang w:eastAsia="ko-KR"/>
        </w:rPr>
        <w:t>(미달)차(미달)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(미달)미(미달)세(미달)조(미달)정(미달)</w:t>
      </w:r>
      <w:r>
        <w:rPr>
          <w:lang w:eastAsia="ko-KR"/>
        </w:rPr>
        <w:t>(미달)((미달)F(미달)i(미달)n(미달)e(미달)-(미달)t(미달)u(미달)n(미달)i(미달)n(미달)g(미달))(미달)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(미달)수(미달)행(미달)한(미달)다(미달)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(미달)단(미달)계(미달)는(미달)</w:t>
      </w:r>
      <w:r>
        <w:rPr>
          <w:lang w:eastAsia="ko-KR"/>
        </w:rPr>
        <w:t>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(미달)이(미달)미(미달)지(미달)와(미달)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(미달)간(미달)의(미달)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</w:t>
      </w:r>
      <w:r>
        <w:rPr>
          <w:lang w:eastAsia="ko-KR"/>
        </w:rPr>
        <w:t>(미달)((미달)D(미달)o(미달)m(미달)a(미달)i(미달)n(미달) (미달)G(미달)a(미달)p(미달))(미달)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(미달)완(미달)화(미달)하(미달)는(미달)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(미달)가(미달)교(미달)</w:t>
      </w:r>
      <w:r>
        <w:rPr>
          <w:lang w:eastAsia="ko-KR"/>
        </w:rPr>
        <w:t>(미달)((미달)B(미달)r(미달)i(미달)d(미달)g(미달)e(미달))(미달) (미달)</w:t>
      </w:r>
      <w:r>
        <w:rPr>
          <w:lang w:eastAsia="ko-KR"/>
        </w:rPr>
        <w:t>(미달)역(미달)할(미달)을(미달)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(미달)모(미달)델(미달)은(미달)</w:t>
      </w:r>
      <w:r>
        <w:rPr>
          <w:lang w:eastAsia="ko-KR"/>
        </w:rPr>
        <w:t>(미달) 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(미달)과(미달)정(미달)에(미달)서(미달)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(미달)이(미달)미(미달)지(미달)의(미달)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(미달)학(미달)습(미달)하(미달)여(미달)</w:t>
      </w:r>
      <w:r>
        <w:rPr>
          <w:lang w:eastAsia="ko-KR"/>
        </w:rPr>
        <w:t>(미달),(미달) (미달)</w:t>
      </w:r>
      <w:r>
        <w:rPr>
          <w:lang w:eastAsia="ko-KR"/>
        </w:rPr>
        <w:t>(미달)차(미달)후(미달)</w:t>
      </w:r>
      <w:r>
        <w:rPr>
          <w:lang w:eastAsia="ko-KR"/>
        </w:rPr>
        <w:t>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(미달)도(미달)메(미달)인(미달)에(미달)</w:t>
      </w:r>
      <w:r>
        <w:rPr>
          <w:lang w:eastAsia="ko-KR"/>
        </w:rPr>
        <w:t>(미달) (미달)</w:t>
      </w: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(미달)빠(미달)르(미달)게(미달)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(미달)있(미달)는(미달)</w:t>
      </w:r>
      <w:r>
        <w:rPr>
          <w:lang w:eastAsia="ko-KR"/>
        </w:rPr>
        <w:t>(미달) (미달)</w:t>
      </w:r>
      <w:r>
        <w:rPr>
          <w:lang w:eastAsia="ko-KR"/>
        </w:rPr>
        <w:t>(미달)상(미달)태(미달)가(미달)</w:t>
      </w:r>
      <w:r>
        <w:rPr>
          <w:lang w:eastAsia="ko-KR"/>
        </w:rPr>
        <w:t>(미달) (미달)</w:t>
      </w:r>
      <w:r>
        <w:rPr>
          <w:lang w:eastAsia="ko-KR"/>
        </w:rPr>
        <w:t>(미달)된(미달)다(미달)</w:t>
      </w:r>
      <w:r>
        <w:rPr>
          <w:lang w:eastAsia="ko-KR"/>
        </w:rPr>
        <w:t>(미달).(미달)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(미달)2(미달):(미달) (미달)T(미달)a(미달)r(미달)g(미달)e(미달)t(미달) (미달)D(미달)o(미달)m(미달)a(미달)i(미달)n(미달) (미달)F(미달)i(미달)n(미달)e(미달)-(미달)t(미달)u(미달)n(미달)i(미달)n(미달)g(미달) (미달)((미달)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(미달))(미달)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(미달)최(미달)종(미달)적(미달)으(미달)로(미달)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(미달)((미달)3(미달)3(미달)9(미달) 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(미달)미(미달)세(미달)조(미달)정(미달)한(미달)다(미달)</w:t>
      </w:r>
      <w:proofErr w:type="spellEnd"/>
      <w:r>
        <w:rPr>
          <w:lang w:eastAsia="ko-KR"/>
        </w:rPr>
        <w:t>(미달).(미달) (미달)</w:t>
      </w:r>
      <w:r>
        <w:rPr>
          <w:lang w:eastAsia="ko-KR"/>
        </w:rPr>
        <w:t>(미달)앞(미달)선(미달)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(미달)단(미달)계(미달)들(미달)로(미달)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(미달)인(미달)해(미달)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(미달)검(미달)출(미달)에(미달)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(미달)필(미달)요(미달)한(미달)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(미달)특(미달)징(미달)들(미달)을(미달)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(미달)충(미달)분(미달)히(미달)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</w:t>
      </w:r>
      <w:r>
        <w:rPr>
          <w:lang w:eastAsia="ko-KR"/>
        </w:rPr>
        <w:t>(미달) (미달)</w:t>
      </w:r>
      <w:r>
        <w:rPr>
          <w:lang w:eastAsia="ko-KR"/>
        </w:rPr>
        <w:t>(미달)상(미달)태(미달)이(미달)므(미달)로(미달)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(미달)적(미달)은(미달)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(미달)데(미달)이(미달)터(미달)로(미달)도(미달)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(미달)((미달)c(미달)r(미달)a(미달)c(미달)k(미달))(미달)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(미달)((미달)m(미달)e(미달)l(미달)t(미달)i(미달)n(미달)g(미달))(미달)</w:t>
      </w:r>
      <w:r>
        <w:rPr>
          <w:lang w:eastAsia="ko-KR"/>
        </w:rPr>
        <w:t>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(미달)고(미달)유(미달)의(미달)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(미달)단(미달)계(미달)에(미달)서(미달)는(미달)</w:t>
      </w:r>
      <w:r>
        <w:rPr>
          <w:lang w:eastAsia="ko-KR"/>
        </w:rPr>
        <w:t>(미달) (미달)1(미달)0(미달)0(미달) (미달)e(미달)p(미달)o(미달)c(미달)h(미달)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(미달)학(미달)습(미달)을(미달)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(미달)통(미달)해(미달)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(미달)극(미달)대(미달)화(미달)한(미달)다(미달)</w:t>
      </w:r>
      <w:r>
        <w:rPr>
          <w:lang w:eastAsia="ko-KR"/>
        </w:rPr>
        <w:t>(미달).(미달)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(미달)최(미달)종(미달)적(미달)으(미달)로(미달)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(미달)((미달)P(미달)r(미달)o(미달)d(미달)u(미달)c(미달)t(미달)i(미달)o(미달)n(미달) (미달)M(미달)o(미달)d(미달)e(미달)l(미달))(미달)</w:t>
      </w:r>
      <w:r>
        <w:rPr>
          <w:lang w:eastAsia="ko-KR"/>
        </w:rPr>
        <w:t>(미달)은(미달)</w:t>
      </w:r>
      <w:r>
        <w:rPr>
          <w:lang w:eastAsia="ko-KR"/>
        </w:rPr>
        <w:t>(미달) (미달)9(미달)1(미달).(미달)7(미달)%(미달)</w:t>
      </w:r>
      <w:r>
        <w:rPr>
          <w:lang w:eastAsia="ko-KR"/>
        </w:rPr>
        <w:t>(미달)의(미달)</w:t>
      </w:r>
      <w:r>
        <w:rPr>
          <w:lang w:eastAsia="ko-KR"/>
        </w:rPr>
        <w:t>(미달) (미달)m(미달)A(미달)P(미달)5(미달)0(미달)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(미달)현(미달)장(미달)에(미달)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(미달)확(미달)보(미달)한(미달)다(미달)</w:t>
      </w:r>
      <w:r>
        <w:rPr>
          <w:lang w:eastAsia="ko-KR"/>
        </w:rPr>
        <w:t>(미달).(미달)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(미달)원(미달)칙(미달)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(미달)원(미달)칙(미달)</w:t>
      </w:r>
      <w:r>
        <w:rPr>
          <w:lang w:eastAsia="ko-KR"/>
        </w:rPr>
        <w:t>(미달) (미달)1(미달):(미달)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(미달)유(미달)사(미달)성(미달)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(미달)X(미달)</w:t>
      </w:r>
      <w:proofErr w:type="gramEnd"/>
      <w:r>
        <w:rPr>
          <w:lang w:eastAsia="ko-KR"/>
        </w:rPr>
        <w:t>(미달)-(미달)r(미달)a(미달)y(미달)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(미달)D(미달)P(미달)F(미달)</w:t>
      </w:r>
      <w:proofErr w:type="gramEnd"/>
      <w:r>
        <w:rPr>
          <w:lang w:eastAsia="ko-KR"/>
        </w:rPr>
        <w:t>(미달) (미달)((미달)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(미달))(미달)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(미달)각(미달)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(미달)이(미달)전(미달)</w:t>
      </w:r>
      <w:r>
        <w:rPr>
          <w:lang w:eastAsia="ko-KR"/>
        </w:rPr>
        <w:t>(미달) (미달)</w:t>
      </w:r>
      <w:r>
        <w:rPr>
          <w:lang w:eastAsia="ko-KR"/>
        </w:rPr>
        <w:t>(미달)단(미달)계(미달)보(미달)다(미달)</w:t>
      </w:r>
      <w:r>
        <w:rPr>
          <w:lang w:eastAsia="ko-KR"/>
        </w:rPr>
        <w:t>(미달) (미달)</w:t>
      </w:r>
      <w:r>
        <w:rPr>
          <w:lang w:eastAsia="ko-KR"/>
        </w:rPr>
        <w:t>(미달)타(미달)겟(미달)에(미달)</w:t>
      </w:r>
      <w:r>
        <w:rPr>
          <w:lang w:eastAsia="ko-KR"/>
        </w:rPr>
        <w:t>(미달) (미달)</w:t>
      </w:r>
      <w:r>
        <w:rPr>
          <w:lang w:eastAsia="ko-KR"/>
        </w:rPr>
        <w:t>(미달)가(미달)까(미달)운(미달)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(미달)원(미달)칙(미달)</w:t>
      </w:r>
      <w:r>
        <w:rPr>
          <w:lang w:eastAsia="ko-KR"/>
        </w:rPr>
        <w:t>(미달) (미달)2(미달):(미달)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(미달)1(미달):(미달)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(미달)((미달)</w:t>
      </w:r>
      <w:r>
        <w:rPr>
          <w:lang w:eastAsia="ko-KR"/>
        </w:rPr>
        <w:t>(미달)일(미달)반(미달)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(미달))(미달)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(미달)2(미달):(미달)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(미달)((미달)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(미달)완(미달)전(미달)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(미달))(미달)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(미달)원(미달)칙(미달)</w:t>
      </w:r>
      <w:r>
        <w:rPr>
          <w:lang w:eastAsia="ko-KR"/>
        </w:rPr>
        <w:t>(미달) (미달)3(미달):(미달)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 (미달)</w:t>
      </w:r>
      <w:r>
        <w:rPr>
          <w:lang w:eastAsia="ko-KR"/>
        </w:rPr>
        <w:t>(미달)우(미달)선(미달)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(미달)모(미달)든(미달)</w:t>
      </w:r>
      <w:r>
        <w:rPr>
          <w:lang w:eastAsia="ko-KR"/>
        </w:rPr>
        <w:t>(미달) (미달)</w:t>
      </w:r>
      <w:r>
        <w:rPr>
          <w:lang w:eastAsia="ko-KR"/>
        </w:rPr>
        <w:t>(미달)무(미달)작(미달)위(미달)성(미달)</w:t>
      </w:r>
      <w:r>
        <w:rPr>
          <w:lang w:eastAsia="ko-KR"/>
        </w:rPr>
        <w:t>(미달) (미달)</w:t>
      </w:r>
      <w:r>
        <w:rPr>
          <w:lang w:eastAsia="ko-KR"/>
        </w:rPr>
        <w:t>(미달)제(미달)어(미달)</w:t>
      </w:r>
      <w:r>
        <w:rPr>
          <w:lang w:eastAsia="ko-KR"/>
        </w:rPr>
        <w:t>(미달) (미달)((미달)s(미달)e(미달)e(미달)d(미달)=(미달)4(미달)2(미달))(미달)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(미달)명(미달)시(미달)적(미달)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(미달)C(미달)P(미달)U(미달)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(미달)접(미달)근(미달)성(미달)</w:t>
      </w:r>
      <w:r>
        <w:rPr>
          <w:lang w:eastAsia="ko-KR"/>
        </w:rPr>
        <w:t>(미달) (미달)</w:t>
      </w:r>
      <w:r>
        <w:rPr>
          <w:lang w:eastAsia="ko-KR"/>
        </w:rPr>
        <w:t>(미달)확(미달)보(미달)</w:t>
      </w:r>
    </w:p>
    <w:p w14:paraId="7904C448" w14:textId="77777777" w:rsidR="00E554A3" w:rsidRDefault="00000000">
      <w:proofErr w:type="spellStart"/>
      <w:r>
        <w:t>(미달)원(미달)칙(미달)</w:t>
      </w:r>
      <w:proofErr w:type="spellEnd"/>
      <w:r>
        <w:t>(미달) (미달)4(미달):(미달) (미달)</w:t>
      </w:r>
      <w:proofErr w:type="spellStart"/>
      <w:r>
        <w:t>(미달)점(미달)진(미달)적(미달)</w:t>
      </w:r>
      <w:proofErr w:type="spellEnd"/>
      <w:r>
        <w:t>(미달) (미달)</w:t>
      </w:r>
      <w:proofErr w:type="spellStart"/>
      <w:r>
        <w:t>(미달)특(미달)수(미달)화(미달)</w:t>
      </w:r>
      <w:proofErr w:type="spellEnd"/>
      <w:r>
        <w:t>(미달) (미달)((미달)P(미달)r(미달)o(미달)g(미달)r(미달)e(미달)s(미달)s(미달)i(미달)v(미달)e(미달) (미달)S(미달)p(미달)e(미달)c(미달)i(미달)a(미달)l(미달)i(미달)z(미달)a(미달)t(미달)i(미달)o(미달)n(미달))(미달)</w:t>
      </w:r>
    </w:p>
    <w:p w14:paraId="46EAFD4F" w14:textId="77777777" w:rsidR="00E554A3" w:rsidRDefault="00000000">
      <w:r>
        <w:t>(미달)S(미달)t(미달)a(미달)g(미달)e(미달) (미달)1(미달):(미달) (미달)</w:t>
      </w:r>
      <w:proofErr w:type="spellStart"/>
      <w:r>
        <w:t>(미달)낮(미달)은(미달)</w:t>
      </w:r>
      <w:proofErr w:type="spellEnd"/>
      <w:r>
        <w:t>(미달) (미달)</w:t>
      </w:r>
      <w:proofErr w:type="spellStart"/>
      <w:r>
        <w:t>(미달)학(미달)습(미달)률(미달)로(미달)</w:t>
      </w:r>
      <w:proofErr w:type="spellEnd"/>
      <w:r>
        <w:t>(미달) (미달)</w:t>
      </w:r>
      <w:proofErr w:type="spellStart"/>
      <w:r>
        <w:t>(미달)범(미달)용(미달)</w:t>
      </w:r>
      <w:proofErr w:type="spellEnd"/>
      <w:r>
        <w:t>(미달) (미달)</w:t>
      </w:r>
      <w:proofErr w:type="spellStart"/>
      <w:r>
        <w:t>(미달)특(미달)징(미달)</w:t>
      </w:r>
      <w:proofErr w:type="spellEnd"/>
      <w:r>
        <w:t>(미달) (미달)</w:t>
      </w:r>
      <w:proofErr w:type="spellStart"/>
      <w:r>
        <w:t>(미달)보(미달)존(미달)</w:t>
      </w:r>
      <w:proofErr w:type="spellEnd"/>
    </w:p>
    <w:p w14:paraId="4004A2FB" w14:textId="77777777" w:rsidR="00E554A3" w:rsidRDefault="00000000">
      <w:r>
        <w:t>(미달)S(미달)t(미달)a(미달)g(미달)e(미달) (미달)2(미달):(미달) (미달)</w:t>
      </w:r>
      <w:proofErr w:type="spellStart"/>
      <w:r>
        <w:t>(미달)적(미달)응(미달)적(미달)</w:t>
      </w:r>
      <w:proofErr w:type="spellEnd"/>
      <w:r>
        <w:t>(미달) (미달)</w:t>
      </w:r>
      <w:proofErr w:type="spellStart"/>
      <w:r>
        <w:t>(미달)학(미달)습(미달)률(미달)로(미달)</w:t>
      </w:r>
      <w:proofErr w:type="spellEnd"/>
      <w:r>
        <w:t>(미달) (미달)</w:t>
      </w:r>
      <w:proofErr w:type="spellStart"/>
      <w:r>
        <w:t>(미달)특(미달)화(미달)</w:t>
      </w:r>
      <w:proofErr w:type="spellEnd"/>
      <w:r>
        <w:t>(미달) (미달)</w:t>
      </w:r>
      <w:proofErr w:type="spellStart"/>
      <w:r>
        <w:t>(미달)특(미달)징(미달)</w:t>
      </w:r>
      <w:proofErr w:type="spellEnd"/>
      <w:r>
        <w:t>(미달) (미달)</w:t>
      </w:r>
      <w:proofErr w:type="spellStart"/>
      <w:r>
        <w:t>(미달)강(미달)화(미달)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(미달)B(미달).(미달) (미달)S(미달)t(미달)a(미달)g(미달)e(미달) (미달)1(미달):(미달)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(미달)사(미달)전(미달)학(미달)습(미달)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(미달)목(미달)적(미달)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(미달)근(미달)거(미달)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(미달)목(미달)적(미달)</w:t>
      </w:r>
      <w:r>
        <w:rPr>
          <w:lang w:eastAsia="ko-KR"/>
        </w:rPr>
        <w:t>(미달):(미달) (미달)</w:t>
      </w:r>
      <w:r>
        <w:rPr>
          <w:lang w:eastAsia="ko-KR"/>
        </w:rPr>
        <w:t>(미달)자(미달)연(미달)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(미달)((미달)I(미달)m(미달)a(미달)g(미달)e(미달)N(미달)e(미달)t(미달))(미달)</w:t>
      </w:r>
      <w:r>
        <w:rPr>
          <w:lang w:eastAsia="ko-KR"/>
        </w:rPr>
        <w:t>(미달)와(미달)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(미달)사(미달)이(미달)의(미달)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(미달)갭(미달)을(미달)</w:t>
      </w:r>
      <w:r>
        <w:rPr>
          <w:lang w:eastAsia="ko-KR"/>
        </w:rPr>
        <w:t>(미달) (미달)</w:t>
      </w:r>
      <w:r>
        <w:rPr>
          <w:lang w:eastAsia="ko-KR"/>
        </w:rPr>
        <w:t>(미달)완(미달)화(미달)하(미달)는(미달)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(미달)표(미달)현(미달)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(미달)근(미달)거(미달)</w:t>
      </w:r>
      <w:r>
        <w:rPr>
          <w:lang w:eastAsia="ko-KR"/>
        </w:rPr>
        <w:t>(미달):(미달)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(미달)거(미달)리(미달)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(미달)정(미달)량(미달)화(미달)</w:t>
      </w:r>
      <w:r>
        <w:rPr>
          <w:lang w:eastAsia="ko-KR"/>
        </w:rPr>
        <w:t>(미달):(미달)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(미달)P(미달)r(미달)o(미달)x(미달)y(미달) (미달)A(미달)-(미달)d(미달)i(미달)s(미달)t(미달)a(미달)n(미달)c(미달)e(미달)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(미달)사(미달)용(미달)하(미달)여(미달)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r>
        <w:rPr>
          <w:lang w:eastAsia="ko-KR"/>
        </w:rPr>
        <w:t>(미달)거(미달)리(미달)를(미달)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(미달)측(미달)정(미달)한(미달)다(미달)</w:t>
      </w:r>
      <w:r>
        <w:rPr>
          <w:lang w:eastAsia="ko-KR"/>
        </w:rPr>
        <w:t>(미달) (미달)[(미달)3(미달)4(미달)](미달):(미달)</w:t>
      </w:r>
    </w:p>
    <w:p w14:paraId="61EAC947" w14:textId="77777777" w:rsidR="00235911" w:rsidRDefault="00235911"/>
    <w:p w14:paraId="7406E4FE" w14:textId="5E147B91" w:rsidR="00E554A3" w:rsidRDefault="00235911">
      <w:pPr>
        <w:rPr>
          <w:rFonts w:hint="eastAsia"/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>(미달) 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 w:rsidR="00235911">
        <w:rPr>
          <w:rFonts w:hint="eastAsia"/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>(미달) (미달)</w:t>
      </w:r>
      <w:r>
        <w:rPr>
          <w:lang w:eastAsia="ko-KR"/>
        </w:rPr>
        <w:t>(미달)와(미달)</w:t>
      </w:r>
      <w:r>
        <w:rPr>
          <w:lang w:eastAsia="ko-KR"/>
        </w:rPr>
        <w:t>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>(미달) (미달)</w:t>
      </w:r>
      <w:proofErr w:type="spellStart"/>
      <w:r>
        <w:rPr>
          <w:lang w:eastAsia="ko-KR"/>
        </w:rPr>
        <w:t>(미달)를(미달)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(미달)구(미달)분(미달)하(미달)는(미달)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(미달)이(미달)진(미달)</w:t>
      </w:r>
      <w:r>
        <w:rPr>
          <w:lang w:eastAsia="ko-KR"/>
        </w:rPr>
        <w:t>(미달) (미달)</w:t>
      </w:r>
      <w:r>
        <w:rPr>
          <w:lang w:eastAsia="ko-KR"/>
        </w:rPr>
        <w:t>(미달)분(미달)류(미달)기(미달)의(미달)</w:t>
      </w:r>
      <w:r>
        <w:rPr>
          <w:lang w:eastAsia="ko-KR"/>
        </w:rPr>
        <w:t>(미달) (미달)</w:t>
      </w:r>
      <w:r>
        <w:rPr>
          <w:lang w:eastAsia="ko-KR"/>
        </w:rPr>
        <w:t>(미달)오(미달)류(미달)율(미달)이(미달)다(미달)</w:t>
      </w:r>
      <w:r>
        <w:rPr>
          <w:lang w:eastAsia="ko-KR"/>
        </w:rPr>
        <w:t>(미달).(미달)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>(미달) (미달)</w:t>
      </w:r>
      <w:r>
        <w:rPr>
          <w:lang w:eastAsia="ko-KR"/>
        </w:rPr>
        <w:t>(미달)이(미달)면(미달)</w:t>
      </w:r>
      <w:r>
        <w:rPr>
          <w:lang w:eastAsia="ko-KR"/>
        </w:rPr>
        <w:t>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(미달)도(미달)메(미달)인(미달)이(미달)</w:t>
      </w:r>
      <w:r>
        <w:rPr>
          <w:lang w:eastAsia="ko-KR"/>
        </w:rPr>
        <w:t>(미달) (미달)</w:t>
      </w:r>
      <w:r>
        <w:rPr>
          <w:lang w:eastAsia="ko-KR"/>
        </w:rPr>
        <w:t>(미달)구(미달)분(미달)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(미달)불(미달)가(미달)능(미달)</w:t>
      </w:r>
      <w:r>
        <w:rPr>
          <w:lang w:eastAsia="ko-KR"/>
        </w:rPr>
        <w:t>(미달)((미달)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(미달))(미달)</w:t>
      </w:r>
      <w:r>
        <w:rPr>
          <w:lang w:eastAsia="ko-KR"/>
        </w:rPr>
        <w:t>(미달)하(미달)고(미달)</w:t>
      </w:r>
      <w:r>
        <w:rPr>
          <w:lang w:eastAsia="ko-KR"/>
        </w:rPr>
        <w:t>(미달),(미달)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(미달)이(미달)면(미달)</w:t>
      </w:r>
      <w:r>
        <w:rPr>
          <w:lang w:eastAsia="ko-KR"/>
        </w:rPr>
        <w:t>(미달) (미달)</w:t>
      </w:r>
      <w:r>
        <w:rPr>
          <w:lang w:eastAsia="ko-KR"/>
        </w:rPr>
        <w:t>(미달)완(미달)전(미달)히(미달)</w:t>
      </w:r>
      <w:r>
        <w:rPr>
          <w:lang w:eastAsia="ko-KR"/>
        </w:rPr>
        <w:t>(미달) (미달)</w:t>
      </w:r>
      <w:r>
        <w:rPr>
          <w:lang w:eastAsia="ko-KR"/>
        </w:rPr>
        <w:t>(미달)분(미달)리(미달)된(미달)다(미달)</w:t>
      </w:r>
      <w:r>
        <w:rPr>
          <w:lang w:eastAsia="ko-KR"/>
        </w:rPr>
        <w:t>(미달).(미달)</w:t>
      </w:r>
    </w:p>
    <w:p w14:paraId="589E7DF9" w14:textId="77777777" w:rsidR="00E554A3" w:rsidRDefault="00000000">
      <w:proofErr w:type="spellStart"/>
      <w:r>
        <w:t>(미달)측(미달)정(미달)</w:t>
      </w:r>
      <w:proofErr w:type="spellEnd"/>
      <w:r>
        <w:t>(미달) (미달)</w:t>
      </w:r>
      <w:proofErr w:type="spellStart"/>
      <w:r>
        <w:t>(미달)결(미달)과(미달)</w:t>
      </w:r>
      <w:proofErr w:type="spellEnd"/>
      <w:r>
        <w:t>(미달):(미달)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(미달)S(미달)o(미달)u(미달)r(미달)c(미달)e(미달) (미달)D(미달)o(미달)m(미달)a(미달)i(미달)n(미달)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(미달)T(미달)a(미달)r(미달)g(미달)e(미달)t(미달) (미달)D(미달)o(미달)m(미달)a(미달)i(미달)n(미달)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AF67C7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(미달)I(미달)m(미달)a(미달)g(미달)e(미달)N(미달)e(미달)t(미달)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(미달)D(미달)P(미달)F(미달)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(미달)0(미달).(미달)8(미달)2(미달)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(미달)I(미달)m(미달)a(미달)g(미달)e(미달)N(미달)e(미달)t(미달)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(미달)X(미달)-(미달)r(미달)a(미달)y(미달)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(미달)0(미달).(미달)5(미달)1(미달)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(미달)X(미달)-(미달)r(미달)a(미달)y(미달)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(미달)D(미달)P(미달)F(미달)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(미달)0(미달).(미달)2(미달)3(미달)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rFonts w:hint="eastAsia"/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(미달)삼(미달)각(미달)</w:t>
      </w:r>
      <w:r>
        <w:rPr>
          <w:lang w:eastAsia="ko-KR"/>
        </w:rPr>
        <w:t>(미달) (미달)</w:t>
      </w:r>
      <w:r>
        <w:rPr>
          <w:lang w:eastAsia="ko-KR"/>
        </w:rPr>
        <w:t>(미달)부(미달)등(미달)식(미달)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(미달):(미달)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(미달)((미달)X(미달)-(미달)r(미달)a(미달)y(미달))(미달)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(미달)전(미달)이(미달)보(미달)다(미달)</w:t>
      </w:r>
      <w:r>
        <w:rPr>
          <w:lang w:eastAsia="ko-KR"/>
        </w:rPr>
        <w:t>(미달) (미달)</w:t>
      </w:r>
      <w:r>
        <w:rPr>
          <w:lang w:eastAsia="ko-KR"/>
        </w:rPr>
        <w:t>(미달)누(미달)적(미달)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(미달)거(미달)리(미달)가(미달)</w:t>
      </w:r>
      <w:r>
        <w:rPr>
          <w:lang w:eastAsia="ko-KR"/>
        </w:rPr>
        <w:t>(미달) (미달)9(미달).(미달)8(미달)%(미달) (미달)</w:t>
      </w:r>
      <w:r>
        <w:rPr>
          <w:lang w:eastAsia="ko-KR"/>
        </w:rPr>
        <w:t>(미달)감(미달)소(미달)함(미달)을(미달)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(미달)의(미달)미(미달)한(미달)다(미달)</w:t>
      </w:r>
      <w:r>
        <w:rPr>
          <w:lang w:eastAsia="ko-KR"/>
        </w:rPr>
        <w:t>(미달).(미달)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(미달)X(미달)-(미달)r(미달)a(미달)y(미달)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(미달)구(미달)성(미달)</w:t>
      </w:r>
      <w:r>
        <w:rPr>
          <w:lang w:eastAsia="ko-KR"/>
        </w:rPr>
        <w:t>(미달):(미달)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(미달)총(미달)</w:t>
      </w:r>
      <w:r>
        <w:rPr>
          <w:lang w:eastAsia="ko-KR"/>
        </w:rPr>
        <w:t>(미달) (미달)3(미달)1(미달)0(미달)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(미달)2(미달)4(미달)0(미달)</w:t>
      </w:r>
      <w:r>
        <w:rPr>
          <w:lang w:eastAsia="ko-KR"/>
        </w:rPr>
        <w:t>(미달)장(미달)</w:t>
      </w:r>
      <w:r>
        <w:rPr>
          <w:lang w:eastAsia="ko-KR"/>
        </w:rPr>
        <w:t>(미달),(미달)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(미달)7(미달)0(미달)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(미달)유(미달)형(미달)</w:t>
      </w:r>
      <w:r>
        <w:rPr>
          <w:lang w:eastAsia="ko-KR"/>
        </w:rPr>
        <w:t>(미달):(미달)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(미달),(미달) (미달)</w:t>
      </w:r>
      <w:r>
        <w:rPr>
          <w:lang w:eastAsia="ko-KR"/>
        </w:rPr>
        <w:t>(미달)기(미달)포(미달)</w:t>
      </w:r>
      <w:r>
        <w:rPr>
          <w:lang w:eastAsia="ko-KR"/>
        </w:rPr>
        <w:t>(미달),(미달)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(미달)불(미달)량(미달)</w:t>
      </w:r>
      <w:r>
        <w:rPr>
          <w:lang w:eastAsia="ko-KR"/>
        </w:rPr>
        <w:t>(미달),(미달) (미달)</w:t>
      </w:r>
      <w:r>
        <w:rPr>
          <w:lang w:eastAsia="ko-KR"/>
        </w:rPr>
        <w:t>(미달)이(미달)물(미달)질(미달)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(미달)((미달)6(미달)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(미달))(미달)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(미달)형(미달)식(미달)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(미달),(미달) (미달)6(미달)4(미달)0(미달)×(미달)6(미달)4(미달)0(미달) (미달)</w:t>
      </w:r>
      <w:r>
        <w:rPr>
          <w:lang w:eastAsia="ko-KR"/>
        </w:rPr>
        <w:t>(미달)해(미달)상(미달)도(미달)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(미달):(미달) (미달)D(미달)P(미달)F(미달)</w:t>
      </w:r>
      <w:r>
        <w:rPr>
          <w:lang w:eastAsia="ko-KR"/>
        </w:rPr>
        <w:t>(미달)와(미달)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(미달)유(미달)사(미달)한(미달)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(미달)투(미달)과(미달)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</w:p>
    <w:p w14:paraId="16ACE65B" w14:textId="77777777" w:rsidR="00E554A3" w:rsidRDefault="00000000">
      <w:proofErr w:type="spellStart"/>
      <w:r>
        <w:t>(미달)유(미달)사(미달)성(미달)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(미달)특(미달)성(미달)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>(미달)X(미달)-(미달)r(미달)a(미달)y(미달)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>(미달)D(미달)P(미달)F(미달)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(미달)유(미달)사(미달)도(미달)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(미달)색(미달)상(미달)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(미달)그(미달)레(미달)이(미달)스(미달)케(미달)일(미달)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(미달)그(미달)레(미달)이(미달)스(미달)케(미달)일(미달)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(미달)✓(미달)✓(미달)✓(미달)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(미달)결(미달)함(미달)</w:t>
            </w:r>
            <w:proofErr w:type="spellEnd"/>
            <w:r>
              <w:t>(미달) (미달)</w:t>
            </w:r>
            <w:proofErr w:type="spellStart"/>
            <w:r>
              <w:t>(미달)유(미달)형(미달)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(미달)균(미달)열(미달)</w:t>
            </w:r>
            <w:proofErr w:type="spellEnd"/>
            <w:r>
              <w:t>(미달),(미달) (미달)</w:t>
            </w:r>
            <w:proofErr w:type="spellStart"/>
            <w:r>
              <w:t>(미달)기(미달)포(미달)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(미달)균(미달)열(미달)</w:t>
            </w:r>
            <w:proofErr w:type="spellEnd"/>
            <w:r>
              <w:t>(미달),(미달) (미달)</w:t>
            </w:r>
            <w:proofErr w:type="spellStart"/>
            <w:r>
              <w:t>(미달)용(미달)융(미달)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(미달)✓(미달)✓(미달)✓(미달)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(미달)배(미달)경(미달)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(미달)산(미달)업(미달)</w:t>
            </w:r>
            <w:proofErr w:type="spellEnd"/>
            <w:r>
              <w:t>(미달) (미달)</w:t>
            </w:r>
            <w:proofErr w:type="spellStart"/>
            <w:r>
              <w:t>(미달)부(미달)품(미달)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(미달)필(미달)터(미달)</w:t>
            </w:r>
            <w:proofErr w:type="spellEnd"/>
            <w:r>
              <w:t>(미달) (미달)</w:t>
            </w:r>
            <w:proofErr w:type="spellStart"/>
            <w:r>
              <w:t>(미달)구(미달)조(미달)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(미달)✓(미달)✓(미달)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(미달)해(미달)상(미달)도(미달)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(미달)6(미달)4(미달)0(미달)×(미달)6(미달)4(미달)0(미달)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(미달)6(미달)4(미달)0(미달)×(미달)6(미달)4(미달)0(미달)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(미달)✓(미달)✓(미달)✓(미달)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(미달)결(미달)함(미달)</w:t>
            </w:r>
            <w:proofErr w:type="spellEnd"/>
            <w:r>
              <w:t>(미달) (미달)</w:t>
            </w:r>
            <w:proofErr w:type="spellStart"/>
            <w:r>
              <w:t>(미달)크(미달)기(미달)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(미달)0(미달).(미달)5(미달)-(미달)3(미달)m(미달)m(미달)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(미달)0(미달).(미달)1(미달)-(미달)2(미달)m(미달)m(미달)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(미달)✓(미달)✓(미달)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(미달):(미달) (미달)9(미달)2(미달)%(미달) (미달)((미달)I(미달)m(미달)a(미달)g(미달)e(미달)N(미달)e(미달)t(미달):(미달) (미달)2(미달)3(미달)%(미달)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(미달))(미달)</w:t>
      </w:r>
    </w:p>
    <w:p w14:paraId="141F04BB" w14:textId="77777777" w:rsidR="00E554A3" w:rsidRDefault="00000000">
      <w:r>
        <w:t>(미달)3(미달).(미달) 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(미달)설(미달)정(미달)</w:t>
      </w:r>
      <w:proofErr w:type="spellEnd"/>
    </w:p>
    <w:p w14:paraId="05052ACB" w14:textId="77777777" w:rsidR="00E554A3" w:rsidRDefault="00000000"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(미달)초(미달)기(미달)화(미달)</w:t>
      </w:r>
      <w:proofErr w:type="spellEnd"/>
      <w:r>
        <w:t>(미달):(미달)</w:t>
      </w:r>
    </w:p>
    <w:p w14:paraId="32476259" w14:textId="77777777" w:rsidR="00E554A3" w:rsidRDefault="00000000">
      <w:pPr>
        <w:pStyle w:val="1"/>
      </w:pPr>
      <w:r>
        <w:t>(미달)I(미달)m(미달)a(미달)g(미달)e(미달)N(미달)e(미달)t(미달) (미달)</w:t>
      </w:r>
      <w:proofErr w:type="spellStart"/>
      <w:r>
        <w:t>(미달)사(미달)전(미달)학(미달)습(미달)</w:t>
      </w:r>
      <w:proofErr w:type="spellEnd"/>
      <w:r>
        <w:t>(미달) (미달)</w:t>
      </w:r>
      <w:proofErr w:type="spellStart"/>
      <w:r>
        <w:t>(미달)가(미달)중(미달)치(미달)에(미달)서(미달)</w:t>
      </w:r>
      <w:proofErr w:type="spellEnd"/>
      <w:r>
        <w:t>(미달) (미달)</w:t>
      </w:r>
      <w:proofErr w:type="spellStart"/>
      <w:r>
        <w:t>(미달)시(미달)작(미달)</w:t>
      </w:r>
      <w:proofErr w:type="spellEnd"/>
    </w:p>
    <w:p w14:paraId="7794B770" w14:textId="77777777" w:rsidR="00E554A3" w:rsidRDefault="00000000">
      <w:r>
        <w:t>(미달)m(미달)o(미달)d(미달)e(미달)l(미달) (미달)=(미달) (미달)Y(미달)O(미달)L(미달)O(미달)((미달)'(미달)y(미달)o(미달)l(미달)o(미달)1(미달)1(미달)s(미달).(미달)p(미달)t(미달)</w:t>
      </w:r>
      <w:proofErr w:type="gramStart"/>
      <w:r>
        <w:t>(미달)'(미달))(미달) (미달) (미달)#(미달)</w:t>
      </w:r>
      <w:proofErr w:type="gramEnd"/>
      <w:r>
        <w:t>(미달) (미달)</w:t>
      </w:r>
      <w:proofErr w:type="spellStart"/>
      <w:r>
        <w:t>(미달)또(미달)는(미달)</w:t>
      </w:r>
      <w:proofErr w:type="spellEnd"/>
      <w:r>
        <w:t>(미달) (미달)'(미달)y(미달)o(미달)l(미달)o(미달)v(미달)8(미달)s(미달).(미달)p(미달)t(미달)'(미달)</w:t>
      </w:r>
    </w:p>
    <w:p w14:paraId="1F4E2BFD" w14:textId="77777777" w:rsidR="00E554A3" w:rsidRDefault="00000000">
      <w:proofErr w:type="spellStart"/>
      <w:r>
        <w:t>(미달)하(미달)이(미달)퍼(미달)파(미달)라(미달)미(미달)터(미달)</w:t>
      </w:r>
      <w:proofErr w:type="spellEnd"/>
      <w:r>
        <w:t>(미달):(미달)</w:t>
      </w:r>
    </w:p>
    <w:p w14:paraId="14FA5CC2" w14:textId="77777777" w:rsidR="00E554A3" w:rsidRDefault="00000000">
      <w:r>
        <w:t>(미달)S(미달)t(미달)a(미달)g(미달)e(미달) (미달)1(미달) (미달)학(미달)습(미달)에(미달)서(미달)는(미달) (미달)일(미달)반(미달) (미달)결(미달)함(미달) (미달)데(미달)이(미달)터(미달)에(미달)서(미달) (미달)기(미달)본(미달)적(미달)인(미달) (미달)특(미달)징(미달) (미달)표(미달)현(미달)을(미달) (미달)학(미달)습(미달)하(미달)기(미달) (미달)위(미달)해(미달) (미달)다(미달)음(미달)과(미달) (미달)같(미달)은(미달) (미달)하(미달)이(미달)퍼(미달)파(미달)라(미달)미(미달)터(미달)를(미달) (미달)설(미달)정(미달)하(미달)였(미달)다(미달).(미달) (미달)학(미달)습(미달) (미달)에(미달)포(미달)크(미달)는(미달) (미달)5(미달)0(미달)회(미달)로(미달) (미달)설(미달)정(미달)하(미달)여(미달) (미달)일(미달)반(미달) (미달)특(미달)징(미달)을(미달) (미달)충(미달)분(미달)히(미달) (미달)학(미달)습(미달)하(미달)도(미달)록(미달) (미달)하(미달)였(미달)으(미달)며(미달),(미달) (미달)배(미달)치(미달) (미달)크(미달)기(미달)는(미달) (미달)C(미달)P(미달)U(미달) (미달)메(미달)모(미달)리(미달)를(미달) (미달)고(미달)려(미달)하(미달)여(미달) (미달)8(미달)로(미달) (미달)설(미달)정(미달)하(미달)였(미달)다(미달).(미달) (미달)입(미달)력(미달) (미달)이(미달)미(미달)지(미달) (미달)크(미달)기(미달)는(미달) (미달)6(미달)4(미달)0(미달)×(미달)6(미달)4(미달)0(미달) (미달)픽(미달)셀(미달)로(미달) (미달)통(미달)일(미달)하(미달)였(미달)다(미달).(미달) (미달)학(미달)습(미달)률(미달)은(미달) (미달)초(미달)기(미달) (미달)0(미달).(미달)0(미달)1(미달)에(미달)서(미달) (미달)c(미달)o(미달)s(미달)i(미달)n(미달)e(미달) (미달)d(미달)e(미달)c(미달)a(미달)y(미달) (미달)스(미달)케(미달)줄(미달)을(미달) (미달)적(미달)용(미달)하(미달)여(미달) (미달)최(미달)종(미달) (미달)0(미달).(미달)0(미달)1(미달)까(미달)지(미달) (미달)감(미달)소(미달)하(미달)도(미달)록(미달) (미달)설(미달)정(미달)하(미달)였(미달)다(미달).(미달) (미달)S(미달)G(미달)D(미달) (미달)모(미달)멘(미달)텀(미달)은(미달) (미달)0(미달).(미달)9(미달)3(미달)7(미달),(미달) (미달)L(미달)2(미달) (미달)정(미달)규(미달)화(미달)를(미달) (미달)위(미달)한(미달) (미달)w(미달)e(미달)i(미달)g(미달)h(미달)t(미달) (미달)d(미달)e(미달)c(미달)a(미달)y(미달)는(미달) (미달)0(미달).(미달)0(미달)0(미달)0(미달)5(미달)로(미달) (미달)설(미달)정(미달)하(미달)였(미달)다(미달).(미달) (미달)학(미달)습(미달) (미달)초(미달)기(미달) (미달)3(미달) (미달)에(미달)포(미달)크(미달) (미달)동(미달)안(미달) (미달)학(미달)습(미달)률(미달) (미달)워(미달)밍(미달)업(미달)을(미달) (미달)적(미달)용(미달)하(미달)였(미달)으(미달)며(미달),(미달) (미달)옵(미달)티(미달)마(미달)이(미달)저(미달)는(미달) (미달)A(미달)d(미달)a(미달)m(미달)W(미달)를(미달) (미달)사(미달)용(미달)하(미달)였(미달)다(미달).(미달) (미달)조(미달)기(미달) (미달)종(미달)료(미달) (미달)p(미달)a(미달)t(미달)i(미달)e(미달)n(미달)c(미달)e(미달)는(미달) (미달)1(미달)0(미달) (미달)에(미달)포(미달)크(미달)로(미달) (미달)설(미달)정(미달)하(미달)였(미달)고(미달),(미달) (미달)실(미달)험(미달) (미달)재(미달)현(미달)성(미달)을(미달) (미달)위(미달)해(미달) (미달)무(미달)작(미달)위(미달) (미달)시(미달)드(미달)를(미달) (미달)4(미달)2(미달)로(미달) (미달)고(미달)정(미달)하(미달)였(미달)다(미달).(미달)</w:t>
      </w:r>
    </w:p>
    <w:p w14:paraId="63C53BC4" w14:textId="77777777" w:rsidR="00E554A3" w:rsidRDefault="00000000">
      <w:r>
        <w:t>(미달)</w:t>
      </w:r>
    </w:p>
    <w:p w14:paraId="2092BE5F" w14:textId="77777777" w:rsidR="00E554A3" w:rsidRDefault="00000000">
      <w:r>
        <w:t>(미달)</w:t>
      </w:r>
    </w:p>
    <w:p w14:paraId="389E1921" w14:textId="77777777" w:rsidR="00E554A3" w:rsidRDefault="00000000">
      <w:r>
        <w:t>(미달)</w:t>
      </w:r>
    </w:p>
    <w:p w14:paraId="2436DFEE" w14:textId="77777777" w:rsidR="00E554A3" w:rsidRDefault="00000000">
      <w:r>
        <w:t>(미달)</w:t>
      </w:r>
    </w:p>
    <w:p w14:paraId="6839783D" w14:textId="77777777" w:rsidR="00E554A3" w:rsidRDefault="00000000">
      <w:r>
        <w:t>(미달)</w:t>
      </w:r>
    </w:p>
    <w:p w14:paraId="7FC6A0A3" w14:textId="77777777" w:rsidR="00E554A3" w:rsidRDefault="00000000">
      <w:r>
        <w:t>(미달)</w:t>
      </w:r>
    </w:p>
    <w:p w14:paraId="020D7D50" w14:textId="77777777" w:rsidR="00E554A3" w:rsidRDefault="00000000">
      <w:r>
        <w:t>(미달)</w:t>
      </w:r>
    </w:p>
    <w:p w14:paraId="5A8D0F59" w14:textId="77777777" w:rsidR="00E554A3" w:rsidRDefault="00000000">
      <w:r>
        <w:t>(미달)</w:t>
      </w:r>
    </w:p>
    <w:p w14:paraId="7092A665" w14:textId="77777777" w:rsidR="00E554A3" w:rsidRDefault="00000000">
      <w:r>
        <w:t>(미달)</w:t>
      </w:r>
    </w:p>
    <w:p w14:paraId="45065219" w14:textId="77777777" w:rsidR="00E554A3" w:rsidRDefault="00000000">
      <w:pPr>
        <w:rPr>
          <w:lang w:eastAsia="ko-KR"/>
        </w:rPr>
      </w:pPr>
      <w:r>
        <w:t>(미달)</w:t>
      </w:r>
    </w:p>
    <w:p w14:paraId="1E886805" w14:textId="77777777" w:rsidR="00E554A3" w:rsidRDefault="00000000">
      <w:pPr>
        <w:rPr>
          <w:lang w:eastAsia="ko-KR"/>
        </w:rPr>
      </w:pPr>
      <w:r>
        <w:t>(미달)</w:t>
      </w:r>
    </w:p>
    <w:p w14:paraId="720B409C" w14:textId="77777777" w:rsidR="00E554A3" w:rsidRDefault="00000000">
      <w:pPr>
        <w:rPr>
          <w:lang w:eastAsia="ko-KR"/>
        </w:rPr>
      </w:pPr>
      <w:r>
        <w:t>(미달)</w:t>
      </w:r>
    </w:p>
    <w:p w14:paraId="34BA94BD" w14:textId="77777777" w:rsidR="00E554A3" w:rsidRDefault="00000000">
      <w:pPr>
        <w:rPr>
          <w:lang w:eastAsia="ko-KR"/>
        </w:rPr>
      </w:pPr>
      <w:r>
        <w:t>(미달)</w:t>
      </w:r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(미달):(미달)</w:t>
      </w:r>
    </w:p>
    <w:p w14:paraId="23B61A56" w14:textId="77777777" w:rsidR="00E554A3" w:rsidRDefault="00000000">
      <w:pPr>
        <w:rPr>
          <w:lang w:eastAsia="ko-KR"/>
        </w:rPr>
      </w:pPr>
      <w:r>
        <w:t>(미달)S(미달)t(미달)a(미달)g(미달)e(미달) (미달)1(미달)의(미달) (미달)데(미달)이(미달)터(미달) (미달)증(미달)강(미달) (미달)전(미달)략(미달)은(미달) (미달)일(미달)반(미달) (미달)결(미달)함(미달) (미달)데(미달)이(미달)터(미달)의(미달) (미달)특(미달)성(미달)을(미달) (미달)고(미달)려(미달)하(미달)여(미달) (미달)보(미달)수(미달)적(미달)으(미달)로(미달) (미달)설(미달)정(미달)하(미달)였(미달)다(미달).(미달) (미달)색(미달)조(미달) (미달)변(미달)화(미달)((미달)h(미달)s(미달)v(미달)_(미달)h(미달))(미달)는(미달) (미달)0(미달).(미달)0(미달)1(미달)5(미달)로(미달) (미달)최(미달)소(미달)화(미달)하(미달)였(미달)으(미달)며(미달),(미달) (미달)채(미달)도(미달) (미달)변(미달)화(미달)((미달)h(미달)s(미달)v(미달)_(미달)s(미달))(미달)는(미달) (미달)0(미달).(미달)7(미달),(미달) (미달)명(미달)도(미달) (미달)변(미달)화(미달)((미달)h(미달)s(미달)v(미달)_(미달)v(미달))(미달)는(미달) (미달)0(미달).(미달)4(미달)로(미달) (미달)설(미달)정(미달)하(미달)였(미달)다(미달).(미달) (미달)기(미달)하(미달)학(미달)적(미달) (미달)변(미달)환(미달)으(미달)로(미달)는(미달) (미달)±(미달)1(미달)0(미달)도(미달) (미달)회(미달)전(미달)((미달)d(미달)e(미달)g(미달)r(미달)e(미달)e(미달)s(미달))(미달),(미달) (미달)1(미달)0(미달)%(미달) (미달)평(미달)행(미달) (미달)이(미달)동(미달)((미달)t(미달)r(미달)a(미달)n(미달)s(미달)l(미달)a(미달)t(미달)e(미달))(미달),(미달) (미달)5(미달)0(미달)-(미달)1(미달)5(미달)0(미달)%(미달) (미달)크(미달)기(미달) (미달)조(미달)절(미달)((미달)s(미달)c(미달)a(미달)l(미달)e(미달))(미달),(미달) (미달)±(미달)5(미달)도(미달) (미달)전(미달)단(미달) (미달)변(미달)환(미달)((미달)s(미달)h(미달)e(미달)a(미달)r(미달))(미달)을(미달) (미달)적(미달)용(미달)하(미달)였(미달)다(미달).(미달) (미달)수(미달)평(미달) (미달)및(미달) (미달)수(미달)직(미달) (미달)반(미달)전(미달)은(미달) (미달)각(미달)각(미달) (미달)5(미달)0(미달)%(미달) (미달)확(미달)률(미달)로(미달) (미달)적(미달)용(미달)하(미달)였(미달)다(미달).(미달) (미달)M(미달)o(미달)s(미달)a(미달)i(미달)c(미달) (미달)증(미달)강(미달)은(미달) (미달)1(미달)0(미달)0(미달)%(미달) (미달)적(미달)용(미달)하(미달)였(미달)으(미달)나(미달),(미달) (미달)M(미달)i(미달)x(미달)u(미달)p(미달)과(미달) (미달)C(미달)o(미달)p(미달)y(미달)-(미달)P(미달)a(미달)s(미달)t(미달)e(미달)는(미달) (미달)사(미달)용(미달)하(미달)지(미달) (미달)않(미달)았(미달)다(미달).(미달)</w:t>
      </w:r>
    </w:p>
    <w:p w14:paraId="1C1D0905" w14:textId="77777777" w:rsidR="00E554A3" w:rsidRDefault="00000000">
      <w:pPr>
        <w:rPr>
          <w:lang w:eastAsia="ko-KR"/>
        </w:rPr>
      </w:pPr>
      <w:r>
        <w:t>(미달)</w:t>
      </w:r>
    </w:p>
    <w:p w14:paraId="20EFCC00" w14:textId="77777777" w:rsidR="00E554A3" w:rsidRDefault="00000000">
      <w:pPr>
        <w:rPr>
          <w:lang w:eastAsia="ko-KR"/>
        </w:rPr>
      </w:pPr>
      <w:r>
        <w:t>(미달)</w:t>
      </w:r>
    </w:p>
    <w:p w14:paraId="2A71E4E8" w14:textId="77777777" w:rsidR="00E554A3" w:rsidRDefault="00000000">
      <w:pPr>
        <w:rPr>
          <w:lang w:eastAsia="ko-KR"/>
        </w:rPr>
      </w:pPr>
      <w:r>
        <w:t>(미달)</w:t>
      </w:r>
    </w:p>
    <w:p w14:paraId="6E676801" w14:textId="77777777" w:rsidR="00E554A3" w:rsidRDefault="00000000">
      <w:pPr>
        <w:rPr>
          <w:lang w:eastAsia="ko-KR"/>
        </w:rPr>
      </w:pPr>
      <w:r>
        <w:t>(미달)</w:t>
      </w:r>
    </w:p>
    <w:p w14:paraId="100DD265" w14:textId="77777777" w:rsidR="00E554A3" w:rsidRDefault="00000000">
      <w:pPr>
        <w:rPr>
          <w:lang w:eastAsia="ko-KR"/>
        </w:rPr>
      </w:pPr>
      <w:r>
        <w:t>(미달)</w:t>
      </w:r>
    </w:p>
    <w:p w14:paraId="7D4D330C" w14:textId="77777777" w:rsidR="00E554A3" w:rsidRDefault="00000000">
      <w:pPr>
        <w:rPr>
          <w:lang w:eastAsia="ko-KR"/>
        </w:rPr>
      </w:pPr>
      <w:r>
        <w:t>(미달)</w:t>
      </w:r>
    </w:p>
    <w:p w14:paraId="15AC42B5" w14:textId="77777777" w:rsidR="00E554A3" w:rsidRDefault="00000000">
      <w:pPr>
        <w:rPr>
          <w:lang w:eastAsia="ko-KR"/>
        </w:rPr>
      </w:pPr>
      <w:r>
        <w:t>(미달)</w:t>
      </w:r>
    </w:p>
    <w:p w14:paraId="0C87CA3C" w14:textId="77777777" w:rsidR="00E554A3" w:rsidRDefault="00000000">
      <w:pPr>
        <w:rPr>
          <w:lang w:eastAsia="ko-KR"/>
        </w:rPr>
      </w:pPr>
      <w:r>
        <w:t>(미달)</w:t>
      </w:r>
    </w:p>
    <w:p w14:paraId="50662747" w14:textId="77777777" w:rsidR="00E554A3" w:rsidRDefault="00000000">
      <w:pPr>
        <w:rPr>
          <w:lang w:eastAsia="ko-KR"/>
        </w:rPr>
      </w:pPr>
      <w:r>
        <w:t>(미달)</w:t>
      </w:r>
    </w:p>
    <w:p w14:paraId="79FDB391" w14:textId="77777777" w:rsidR="00E554A3" w:rsidRDefault="00000000">
      <w:pPr>
        <w:rPr>
          <w:lang w:eastAsia="ko-KR"/>
        </w:rPr>
      </w:pPr>
      <w:r>
        <w:t>(미달)</w:t>
      </w:r>
    </w:p>
    <w:p w14:paraId="14DECDA5" w14:textId="77777777" w:rsidR="00E554A3" w:rsidRDefault="00000000">
      <w:pPr>
        <w:rPr>
          <w:lang w:eastAsia="ko-KR"/>
        </w:rPr>
      </w:pPr>
      <w:r>
        <w:t>(미달)</w:t>
      </w:r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(미달)전(미달)형(미달)적(미달)인(미달)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  <w:r>
        <w:rPr>
          <w:lang w:eastAsia="ko-KR"/>
        </w:rPr>
        <w:t>(미달):(미달)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 (미달) (미달) (미달)m(미달)A(미달)P(미달)5(미달)0(미달) (미달) (미달) (미달) (미달)m(미달)A(미달)P(미달)5(미달)0(미달)-(미달)9(미달)5(미달) (미달) (미달) (미달)L(미달)o(미달)s(미달)s(미달)</w:t>
      </w:r>
    </w:p>
    <w:p w14:paraId="1F763353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 (미달) (미달) (미달) (미달) (미달) (미달)1(미달)2(미달).(미달)3(미달)%(미달) (미달) (미달) (미달) (미달) (미달)7(미달).(미달)8(미달)%(미달) (미달) (미달) (미달) (미달) (미달) (미달)2(미달).(미달)4(미달)5(미달)</w:t>
      </w:r>
    </w:p>
    <w:p w14:paraId="149BB69F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 (미달) (미달) (미달) (미달) (미달) (미달)3(미달)8(미달).(미달)7(미달)%(미달) (미달) (미달) (미달) (미달)2(미달)3(미달).(미달)1(미달)%(미달) (미달) (미달) (미달) (미달) (미달) (미달)1(미달).(미달)2(미달)3(미달)</w:t>
      </w:r>
    </w:p>
    <w:p w14:paraId="34B99F78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(미달)2(미달)0(미달) (미달) (미달) (미달) (미달) (미달) (미달)4(미달)6(미달).(미달)2(미달)%(미달) (미달) (미달) (미달) (미달)3(미달)1(미달).(미달)5(미달)%(미달) (미달) (미달) (미달) (미달) (미달) (미달)0(미달).(미달)8(미달)7(미달)</w:t>
      </w:r>
    </w:p>
    <w:p w14:paraId="502790CA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(미달)3(미달)0(미달) (미달) (미달) (미달) (미달) (미달) (미달)4(미달)9(미달).(미달)8(미달)%(미달) (미달) (미달) (미달) (미달)3(미달)5(미달).(미달)2(미달)%(미달) (미달) (미달) (미달) (미달) (미달) (미달)0(미달).(미달)7(미달)1(미달)</w:t>
      </w:r>
    </w:p>
    <w:p w14:paraId="18EA7931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(미달)4(미달)0(미달) (미달) (미달) (미달) (미달) (미달) (미달)5(미달)1(미달).(미달)3(미달)%(미달) (미달) (미달) (미달) (미달)3(미달)7(미달).(미달)8(미달)%(미달) (미달) (미달) (미달) (미달) (미달) (미달)0(미달).(미달)6(미달)5(미달)</w:t>
      </w:r>
    </w:p>
    <w:p w14:paraId="7637FE2D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(미달)5(미달)0(미달) (미달) (미달) (미달) (미달) (미달) (미달)5(미달)2(미달).(미달)6(미달)%(미달) (미달) (미달) (미달) (미달)3(미달)9(미달).(미달)4(미달)%(미달) (미달) (미달) (미달) (미달) (미달) (미달)</w:t>
      </w:r>
      <w:proofErr w:type="gramStart"/>
      <w:r>
        <w:rPr>
          <w:lang w:eastAsia="ko-KR"/>
        </w:rPr>
        <w:t>(미달)0(미달).(미달)6(미달)1(미달) (미달) (미달)((미달)</w:t>
      </w:r>
      <w:proofErr w:type="gramEnd"/>
      <w:r>
        <w:rPr>
          <w:lang w:eastAsia="ko-KR"/>
        </w:rPr>
        <w:t>(미달)B(미달)e(미달)s(미달)t(미달) (미달)c(미달)h(미달)e(미달)c(미달)k(미달)p(미달)o(미달)i(미달)n(미달)t(미달))(미달)</w:t>
      </w:r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</w:t>
      </w:r>
      <w:r>
        <w:rPr>
          <w:lang w:eastAsia="ko-KR"/>
        </w:rPr>
        <w:t>(미달):(미달)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(미달):(미달) (미달)1(미달)-(미달)2(미달)0(미달) (미달)</w:t>
      </w:r>
      <w:proofErr w:type="spellStart"/>
      <w:r>
        <w:rPr>
          <w:lang w:eastAsia="ko-KR"/>
        </w:rPr>
        <w:t>(미달)에(미달)포(미달)크(미달)에(미달)서(미달)</w:t>
      </w:r>
      <w:proofErr w:type="spellEnd"/>
      <w:r>
        <w:rPr>
          <w:lang w:eastAsia="ko-KR"/>
        </w:rPr>
        <w:t>(미달) (미달)3(미달)8(미달).(미달)7(미달)%(미달) (미달)</w:t>
      </w:r>
      <w:r>
        <w:rPr>
          <w:lang w:eastAsia="ko-KR"/>
        </w:rPr>
        <w:t>(미달)달(미달)성(미달)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(미달)안(미달)정(미달)화(미달)</w:t>
      </w:r>
      <w:r>
        <w:rPr>
          <w:lang w:eastAsia="ko-KR"/>
        </w:rPr>
        <w:t>(미달):(미달) (미달)2(미달)0(미달)-(미달)5(미달)0(미달) (미달)</w:t>
      </w:r>
      <w:proofErr w:type="spellStart"/>
      <w:r>
        <w:rPr>
          <w:lang w:eastAsia="ko-KR"/>
        </w:rPr>
        <w:t>(미달)에(미달)포(미달)크(미달)에(미달)서(미달)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(미달)과(미달)적(미달)합(미달)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(미달)없(미달)음(미달)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 (미달)</w:t>
      </w:r>
      <w:r>
        <w:rPr>
          <w:lang w:eastAsia="ko-KR"/>
        </w:rPr>
        <w:t>(미달)지(미달)속(미달)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(미달)역(미달)할(미달)</w:t>
      </w:r>
      <w:r>
        <w:rPr>
          <w:lang w:eastAsia="ko-KR"/>
        </w:rPr>
        <w:t>(미달):(미달)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(미달)인(미달)식(미달)</w:t>
      </w:r>
      <w:r>
        <w:rPr>
          <w:lang w:eastAsia="ko-KR"/>
        </w:rPr>
        <w:t>(미달) (미달)</w:t>
      </w:r>
      <w:r>
        <w:rPr>
          <w:lang w:eastAsia="ko-KR"/>
        </w:rPr>
        <w:t>(미달)능(미달)력(미달)</w:t>
      </w:r>
      <w:r>
        <w:rPr>
          <w:lang w:eastAsia="ko-KR"/>
        </w:rPr>
        <w:t>(미달) (미달)</w:t>
      </w:r>
      <w:r>
        <w:rPr>
          <w:lang w:eastAsia="ko-KR"/>
        </w:rPr>
        <w:t>(미달)획(미달)득(미달)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>(미달)X(미달)-(미달)r(미달)a(미달)y(미달)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(미달)특(미달)성(미달)에(미달)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>(미달)D(미달)P(미달)F(미달) (미달)</w:t>
      </w:r>
      <w:r>
        <w:rPr>
          <w:lang w:eastAsia="ko-KR"/>
        </w:rPr>
        <w:t>(미달)학(미달)습(미달)을(미달)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(미달)강(미달)건(미달)한(미달)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(미달)C(미달).(미달) (미달)S(미달)t(미달)a(미달)g(미달)e(미달) (미달)2(미달):(미달)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(미달)파(미달)인(미달)튜(미달)닝(미달)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(미달)목(미달)적(미달)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(미달)근(미달)거(미달)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(미달)목(미달)적(미달)</w:t>
      </w:r>
      <w:r>
        <w:rPr>
          <w:lang w:eastAsia="ko-KR"/>
        </w:rPr>
        <w:t>(미달):(미달) (미달)S(미달)t(미달)a(미달)g(미달)e(미달) 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(미달)특(미달)징(미달)을(미달)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(미달)조(미달)정(미달)하(미달)여(미달)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(미달)근(미달)거(미달)</w:t>
      </w:r>
      <w:r>
        <w:rPr>
          <w:lang w:eastAsia="ko-KR"/>
        </w:rPr>
        <w:t>(미달):(미달)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 (미달)</w:t>
      </w:r>
      <w:r>
        <w:rPr>
          <w:lang w:eastAsia="ko-KR"/>
        </w:rPr>
        <w:t>(미달)가(미달)중(미달)치(미달)는(미달)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(미달)인(미달)식(미달)</w:t>
      </w:r>
      <w:r>
        <w:rPr>
          <w:lang w:eastAsia="ko-KR"/>
        </w:rPr>
        <w:t>(미달) (미달)</w:t>
      </w:r>
      <w:r>
        <w:rPr>
          <w:lang w:eastAsia="ko-KR"/>
        </w:rPr>
        <w:t>(미달)능(미달)력(미달)</w:t>
      </w:r>
      <w:r>
        <w:rPr>
          <w:lang w:eastAsia="ko-KR"/>
        </w:rPr>
        <w:t>(미달) (미달)</w:t>
      </w:r>
      <w:r>
        <w:rPr>
          <w:lang w:eastAsia="ko-KR"/>
        </w:rPr>
        <w:t>(미달)보(미달)유(미달)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(미달)((미달)3(미달)3(미달)9(미달)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(미달)로(미달)도(미달)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(미달)학(미달)습(미달)으(미달)로(미달)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(미달)모(미달)델(미달)의(미달)</w:t>
      </w:r>
      <w:r>
        <w:rPr>
          <w:lang w:eastAsia="ko-KR"/>
        </w:rPr>
        <w:t>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(미달)D(미달)P(미달)F(미달)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(미달)구(미달)성(미달)</w:t>
      </w:r>
      <w:r>
        <w:rPr>
          <w:lang w:eastAsia="ko-KR"/>
        </w:rPr>
        <w:t>(미달):(미달)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(미달)총(미달)</w:t>
      </w:r>
      <w:r>
        <w:rPr>
          <w:lang w:eastAsia="ko-KR"/>
        </w:rPr>
        <w:t>(미달) (미달)3(미달)3(미달)9(미달)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(미달)2(미달)8(미달)1(미달)</w:t>
      </w:r>
      <w:r>
        <w:rPr>
          <w:lang w:eastAsia="ko-KR"/>
        </w:rPr>
        <w:t>(미달)장(미달)</w:t>
      </w:r>
      <w:r>
        <w:rPr>
          <w:lang w:eastAsia="ko-KR"/>
        </w:rPr>
        <w:t>(미달),(미달)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(미달)5(미달)8(미달)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29C52252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(미달)C(미달)r(미달)a(미달)c(미달)k(미달) (미달)((미달)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(미달))(미달):(미달) (미달)1(미달)7(미달)8(미달)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(미달)((미달)5(미달)2(미달).(미달)5(미달)%(미달))(미달)</w:t>
      </w:r>
    </w:p>
    <w:p w14:paraId="0AC26B59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 (미달) (미달) (미달)└(미달)─(미달)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(미달)선(미달)형(미달)</w:t>
      </w:r>
      <w:r>
        <w:rPr>
          <w:lang w:eastAsia="ko-KR"/>
        </w:rPr>
        <w:t>(미달),(미달) (미달)</w:t>
      </w:r>
      <w:r>
        <w:rPr>
          <w:lang w:eastAsia="ko-KR"/>
        </w:rPr>
        <w:t>(미달)불(미달)규(미달)칙(미달)</w:t>
      </w:r>
      <w:r>
        <w:rPr>
          <w:lang w:eastAsia="ko-KR"/>
        </w:rPr>
        <w:t>(미달),(미달) (미달)0(미달).(미달)1(미달)-(미달)2(미달)m(미달)m(미달) (미달)</w:t>
      </w:r>
      <w:r>
        <w:rPr>
          <w:lang w:eastAsia="ko-KR"/>
        </w:rPr>
        <w:t>(미달)폭(미달)</w:t>
      </w:r>
    </w:p>
    <w:p w14:paraId="5F9CFAB7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(미달)M(미달)e(미달)l(미달)t(미달)i(미달)n(미달)g(미달) (미달)((미달)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(미달))(미달):(미달) (미달)1(미달)6(미달)1(미달)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(미달)((미달)4(미달)7(미달).(미달)5(미달)%(미달))(미달)</w:t>
      </w:r>
    </w:p>
    <w:p w14:paraId="244B1FF7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(미달)변(미달)형(미달)</w:t>
      </w:r>
      <w:r>
        <w:rPr>
          <w:lang w:eastAsia="ko-KR"/>
        </w:rPr>
        <w:t>(미달),(미달) (미달)</w:t>
      </w:r>
      <w:r>
        <w:rPr>
          <w:lang w:eastAsia="ko-KR"/>
        </w:rPr>
        <w:t>(미달)흐(미달)림(미달)</w:t>
      </w:r>
      <w:r>
        <w:rPr>
          <w:lang w:eastAsia="ko-KR"/>
        </w:rPr>
        <w:t>(미달),(미달) (미달)</w:t>
      </w:r>
      <w:r>
        <w:rPr>
          <w:lang w:eastAsia="ko-KR"/>
        </w:rPr>
        <w:t>(미달)국(미달)소(미달)적(미달)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</w:t>
      </w:r>
      <w:r>
        <w:rPr>
          <w:lang w:eastAsia="ko-KR"/>
        </w:rPr>
        <w:t>(미달):(미달)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(미달)비(미달)교(미달)적(미달)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(미달)균(미달)형(미달)잡(미달)힌(미달)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(미달)분(미달)포(미달)</w:t>
      </w:r>
      <w:r>
        <w:rPr>
          <w:lang w:eastAsia="ko-KR"/>
        </w:rPr>
        <w:t>(미달) (미달)((미달)5(미달)2(미달).(미달)5(미달)%(미달) (미달)v(미달)s(미달) (미달)4(미달)7(미달).(미달)5(미달)%(미달))(미달)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(미달)별(미달)도(미달)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(미달)리(미달)샘(미달)플(미달)링(미달)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(미달)불(미달)필(미달)요(미달)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(미달)모(미달)두(미달)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(미달)((미달)&gt;(미달)1(미달)5(미달)0(미달)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(미달)어(미달)려(미달)운(미달)</w:t>
      </w:r>
      <w:r>
        <w:rPr>
          <w:lang w:eastAsia="ko-KR"/>
        </w:rPr>
        <w:t>(미달) (미달)</w:t>
      </w:r>
      <w:r>
        <w:rPr>
          <w:lang w:eastAsia="ko-KR"/>
        </w:rPr>
        <w:t>(미달)케(미달)이(미달)스(미달)</w:t>
      </w:r>
      <w:r>
        <w:rPr>
          <w:lang w:eastAsia="ko-KR"/>
        </w:rPr>
        <w:t>(미달):(미달)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(미달):(미달) (미달)0(미달).(미달)1(미달)-(미달)0(미달).(미달)3(미달)m(미달)m(미달) (미달)</w:t>
      </w:r>
      <w:r>
        <w:rPr>
          <w:lang w:eastAsia="ko-KR"/>
        </w:rPr>
        <w:t>(미달)폭(미달)</w:t>
      </w:r>
      <w:r>
        <w:rPr>
          <w:lang w:eastAsia="ko-KR"/>
        </w:rPr>
        <w:t>(미달) (미달)((미달)</w:t>
      </w:r>
      <w:r>
        <w:rPr>
          <w:lang w:eastAsia="ko-KR"/>
        </w:rPr>
        <w:t>(미달)픽(미달)셀(미달)</w:t>
      </w:r>
      <w:r>
        <w:rPr>
          <w:lang w:eastAsia="ko-KR"/>
        </w:rPr>
        <w:t>(미달) (미달)</w:t>
      </w:r>
      <w:r>
        <w:rPr>
          <w:lang w:eastAsia="ko-KR"/>
        </w:rPr>
        <w:t>(미달)단(미달)위(미달)</w:t>
      </w:r>
      <w:r>
        <w:rPr>
          <w:lang w:eastAsia="ko-KR"/>
        </w:rPr>
        <w:t>(미달) (미달)</w:t>
      </w:r>
      <w:r>
        <w:rPr>
          <w:lang w:eastAsia="ko-KR"/>
        </w:rPr>
        <w:t>(미달)몇(미달)</w:t>
      </w:r>
      <w:r>
        <w:rPr>
          <w:lang w:eastAsia="ko-KR"/>
        </w:rPr>
        <w:t>(미달) (미달)</w:t>
      </w:r>
      <w:r>
        <w:rPr>
          <w:lang w:eastAsia="ko-KR"/>
        </w:rPr>
        <w:t>(미달)개(미달)</w:t>
      </w:r>
      <w:r>
        <w:rPr>
          <w:lang w:eastAsia="ko-KR"/>
        </w:rPr>
        <w:t>(미달))(미달)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(미달)복(미달)합(미달)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(미달):(미달)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(미달)+(미달)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 (미달)</w:t>
      </w:r>
      <w:r>
        <w:rPr>
          <w:lang w:eastAsia="ko-KR"/>
        </w:rPr>
        <w:t>(미달)동(미달)시(미달)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(미달)저(미달)대(미달)비(미달)</w:t>
      </w:r>
      <w:proofErr w:type="spellEnd"/>
      <w:r>
        <w:rPr>
          <w:lang w:eastAsia="ko-KR"/>
        </w:rPr>
        <w:t>(미달):(미달) (미달)</w:t>
      </w:r>
      <w:r>
        <w:rPr>
          <w:lang w:eastAsia="ko-KR"/>
        </w:rPr>
        <w:t>(미달)배(미달)경(미달)과(미달)</w:t>
      </w:r>
      <w:r>
        <w:rPr>
          <w:lang w:eastAsia="ko-KR"/>
        </w:rPr>
        <w:t>(미달) (미달)</w:t>
      </w:r>
      <w:r>
        <w:rPr>
          <w:lang w:eastAsia="ko-KR"/>
        </w:rPr>
        <w:t>(미달)구(미달)분(미달)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(미달)어(미달)려(미달)운(미달)</w:t>
      </w:r>
      <w:r>
        <w:rPr>
          <w:lang w:eastAsia="ko-KR"/>
        </w:rPr>
        <w:t>(미달) (미달)</w:t>
      </w:r>
      <w:r>
        <w:rPr>
          <w:lang w:eastAsia="ko-KR"/>
        </w:rPr>
        <w:t>(미달)경(미달)우(미달)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(미달)변(미달)형(미달)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(미달)각(미달)도(미달)</w:t>
      </w:r>
      <w:r>
        <w:rPr>
          <w:lang w:eastAsia="ko-KR"/>
        </w:rPr>
        <w:t>(미달),(미달) (미달)</w:t>
      </w:r>
      <w:r>
        <w:rPr>
          <w:lang w:eastAsia="ko-KR"/>
        </w:rPr>
        <w:t>(미달)위(미달)치(미달)</w:t>
      </w:r>
      <w:r>
        <w:rPr>
          <w:lang w:eastAsia="ko-KR"/>
        </w:rPr>
        <w:t>(미달),(미달) (미달)</w:t>
      </w:r>
      <w:r>
        <w:rPr>
          <w:lang w:eastAsia="ko-KR"/>
        </w:rPr>
        <w:t>(미달)크(미달)기(미달)</w:t>
      </w:r>
    </w:p>
    <w:p w14:paraId="0811ACEA" w14:textId="77777777" w:rsidR="00E554A3" w:rsidRDefault="00000000">
      <w:r>
        <w:t>(미달)3(미달).(미달) 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(미달)설(미달)정(미달)</w:t>
      </w:r>
      <w:proofErr w:type="spellEnd"/>
    </w:p>
    <w:p w14:paraId="29234C19" w14:textId="77777777" w:rsidR="00E554A3" w:rsidRDefault="00000000"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(미달)초(미달)기(미달)화(미달)</w:t>
      </w:r>
      <w:proofErr w:type="spellEnd"/>
      <w:r>
        <w:t>(미달):(미달)</w:t>
      </w:r>
    </w:p>
    <w:p w14:paraId="4A2B32AC" w14:textId="77777777" w:rsidR="00E554A3" w:rsidRDefault="00000000">
      <w:pPr>
        <w:pStyle w:val="1"/>
      </w:pPr>
      <w:r>
        <w:t>(미달)S(미달)t(미달)a(미달)g(미달)e(미달) (미달)1(미달)</w:t>
      </w:r>
      <w:r>
        <w:t>(미달)의(미달)</w:t>
      </w:r>
      <w:r>
        <w:t>(미달) (미달)</w:t>
      </w:r>
      <w:proofErr w:type="spellStart"/>
      <w:r>
        <w:t>(미달)최(미달)고(미달)</w:t>
      </w:r>
      <w:proofErr w:type="spellEnd"/>
      <w:r>
        <w:t>(미달) (미달)</w:t>
      </w:r>
      <w:proofErr w:type="spellStart"/>
      <w:r>
        <w:t>(미달)가(미달)중(미달)치(미달)에(미달)서(미달)</w:t>
      </w:r>
      <w:proofErr w:type="spellEnd"/>
      <w:r>
        <w:t>(미달) (미달)</w:t>
      </w:r>
      <w:proofErr w:type="spellStart"/>
      <w:r>
        <w:t>(미달)시(미달)작(미달)</w:t>
      </w:r>
      <w:proofErr w:type="spellEnd"/>
    </w:p>
    <w:p w14:paraId="7643D748" w14:textId="77777777" w:rsidR="00E554A3" w:rsidRDefault="00000000">
      <w:r>
        <w:t>(미달)m(미달)o(미달)d(미달)e(미달)l(미달) (미달)=(미달) (미달)Y(미달)O(미달)L(미달)O(미달)((미달)'(미달)s(미달)t(미달)a(미달)g(미달)e(미달)1(미달)_(미달)x(미달)r(미달)a(미달)y(미달)/(미달)b(미달)e(미달)s(미달)t(미달).(미달)p(미달)t(미달)'(미달))(미달)</w:t>
      </w:r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(미달):(미달)</w:t>
      </w:r>
    </w:p>
    <w:p w14:paraId="55F03E33" w14:textId="77777777" w:rsidR="00E554A3" w:rsidRDefault="00000000">
      <w:pPr>
        <w:rPr>
          <w:lang w:eastAsia="ko-KR"/>
        </w:rPr>
      </w:pPr>
      <w:r>
        <w:t>(미달)S(미달)t(미달)a(미달)g(미달)e(미달) (미달)2(미달) (미달)학(미달)습(미달)에(미달)서(미달)는(미달) (미달)D(미달)P(미달)F(미달) (미달)도(미달)메(미달)인(미달) (미달)적(미달)응(미달)을(미달) (미달)위(미달)해(미달) (미달)학(미달)습(미달) (미달)설(미달)정(미달)을(미달) (미달)조(미달)정(미달)하(미달)였(미달)다(미달).(미달) (미달)학(미달)습(미달) (미달)에(미달)포(미달)크(미달)는(미달) (미달)1(미달)0(미달)0(미달)회(미달)로(미달) (미달)확(미달)장(미달)하(미달)여(미달) (미달)충(미달)분(미달)한(미달) (미달)수(미달)렴(미달) (미달)시(미달)간(미달)을(미달) (미달)확(미달)보(미달)하(미달)였(미달)다(미달).(미달) (미달)배(미달)치(미달) (미달)크(미달)기(미달)와(미달) (미달)이(미달)미(미달)지(미달) (미달)크(미달)기(미달)는(미달) (미달)S(미달)t(미달)a(미달)g(미달)e(미달) (미달)1(미달)과(미달) (미달)동(미달)일(미달)하(미달)게(미달) (미달)유(미달)지(미달)하(미달)였(미달)다(미달).(미달) (미달)학(미달)습(미달)률(미달),(미달) (미달)모(미달)멘(미달)텀(미달),(미달) (미달)w(미달)e(미달)i(미달)g(미달)h(미달)t(미달) (미달)d(미달)e(미달)c(미달)a(미달)y(미달) (미달)등(미달)의(미달) (미달)기(미달)본(미달) (미달)하(미달)이(미달)퍼(미달)파(미달)라(미달)미(미달)터(미달)는(미달) (미달)S(미달)t(미달)a(미달)g(미달)e(미달) (미달)1(미달)과(미달) (미달)동(미달)일(미달)하(미달)게(미달) (미달)유(미달)지(미달)하(미달)여(미달) (미달)학(미달)습(미달) (미달)안(미달)정(미달)성(미달)을(미달) (미달)확(미달)보(미달)하(미달)였(미달)다(미달).(미달) (미달)다(미달)만(미달) (미달)조(미달)기(미달) (미달)종(미달)료(미달) (미달)p(미달)a(미달)t(미달)i(미달)e(미달)n(미달)c(미달)e(미달)는(미달) (미달)1(미달)5(미달) (미달)에(미달)포(미달)크(미달)로(미달) (미달)증(미달)가(미달)시(미달)켜(미달) (미달)후(미달)반(미달)부(미달) (미달)학(미달)습(미달)((미달)늦(미달)은(미달) (미달)개(미달)화(미달) (미달)현(미달)상(미달))(미달)의(미달) (미달)기(미달)회(미달)를(미달) (미달)보(미달)장(미달)하(미달)였(미달)다(미달).(미달) (미달)또(미달)한(미달) (미달)마(미달)지(미달)막(미달) (미달)1(미달)0(미달) (미달)에(미달)포(미달)크(미달)에(미달)서(미달)는(미달) (미달)M(미달)o(미달)s(미달)a(미달)i(미달)c(미달) (미달)증(미달)강(미달)을(미달) (미달)해(미달)제(미달)((미달)c(미달)l(미달)o(미달)s(미달)e(미달)_(미달)m(미달)o(미달)s(미달)a(미달)i(미달)c(미달)=(미달)1(미달)0(미달))(미달)하(미달)여(미달) (미달)실(미달)제(미달) (미달)이(미달)미(미달)지(미달) (미달)분(미달)포(미달)에(미달) (미달)대(미달)한(미달) (미달)미(미달)세(미달) (미달)조(미달)정(미달)이(미달) (미달)이(미달)루(미달)어(미달)지(미달)도(미달)록(미달) (미달)하(미달)였(미달)다(미달).(미달)</w:t>
      </w:r>
    </w:p>
    <w:p w14:paraId="7C8F1A2B" w14:textId="77777777" w:rsidR="00E554A3" w:rsidRDefault="00000000">
      <w:pPr>
        <w:rPr>
          <w:lang w:eastAsia="ko-KR"/>
        </w:rPr>
      </w:pPr>
      <w:r>
        <w:t>(미달)</w:t>
      </w:r>
    </w:p>
    <w:p w14:paraId="18EBD630" w14:textId="77777777" w:rsidR="00E554A3" w:rsidRDefault="00000000">
      <w:pPr>
        <w:rPr>
          <w:lang w:eastAsia="ko-KR"/>
        </w:rPr>
      </w:pPr>
      <w:r>
        <w:t>(미달)</w:t>
      </w:r>
    </w:p>
    <w:p w14:paraId="2A84BEF0" w14:textId="77777777" w:rsidR="00E554A3" w:rsidRDefault="00000000">
      <w:pPr>
        <w:rPr>
          <w:lang w:eastAsia="ko-KR"/>
        </w:rPr>
      </w:pPr>
      <w:r>
        <w:t>(미달)</w:t>
      </w:r>
    </w:p>
    <w:p w14:paraId="419DCC50" w14:textId="77777777" w:rsidR="00E554A3" w:rsidRDefault="00000000">
      <w:pPr>
        <w:rPr>
          <w:lang w:eastAsia="ko-KR"/>
        </w:rPr>
      </w:pPr>
      <w:r>
        <w:t>(미달)</w:t>
      </w:r>
    </w:p>
    <w:p w14:paraId="5DB3EBB5" w14:textId="77777777" w:rsidR="00E554A3" w:rsidRDefault="00000000">
      <w:pPr>
        <w:rPr>
          <w:lang w:eastAsia="ko-KR"/>
        </w:rPr>
      </w:pPr>
      <w:r>
        <w:t>(미달)</w:t>
      </w:r>
    </w:p>
    <w:p w14:paraId="5A666601" w14:textId="77777777" w:rsidR="00E554A3" w:rsidRDefault="00000000">
      <w:r>
        <w:t>(미달)</w:t>
      </w:r>
    </w:p>
    <w:p w14:paraId="256419BE" w14:textId="77777777" w:rsidR="00E554A3" w:rsidRDefault="00000000">
      <w:r>
        <w:t>(미달)</w:t>
      </w:r>
    </w:p>
    <w:p w14:paraId="0C3C5EA6" w14:textId="77777777" w:rsidR="00E554A3" w:rsidRDefault="00000000">
      <w:r>
        <w:t>(미달)</w:t>
      </w:r>
    </w:p>
    <w:p w14:paraId="0307CADE" w14:textId="77777777" w:rsidR="00E554A3" w:rsidRDefault="00000000">
      <w:r>
        <w:t>(미달)</w:t>
      </w:r>
    </w:p>
    <w:p w14:paraId="5CFE61D7" w14:textId="77777777" w:rsidR="00E554A3" w:rsidRDefault="00000000">
      <w:r>
        <w:t>(미달)</w:t>
      </w:r>
    </w:p>
    <w:p w14:paraId="25FC61FB" w14:textId="77777777" w:rsidR="00E554A3" w:rsidRDefault="00000000">
      <w:r>
        <w:t>(미달)</w:t>
      </w:r>
    </w:p>
    <w:p w14:paraId="5E47A1BD" w14:textId="77777777" w:rsidR="00E554A3" w:rsidRDefault="00000000">
      <w:r>
        <w:t>(미달)</w:t>
      </w:r>
    </w:p>
    <w:p w14:paraId="7D14BB67" w14:textId="77777777" w:rsidR="00E554A3" w:rsidRDefault="00000000">
      <w:r>
        <w:t>(미달)</w:t>
      </w:r>
    </w:p>
    <w:p w14:paraId="1F666644" w14:textId="77777777" w:rsidR="00E554A3" w:rsidRDefault="00000000">
      <w:r>
        <w:t>(미달)</w:t>
      </w:r>
    </w:p>
    <w:p w14:paraId="366DFE51" w14:textId="77777777" w:rsidR="00E554A3" w:rsidRDefault="00000000">
      <w:proofErr w:type="spellStart"/>
      <w:r>
        <w:t>(미달)주(미달)요(미달)</w:t>
      </w:r>
      <w:proofErr w:type="spellEnd"/>
      <w:r>
        <w:t>(미달) (미달)</w:t>
      </w:r>
      <w:proofErr w:type="spellStart"/>
      <w:r>
        <w:t>(미달)차(미달)이(미달)점(미달)</w:t>
      </w:r>
      <w:proofErr w:type="spellEnd"/>
      <w:r>
        <w:t>(미달) (미달)((미달)v(미달)s(미달) (미달)S(미달)t(미달)a(미달)g(미달)e(미달) (미달)</w:t>
      </w:r>
      <w:proofErr w:type="gramStart"/>
      <w:r>
        <w:t>(미달)1(미달))(미달):(미달)</w:t>
      </w:r>
      <w:proofErr w:type="gramEnd"/>
    </w:p>
    <w:p w14:paraId="34C24B6F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(미달)E(미달)p(미달)o(미달)c(미달)h(미달)s(미달):(미달) (미달)5(미달)0(미달)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(미달)1(미달)0(미달)0(미달)</w:t>
      </w:r>
      <w:proofErr w:type="gramEnd"/>
      <w:r>
        <w:rPr>
          <w:lang w:eastAsia="ko-KR"/>
        </w:rPr>
        <w:t>(미달) (미달)((미달)2(미달)</w:t>
      </w:r>
      <w:r>
        <w:rPr>
          <w:lang w:eastAsia="ko-KR"/>
        </w:rPr>
        <w:t>(미달)배(미달)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(미달))(미달)</w:t>
      </w:r>
    </w:p>
    <w:p w14:paraId="1CD4AB48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(미달)P(미달)a(미달)t(미달)i(미달)e(미달)n(미달)c(미달)e(미달):(미달) (미달)1(미달)0(미달)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(미달)1(미달)5(미달)</w:t>
      </w:r>
      <w:proofErr w:type="gramEnd"/>
      <w:r>
        <w:rPr>
          <w:lang w:eastAsia="ko-KR"/>
        </w:rPr>
        <w:t>(미달) (미달)((미달)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</w:t>
      </w:r>
      <w:r>
        <w:rPr>
          <w:lang w:eastAsia="ko-KR"/>
        </w:rPr>
        <w:t>(미달)허(미달)용(미달)</w:t>
      </w:r>
      <w:r>
        <w:rPr>
          <w:lang w:eastAsia="ko-KR"/>
        </w:rPr>
        <w:t>(미달))(미달)</w:t>
      </w:r>
    </w:p>
    <w:p w14:paraId="25BBA759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(미달)C(미달)l(미달)o(미달)s(미달)e(미달)_(미달)m(미달)o(미달)s(미달)a(미달)i(미달)c(미달)</w:t>
      </w:r>
      <w:proofErr w:type="spellEnd"/>
      <w:r>
        <w:rPr>
          <w:lang w:eastAsia="ko-KR"/>
        </w:rPr>
        <w:t>(미달):(미달) (미달)</w:t>
      </w:r>
      <w:r>
        <w:rPr>
          <w:lang w:eastAsia="ko-KR"/>
        </w:rPr>
        <w:t>(미달)마(미달)지(미달)막(미달)</w:t>
      </w:r>
      <w:r>
        <w:rPr>
          <w:lang w:eastAsia="ko-KR"/>
        </w:rPr>
        <w:t>(미달) (미달)1(미달)0(미달)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(미달)해(미달)제(미달)</w:t>
      </w:r>
      <w:r>
        <w:rPr>
          <w:lang w:eastAsia="ko-KR"/>
        </w:rPr>
        <w:t>(미달) (미달)((미달)</w:t>
      </w:r>
      <w:r>
        <w:rPr>
          <w:lang w:eastAsia="ko-KR"/>
        </w:rPr>
        <w:t>(미달)정(미달)밀(미달)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(미달))(미달)</w:t>
      </w:r>
    </w:p>
    <w:p w14:paraId="2B0FD208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(미달)증(미달)강(미달)</w:t>
      </w:r>
      <w:proofErr w:type="spellEnd"/>
      <w:r>
        <w:t>(미달) (미달)((미달)</w:t>
      </w:r>
      <w:proofErr w:type="spellStart"/>
      <w:r>
        <w:t>(미달)동(미달)일(미달)</w:t>
      </w:r>
      <w:proofErr w:type="spellEnd"/>
      <w:r>
        <w:t>(미달))(미달):(미달)</w:t>
      </w:r>
    </w:p>
    <w:p w14:paraId="18F94870" w14:textId="77777777" w:rsidR="00E554A3" w:rsidRDefault="00000000">
      <w:pPr>
        <w:pStyle w:val="1"/>
      </w:pPr>
      <w:r>
        <w:t>(미달)S(미달)t(미달)a(미달)g(미달)e(미달) (미달)1(미달)</w:t>
      </w:r>
      <w:r>
        <w:t>(미달)과(미달)</w:t>
      </w:r>
      <w:r>
        <w:t>(미달) (미달)</w:t>
      </w:r>
      <w:proofErr w:type="spellStart"/>
      <w:r>
        <w:t>(미달)동(미달)일(미달)한(미달)</w:t>
      </w:r>
      <w:proofErr w:type="spellEnd"/>
      <w:r>
        <w:t>(미달) (미달)</w:t>
      </w:r>
      <w:proofErr w:type="spellStart"/>
      <w:r>
        <w:t>(미달)증(미달)강(미달)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</w:p>
    <w:p w14:paraId="2E5CA7C3" w14:textId="77777777" w:rsidR="00E554A3" w:rsidRDefault="00000000">
      <w:r>
        <w:t>(미달)S(미달)t(미달)a(미달)g(미달)e(미달) (미달)1(미달) (미달)학(미달)습(미달)에(미달)서(미달)는(미달) (미달)일(미달)반(미달) (미달)결(미달)함(미달) (미달)데(미달)이(미달)터(미달)에(미달)서(미달) (미달)기(미달)본(미달)적(미달)인(미달) (미달)특(미달)징(미달) (미달)표(미달)현(미달)을(미달) (미달)학(미달)습(미달)하(미달)기(미달) (미달)위(미달)해(미달) (미달)다(미달)음(미달)과(미달) (미달)같(미달)은(미달) (미달)하(미달)이(미달)퍼(미달)파(미달)라(미달)미(미달)터(미달)를(미달) (미달)설(미달)정(미달)하(미달)였(미달)다(미달).(미달) (미달)학(미달)습(미달) (미달)에(미달)포(미달)크(미달)는(미달) (미달)5(미달)0(미달)회(미달)로(미달) (미달)설(미달)정(미달)하(미달)여(미달) (미달)일(미달)반(미달) (미달)특(미달)징(미달)을(미달) (미달)충(미달)분(미달)히(미달) (미달)학(미달)습(미달)하(미달)도(미달)록(미달) (미달)하(미달)였(미달)으(미달)며(미달),(미달) (미달)배(미달)치(미달) (미달)크(미달)기(미달)는(미달) (미달)C(미달)P(미달)U(미달) (미달)메(미달)모(미달)리(미달)를(미달) (미달)고(미달)려(미달)하(미달)여(미달) (미달)8(미달)로(미달) (미달)설(미달)정(미달)하(미달)였(미달)다(미달).(미달) (미달)입(미달)력(미달) (미달)이(미달)미(미달)지(미달) (미달)크(미달)기(미달)는(미달) (미달)6(미달)4(미달)0(미달)×(미달)6(미달)4(미달)0(미달) (미달)픽(미달)셀(미달)로(미달) (미달)통(미달)일(미달)하(미달)였(미달)다(미달).(미달) (미달)학(미달)습(미달)률(미달)은(미달) (미달)초(미달)기(미달) (미달)0(미달).(미달)0(미달)1(미달)에(미달)서(미달) (미달)c(미달)o(미달)s(미달)i(미달)n(미달)e(미달) (미달)d(미달)e(미달)c(미달)a(미달)y(미달) (미달)스(미달)케(미달)줄(미달)을(미달) (미달)적(미달)용(미달)하(미달)여(미달) (미달)최(미달)종(미달) (미달)0(미달).(미달)0(미달)1(미달)까(미달)지(미달) (미달)감(미달)소(미달)하(미달)도(미달)록(미달) (미달)설(미달)정(미달)하(미달)였(미달)다(미달).(미달) (미달)S(미달)G(미달)D(미달) (미달)모(미달)멘(미달)텀(미달)은(미달) (미달)0(미달).(미달)9(미달)3(미달)7(미달),(미달) (미달)L(미달)2(미달) (미달)정(미달)규(미달)화(미달)를(미달) (미달)위(미달)한(미달) (미달)w(미달)e(미달)i(미달)g(미달)h(미달)t(미달) (미달)d(미달)e(미달)c(미달)a(미달)y(미달)는(미달) (미달)0(미달).(미달)0(미달)0(미달)0(미달)5(미달)로(미달) (미달)설(미달)정(미달)하(미달)였(미달)다(미달).(미달) (미달)학(미달)습(미달) (미달)초(미달)기(미달) (미달)3(미달) (미달)에(미달)포(미달)크(미달) (미달)동(미달)안(미달) (미달)학(미달)습(미달)률(미달) (미달)워(미달)밍(미달)업(미달)을(미달) (미달)적(미달)용(미달)하(미달)였(미달)으(미달)며(미달),(미달) (미달)옵(미달)티(미달)마(미달)이(미달)저(미달)는(미달) (미달)A(미달)d(미달)a(미달)m(미달)W(미달)를(미달) (미달)사(미달)용(미달)하(미달)였(미달)다(미달).(미달) (미달)조(미달)기(미달) (미달)종(미달)료(미달) (미달)p(미달)a(미달)t(미달)i(미달)e(미달)n(미달)c(미달)e(미달)는(미달) (미달)1(미달)0(미달) (미달)에(미달)포(미달)크(미달)로(미달) (미달)설(미달)정(미달)하(미달)였(미달)고(미달),(미달) (미달)실(미달)험(미달) (미달)재(미달)현(미달)성(미달)을(미달) (미달)위(미달)해(미달) (미달)무(미달)작(미달)위(미달) (미달)시(미달)드(미달)를(미달) (미달)4(미달)2(미달)로(미달) (미달)고(미달)정(미달)하(미달)였(미달)다(미달).(미달)</w:t>
      </w:r>
    </w:p>
    <w:p w14:paraId="339CAAB9" w14:textId="77777777" w:rsidR="00E554A3" w:rsidRDefault="00000000">
      <w:r>
        <w:t>(미달)</w:t>
      </w:r>
    </w:p>
    <w:p w14:paraId="1C4E4E9B" w14:textId="77777777" w:rsidR="00E554A3" w:rsidRDefault="00000000">
      <w:r>
        <w:t>(미달)</w:t>
      </w:r>
    </w:p>
    <w:p w14:paraId="032A4A28" w14:textId="77777777" w:rsidR="00E554A3" w:rsidRDefault="00000000">
      <w:r>
        <w:t>(미달)</w:t>
      </w:r>
    </w:p>
    <w:p w14:paraId="086B9CB4" w14:textId="77777777" w:rsidR="00E554A3" w:rsidRDefault="00000000">
      <w:r>
        <w:t>(미달)</w:t>
      </w:r>
    </w:p>
    <w:p w14:paraId="23675367" w14:textId="77777777" w:rsidR="00E554A3" w:rsidRDefault="00000000">
      <w:pPr>
        <w:rPr>
          <w:lang w:eastAsia="ko-KR"/>
        </w:rPr>
      </w:pPr>
      <w:r>
        <w:t>(미달)</w:t>
      </w:r>
    </w:p>
    <w:p w14:paraId="4DF74EC1" w14:textId="77777777" w:rsidR="00E554A3" w:rsidRDefault="00000000">
      <w:pPr>
        <w:rPr>
          <w:lang w:eastAsia="ko-KR"/>
        </w:rPr>
      </w:pPr>
      <w:r>
        <w:t>(미달)</w:t>
      </w:r>
    </w:p>
    <w:p w14:paraId="2395237C" w14:textId="77777777" w:rsidR="00E554A3" w:rsidRDefault="00000000">
      <w:pPr>
        <w:rPr>
          <w:lang w:eastAsia="ko-KR"/>
        </w:rPr>
      </w:pPr>
      <w:r>
        <w:t>(미달)</w:t>
      </w:r>
    </w:p>
    <w:p w14:paraId="2B7F1448" w14:textId="77777777" w:rsidR="00E554A3" w:rsidRDefault="00000000">
      <w:r>
        <w:t>(미달)E(미달)p(미달)o(미달)c(미달)h(미달) (미달) (미달) (미달) (미달)m(미달)A(미달)P(미달)5(미달)0(미달) (미달) (미달) (미달) (미달)m(미달)A(미달)P(미달)5(미달)0(미달)-(미달)9(미달)5(미달) (미달) (미달) (미달)</w:t>
      </w:r>
      <w:proofErr w:type="gramStart"/>
      <w:r>
        <w:t>(미달)P(미달)r(미달)e(미달)c(미달)i(미달)s(미달)i(미달)o(미달)n(미달) (미달) (미달)R(미달)e(미달)c(미달)a(미달)l(미달)l(미달)</w:t>
      </w:r>
      <w:proofErr w:type="gramEnd"/>
      <w:r>
        <w:t>(미달) (미달) (미달) (미달)L(미달)o(미달)s(미달)s(미달)</w:t>
      </w:r>
    </w:p>
    <w:p w14:paraId="4539C587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 (미달) (미달) (미달) (미달) (미달) (미달)3(미달)7(미달).(미달)2(미달)%(미달) (미달) (미달) (미달) (미달)2(미달)1(미달).(미달)3(미달)%(미달) (미달) (미달) (미달) (미달) (미달) (미달)5(미달)2(미달).(미달)4(미달)%(미달) (미달) (미달) (미달) (미달) (미달) (미달)4(미달)5(미달).(미달)1(미달)%(미달) (미달) (미달) (미달) (미달)1(미달).(미달)8(미달)2(미달)</w:t>
      </w:r>
    </w:p>
    <w:p w14:paraId="545BAECC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 (미달) (미달) (미달) (미달) (미달) (미달)5(미달)1(미달).(미달)3(미달)%(미달) (미달) (미달) (미달) (미달)3(미달)4(미달).(미달)7(미달)%(미달) (미달) (미달) (미달) (미달) (미달) (미달)6(미달)4(미달).(미달)2(미달)%(미달) (미달) (미달) (미달) (미달) (미달) (미달)5(미달)8(미달).(미달)3(미달)%(미달) (미달) (미달) (미달) (미달)1(미달).(미달)2(미달)1(미달)</w:t>
      </w:r>
    </w:p>
    <w:p w14:paraId="5C4DB162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 (미달) (미달) (미달) (미달) (미달) (미달)5(미달)8(미달).(미달)2(미달)%(미달) (미달) (미달) (미달) (미달)4(미달)1(미달).(미달)2(미달)%(미달) (미달) (미달) (미달) (미달) (미달) (미달)7(미달)1(미달).(미달)5(미달)%(미달) (미달) (미달) (미달) (미달) (미달) (미달)6(미달)3(미달).(미달)8(미달)%(미달) (미달) (미달) (미달) (미달)0(미달).(미달)9(미달)5(미달)</w:t>
      </w:r>
    </w:p>
    <w:p w14:paraId="2B9ADE4F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(미달)1(미달)5(미달) (미달) (미달) (미달) (미달) (미달) (미달)6(미달)2(미달).(미달)8(미달)%(미달) (미달) (미달) (미달) (미달)4(미달)5(미달).(미달)8(미달)%(미달) (미달) (미달) (미달) (미달) (미달) (미달)7(미달)6(미달).(미달)3(미달)%(미달) (미달) (미달) (미달) (미달) (미달) (미달)6(미달)7(미달).(미달)2(미달)%(미달) (미달) (미달) (미달) (미달)0(미달).(미달)8(미달)2(미달)</w:t>
      </w:r>
    </w:p>
    <w:p w14:paraId="6F4F5124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(미달)2(미달)0(미달) (미달) (미달) (미달) (미달) (미달) (미달)6(미달)6(미달).(미달)4(미달)%(미달) (미달) (미달) (미달) (미달)4(미달)9(미달).(미달)3(미달)%(미달) (미달) (미달) (미달) (미달) (미달) (미달)7(미달)9(미달).(미달)8(미달)%(미달) (미달) (미달) (미달) (미달) (미달) (미달)7(미달)0(미달).(미달)5(미달)%(미달) (미달) (미달) (미달) (미달)0(미달).(미달)7(미달)4(미달)</w:t>
      </w:r>
    </w:p>
    <w:p w14:paraId="50E8C71E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(미달)2(미달)5(미달) (미달) (미달) (미달) (미달) (미달) (미달)6(미달)9(미달).(미달)1(미달)%(미달) (미달) (미달) (미달) (미달)5(미달)2(미달).(미달)1(미달)%(미달) (미달) (미달) (미달) (미달) (미달) (미달)8(미달)2(미달).(미달)1(미달)%(미달) (미달) (미달) (미달) (미달) (미달) (미달)7(미달)2(미달).(미달)8(미달)%(미달) (미달) (미달) (미달) (미달)0(미달).(미달)6(미달)9(미달)</w:t>
      </w:r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(미달)2(미달):(미달) 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(미달)((미달)E(미달)p(미달)o(미달)c(미달)h(미달) (미달)2(미달)6(미달)-(미달)5(미달)0(미달))(미달):(미달)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(미달)안(미달)정(미달)적(미달)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(미달)+(미달)0(미달).(미달)4(미달)-(미달)0(미달).(미달)8(미달)%(미달)p(미달)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(미달)정(미달)교(미달)화(미달)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 (미달)</w:t>
      </w:r>
      <w:r>
        <w:rPr>
          <w:lang w:eastAsia="ko-KR"/>
        </w:rPr>
        <w:t>(미달)우(미달)선(미달)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(미달)일(미달)부(미달)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(미달)위(미달)험(미달)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  <w:r>
        <w:rPr>
          <w:lang w:eastAsia="ko-KR"/>
        </w:rPr>
        <w:t>(미달) (미달)</w:t>
      </w:r>
    </w:p>
    <w:p w14:paraId="5E003F56" w14:textId="77777777" w:rsidR="00E554A3" w:rsidRDefault="00000000">
      <w:r>
        <w:t>(미달)E(미달)p(미달)o(미달)c(미달)h(미달) (미달) (미달) (미달) (미달)m(미달)A(미달)P(미달)5(미달)0(미달) (미달) (미달) (미달) (미달)m(미달)A(미달)P(미달)5(미달)0(미달)-(미달)9(미달)5(미달) (미달) (미달) (미달)</w:t>
      </w:r>
      <w:proofErr w:type="gramStart"/>
      <w:r>
        <w:t>(미달)P(미달)r(미달)e(미달)c(미달)i(미달)s(미달)i(미달)o(미달)n(미달) (미달) (미달)R(미달)e(미달)c(미달)a(미달)l(미달)l(미달)</w:t>
      </w:r>
      <w:proofErr w:type="gramEnd"/>
      <w:r>
        <w:t>(미달) (미달) (미달) (미달)L(미달)o(미달)s(미달)s(미달)</w:t>
      </w:r>
    </w:p>
    <w:p w14:paraId="4A8AC013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(미달)3(미달)0(미달) (미달) (미달) (미달) (미달) (미달) (미달)7(미달)1(미달).(미달)2(미달)%(미달) (미달) (미달) (미달) (미달)5(미달)4(미달).(미달)6(미달)%(미달) (미달) (미달) (미달) (미달) (미달) (미달)8(미달)4(미달).(미달)3(미달)%(미달) (미달) (미달) (미달) (미달) (미달) (미달)7(미달)4(미달).(미달)6(미달)%(미달) (미달) (미달) (미달) (미달)0(미달).(미달)6(미달)5(미달)</w:t>
      </w:r>
    </w:p>
    <w:p w14:paraId="47F78014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(미달)3(미달)5(미달) (미달) (미달) (미달) (미달) (미달) (미달)7(미달)2(미달).(미달)5(미달)%(미달) (미달) (미달) (미달) (미달)5(미달)6(미달).(미달)2(미달)%(미달) (미달) (미달) (미달) (미달) (미달) (미달)8(미달)5(미달).(미달)7(미달)%(미달) (미달) (미달) (미달) (미달) (미달) (미달)7(미달)5(미달).(미달)9(미달)%(미달) (미달) (미달) (미달) (미달)0(미달).(미달)6(미달)2(미달)</w:t>
      </w:r>
    </w:p>
    <w:p w14:paraId="7CF95DAC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(미달)4(미달)0(미달) (미달) (미달) (미달) (미달) (미달) (미달)7(미달)3(미달).(미달)8(미달)%(미달) (미달) (미달) (미달) (미달)5(미달)7(미달).(미달)8(미달)%(미달) (미달) (미달) (미달) (미달) (미달) (미달)8(미달)7(미달).(미달)2(미달)%(미달) (미달) (미달) (미달) (미달) (미달) (미달)7(미달)7(미달).(미달)1(미달)%(미달) (미달) (미달) (미달) (미달)0(미달).(미달)5(미달)9(미달)</w:t>
      </w:r>
    </w:p>
    <w:p w14:paraId="058B8A98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(미달)4(미달)5(미달) (미달) (미달) (미달) (미달) (미달) (미달)7(미달)5(미달).(미달)1(미달)%(미달) (미달) (미달) (미달) (미달)5(미달)9(미달).(미달)3(미달)%(미달) (미달) (미달) (미달) (미달) (미달) (미달)8(미달)8(미달).(미달)5(미달)%(미달) (미달) (미달) (미달) (미달) (미달) (미달)7(미달)8(미달).(미달)4(미달)%(미달) (미달) (미달) (미달) (미달)0(미달).(미달)5(미달)7(미달)</w:t>
      </w:r>
    </w:p>
    <w:p w14:paraId="5550AD7A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(미달)5(미달)0(미달) (미달) (미달) (미달) (미달) (미달) (미달)7(미달)6(미달).(미달)9(미달)%(미달) (미달) (미달) (미달) (미달)6(미달)1(미달).(미달)2(미달)%(미달) (미달) (미달) (미달) (미달) (미달) (미달)8(미달)9(미달).(미달)8(미달)%(미달) (미달) (미달) (미달) (미달) (미달) (미달)7(미달)9(미달).(미달)7(미달)%(미달) (미달) (미달) (미달) (미달)</w:t>
      </w:r>
      <w:proofErr w:type="gramStart"/>
      <w:r>
        <w:rPr>
          <w:lang w:eastAsia="ko-KR"/>
        </w:rPr>
        <w:t>(미달)0(미달).(미달)5(미달)4(미달) (미달) (미달)</w:t>
      </w:r>
      <w:r>
        <w:rPr>
          <w:lang w:eastAsia="ko-KR"/>
        </w:rPr>
        <w:t>(미달)많(미달)은(미달)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(미달)여(미달)기(미달)서(미달)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(미달)1(미달):(미달) (미달)S(미달)t(미달)a(미달)g(미달)e(미달) (미달)2(미달)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  <w:r>
        <w:rPr>
          <w:lang w:eastAsia="ko-KR"/>
        </w:rPr>
        <w:t>(미달) (미달)((미달)1(미달)0(미달)0(미달) (미달)E(미달)p(미달)o(미달)c(미달)h(미달)s(미달))(미달)</w:t>
      </w:r>
    </w:p>
    <w:p w14:paraId="3639A624" w14:textId="5F22706A" w:rsidR="00E554A3" w:rsidRDefault="002F3115">
      <w:pPr>
        <w:jc w:val="center"/>
      </w:pPr>
      <w:r>
        <w:rPr>
          <w:noProof/>
        </w:rPr>
        <w:t>(미달)</w: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(미달)1(미달):(미달) (미달)S(미달)t(미달)a(미달)g(미달)e(미달) (미달)2(미달)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(미달).(미달) (미달)</w:t>
      </w:r>
      <w:r>
        <w:rPr>
          <w:lang w:eastAsia="ko-KR"/>
        </w:rPr>
        <w:t>(미달)빨(미달)간(미달)색(미달)</w:t>
      </w:r>
      <w:r>
        <w:rPr>
          <w:lang w:eastAsia="ko-KR"/>
        </w:rPr>
        <w:t>(미달) (미달)</w:t>
      </w:r>
      <w:r>
        <w:rPr>
          <w:lang w:eastAsia="ko-KR"/>
        </w:rPr>
        <w:t>(미달)상(미달)자(미달)는(미달)</w:t>
      </w:r>
      <w:r>
        <w:rPr>
          <w:lang w:eastAsia="ko-KR"/>
        </w:rPr>
        <w:t>(미달) (미달)"(미달)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(미달)지(미달)점(미달)</w:t>
      </w:r>
      <w:r>
        <w:rPr>
          <w:lang w:eastAsia="ko-KR"/>
        </w:rPr>
        <w:t>(미달)"(미달)((미달)E(미달)p(미달)o(미달)c(미달)h(미달) (미달)5(미달)0(미달))(미달)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(미달)표(미달)시(미달)하(미달)며(미달)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(미달)이(미달)후(미달)</w:t>
      </w:r>
      <w:r>
        <w:rPr>
          <w:lang w:eastAsia="ko-KR"/>
        </w:rPr>
        <w:t>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(미달)1(미달)4(미달).(미달)8(미달)%(미달)p(미달)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(미달)향(미달)상(미달)이(미달)</w:t>
      </w:r>
      <w:r>
        <w:rPr>
          <w:lang w:eastAsia="ko-KR"/>
        </w:rPr>
        <w:t>(미달) (미달)</w:t>
      </w:r>
      <w:r>
        <w:rPr>
          <w:lang w:eastAsia="ko-KR"/>
        </w:rPr>
        <w:t>(미달)발(미달)생(미달)함(미달)을(미달)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(미달)파(미달)란(미달)색(미달)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  <w:r>
        <w:rPr>
          <w:lang w:eastAsia="ko-KR"/>
        </w:rPr>
        <w:t>(미달)((미달)m(미달)A(미달)P(미달)5(미달)0(미달))(미달)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(미달)가(미달)속(미달)화(미달)되(미달)는(미달)</w:t>
      </w:r>
      <w:r>
        <w:rPr>
          <w:lang w:eastAsia="ko-KR"/>
        </w:rPr>
        <w:t>(미달) (미달)"(미달)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</w:t>
      </w:r>
      <w:r>
        <w:rPr>
          <w:lang w:eastAsia="ko-KR"/>
        </w:rPr>
        <w:t>(미달)패(미달)턴(미달)을(미달)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(미달)명(미달)확(미달)히(미달)</w:t>
      </w:r>
      <w:r>
        <w:rPr>
          <w:lang w:eastAsia="ko-KR"/>
        </w:rPr>
        <w:t>(미달) (미달)</w:t>
      </w:r>
      <w:r>
        <w:rPr>
          <w:lang w:eastAsia="ko-KR"/>
        </w:rPr>
        <w:t>(미달)관(미달)찰(미달)할(미달)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(미달)3(미달):(미달)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  <w:r>
        <w:rPr>
          <w:lang w:eastAsia="ko-KR"/>
        </w:rPr>
        <w:t>(미달) (미달)((미달)E(미달)p(미달)o(미달)c(미달)h(미달) (미달)5(미달)1(미달)-(미달)7(미달)5(미달)</w:t>
      </w:r>
      <w:proofErr w:type="gramStart"/>
      <w:r>
        <w:rPr>
          <w:lang w:eastAsia="ko-KR"/>
        </w:rPr>
        <w:t>(미달))(미달) (미달):(미달)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(미달)+(미달)1(미달).(미달)2(미달)-(미달)1(미달).(미달)8(미달)%(미달)p(미달) (미달)((미달)</w:t>
      </w:r>
      <w:r>
        <w:rPr>
          <w:lang w:eastAsia="ko-KR"/>
        </w:rPr>
        <w:t>(미달)약(미달)</w:t>
      </w:r>
      <w:r>
        <w:rPr>
          <w:lang w:eastAsia="ko-KR"/>
        </w:rPr>
        <w:t>(미달) (미달)2(미달)</w:t>
      </w:r>
      <w:r>
        <w:rPr>
          <w:lang w:eastAsia="ko-KR"/>
        </w:rPr>
        <w:t>(미달)배(미달)</w:t>
      </w:r>
      <w:r>
        <w:rPr>
          <w:lang w:eastAsia="ko-KR"/>
        </w:rPr>
        <w:t>(미달))(미달)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 (미달)</w:t>
      </w:r>
      <w:r>
        <w:rPr>
          <w:lang w:eastAsia="ko-KR"/>
        </w:rPr>
        <w:t>(미달)상(미달)승(미달)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(미달)완(미달)성(미달)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</w:t>
      </w:r>
    </w:p>
    <w:p w14:paraId="740E675E" w14:textId="77777777" w:rsidR="00E554A3" w:rsidRDefault="00000000">
      <w:r>
        <w:t>(미달)E(미달)p(미달)o(미달)c(미달)h(미달) (미달) (미달) (미달) (미달)m(미달)A(미달)P(미달)5(미달)0(미달) (미달) (미달) (미달) (미달)m(미달)A(미달)P(미달)5(미달)0(미달)-(미달)9(미달)5(미달) (미달) (미달) (미달)</w:t>
      </w:r>
      <w:proofErr w:type="gramStart"/>
      <w:r>
        <w:t>(미달)P(미달)r(미달)e(미달)c(미달)i(미달)s(미달)i(미달)o(미달)n(미달) (미달) (미달)R(미달)e(미달)c(미달)a(미달)l(미달)l(미달)</w:t>
      </w:r>
      <w:proofErr w:type="gramEnd"/>
      <w:r>
        <w:t>(미달) (미달) (미달) (미달)L(미달)o(미달)s(미달)s(미달)</w:t>
      </w:r>
    </w:p>
    <w:p w14:paraId="67A075F6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(미달)5(미달)5(미달) (미달) (미달) (미달) (미달) (미달) (미달)7(미달)9(미달).(미달)2(미달)%(미달) (미달) (미달) (미달) (미달)6(미달)3(미달).(미달)8(미달)%(미달) (미달) (미달) (미달) (미달) (미달) (미달)9(미달)0(미달).(미달)5(미달)%(미달) (미달) (미달) (미달) (미달) (미달) (미달)8(미달)0(미달).(미달)8(미달)%(미달) (미달) (미달) (미달) (미달)0(미달).(미달)5(미달)1(미달)</w:t>
      </w:r>
    </w:p>
    <w:p w14:paraId="11DA3F1A" w14:textId="77777777" w:rsidR="00E554A3" w:rsidRDefault="00000000">
      <w:pPr>
        <w:rPr>
          <w:lang w:eastAsia="ko-KR"/>
        </w:rPr>
      </w:pPr>
      <w:r>
        <w:rPr>
          <w:lang w:eastAsia="ko-KR"/>
        </w:rPr>
        <w:t>(미달)6(미달)0(미달) (미달) (미달) (미달) (미달) (미달) (미달)8(미달)1(미달).(미달)6(미달)%(미달) (미달) (미달) (미달) (미달)6(미달)6(미달).(미달)1(미달)%(미달) (미달) (미달) (미달) (미달) (미달) (미달)9(미달)1(미달).(미달)1(미달)%(미달) (미달) (미달) (미달) (미달) (미달) (미달)8(미달)1(미달).(미달)3(미달)%(미달) (미달) (미달) (미달) (미달)0(미달).(미달)4(미달)9(미달)</w:t>
      </w:r>
    </w:p>
    <w:p w14:paraId="7CB38F06" w14:textId="77777777" w:rsidR="00E554A3" w:rsidRDefault="00000000">
      <w:pPr>
        <w:rPr>
          <w:lang w:eastAsia="ko-KR"/>
        </w:rPr>
      </w:pPr>
      <w:r>
        <w:rPr>
          <w:lang w:eastAsia="ko-KR"/>
        </w:rPr>
        <w:t>(미달)6(미달)5(미달) (미달) (미달) (미달) (미달) (미달) (미달)8(미달)4(미달).(미달)3(미달)%(미달) (미달) (미달) (미달) (미달)6(미달)8(미달).(미달)4(미달)%(미달) (미달) (미달) (미달) (미달) (미달) (미달)9(미달)1(미달).(미달)6(미달)%(미달) (미달) (미달) (미달) (미달) (미달) (미달)8(미달)1(미달).(미달)7(미달)%(미달) (미달) (미달) (미달) (미달)0(미달).(미달)4(미달)7(미달)</w:t>
      </w:r>
    </w:p>
    <w:p w14:paraId="0F82DD6E" w14:textId="77777777" w:rsidR="00E554A3" w:rsidRDefault="00000000">
      <w:pPr>
        <w:rPr>
          <w:lang w:eastAsia="ko-KR"/>
        </w:rPr>
      </w:pPr>
      <w:r>
        <w:rPr>
          <w:lang w:eastAsia="ko-KR"/>
        </w:rPr>
        <w:t>(미달)7(미달)0(미달) (미달) (미달) (미달) (미달) (미달) (미달)8(미달)7(미달).(미달)1(미달)%(미달) (미달) (미달) (미달) (미달)7(미달)0(미달).(미달)2(미달)%(미달) (미달) (미달) (미달) (미달) (미달) (미달)9(미달)2(미달).(미달)0(미달)%(미달) (미달) (미달) (미달) (미달) (미달) (미달)8(미달)2(미달).(미달)0(미달)%(미달) (미달) (미달) (미달) (미달)0(미달).(미달)4(미달)5(미달)</w:t>
      </w:r>
    </w:p>
    <w:p w14:paraId="2A758F5E" w14:textId="77777777" w:rsidR="00E554A3" w:rsidRDefault="00000000">
      <w:pPr>
        <w:rPr>
          <w:lang w:eastAsia="ko-KR"/>
        </w:rPr>
      </w:pPr>
      <w:r>
        <w:rPr>
          <w:lang w:eastAsia="ko-KR"/>
        </w:rPr>
        <w:t>(미달)7(미달)5(미달) (미달) (미달) (미달) (미달) (미달) (미달)8(미달)9(미달).(미달)5(미달)%(미달) (미달) (미달) (미달) (미달)7(미달)1(미달).(미달)8(미달)%(미달) (미달) (미달) (미달) (미달) (미달) (미달)9(미달)2(미달).(미달)4(미달)%(미달) (미달) (미달) (미달) (미달) (미달) (미달)8(미달)2(미달).(미달)1(미달)%(미달) (미달) (미달) (미달) (미달)0(미달).(미달)4(미달)3(미달)</w:t>
      </w:r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(미달)4(미달):(미달)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(미달)((미달)E(미달)p(미달)o(미달)c(미달)h(미달) (미달)7(미달)6(미달)-(미달)1(미달)0(미달)0(미달))(미달):(미달)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(미달)지(미달)속(미달)적(미달)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(미달)+(미달)0(미달).(미달)2(미달)-(미달)0(미달).(미달)5(미달)%(미달)p(미달)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(미달)과(미달)적(미달)합(미달)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(미달)없(미달)음(미달)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(미달)지(미달)속(미달)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(미달)안(미달)정(미달)적(미달)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(미달)최(미달)고(미달)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 (미달) (미달) (미달)m(미달)A(미달)P(미달)5(미달)0(미달) (미달) (미달) (미달) (미달)m(미달)A(미달)P(미달)5(미달)0(미달)-(미달)9(미달)5(미달) (미달) (미달) (미달)</w:t>
      </w:r>
      <w:proofErr w:type="gramStart"/>
      <w:r>
        <w:rPr>
          <w:lang w:eastAsia="ko-KR"/>
        </w:rPr>
        <w:t>(미달)P(미달)r(미달)e(미달)c(미달)i(미달)s(미달)i(미달)o(미달)n(미달) (미달) (미달)R(미달)e(미달)c(미달)a(미달)l(미달)l(미달)</w:t>
      </w:r>
      <w:proofErr w:type="gramEnd"/>
      <w:r>
        <w:rPr>
          <w:lang w:eastAsia="ko-KR"/>
        </w:rPr>
        <w:t>(미달) (미달) (미달) (미달)L(미달)o(미달)s(미달)s(미달)</w:t>
      </w:r>
    </w:p>
    <w:p w14:paraId="3770CAA7" w14:textId="77777777" w:rsidR="00E554A3" w:rsidRDefault="00000000">
      <w:pPr>
        <w:rPr>
          <w:lang w:eastAsia="ko-KR"/>
        </w:rPr>
      </w:pPr>
      <w:r>
        <w:rPr>
          <w:lang w:eastAsia="ko-KR"/>
        </w:rPr>
        <w:t>(미달)8(미달)0(미달) (미달) (미달) (미달) (미달) (미달) (미달)9(미달)0(미달).(미달)2(미달)%(미달) (미달) (미달) (미달) (미달)7(미달)2(미달).(미달)1(미달)%(미달) (미달) (미달) (미달) (미달) (미달) (미달)9(미달)2(미달).(미달)5(미달)%(미달) (미달) (미달) (미달) (미달) (미달) (미달)8(미달)2(미달).(미달)2(미달)%(미달) (미달) (미달) (미달) (미달)0(미달).(미달)4(미달)2(미달)</w:t>
      </w:r>
    </w:p>
    <w:p w14:paraId="7D1B286E" w14:textId="77777777" w:rsidR="00E554A3" w:rsidRDefault="00000000">
      <w:pPr>
        <w:rPr>
          <w:lang w:eastAsia="ko-KR"/>
        </w:rPr>
      </w:pPr>
      <w:r>
        <w:rPr>
          <w:lang w:eastAsia="ko-KR"/>
        </w:rPr>
        <w:t>(미달)8(미달)5(미달) (미달) (미달) (미달) (미달) (미달) (미달)9(미달)0(미달).(미달)8(미달)%(미달) (미달) (미달) (미달) (미달)7(미달)2(미달).(미달)3(미달)%(미달) (미달) (미달) (미달) (미달) (미달) (미달)9(미달)2(미달).(미달)6(미달)%(미달) (미달) (미달) (미달) (미달) (미달) (미달)8(미달)2(미달).(미달)2(미달)%(미달) (미달) (미달) (미달) (미달)0(미달).(미달)4(미달)1(미달)</w:t>
      </w:r>
    </w:p>
    <w:p w14:paraId="15EAF3E8" w14:textId="77777777" w:rsidR="00E554A3" w:rsidRDefault="00000000">
      <w:pPr>
        <w:rPr>
          <w:lang w:eastAsia="ko-KR"/>
        </w:rPr>
      </w:pPr>
      <w:r>
        <w:rPr>
          <w:lang w:eastAsia="ko-KR"/>
        </w:rPr>
        <w:t>(미달)9(미달)0(미달) (미달) (미달) (미달) (미달) (미달) (미달)9(미달)1(미달).(미달)2(미달)%(미달) (미달) (미달) (미달) (미달)7(미달)2(미달).(미달)4(미달)%(미달) (미달) (미달) (미달) (미달) (미달) (미달)9(미달)2(미달).(미달)7(미달)%(미달) (미달) (미달) (미달) (미달) (미달) (미달)8(미달)2(미달).(미달)2(미달)%(미달) (미달) (미달) (미달) (미달)0(미달).(미달)4(미달)0(미달)</w:t>
      </w:r>
    </w:p>
    <w:p w14:paraId="719BCD24" w14:textId="77777777" w:rsidR="00E554A3" w:rsidRDefault="00000000">
      <w:pPr>
        <w:rPr>
          <w:lang w:eastAsia="ko-KR"/>
        </w:rPr>
      </w:pPr>
      <w:r>
        <w:rPr>
          <w:lang w:eastAsia="ko-KR"/>
        </w:rPr>
        <w:t>(미달)9(미달)5(미달) (미달) (미달) (미달) (미달) (미달) (미달)9(미달)1(미달).(미달)5(미달)%(미달) (미달) (미달) (미달) (미달)7(미달)2(미달).(미달)5(미달)%(미달) (미달) (미달) (미달) (미달) (미달) (미달)9(미달)2(미달).(미달)7(미달)%(미달) (미달) (미달) (미달) (미달) (미달) (미달)8(미달)2(미달).(미달)2(미달)%(미달) (미달) (미달) (미달) (미달)0(미달).(미달)4(미달)0(미달)</w:t>
      </w:r>
    </w:p>
    <w:p w14:paraId="0119D152" w14:textId="77777777" w:rsidR="00E554A3" w:rsidRDefault="00000000">
      <w:pPr>
        <w:rPr>
          <w:lang w:eastAsia="ko-KR"/>
        </w:rPr>
      </w:pPr>
      <w:r>
        <w:rPr>
          <w:lang w:eastAsia="ko-KR"/>
        </w:rPr>
        <w:t>(미달)9(미달)9(미달) (미달) (미달) (미달) (미달) (미달) (미달)9(미달)1(미달).(미달)7(미달)%(미달) (미달) (미달) (미달) (미달)7(미달)2(미달).(미달)6(미달)%(미달) (미달) (미달) (미달) (미달) (미달) (미달)9(미달)2(미달).(미달)8(미달)%(미달) (미달) (미달) (미달) (미달) (미달) (미달)8(미달)2(미달).(미달)2(미달)%(미달) (미달) (미달) (미달) (미달)</w:t>
      </w:r>
      <w:proofErr w:type="gramStart"/>
      <w:r>
        <w:rPr>
          <w:lang w:eastAsia="ko-KR"/>
        </w:rPr>
        <w:t>(미달)0(미달).(미달)3(미달)9(미달) (미달),(미달)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(미달)최(미달)고(미달)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</w:p>
    <w:p w14:paraId="567FF85A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(미달)1(미달)0(미달)0(미달) (미달) (미달) (미달) (미달) (미달) (미달)9(미달)1(미달).(미달)6(미달)%(미달) (미달) (미달) (미달) (미달)7(미달)2(미달).(미달)5(미달)%(미달) (미달) (미달) (미달) (미달) (미달) (미달)9(미달)2(미달).(미달)8(미달)%(미달) (미달) (미달) (미달) (미달) (미달) (미달)8(미달)2(미달).(미달)2(미달)%(미달) (미달) (미달) (미달) (미달)0(미달).(미달)3(미달)9(미달)</w:t>
      </w:r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(미달)5(미달).(미달)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(미달)개(미달)선(미달)의(미달)</w:t>
      </w:r>
      <w:r>
        <w:rPr>
          <w:lang w:eastAsia="ko-KR"/>
        </w:rPr>
        <w:t>(미달) (미달)</w:t>
      </w:r>
      <w:r>
        <w:rPr>
          <w:lang w:eastAsia="ko-KR"/>
        </w:rPr>
        <w:t>(미달)수(미달)학(미달)적(미달)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(미달)모(미달)델(미달)링(미달)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</w:t>
      </w:r>
      <w:r>
        <w:rPr>
          <w:lang w:eastAsia="ko-KR"/>
        </w:rPr>
        <w:t>(미달)현(미달)상(미달)의(미달)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(미달)수(미달)학(미달)적(미달)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(미달)모(미달)델(미달)링(미달)</w:t>
      </w:r>
      <w:r>
        <w:rPr>
          <w:lang w:eastAsia="ko-KR"/>
        </w:rPr>
        <w:t>(미달):(미달)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(미달)같(미달)이(미달)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(미달)모(미달)델(미달)링(미달)된(미달)다(미달)</w:t>
      </w:r>
      <w:proofErr w:type="spellEnd"/>
      <w:r>
        <w:rPr>
          <w:lang w:eastAsia="ko-KR"/>
        </w:rPr>
        <w:t>(미달):(미달)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(미달):(미달)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>(미달):(미달) (미달)t(미달) (미달)</w:t>
      </w:r>
      <w:proofErr w:type="spellStart"/>
      <w:r>
        <w:rPr>
          <w:lang w:eastAsia="ko-KR"/>
        </w:rPr>
        <w:t>(미달)에(미달)포(미달)크(미달)에(미달)서(미달)의(미달)</w:t>
      </w:r>
      <w:proofErr w:type="spellEnd"/>
      <w:r>
        <w:rPr>
          <w:lang w:eastAsia="ko-KR"/>
        </w:rPr>
        <w:t>(미달) (미달)m(미달)A(미달)P(미달)5(미달)0(미달) (미달)</w:t>
      </w:r>
      <w:r>
        <w:rPr>
          <w:lang w:eastAsia="ko-KR"/>
        </w:rPr>
        <w:t>(미달)성(미달)능(미달)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>(미달) (미달) (미달)</w:t>
      </w:r>
      <w:r>
        <w:rPr>
          <w:lang w:eastAsia="ko-KR"/>
        </w:rPr>
        <w:t>(미달):(미달) (미달)</w:t>
      </w:r>
      <w:r>
        <w:rPr>
          <w:lang w:eastAsia="ko-KR"/>
        </w:rPr>
        <w:t>(미달)최(미달)대(미달)</w:t>
      </w:r>
      <w:r>
        <w:rPr>
          <w:lang w:eastAsia="ko-KR"/>
        </w:rPr>
        <w:t>(미달) (미달)</w:t>
      </w:r>
      <w:r>
        <w:rPr>
          <w:lang w:eastAsia="ko-KR"/>
        </w:rPr>
        <w:t>(미달)도(미달)달(미달)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>(미달) (미달)</w:t>
      </w:r>
      <w:r>
        <w:rPr>
          <w:lang w:eastAsia="ko-KR"/>
        </w:rPr>
        <w:t>(미달):(미달)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(미달)상(미달)수(미달)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>(미달) (미달)</w:t>
      </w:r>
      <w:r>
        <w:rPr>
          <w:lang w:eastAsia="ko-KR"/>
        </w:rPr>
        <w:t>(미달):(미달)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(미달)상(미달)수(미달)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>(미달) (미달) (미달)</w:t>
      </w:r>
      <w:proofErr w:type="gramStart"/>
      <w:r w:rsidR="00AF67C7">
        <w:rPr>
          <w:rFonts w:hint="eastAsia"/>
          <w:lang w:eastAsia="ko-KR"/>
        </w:rPr>
        <w:t>(미달) (미달) (미달)</w:t>
      </w:r>
      <w:r>
        <w:rPr>
          <w:lang w:eastAsia="ko-KR"/>
        </w:rPr>
        <w:t>(미달):(미달)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</w:t>
      </w:r>
      <w:r>
        <w:rPr>
          <w:lang w:eastAsia="ko-KR"/>
        </w:rPr>
        <w:t>(미달) (미달)</w:t>
      </w:r>
      <w:r>
        <w:rPr>
          <w:lang w:eastAsia="ko-KR"/>
        </w:rPr>
        <w:t>(미달)시(미달)점(미달)</w:t>
      </w:r>
      <w:r>
        <w:rPr>
          <w:lang w:eastAsia="ko-KR"/>
        </w:rPr>
        <w:t>(미달) (미달)((미달)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</w:t>
      </w:r>
      <w:r>
        <w:rPr>
          <w:lang w:eastAsia="ko-KR"/>
        </w:rPr>
        <w:t>(미달))(미달)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>(미달) (미달)</w:t>
      </w:r>
      <w:proofErr w:type="gramStart"/>
      <w:r w:rsidR="00AF67C7">
        <w:rPr>
          <w:rFonts w:hint="eastAsia"/>
          <w:lang w:eastAsia="ko-KR"/>
        </w:rPr>
        <w:t>(미달) (미달) (미달)</w:t>
      </w:r>
      <w:r>
        <w:rPr>
          <w:lang w:eastAsia="ko-KR"/>
        </w:rPr>
        <w:t>(미달):(미달)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(미달)증(미달)폭(미달)</w:t>
      </w:r>
      <w:r>
        <w:rPr>
          <w:lang w:eastAsia="ko-KR"/>
        </w:rPr>
        <w:t>(미달) (미달)</w:t>
      </w:r>
      <w:r>
        <w:rPr>
          <w:lang w:eastAsia="ko-KR"/>
        </w:rPr>
        <w:t>(미달)계(미달)수(미달)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>(미달) (미달)</w:t>
      </w:r>
      <w:proofErr w:type="gramStart"/>
      <w:r w:rsidR="00AF67C7">
        <w:rPr>
          <w:rFonts w:hint="eastAsia"/>
          <w:lang w:eastAsia="ko-KR"/>
        </w:rPr>
        <w:t>(미달) (미달) (미달)</w:t>
      </w:r>
      <w:r>
        <w:rPr>
          <w:lang w:eastAsia="ko-KR"/>
        </w:rPr>
        <w:t>(미달):(미달)</w:t>
      </w:r>
      <w:proofErr w:type="gram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(미달)시(미달)그(미달)모(미달)이(미달)드(미달)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(미달)함(미달)수(미달)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</w:t>
      </w:r>
      <w:r>
        <w:rPr>
          <w:lang w:eastAsia="ko-KR"/>
        </w:rPr>
        <w:t>(미달)별(미달)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(미달)v(미달)s(미달) (미달)</w:t>
      </w:r>
      <w:r>
        <w:rPr>
          <w:lang w:eastAsia="ko-KR"/>
        </w:rPr>
        <w:t>(미달)실(미달)측(미달)</w:t>
      </w:r>
      <w:r>
        <w:rPr>
          <w:lang w:eastAsia="ko-KR"/>
        </w:rP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(미달)P(미달)h(미달)a(미달)s(미달)e(미달)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(미달)E(미달)p(미달)o(미달)c(미달)h(미달)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(미달)예(미달)측(미달)값(미달)</w:t>
            </w:r>
            <w:proofErr w:type="spellEnd"/>
            <w:r>
              <w:t>(미달) (미달)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(미달)실(미달)측(미달)값(미달)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(미달)절(미달)대(미달)</w:t>
            </w:r>
            <w:proofErr w:type="spellEnd"/>
            <w:r>
              <w:t>(미달) (미달)</w:t>
            </w:r>
            <w:proofErr w:type="spellStart"/>
            <w:r>
              <w:t>(미달)오(미달)차(미달)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(미달)1(미달)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(미달)2(미달)5(미달)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(미달)6(미달)9(미달).(미달)3(미달)%(미달)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(미달)6(미달)9(미달).(미달)1(미달)%(미달)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(미달)0(미달).(미달)2(미달)%(미달)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(미달)2(미달)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(미달)5(미달)0(미달)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(미달)7(미달)6(미달).(미달)7(미달)%(미달)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(미달)7(미달)6(미달).(미달)9(미달)%(미달)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(미달)0(미달).(미달)2(미달)%(미달)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(미달)3(미달)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(미달)7(미달)5(미달)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(미달)8(미달)9(미달).(미달)8(미달)%(미달)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(미달)8(미달)9(미달).(미달)5(미달)%(미달)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(미달)0(미달).(미달)3(미달)%(미달)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(미달)4(미달)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(미달)9(미달)9(미달)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(미달)9(미달)1(미달).(미달)5(미달)%(미달)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(미달)0(미달).(미달)2(미달)%(미달)</w:t>
            </w:r>
          </w:p>
        </w:tc>
      </w:tr>
    </w:tbl>
    <w:p w14:paraId="00CDB401" w14:textId="77777777" w:rsidR="00E554A3" w:rsidRDefault="00000000">
      <w:proofErr w:type="spellStart"/>
      <w:r>
        <w:t>(미달)평(미달)균(미달)</w:t>
      </w:r>
      <w:proofErr w:type="spellEnd"/>
      <w:r>
        <w:t>(미달) (미달)</w:t>
      </w:r>
      <w:proofErr w:type="spellStart"/>
      <w:r>
        <w:t>(미달)절(미달)대(미달)</w:t>
      </w:r>
      <w:proofErr w:type="spellEnd"/>
      <w:r>
        <w:t>(미달) (미달)</w:t>
      </w:r>
      <w:proofErr w:type="spellStart"/>
      <w:r>
        <w:t>(미달)오(미달)차(미달)</w:t>
      </w:r>
      <w:proofErr w:type="spellEnd"/>
      <w:r>
        <w:t>(미달) (미달)((미달)M(미달)A(미달)E(미달))(미달):(미달)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(미달)모(미달)델(미달)이(미달)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(미달)동(미달)역(미달)학(미달)을(미달)</w:t>
      </w:r>
      <w:r>
        <w:rPr>
          <w:lang w:eastAsia="ko-KR"/>
        </w:rPr>
        <w:t>(미달) (미달)</w:t>
      </w:r>
      <w:r>
        <w:rPr>
          <w:lang w:eastAsia="ko-KR"/>
        </w:rPr>
        <w:t>(미달)매(미달)우(미달)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(미달)정(미달)확(미달)히(미달)</w:t>
      </w:r>
      <w:r>
        <w:rPr>
          <w:lang w:eastAsia="ko-KR"/>
        </w:rPr>
        <w:t>(미달) (미달)</w:t>
      </w:r>
      <w:r>
        <w:rPr>
          <w:lang w:eastAsia="ko-KR"/>
        </w:rPr>
        <w:t>(미달)포(미달)착(미달)함(미달)을(미달)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 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</w:t>
      </w:r>
      <w:r>
        <w:rPr>
          <w:lang w:eastAsia="ko-KR"/>
        </w:rPr>
        <w:t>(미달):(미달)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(미달)2(미달)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(미달)과(미달)정(미달)은(미달)</w:t>
      </w:r>
      <w:r>
        <w:rPr>
          <w:lang w:eastAsia="ko-KR"/>
        </w:rPr>
        <w:t>(미달) (미달)C(미달)2(미달)P(미달)S(미달)A(미달) (미달)</w:t>
      </w:r>
      <w:r>
        <w:rPr>
          <w:lang w:eastAsia="ko-KR"/>
        </w:rPr>
        <w:t>(미달)모(미달)듈(미달)의(미달)</w:t>
      </w:r>
      <w:r>
        <w:rPr>
          <w:lang w:eastAsia="ko-KR"/>
        </w:rPr>
        <w:t>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(미달)경(미달)로(미달)가(미달)</w:t>
      </w:r>
      <w:r>
        <w:rPr>
          <w:lang w:eastAsia="ko-KR"/>
        </w:rPr>
        <w:t>(미달) (미달)</w:t>
      </w:r>
      <w:r>
        <w:rPr>
          <w:lang w:eastAsia="ko-KR"/>
        </w:rPr>
        <w:t>(미달)순(미달)차(미달)적(미달)으(미달)로(미달)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(미달)설(미달)명(미달)된(미달)다(미달)</w:t>
      </w:r>
      <w:r>
        <w:rPr>
          <w:lang w:eastAsia="ko-KR"/>
        </w:rPr>
        <w:t>(미달):(미달)</w:t>
      </w:r>
    </w:p>
    <w:p w14:paraId="5DF2DC7F" w14:textId="77777777" w:rsidR="00E554A3" w:rsidRDefault="00000000">
      <w:proofErr w:type="spellStart"/>
      <w:r>
        <w:t>(미달)손(미달)실(미달)</w:t>
      </w:r>
      <w:proofErr w:type="spellEnd"/>
      <w:r>
        <w:t>(미달) (미달)</w:t>
      </w:r>
      <w:proofErr w:type="spellStart"/>
      <w:r>
        <w:t>(미달)함(미달)수(미달)</w:t>
      </w:r>
      <w:proofErr w:type="spellEnd"/>
      <w:r>
        <w:t>(미달) (미달)</w:t>
      </w:r>
      <w:proofErr w:type="spellStart"/>
      <w:r>
        <w:t>(미달)분(미달)해(미달)</w:t>
      </w:r>
      <w:proofErr w:type="spellEnd"/>
      <w:r>
        <w:t>(미달):(미달)</w:t>
      </w:r>
    </w:p>
    <w:p w14:paraId="5BE8B457" w14:textId="1A2E26E7" w:rsidR="00E554A3" w:rsidRDefault="00AF67C7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095B4B1F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(미달)$(미달)\(미달)l(미달)a(미달)m(미달)b(미달)d(미달)a(미달)((미달)t(미달))(미달)$(미달)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(미달)진(미달)행(미달)에(미달)</w:t>
      </w:r>
      <w:r>
        <w:rPr>
          <w:lang w:eastAsia="ko-KR"/>
        </w:rPr>
        <w:t>(미달) (미달)</w:t>
      </w:r>
      <w:r>
        <w:rPr>
          <w:lang w:eastAsia="ko-KR"/>
        </w:rPr>
        <w:t>(미달)따(미달)라(미달)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(미달)증(미달)가(미달)한(미달)다(미달)</w:t>
      </w:r>
      <w:r>
        <w:rPr>
          <w:lang w:eastAsia="ko-KR"/>
        </w:rPr>
        <w:t>(미달):(미달)</w:t>
      </w:r>
    </w:p>
    <w:p w14:paraId="19A1B9DA" w14:textId="11C56DB3" w:rsidR="00E554A3" w:rsidRDefault="00920B1A">
      <w:pPr>
        <w:rPr>
          <w:rFonts w:hint="eastAsia"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</w:t>
      </w:r>
      <w:r>
        <w:rPr>
          <w:lang w:eastAsia="ko-KR"/>
        </w:rPr>
        <w:t>(미달)별(미달)</w:t>
      </w:r>
      <w:r>
        <w:rPr>
          <w:lang w:eastAsia="ko-KR"/>
        </w:rPr>
        <w:t>(미달) (미달)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>(미달) (미달)</w:t>
      </w:r>
      <w:r>
        <w:rPr>
          <w:lang w:eastAsia="ko-KR"/>
        </w:rPr>
        <w:t>(미달)값(미달)</w:t>
      </w:r>
      <w:r>
        <w:rPr>
          <w:lang w:eastAsia="ko-KR"/>
        </w:rPr>
        <w:t>(미달):(미달)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(미달)학(미달)습(미달)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(미달)과(미달)정(미달)은(미달)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(미달)세(미달)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(미달)단(미달)계(미달)로(미달)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(미달)구(미달)성(미달)된(미달)다(미달)</w:t>
      </w:r>
      <w:r w:rsidRPr="003D0BF6">
        <w:rPr>
          <w:lang w:eastAsia="ko-KR"/>
        </w:rPr>
        <w:t>(미달).(미달) (미달)1(미달)</w:t>
      </w:r>
      <w:r w:rsidRPr="003D0BF6">
        <w:rPr>
          <w:lang w:eastAsia="ko-KR"/>
        </w:rPr>
        <w:t>(미달)단(미달)계(미달)</w:t>
      </w:r>
      <w:r w:rsidRPr="003D0BF6">
        <w:rPr>
          <w:lang w:eastAsia="ko-KR"/>
        </w:rPr>
        <w:t>(미달)((미달)E(미달)p(미달)o(미달)c(미달)h(미달) (미달)1(미달)–(미달)3(미달)0(미달))(미달)</w:t>
      </w:r>
      <w:r w:rsidRPr="003D0BF6">
        <w:rPr>
          <w:lang w:eastAsia="ko-KR"/>
        </w:rPr>
        <w:t>(미달)에(미달)서(미달)는(미달)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(미달)전(미달)역(미달)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(미달)가(미달)중(미달)치(미달)</w:t>
      </w:r>
      <w:r w:rsidRPr="003D0BF6">
        <w:rPr>
          <w:lang w:eastAsia="ko-KR"/>
        </w:rPr>
        <w:t>(미달) (미달)</w:t>
      </w:r>
      <w:r w:rsidRPr="003D0BF6">
        <w:t>(미달)λ(미달)</w:t>
      </w:r>
      <w:r w:rsidRPr="003D0BF6">
        <w:rPr>
          <w:lang w:eastAsia="ko-KR"/>
        </w:rPr>
        <w:t>(미달)를(미달)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(미달)약(미달)</w:t>
      </w:r>
      <w:r w:rsidRPr="003D0BF6">
        <w:rPr>
          <w:lang w:eastAsia="ko-KR"/>
        </w:rPr>
        <w:t>(미달) (미달)0(미달).(미달)1(미달)</w:t>
      </w:r>
      <w:r w:rsidRPr="003D0BF6">
        <w:rPr>
          <w:lang w:eastAsia="ko-KR"/>
        </w:rPr>
        <w:t>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(미달)설(미달)정(미달)하(미달)여(미달)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(미달)각(미달)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(미달)모(미달)듈(미달)이(미달)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(미달)독(미달)립(미달)적(미달)으(미달)로(미달)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(미달)최(미달)적(미달)화(미달)되(미달)도(미달)록(미달)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(미달)하(미달)였(미달)고(미달)</w:t>
      </w:r>
      <w:r w:rsidRPr="003D0BF6">
        <w:rPr>
          <w:lang w:eastAsia="ko-KR"/>
        </w:rPr>
        <w:t>(미달),(미달) (미달)2(미달)</w:t>
      </w:r>
      <w:r w:rsidRPr="003D0BF6">
        <w:rPr>
          <w:lang w:eastAsia="ko-KR"/>
        </w:rPr>
        <w:t>(미달)단(미달)계(미달)</w:t>
      </w:r>
      <w:r w:rsidRPr="003D0BF6">
        <w:rPr>
          <w:lang w:eastAsia="ko-KR"/>
        </w:rPr>
        <w:t>(미달)((미달)E(미달)p(미달)o(미달)c(미달)h(미달) (미달)3(미달)1(미달)–(미달)6(미달)0(미달))(미달)</w:t>
      </w:r>
      <w:r w:rsidRPr="003D0BF6">
        <w:rPr>
          <w:lang w:eastAsia="ko-KR"/>
        </w:rPr>
        <w:t>(미달)에(미달)서(미달)는(미달)</w:t>
      </w:r>
      <w:r w:rsidRPr="003D0BF6">
        <w:rPr>
          <w:lang w:eastAsia="ko-KR"/>
        </w:rPr>
        <w:t>(미달) (미달)</w:t>
      </w:r>
      <w:r w:rsidRPr="003D0BF6">
        <w:t>(미달)λ(미달)</w:t>
      </w:r>
      <w:r w:rsidRPr="003D0BF6">
        <w:rPr>
          <w:lang w:eastAsia="ko-KR"/>
        </w:rPr>
        <w:t>(미달)를(미달)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(미달)약(미달)</w:t>
      </w:r>
      <w:r w:rsidRPr="003D0BF6">
        <w:rPr>
          <w:lang w:eastAsia="ko-KR"/>
        </w:rPr>
        <w:t>(미달) (미달)0(미달).(미달)5(미달)</w:t>
      </w:r>
      <w:r w:rsidRPr="003D0BF6">
        <w:rPr>
          <w:lang w:eastAsia="ko-KR"/>
        </w:rPr>
        <w:t>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(미달)증(미달)가(미달)시(미달)켜(미달)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(미달)특(미달)징(미달)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(미달)융(미달)합(미달)을(미달)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(미달)점(미달)진(미달)적(미달)으(미달)로(미달)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(미달)활(미달)성(미달)화(미달)하(미달)였(미달)다(미달)</w:t>
      </w:r>
      <w:r w:rsidRPr="003D0BF6">
        <w:rPr>
          <w:lang w:eastAsia="ko-KR"/>
        </w:rPr>
        <w:t>(미달).(미달) (미달)</w:t>
      </w:r>
      <w:r w:rsidRPr="003D0BF6">
        <w:rPr>
          <w:lang w:eastAsia="ko-KR"/>
        </w:rPr>
        <w:t>(미달)마(미달)지(미달)막(미달)으(미달)로(미달)</w:t>
      </w:r>
      <w:r w:rsidRPr="003D0BF6">
        <w:rPr>
          <w:lang w:eastAsia="ko-KR"/>
        </w:rPr>
        <w:t>(미달) (미달)3(미달)</w:t>
      </w:r>
      <w:r w:rsidRPr="003D0BF6">
        <w:rPr>
          <w:lang w:eastAsia="ko-KR"/>
        </w:rPr>
        <w:t>(미달)단(미달)계(미달)</w:t>
      </w:r>
      <w:r w:rsidRPr="003D0BF6">
        <w:rPr>
          <w:lang w:eastAsia="ko-KR"/>
        </w:rPr>
        <w:t>(미달)((미달)E(미달)p(미달)o(미달)c(미달)h(미달) (미달)6(미달)1(미달)–(미달)1(미달)0(미달)0(미달))(미달)</w:t>
      </w:r>
      <w:r w:rsidRPr="003D0BF6">
        <w:rPr>
          <w:lang w:eastAsia="ko-KR"/>
        </w:rPr>
        <w:t>(미달)에(미달)서(미달)는(미달)</w:t>
      </w:r>
      <w:r w:rsidRPr="003D0BF6">
        <w:rPr>
          <w:lang w:eastAsia="ko-KR"/>
        </w:rPr>
        <w:t>(미달) (미달)</w:t>
      </w:r>
      <w:r w:rsidRPr="003D0BF6">
        <w:t>(미달)λ(미달)</w:t>
      </w:r>
      <w:r w:rsidRPr="003D0BF6">
        <w:rPr>
          <w:lang w:eastAsia="ko-KR"/>
        </w:rPr>
        <w:t>(미달)를(미달)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(미달)약(미달)</w:t>
      </w:r>
      <w:r w:rsidRPr="003D0BF6">
        <w:rPr>
          <w:lang w:eastAsia="ko-KR"/>
        </w:rPr>
        <w:t>(미달) (미달)0(미달).(미달)9(미달)</w:t>
      </w:r>
      <w:r w:rsidRPr="003D0BF6">
        <w:rPr>
          <w:lang w:eastAsia="ko-KR"/>
        </w:rPr>
        <w:t>(미달)로(미달)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(미달)설(미달)정(미달)하(미달)여(미달)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(미달)모(미달)듈(미달)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(미달)간(미달)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(미달)시(미달)너(미달)지(미달)를(미달)</w:t>
      </w:r>
      <w:r w:rsidRPr="003D0BF6">
        <w:rPr>
          <w:lang w:eastAsia="ko-KR"/>
        </w:rPr>
        <w:t>(미달) (미달)</w:t>
      </w:r>
      <w:r w:rsidRPr="003D0BF6">
        <w:rPr>
          <w:lang w:eastAsia="ko-KR"/>
        </w:rPr>
        <w:t>(미달)극(미달)대(미달)화(미달)하(미달)였(미달)다(미달)</w:t>
      </w:r>
      <w:r w:rsidRPr="003D0BF6">
        <w:rPr>
          <w:lang w:eastAsia="ko-KR"/>
        </w:rPr>
        <w:t>(미달).(미달)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r>
        <w:t>(미달)C(미달)2(미달)P(미달)S(미달)A(미달) (미달)</w:t>
      </w:r>
      <w:proofErr w:type="spellStart"/>
      <w:r>
        <w:t>(미달)출(미달)력(미달)</w:t>
      </w:r>
      <w:proofErr w:type="spellEnd"/>
      <w:r>
        <w:t>(미달):(미달)</w:t>
      </w:r>
    </w:p>
    <w:p w14:paraId="7193DA13" w14:textId="77777777" w:rsidR="003D0BF6" w:rsidRDefault="003D0BF6"/>
    <w:p w14:paraId="772A260F" w14:textId="5F16B6F9" w:rsidR="003D0BF6" w:rsidRDefault="003D0BF6" w:rsidP="003D0BF6">
      <w:pPr>
        <w:rPr>
          <w:rFonts w:hint="eastAsia"/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spatial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channel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ctx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context</m:t>
            </m:r>
          </m:sub>
        </m:sSub>
      </m:oMath>
      <w:r>
        <w:rPr>
          <w:rFonts w:hint="eastAsia"/>
          <w:lang w:eastAsia="ko-KR"/>
        </w:rPr>
        <w:t>(미달) (미달)1(미달)6(미달)</w:t>
      </w: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>(미달) (미달) (미달)</w:t>
      </w:r>
      <w:r>
        <w:rPr>
          <w:lang w:eastAsia="ko-KR"/>
        </w:rPr>
        <w:t>(미달)((미달)</w:t>
      </w:r>
      <w:r>
        <w:rPr>
          <w:lang w:eastAsia="ko-KR"/>
        </w:rPr>
        <w:t>(미달)정(미달)규(미달)화(미달)</w:t>
      </w:r>
      <w:r>
        <w:rPr>
          <w:lang w:eastAsia="ko-KR"/>
        </w:rPr>
        <w:t>(미달) (미달)</w:t>
      </w:r>
      <w:r>
        <w:rPr>
          <w:lang w:eastAsia="ko-KR"/>
        </w:rPr>
        <w:t>(미달)조(미달)건(미달)</w:t>
      </w:r>
      <w:r>
        <w:rPr>
          <w:lang w:eastAsia="ko-KR"/>
        </w:rPr>
        <w:t>(미달))(미달)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(미달)경(미달)로(미달)별(미달)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</w:t>
      </w:r>
      <w:r>
        <w:rPr>
          <w:lang w:eastAsia="ko-KR"/>
        </w:rPr>
        <w:t>(미달)진(미달)화(미달)</w:t>
      </w:r>
      <w:r>
        <w:rPr>
          <w:lang w:eastAsia="ko-KR"/>
        </w:rPr>
        <w:t>(미달) (미달)((미달)</w:t>
      </w:r>
      <w:r>
        <w:rPr>
          <w:lang w:eastAsia="ko-KR"/>
        </w:rPr>
        <w:t>(미달)실(미달)측(미달)</w:t>
      </w:r>
      <w:r>
        <w:rPr>
          <w:lang w:eastAsia="ko-KR"/>
        </w:rPr>
        <w:t>(미달))(미달):(미달)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(미달)E(미달)p(미달)o(미달)c(미달)h(미달)</w:t>
            </w:r>
          </w:p>
        </w:tc>
        <w:tc>
          <w:tcPr>
            <w:tcW w:w="2074" w:type="dxa"/>
          </w:tcPr>
          <w:p w14:paraId="4527B741" w14:textId="6A69F33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(미달)E(미달)n(미달)t(미달)r(미달)o(미달)p(미달)y(미달) (미달)((미달)b(미달)i(미달)t(미달)s(미달))(미달)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(미달)1(미달)0(미달)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(미달)0(미달).(미달)5(미달)2(미달)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(미달)0(미달).(미달)3(미달)1(미달)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(미달)0(미달).(미달)1(미달)7(미달)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(미달)1(미달).(미달)0(미달)1(미달)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(미달)3(미달)0(미달)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(미달)0(미달).(미달)4(미달)8(미달)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(미달)0(미달).(미달)3(미달)4(미달)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(미달)0(미달).(미달)1(미달)8(미달)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(미달)1(미달).(미달)0(미달)6(미달)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(미달)5(미달)0(미달)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(미달)0(미달).(미달)4(미달)5(미달)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(미달)0(미달).(미달)3(미달)6(미달)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(미달)0(미달).(미달)1(미달)9(미달)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(미달)1(미달).(미달)0(미달)8(미달)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(미달)6(미달)0(미달)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(미달)0(미달).(미달)3(미달)8(미달)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(미달)0(미달).(미달)3(미달)7(미달)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(미달)0(미달).(미달)2(미달)5(미달)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(미달)1(미달).(미달)1(미달)0(미달)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(미달)7(미달)5(미달)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(미달)0(미달).(미달)3(미달)6(미달)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(미달)0(미달).(미달)3(미달)8(미달)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(미달)0(미달).(미달)2(미달)6(미달)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(미달)1(미달).(미달)1(미달)0(미달)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(미달)1(미달)0(미달)0(미달)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(미달)0(미달).(미달)3(미달)5(미달)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(미달)0(미달).(미달)3(미달)8(미달)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(미달)0(미달).(미달)2(미달)7(미달)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(미달)1(미달).(미달)0(미달)9(미달)</w:t>
            </w:r>
          </w:p>
        </w:tc>
      </w:tr>
    </w:tbl>
    <w:p w14:paraId="6DDEFC16" w14:textId="77777777" w:rsidR="00E554A3" w:rsidRDefault="00000000">
      <w:proofErr w:type="spellStart"/>
      <w:r>
        <w:t>(미달)가(미달)중(미달)치(미달)</w:t>
      </w:r>
      <w:proofErr w:type="spellEnd"/>
      <w:r>
        <w:t>(미달) (미달)</w:t>
      </w:r>
      <w:proofErr w:type="spellStart"/>
      <w:r>
        <w:t>(미달)엔(미달)트(미달)로(미달)피(미달)</w:t>
      </w:r>
      <w:proofErr w:type="spellEnd"/>
      <w:r>
        <w:t>(미달):(미달)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</m:t>
          </m:r>
          <m:r>
            <w:rPr>
              <w:rFonts w:ascii="Cambria Math" w:hAnsi="Cambria Math"/>
              <w:lang w:eastAsia="ko-KR"/>
            </w:rPr>
            <m:t xml:space="preserve">   </m:t>
          </m:r>
          <m:r>
            <w:rPr>
              <w:rFonts w:ascii="Cambria Math" w:hAnsi="Cambria Math"/>
              <w:lang w:eastAsia="ko-KR"/>
            </w:rPr>
            <m:t>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(미달)엔(미달)트(미달)로(미달)피(미달)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 (미달)((미달)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>(미달) (미달)b(미달)i(미달)t(미달)s(미달))(미달)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(미달)((미달)E(미달)p(미달)o(미달)c(미달)h(미달) (미달)5(미달)1(미달)-(미달)1(미달)0(미달)0(미달))(미달)</w:t>
      </w:r>
      <w:r>
        <w:rPr>
          <w:lang w:eastAsia="ko-KR"/>
        </w:rPr>
        <w:t>(미달)와(미달)</w:t>
      </w:r>
      <w:r>
        <w:rPr>
          <w:lang w:eastAsia="ko-KR"/>
        </w:rPr>
        <w:t>(미달) (미달)</w:t>
      </w:r>
      <w:r>
        <w:rPr>
          <w:lang w:eastAsia="ko-KR"/>
        </w:rPr>
        <w:t>(미달)시(미달)기(미달)적(미달)으(미달)로(미달)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(미달)일(미달)치(미달)한(미달)다(미달)</w:t>
      </w:r>
      <w:r>
        <w:rPr>
          <w:lang w:eastAsia="ko-KR"/>
        </w:rPr>
        <w:t>(미달).(미달)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(미달)D(미달).(미달) (미달)</w:t>
      </w:r>
      <w:r>
        <w:rPr>
          <w:lang w:eastAsia="ko-KR"/>
        </w:rPr>
        <w:t>(미달)프(미달)레(미달)임(미달)워(미달)크(미달)의(미달)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(미달)모(미달)델(미달)에(미달)의(미달)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(미달)불(미달)가(미달)지(미달)론(미달)적(미달)</w:t>
      </w:r>
      <w:r>
        <w:rPr>
          <w:lang w:eastAsia="ko-KR"/>
        </w:rPr>
        <w:t>(미달)((미달)m(미달)o(미달)d(미달)e(미달)l(미달)-(미달)a(미달)g(미달)n(미달)o(미달)s(미달)t(미달)i(미달)c(미달))(미달)</w:t>
      </w:r>
      <w:r>
        <w:rPr>
          <w:lang w:eastAsia="ko-KR"/>
        </w:rPr>
        <w:t>(미달)이(미달)다(미달)</w:t>
      </w:r>
      <w:r>
        <w:rPr>
          <w:lang w:eastAsia="ko-KR"/>
        </w:rPr>
        <w:t>(미달):(미달)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(미달)검(미달)증(미달)된(미달)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(미달):(미달)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(미달)Y(미달)O(미달)L(미달)O(미달)1(미달)1(미달)s(미달):(미달) (미달)9(미달)1(미달).(미달)7(미달)%(미달) (미달)m(미달)A(미달)P(미달)5(미달)0(미달) (미달)((미달)달(미달)성(미달))(미달)✓(미달)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(미달)Y(미달)O(미달)L(미달)O(미달)v(미달)8(미달)s(미달):(미달) (미달)6(미달)2(미달).(미달)3(미달)%(미달) (미달)m(미달)A(미달)P(미달)5(미달)0(미달) (미달)((미달)검(미달)증(미달)됨(미달))(미달)✓(미달) (미달)((미달)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(미달))(미달)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(미달)((미달)</w:t>
      </w:r>
      <w:r>
        <w:rPr>
          <w:lang w:eastAsia="ko-KR"/>
        </w:rPr>
        <w:t>(미달)이(미달)론(미달)적(미달)</w:t>
      </w:r>
      <w:r>
        <w:rPr>
          <w:lang w:eastAsia="ko-KR"/>
        </w:rPr>
        <w:t>(미달))(미달):(미달)</w:t>
      </w:r>
    </w:p>
    <w:p w14:paraId="6E1439DC" w14:textId="77777777" w:rsidR="00E554A3" w:rsidRDefault="00000000">
      <w:r>
        <w:t>(미달)Y(미달)O(미달)L(미달)O(미달) (미달)</w:t>
      </w:r>
      <w:proofErr w:type="spellStart"/>
      <w:r>
        <w:t>(미달)계(미달)열(미달)</w:t>
      </w:r>
      <w:proofErr w:type="spellEnd"/>
      <w:r>
        <w:t>(미달):(미달) (미달)Y(미달)O(미달)L(미달)O(미달)v(미달)5(미달),(미달) (미달)Y(미달)O(미달)L(미달)O(미달)v(미달)9(미달),(미달) (미달)Y(미달)O(미달)L(미달)O(미달)v(미달)1(미달)0(미달)</w:t>
      </w:r>
    </w:p>
    <w:p w14:paraId="18FCAFE6" w14:textId="77777777" w:rsidR="00E554A3" w:rsidRDefault="00000000">
      <w:r>
        <w:t>(미달)T(미달)w(미달)o(미달)-(미달)s(미달)t(미달)a(미달)g(미달)e(미달):(미달) (미달)F(미달)a(미달)s(미달)t(미달)e(미달)r(미달) (미달)R(미달)-(미달)C(미달)N(미달)N(미달),(미달) (미달)C(미달)a(미달)s(미달)c(미달)a(미달)d(미달)e(미달) (미달)R(미달)-(미달)C(미달)N(미달)N(미달)</w:t>
      </w:r>
    </w:p>
    <w:p w14:paraId="30F4D183" w14:textId="77777777" w:rsidR="00E554A3" w:rsidRDefault="00000000">
      <w:r>
        <w:t>(미달)T(미달)r(미달)a(미달)n(미달)s(미달)f(미달)o(미달)r(미달)m(미달)e(미달)r(미달):(미달) (미달)D(미달)E(미달)T(미달)R(미달),(미달) (미달)D(미달)e(미달)f(미달)o(미달)r(미달)m(미달)a(미달)b(미달)l(미달)e(미달) (미달)D(미달)E(미달)T(미달)R(미달)</w:t>
      </w:r>
    </w:p>
    <w:p w14:paraId="3B1668F4" w14:textId="77777777" w:rsidR="00E554A3" w:rsidRDefault="00000000">
      <w:proofErr w:type="spellStart"/>
      <w:r>
        <w:t>(미달)경(미달)량(미달)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  <w:r>
        <w:t>(미달):(미달) (미달)</w:t>
      </w:r>
      <w:proofErr w:type="spellStart"/>
      <w:r>
        <w:t>(미달)M(미달)o(미달)b(미달)i(미달)l(미달)e(미달)N(미달)e(미달)t(미달)</w:t>
      </w:r>
      <w:proofErr w:type="spellEnd"/>
      <w:r>
        <w:t>(미달),(미달) (미달)</w:t>
      </w:r>
      <w:proofErr w:type="spellStart"/>
      <w:r>
        <w:t>(미달)E(미달)f(미달)f(미달)i(미달)c(미달)i(미달)e(미달)n(미달)t(미달)D(미달)e(미달)t(미달)</w:t>
      </w:r>
      <w:proofErr w:type="spellEnd"/>
    </w:p>
    <w:p w14:paraId="65C534BA" w14:textId="77777777" w:rsidR="00E554A3" w:rsidRDefault="00000000">
      <w:proofErr w:type="spellStart"/>
      <w:r>
        <w:t>(미달)적(미달)용(미달)</w:t>
      </w:r>
      <w:proofErr w:type="spellEnd"/>
      <w:r>
        <w:t>(미달) (미달)</w:t>
      </w:r>
      <w:r>
        <w:t>(미달)시(미달)</w:t>
      </w:r>
      <w:r>
        <w:t>(미달) (미달)</w:t>
      </w:r>
      <w:proofErr w:type="spellStart"/>
      <w:r>
        <w:t>(미달)고(미달)려(미달)사(미달)항(미달)</w:t>
      </w:r>
      <w:proofErr w:type="spellEnd"/>
      <w:r>
        <w:t>(미달):(미달)</w:t>
      </w:r>
    </w:p>
    <w:p w14:paraId="5984A679" w14:textId="77777777" w:rsidR="00E554A3" w:rsidRDefault="00000000">
      <w:pPr>
        <w:pStyle w:val="1"/>
      </w:pPr>
      <w:proofErr w:type="spellStart"/>
      <w:r>
        <w:t>(미달)일(미달)반(미달)적(미달)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  <w:r>
        <w:t>(미달) (미달)</w:t>
      </w:r>
      <w:proofErr w:type="spellStart"/>
      <w:r>
        <w:t>(미달)패(미달)턴(미달)</w:t>
      </w:r>
      <w:proofErr w:type="spellEnd"/>
    </w:p>
    <w:p w14:paraId="50F3672B" w14:textId="77777777" w:rsidR="00E554A3" w:rsidRDefault="00000000">
      <w:r>
        <w:t>(미달)d(미달)e(미달)f(미달) (미달)</w:t>
      </w:r>
      <w:proofErr w:type="spellStart"/>
      <w:r>
        <w:t>(미달)a(미달)p(미달)p(미달)l(미달)y(미달)_(미달)</w:t>
      </w:r>
      <w:proofErr w:type="gramStart"/>
      <w:r>
        <w:t>(미달)f(미달)r(미달)a(미달)m(미달)e(미달)w(미달)o(미달)r(미달)k(미달)</w:t>
      </w:r>
      <w:proofErr w:type="spellEnd"/>
      <w:r>
        <w:t>(미달)((미달)</w:t>
      </w:r>
      <w:proofErr w:type="spellStart"/>
      <w:proofErr w:type="gramEnd"/>
      <w:r>
        <w:t>(미달)m(미달)o(미달)d(미달)e(미달)l(미달)_(미달)c(미달)l(미달)a(미달)s(미달)s(미달)</w:t>
      </w:r>
      <w:proofErr w:type="spellEnd"/>
      <w:r>
        <w:t>(미달),(미달) (미달)s(미달)t(미달)a(미달)g(미달)e(미달)1(미달)_(미달)d(미달)a(미달)t(미달)a(미달),(미달) (미달)s(미달)t(미달)a(미달)g(미달)e(미달)2(미달)_(미달)d(미달)a(미달)t(미달)a(미달))(미달):(미달)</w:t>
      </w:r>
    </w:p>
    <w:p w14:paraId="24C9B616" w14:textId="77777777" w:rsidR="00E554A3" w:rsidRDefault="00000000">
      <w:pPr>
        <w:pStyle w:val="1"/>
      </w:pPr>
      <w:r>
        <w:t>(미달)S(미달)t(미달)a(미달)g(미달)e(미달) (미달)1(미달)</w:t>
      </w:r>
    </w:p>
    <w:p w14:paraId="695B3F2F" w14:textId="77777777" w:rsidR="00E554A3" w:rsidRDefault="00000000">
      <w:r>
        <w:t>(미달)m(미달)o(미달)d(미달)e(미달)l(미달) (미달)=(미달) (미달)</w:t>
      </w:r>
      <w:proofErr w:type="spellStart"/>
      <w:r>
        <w:t>(미달)m(미달)o(미달)d(미달)e(미달)l(미달)_(미달)c(미달)l(미달)a(미달)s(미달)s(미달)</w:t>
      </w:r>
      <w:proofErr w:type="spellEnd"/>
      <w:r>
        <w:t>(미달)((미달)p(미달)r(미달)e(미달)t(미달)r(미달)a(미달)i(미달)n(미달)e(미달)d(미달)=(미달)'(미달)</w:t>
      </w:r>
      <w:proofErr w:type="spellStart"/>
      <w:r>
        <w:t>(미달)i(미달)m(미달)a(미달)g(미달)e(미달)n(미달)e(미달)t(미달)</w:t>
      </w:r>
      <w:proofErr w:type="spellEnd"/>
      <w:r>
        <w:t>(미달)'(미달))(미달)</w:t>
      </w:r>
    </w:p>
    <w:p w14:paraId="6C93DC11" w14:textId="77777777" w:rsidR="00E554A3" w:rsidRDefault="00000000">
      <w:proofErr w:type="spellStart"/>
      <w:proofErr w:type="gramStart"/>
      <w:r>
        <w:t>(미달)m(미달)o(미달)d(미달)e(미달)l(미달).(미달)t(미달)r(미달)a(미달)i(미달)n(미달)</w:t>
      </w:r>
      <w:proofErr w:type="spellEnd"/>
      <w:proofErr w:type="gramEnd"/>
      <w:r>
        <w:t>(미달)((미달)s(미달)t(미달)a(미달)g(미달)e(미달)1(미달)_(미달)d(미달)a(미달)t(미달)a(미달),(미달) (미달)e(미달)p(미달)o(미달)c(미달)h(미달)s(미달)=(미달)5(미달)0(미달),(미달) (미달)</w:t>
      </w:r>
      <w:proofErr w:type="spellStart"/>
      <w:r>
        <w:t>(미달)l(미달)r(미달)</w:t>
      </w:r>
      <w:proofErr w:type="spellEnd"/>
      <w:r>
        <w:t>(미달)=(미달)0(미달).(미달)0(미달)1(미달))(미달)</w:t>
      </w:r>
    </w:p>
    <w:p w14:paraId="7F6E6AE3" w14:textId="77777777" w:rsidR="00E554A3" w:rsidRDefault="00000000">
      <w:pPr>
        <w:pStyle w:val="1"/>
      </w:pPr>
      <w:r>
        <w:t>(미달)S(미달)t(미달)a(미달)g(미달)e(미달) (미달)2(미달)</w:t>
      </w:r>
    </w:p>
    <w:p w14:paraId="4A078A43" w14:textId="77777777" w:rsidR="00E554A3" w:rsidRDefault="00000000">
      <w:proofErr w:type="spellStart"/>
      <w:proofErr w:type="gramStart"/>
      <w:r>
        <w:t>(미달)m(미달)o(미달)d(미달)e(미달)l(미달).(미달)t(미달)r(미달)a(미달)i(미달)n(미달)</w:t>
      </w:r>
      <w:proofErr w:type="spellEnd"/>
      <w:proofErr w:type="gramEnd"/>
      <w:r>
        <w:t>(미달)((미달)s(미달)t(미달)a(미달)g(미달)e(미달)2(미달)_(미달)d(미달)a(미달)t(미달)a(미달),(미달) (미달)e(미달)p(미달)o(미달)c(미달)h(미달)s(미달)=(미달)1(미달)0(미달)0(미달),(미달) (미달)</w:t>
      </w:r>
      <w:proofErr w:type="spellStart"/>
      <w:r>
        <w:t>(미달)l(미달)r(미달)</w:t>
      </w:r>
      <w:proofErr w:type="spellEnd"/>
      <w:r>
        <w:t>(미달)=(미달)0(미달).(미달)0(미달)1(미달),(미달) (미달)p(미달)a(미달)t(미달)i(미달)e(미달)n(미달)c(미달)e(미달)=(미달)1(미달)5(미달))(미달)</w:t>
      </w:r>
    </w:p>
    <w:p w14:paraId="1E5019AA" w14:textId="77777777" w:rsidR="00E554A3" w:rsidRDefault="00000000">
      <w:pPr>
        <w:rPr>
          <w:lang w:eastAsia="ko-KR"/>
        </w:rPr>
      </w:pPr>
      <w:proofErr w:type="gramStart"/>
      <w:r>
        <w:rPr>
          <w:lang w:eastAsia="ko-KR"/>
        </w:rPr>
        <w:t>(미달)r(미달)e(미달)t(미달)u(미달)r(미달)n(미달) (미달)m(미달)o(미달)d(미달)e(미달)l(미달)</w:t>
      </w:r>
      <w:proofErr w:type="gramEnd"/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(미달)부(미달)품(미달)에(미달)의(미달)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(미달):(미달)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(미달)유(미달)사(미달)도(미달)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(미달)높(미달)음(미달)</w:t>
      </w:r>
      <w:r>
        <w:rPr>
          <w:lang w:eastAsia="ko-KR"/>
        </w:rPr>
        <w:t>(미달) (미달)((미달)&gt;(미달)8(미달)0(미달)%(미달))(미달):(미달)</w:t>
      </w:r>
    </w:p>
    <w:p w14:paraId="7A40AF31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(미달)엔(미달)진(미달)</w:t>
      </w:r>
      <w:r>
        <w:rPr>
          <w:lang w:eastAsia="ko-KR"/>
        </w:rPr>
        <w:t>(미달) (미달)</w:t>
      </w:r>
      <w:r>
        <w:rPr>
          <w:lang w:eastAsia="ko-KR"/>
        </w:rPr>
        <w:t>(미달)블(미달)록(미달)</w:t>
      </w:r>
      <w:r>
        <w:rPr>
          <w:lang w:eastAsia="ko-KR"/>
        </w:rPr>
        <w:t>(미달) (미달)((미달)X(미달)-(미달)r(미달)a(미달)y(미달)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(미달))(미달)</w:t>
      </w:r>
    </w:p>
    <w:p w14:paraId="1E8DE191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(미달)변(미달)속(미달)기(미달)</w:t>
      </w:r>
      <w:r>
        <w:rPr>
          <w:lang w:eastAsia="ko-KR"/>
        </w:rPr>
        <w:t>(미달) (미달)</w:t>
      </w:r>
      <w:r>
        <w:rPr>
          <w:lang w:eastAsia="ko-KR"/>
        </w:rPr>
        <w:t>(미달)기(미달)어(미달)</w:t>
      </w:r>
      <w:r>
        <w:rPr>
          <w:lang w:eastAsia="ko-KR"/>
        </w:rPr>
        <w:t>(미달) (미달)((미달)X(미달)-(미달)r(미달)a(미달)y(미달)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(미달))(미달)</w:t>
      </w:r>
    </w:p>
    <w:p w14:paraId="44132768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(미달)배(미달)터(미달)리(미달)</w:t>
      </w:r>
      <w:r>
        <w:rPr>
          <w:lang w:eastAsia="ko-KR"/>
        </w:rPr>
        <w:t>(미달) (미달)</w:t>
      </w:r>
      <w:r>
        <w:rPr>
          <w:lang w:eastAsia="ko-KR"/>
        </w:rPr>
        <w:t>(미달)셀(미달)</w:t>
      </w:r>
      <w:r>
        <w:rPr>
          <w:lang w:eastAsia="ko-KR"/>
        </w:rPr>
        <w:t>(미달) (미달)((미달)C(미달)T(미달) (미달)</w:t>
      </w:r>
      <w:r>
        <w:rPr>
          <w:lang w:eastAsia="ko-KR"/>
        </w:rPr>
        <w:t>(미달)스(미달)캔(미달)</w:t>
      </w:r>
      <w:r>
        <w:rPr>
          <w:lang w:eastAsia="ko-KR"/>
        </w:rPr>
        <w:t>(미달))(미달)</w:t>
      </w:r>
    </w:p>
    <w:p w14:paraId="2DDB8F4F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(미달)부(미달)위(미달)</w:t>
      </w:r>
      <w:r>
        <w:rPr>
          <w:lang w:eastAsia="ko-KR"/>
        </w:rPr>
        <w:t>(미달) (미달)((미달)X(미달)-(미달)r(미달)a(미달)y(미달)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(미달))(미달)</w:t>
      </w:r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(미달)유(미달)사(미달)도(미달)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(미달)((미달)5(미달)0(미달)-(미달)8(미달)0(미달)%(미달))(미달):(미달)</w:t>
      </w:r>
    </w:p>
    <w:p w14:paraId="6480E139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(미달)P(미달)C(미달)B(미달)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(미달)((미달)</w:t>
      </w:r>
      <w:r>
        <w:rPr>
          <w:lang w:eastAsia="ko-KR"/>
        </w:rPr>
        <w:t>(미달)육(미달)안(미달)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(미달))(미달)</w:t>
      </w:r>
    </w:p>
    <w:p w14:paraId="3F4D2A17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(미달)반(미달)도(미달)체(미달)</w:t>
      </w:r>
      <w:r>
        <w:rPr>
          <w:lang w:eastAsia="ko-KR"/>
        </w:rPr>
        <w:t>(미달) (미달)</w:t>
      </w:r>
      <w:r>
        <w:rPr>
          <w:lang w:eastAsia="ko-KR"/>
        </w:rPr>
        <w:t>(미달)웨(미달)이(미달)퍼(미달)</w:t>
      </w:r>
      <w:r>
        <w:rPr>
          <w:lang w:eastAsia="ko-KR"/>
        </w:rPr>
        <w:t>(미달) (미달)((미달)</w:t>
      </w:r>
      <w:r>
        <w:rPr>
          <w:lang w:eastAsia="ko-KR"/>
        </w:rPr>
        <w:t>(미달)현(미달)미(미달)경(미달)</w:t>
      </w:r>
      <w:r>
        <w:rPr>
          <w:lang w:eastAsia="ko-KR"/>
        </w:rPr>
        <w:t>(미달))(미달)</w:t>
      </w:r>
    </w:p>
    <w:p w14:paraId="0E547ACB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(미달)강(미달)철(미달)</w:t>
      </w:r>
      <w:r>
        <w:rPr>
          <w:lang w:eastAsia="ko-KR"/>
        </w:rPr>
        <w:t>(미달) (미달)</w:t>
      </w:r>
      <w:r>
        <w:rPr>
          <w:lang w:eastAsia="ko-KR"/>
        </w:rPr>
        <w:t>(미달)표(미달)면(미달)</w:t>
      </w:r>
      <w:r>
        <w:rPr>
          <w:lang w:eastAsia="ko-KR"/>
        </w:rPr>
        <w:t>(미달) (미달)((미달)</w:t>
      </w:r>
      <w:r>
        <w:rPr>
          <w:lang w:eastAsia="ko-KR"/>
        </w:rPr>
        <w:t>(미달)카(미달)메(미달)라(미달)</w:t>
      </w:r>
      <w:r>
        <w:rPr>
          <w:lang w:eastAsia="ko-KR"/>
        </w:rPr>
        <w:t>(미달))(미달)</w:t>
      </w:r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(미달)유(미달)사(미달)도(미달)</w:t>
      </w:r>
      <w:r>
        <w:rPr>
          <w:lang w:eastAsia="ko-KR"/>
        </w:rPr>
        <w:t>(미달) (미달)</w:t>
      </w:r>
      <w:r>
        <w:rPr>
          <w:lang w:eastAsia="ko-KR"/>
        </w:rPr>
        <w:t>(미달)낮(미달)음(미달)</w:t>
      </w:r>
      <w:r>
        <w:rPr>
          <w:lang w:eastAsia="ko-KR"/>
        </w:rPr>
        <w:t>(미달) (미달)((미달)&lt;(미달)5(미달)0(미달)%(미달))(미달):(미달)</w:t>
      </w:r>
    </w:p>
    <w:p w14:paraId="0343FA74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(미달)직(미달)물(미달)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(미달)((미달)R(미달)G(미달)B(미달)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</w:t>
      </w:r>
    </w:p>
    <w:p w14:paraId="61EBEE0F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(미달)식(미달)품(미달)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(미달)((미달)R(미달)G(미달)B(미달)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</w:t>
      </w:r>
    </w:p>
    <w:p w14:paraId="33189EF4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(미달)포(미달)장(미달)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(미달)((미달)R(미달)G(미달)B(미달)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</w:t>
      </w:r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(미달)도(미달)메(미달)인(미달)별(미달)</w:t>
      </w:r>
      <w:r>
        <w:rPr>
          <w:lang w:eastAsia="ko-KR"/>
        </w:rPr>
        <w:t>(미달) (미달)</w:t>
      </w:r>
      <w:r>
        <w:rPr>
          <w:lang w:eastAsia="ko-KR"/>
        </w:rPr>
        <w:t>(미달)조(미달)정(미달)</w:t>
      </w:r>
      <w:r>
        <w:rPr>
          <w:lang w:eastAsia="ko-KR"/>
        </w:rPr>
        <w:t>(미달) (미달)</w:t>
      </w:r>
      <w:r>
        <w:rPr>
          <w:lang w:eastAsia="ko-KR"/>
        </w:rPr>
        <w:t>(미달)가(미달)이(미달)드(미달)라(미달)인(미달)</w:t>
      </w:r>
      <w:r>
        <w:rPr>
          <w:lang w:eastAsia="ko-KR"/>
        </w:rPr>
        <w:t>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(미달)유(미달)사(미달)도(미달)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>(미달)S(미달)t(미달)a(미달)g(미달)e(미달) (미달)1(미달)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(미달)S(미달)t(미달)a(미달)g(미달)e(미달) (미달)1(미달) (미달)E(미달)p(미달)o(미달)c(미달)h(미달)s(미달)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(미달)S(미달)t(미달)a(미달)g(미달)e(미달) (미달)2(미달) (미달)E(미달)p(미달)o(미달)c(미달)h(미달)s(미달)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(미달)&gt;(미달)8(미달)0(미달)%(미달)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(미달)동(미달)일(미달)</w:t>
            </w:r>
            <w:proofErr w:type="spellEnd"/>
            <w:r>
              <w:t>(미달) (미달)X(미달)-(미달)r(미달)a(미달)y(미달)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(미달)5(미달)0(미달)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(미달)1(미달)0(미달)0(미달)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(미달)5(미달)0(미달)-(미달)8(미달)0(미달)%(미달)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(미달)유(미달)사(미달)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(미달)7(미달)0(미달)-(미달)1(미달)0(미달)0(미달)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(미달)1(미달)0(미달)0(미달)-(미달)1(미달)5(미달)0(미달)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t>(미달)&lt;(미달)5(미달)0(미달)%(미달)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(미달)새(미달)로(미달)운(미달)</w:t>
            </w:r>
            <w:proofErr w:type="spellEnd"/>
            <w:r>
              <w:t>(미달) (미달)</w:t>
            </w:r>
            <w:proofErr w:type="spellStart"/>
            <w:r>
              <w:t>(미달)중(미달)간(미달)</w:t>
            </w:r>
            <w:proofErr w:type="spellEnd"/>
            <w:r>
              <w:t>(미달) (미달)</w:t>
            </w:r>
            <w:proofErr w:type="spellStart"/>
            <w:r>
              <w:t>(미달)도(미달)메(미달)인(미달)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(미달)1(미달)0(미달)0(미달)+(미달)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(미달)1(미달)5(미달)0(미달)+(미달)</w:t>
            </w:r>
          </w:p>
        </w:tc>
      </w:tr>
    </w:tbl>
    <w:p w14:paraId="723DE37B" w14:textId="77777777" w:rsidR="00E554A3" w:rsidRDefault="00000000">
      <w:r>
        <w:t>(미달)3(미달).(미달) (미달)</w:t>
      </w:r>
      <w:proofErr w:type="spellStart"/>
      <w:r>
        <w:t>(미달)소(미달)량(미달)</w:t>
      </w:r>
      <w:proofErr w:type="spellEnd"/>
      <w:r>
        <w:t>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(미달)환(미달)경(미달)</w:t>
      </w:r>
      <w:proofErr w:type="spellEnd"/>
      <w:r>
        <w:t>(미달) (미달)</w:t>
      </w:r>
      <w:proofErr w:type="spellStart"/>
      <w:r>
        <w:t>(미달)적(미달)응(미달)</w:t>
      </w:r>
      <w:proofErr w:type="spellEnd"/>
    </w:p>
    <w:p w14:paraId="4B4CE117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(미달)수(미달)에(미달)</w:t>
      </w:r>
      <w:proofErr w:type="spellEnd"/>
      <w:r>
        <w:t>(미달) (미달)</w:t>
      </w:r>
      <w:proofErr w:type="spellStart"/>
      <w:r>
        <w:t>(미달)따(미달)른(미달)</w:t>
      </w:r>
      <w:proofErr w:type="spellEnd"/>
      <w:r>
        <w:t>(미달) (미달)</w:t>
      </w:r>
      <w:proofErr w:type="spellStart"/>
      <w:r>
        <w:t>(미달)전(미달)략(미달)</w:t>
      </w:r>
      <w:proofErr w:type="spellEnd"/>
      <w:r>
        <w:t>(미달):(미달)</w:t>
      </w:r>
    </w:p>
    <w:p w14:paraId="5F640F7D" w14:textId="77777777" w:rsidR="00E554A3" w:rsidRDefault="00000000">
      <w:r>
        <w:t>(미달)i(미달)f(미달) (미달)</w:t>
      </w:r>
      <w:proofErr w:type="spellStart"/>
      <w:r>
        <w:t>(미달)t(미달)a(미달)r(미달)g(미달)e(미달)t(미달)_(미달)d(미달)a(미달)t(미달)a(미달)_(미달)s(미달)i(미달)z(미달)e(미달)</w:t>
      </w:r>
      <w:proofErr w:type="spellEnd"/>
      <w:r>
        <w:t>(미달) (미달)&lt;(미달) (미달)2(미달)0(미달)0(미달):(미달)</w:t>
      </w:r>
    </w:p>
    <w:p w14:paraId="1CB309FA" w14:textId="77777777" w:rsidR="00E554A3" w:rsidRDefault="00000000">
      <w:pPr>
        <w:pStyle w:val="1"/>
      </w:pPr>
      <w:proofErr w:type="spellStart"/>
      <w:r>
        <w:t>(미달)극(미달)소(미달)량(미달)</w:t>
      </w:r>
      <w:proofErr w:type="spellEnd"/>
      <w:r>
        <w:t>(미달):(미달)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(미달)증(미달)강(미달)</w:t>
      </w:r>
      <w:proofErr w:type="spellEnd"/>
      <w:r>
        <w:t>(미달) (미달)</w:t>
      </w:r>
      <w:proofErr w:type="spellStart"/>
      <w:r>
        <w:t>(미달)강(미달)화(미달)</w:t>
      </w:r>
      <w:proofErr w:type="spellEnd"/>
    </w:p>
    <w:p w14:paraId="1B926DF3" w14:textId="77777777" w:rsidR="00E554A3" w:rsidRDefault="00000000">
      <w:r>
        <w:t>(미달)s(미달)t(미달)a(미달)g(미달)e(미달)2(미달)_(미달)e(미달)p(미달)o(미달)c(미달)h(미달)s(미달) (미달)=(미달) (미달)1(미달)5(미달)0(미달)</w:t>
      </w:r>
    </w:p>
    <w:p w14:paraId="5B90CA9C" w14:textId="77777777" w:rsidR="00E554A3" w:rsidRDefault="00000000">
      <w:proofErr w:type="spellStart"/>
      <w:r>
        <w:t>(미달)a(미달)u(미달)g(미달)m(미달)e(미달)n(미달)t(미달)a(미달)t(미달)i(미달)o(미달)n(미달)_(미달)s(미달)t(미달)r(미달)e(미달)n(미달)g(미달)t(미달)h(미달)</w:t>
      </w:r>
      <w:proofErr w:type="spellEnd"/>
      <w:r>
        <w:t>(미달) (미달)=(미달) (미달)'(미달)h(미달)i(미달)g(미달)h(미달)'(미달)</w:t>
      </w:r>
    </w:p>
    <w:p w14:paraId="5CB99983" w14:textId="77777777" w:rsidR="00E554A3" w:rsidRDefault="00000000">
      <w:proofErr w:type="spellStart"/>
      <w:r>
        <w:t>(미달)m(미달)i(미달)x(미달)u(미달)p(미달)</w:t>
      </w:r>
      <w:proofErr w:type="spellEnd"/>
      <w:r>
        <w:t>(미달) (미달)=(미달) (미달)0(미달).(미달)3(미달)</w:t>
      </w:r>
    </w:p>
    <w:p w14:paraId="5743246F" w14:textId="77777777" w:rsidR="00E554A3" w:rsidRDefault="00000000">
      <w:proofErr w:type="spellStart"/>
      <w:r>
        <w:t>(미달)e(미달)l(미달)i(미달)f(미달)</w:t>
      </w:r>
      <w:proofErr w:type="spellEnd"/>
      <w:r>
        <w:t>(미달) (미달)2(미달)0(미달)0(미달) (미달)&lt;(미달)=(미달) (미달)</w:t>
      </w:r>
      <w:proofErr w:type="spellStart"/>
      <w:r>
        <w:t>(미달)t(미달)a(미달)r(미달)g(미달)e(미달)t(미달)_(미달)d(미달)a(미달)t(미달)a(미달)_(미달)s(미달)i(미달)z(미달)e(미달)</w:t>
      </w:r>
      <w:proofErr w:type="spellEnd"/>
      <w:r>
        <w:t>(미달) (미달)&lt;(미달) (미달)5(미달)0(미달)0(미달):(미달)</w:t>
      </w:r>
    </w:p>
    <w:p w14:paraId="45D99B1A" w14:textId="77777777" w:rsidR="00E554A3" w:rsidRDefault="00000000">
      <w:pPr>
        <w:pStyle w:val="1"/>
      </w:pPr>
      <w:proofErr w:type="spellStart"/>
      <w:r>
        <w:t>(미달)소(미달)량(미달)</w:t>
      </w:r>
      <w:proofErr w:type="spellEnd"/>
      <w:r>
        <w:t>(미달):(미달) (미달)</w:t>
      </w:r>
      <w:r>
        <w:t>(미달)본(미달)</w:t>
      </w:r>
      <w:r>
        <w:t>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(미달)프(미달)로(미달)토(미달)콜(미달)</w:t>
      </w:r>
      <w:proofErr w:type="spellEnd"/>
    </w:p>
    <w:p w14:paraId="48201A0C" w14:textId="77777777" w:rsidR="00E554A3" w:rsidRDefault="00000000">
      <w:r>
        <w:t>(미달)s(미달)t(미달)a(미달)g(미달)e(미달)2(미달)_(미달)e(미달)p(미달)o(미달)c(미달)h(미달)s(미달) (미달)=(미달) (미달)1(미달)0(미달)0(미달)</w:t>
      </w:r>
    </w:p>
    <w:p w14:paraId="129423E4" w14:textId="77777777" w:rsidR="00E554A3" w:rsidRDefault="00000000">
      <w:proofErr w:type="spellStart"/>
      <w:r>
        <w:t>(미달)a(미달)u(미달)g(미달)m(미달)e(미달)n(미달)t(미달)a(미달)t(미달)i(미달)o(미달)n(미달)_(미달)s(미달)t(미달)r(미달)e(미달)n(미달)g(미달)t(미달)h(미달)</w:t>
      </w:r>
      <w:proofErr w:type="spellEnd"/>
      <w:r>
        <w:t>(미달) (미달)=(미달) (미달)'(미달)m(미달)e(미달)d(미달)i(미달)u(미달)m(미달)'(미달)</w:t>
      </w:r>
    </w:p>
    <w:p w14:paraId="58319A06" w14:textId="77777777" w:rsidR="00E554A3" w:rsidRDefault="00000000">
      <w:proofErr w:type="spellStart"/>
      <w:r>
        <w:t>(미달)m(미달)i(미달)x(미달)u(미달)p(미달)</w:t>
      </w:r>
      <w:proofErr w:type="spellEnd"/>
      <w:r>
        <w:t>(미달) (미달)=(미달) (미달)0(미달).(미달)0(미달)</w:t>
      </w:r>
    </w:p>
    <w:p w14:paraId="01EEBADD" w14:textId="77777777" w:rsidR="00E554A3" w:rsidRDefault="00000000">
      <w:proofErr w:type="gramStart"/>
      <w:r>
        <w:t>(미달)e(미달)l(미달)s(미달)e(미달):(미달) (미달) (미달)#(미달)</w:t>
      </w:r>
      <w:proofErr w:type="gramEnd"/>
      <w:r>
        <w:t>(미달) (미달)&gt;(미달)=(미달) (미달)5(미달)0(미달)0(미달)</w:t>
      </w:r>
    </w:p>
    <w:p w14:paraId="3E836C3A" w14:textId="77777777" w:rsidR="00E554A3" w:rsidRDefault="00000000">
      <w:pPr>
        <w:pStyle w:val="1"/>
      </w:pPr>
      <w:proofErr w:type="spellStart"/>
      <w:r>
        <w:t>(미달)충(미달)분(미달)</w:t>
      </w:r>
      <w:proofErr w:type="spellEnd"/>
      <w:r>
        <w:t>(미달):(미달) (미달)</w:t>
      </w:r>
      <w:proofErr w:type="spellStart"/>
      <w:r>
        <w:t>(미달)증(미달)강(미달)</w:t>
      </w:r>
      <w:proofErr w:type="spellEnd"/>
      <w:r>
        <w:t>(미달) (미달)</w:t>
      </w:r>
      <w:proofErr w:type="spellStart"/>
      <w:r>
        <w:t>(미달)완(미달)화(미달)</w:t>
      </w:r>
      <w:proofErr w:type="spellEnd"/>
      <w:r>
        <w:t>(미달),(미달) (미달)</w:t>
      </w:r>
      <w:proofErr w:type="spellStart"/>
      <w:r>
        <w:t>(미달)에(미달)포(미달)크(미달)</w:t>
      </w:r>
      <w:proofErr w:type="spellEnd"/>
      <w:r>
        <w:t>(미달) (미달)</w:t>
      </w:r>
      <w:proofErr w:type="spellStart"/>
      <w:r>
        <w:t>(미달)감(미달)소(미달)</w:t>
      </w:r>
      <w:proofErr w:type="spellEnd"/>
    </w:p>
    <w:p w14:paraId="52DBD2E6" w14:textId="77777777" w:rsidR="00E554A3" w:rsidRDefault="00000000">
      <w:r>
        <w:t>(미달)s(미달)t(미달)a(미달)g(미달)e(미달)2(미달)_(미달)e(미달)p(미달)o(미달)c(미달)h(미달)s(미달) (미달)=(미달) (미달)8(미달)0(미달)</w:t>
      </w:r>
    </w:p>
    <w:p w14:paraId="5636ACA0" w14:textId="77777777" w:rsidR="00E554A3" w:rsidRDefault="00000000">
      <w:proofErr w:type="spellStart"/>
      <w:r>
        <w:t>(미달)a(미달)u(미달)g(미달)m(미달)e(미달)n(미달)t(미달)a(미달)t(미달)i(미달)o(미달)n(미달)_(미달)s(미달)t(미달)r(미달)e(미달)n(미달)g(미달)t(미달)h(미달)</w:t>
      </w:r>
      <w:proofErr w:type="spellEnd"/>
      <w:r>
        <w:t>(미달) (미달)=(미달) (미달)'(미달)l(미달)o(미달)w(미달)'(미달)</w:t>
      </w:r>
    </w:p>
    <w:p w14:paraId="0A89659F" w14:textId="77777777" w:rsidR="00E554A3" w:rsidRDefault="00000000">
      <w:proofErr w:type="spellStart"/>
      <w:r>
        <w:t>(미달)m(미달)i(미달)x(미달)u(미달)p(미달)</w:t>
      </w:r>
      <w:proofErr w:type="spellEnd"/>
      <w:r>
        <w:t>(미달) (미달)=(미달) (미달)0(미달).(미달)0(미달)</w:t>
      </w:r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(미달)최(미달)소(미달)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(미달)요(미달)구(미달)사(미달)항(미달)</w:t>
      </w:r>
      <w:r>
        <w:rPr>
          <w:lang w:eastAsia="ko-KR"/>
        </w:rPr>
        <w:t>(미달):(미달)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(미달)1(미달):(미달) (미달)2(미달)0(미달)0(미달)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(미달)이(미달)상(미달)</w:t>
      </w:r>
      <w:r>
        <w:rPr>
          <w:lang w:eastAsia="ko-KR"/>
        </w:rPr>
        <w:t>(미달) (미달)((미달)</w:t>
      </w:r>
      <w:r>
        <w:rPr>
          <w:lang w:eastAsia="ko-KR"/>
        </w:rPr>
        <w:t>(미달)클(미달)래(미달)스(미달)당(미달)</w:t>
      </w:r>
      <w:r>
        <w:rPr>
          <w:lang w:eastAsia="ko-KR"/>
        </w:rPr>
        <w:t>(미달) (미달)3(미달)0(미달)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(미달)2(미달):(미달) (미달)1(미달)0(미달)0(미달)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(미달)이(미달)상(미달)</w:t>
      </w:r>
      <w:r>
        <w:rPr>
          <w:lang w:eastAsia="ko-KR"/>
        </w:rPr>
        <w:t>(미달) (미달)((미달)</w:t>
      </w:r>
      <w:r>
        <w:rPr>
          <w:lang w:eastAsia="ko-KR"/>
        </w:rPr>
        <w:t>(미달)클(미달)래(미달)스(미달)당(미달)</w:t>
      </w:r>
      <w:r>
        <w:rPr>
          <w:lang w:eastAsia="ko-KR"/>
        </w:rPr>
        <w:t>(미달) (미달)5(미달)0(미달)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178E1A11" w14:textId="77777777" w:rsidR="00E554A3" w:rsidRDefault="00000000">
      <w:proofErr w:type="spellStart"/>
      <w:r>
        <w:t>(미달)총(미달)합(미달)</w:t>
      </w:r>
      <w:proofErr w:type="spellEnd"/>
      <w:r>
        <w:t>(미달):(미달) (미달)3(미달)0(미달)0(미달)</w:t>
      </w:r>
      <w:r>
        <w:t>(미달)장(미달)</w:t>
      </w:r>
      <w:r>
        <w:t>(미달) (미달)</w:t>
      </w:r>
      <w:proofErr w:type="spellStart"/>
      <w:r>
        <w:t>(미달)이(미달)상(미달)</w:t>
      </w:r>
      <w:proofErr w:type="spellEnd"/>
      <w:r>
        <w:t>(미달) (미달)</w:t>
      </w:r>
      <w:proofErr w:type="spellStart"/>
      <w:r>
        <w:t>(미달)권(미달)장(미달)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(미달)E(미달).(미달) (미달)</w:t>
      </w:r>
      <w:r>
        <w:rPr>
          <w:lang w:eastAsia="ko-KR"/>
        </w:rPr>
        <w:t>(미달)구(미달)현(미달)</w:t>
      </w:r>
      <w:r>
        <w:rPr>
          <w:lang w:eastAsia="ko-KR"/>
        </w:rPr>
        <w:t>(미달) (미달)</w:t>
      </w:r>
      <w:r>
        <w:rPr>
          <w:lang w:eastAsia="ko-KR"/>
        </w:rPr>
        <w:t>(미달)세(미달)부(미달)사(미달)항(미달)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(미달)재(미달)현(미달)성(미달)</w:t>
      </w:r>
    </w:p>
    <w:p w14:paraId="043ADDE6" w14:textId="77777777" w:rsidR="00E554A3" w:rsidRDefault="00000000">
      <w:r>
        <w:t>(미달)1(미달).(미달) (미달)</w:t>
      </w:r>
      <w:proofErr w:type="spellStart"/>
      <w:r>
        <w:t>(미달)소(미달)프(미달)트(미달)웨(미달)어(미달)</w:t>
      </w:r>
      <w:proofErr w:type="spellEnd"/>
      <w:r>
        <w:t>(미달) (미달)</w:t>
      </w:r>
      <w:proofErr w:type="spellStart"/>
      <w:r>
        <w:t>(미달)환(미달)경(미달)</w:t>
      </w:r>
      <w:proofErr w:type="spellEnd"/>
    </w:p>
    <w:p w14:paraId="615F7CA5" w14:textId="77777777" w:rsidR="00E554A3" w:rsidRDefault="00000000">
      <w:pPr>
        <w:pStyle w:val="2"/>
      </w:pPr>
      <w:r>
        <w:t>(미달)I(미달)V(미달).(미달) (미달)</w:t>
      </w:r>
      <w:proofErr w:type="spellStart"/>
      <w:r>
        <w:t>(미달)실(미달)험(미달)</w:t>
      </w:r>
      <w:proofErr w:type="spellEnd"/>
      <w:r>
        <w:t>(미달) (미달)</w:t>
      </w:r>
      <w:proofErr w:type="spellStart"/>
      <w:r>
        <w:t>(미달)설(미달)정(미달)</w:t>
      </w:r>
      <w:proofErr w:type="spellEnd"/>
      <w:r>
        <w:t>(미달) (미달)((미달)E(미달)x(미달)p(미달)e(미달)r(미달)i(미달)m(미달)e(미달)n(미달)t(미달)a(미달)l(미달) (미달)S(미달)e(미달)t(미달)u(미달)p(미달))(미달)</w:t>
      </w:r>
    </w:p>
    <w:p w14:paraId="273DB9B5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(미달)데(미달)이(미달)터(미달)셋(미달)</w:t>
      </w:r>
      <w:proofErr w:type="spellEnd"/>
      <w:r>
        <w:t>(미달) (미달)</w:t>
      </w:r>
      <w:proofErr w:type="spellStart"/>
      <w:r>
        <w:t>(미달)상(미달)세(미달)</w:t>
      </w:r>
      <w:proofErr w:type="spellEnd"/>
    </w:p>
    <w:p w14:paraId="060A2096" w14:textId="77777777" w:rsidR="00E554A3" w:rsidRDefault="00000000">
      <w:r>
        <w:t>(미달)1(미달).(미달) (미달)S(미달)t(미달)a(미달)g(미달)e(미달) (미달)1(미달):(미달) (미달)X(미달)-(미달)r(미달)a(미달)y(미달) (미달)</w:t>
      </w:r>
      <w:proofErr w:type="spellStart"/>
      <w:r>
        <w:t>(미달)결(미달)함(미달)</w:t>
      </w:r>
      <w:proofErr w:type="spellEnd"/>
      <w:r>
        <w:t>(미달) (미달)</w:t>
      </w:r>
      <w:proofErr w:type="spellStart"/>
      <w:r>
        <w:t>(미달)데(미달)이(미달)터(미달)셋(미달)</w:t>
      </w:r>
      <w:proofErr w:type="spellEnd"/>
    </w:p>
    <w:p w14:paraId="4D90C713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(미달)출(미달)처(미달)</w:t>
      </w:r>
      <w:proofErr w:type="spellEnd"/>
      <w:r>
        <w:t>(미달):(미달) (미달)</w:t>
      </w:r>
      <w:proofErr w:type="spellStart"/>
      <w:r>
        <w:t>(미달)R(미달)o(미달)b(미달)o(미달)f(미달)l(미달)o(미달)w(미달)</w:t>
      </w:r>
      <w:proofErr w:type="spellEnd"/>
      <w:r>
        <w:t>(미달) (미달)U(미달)n(미달)i(미달)v(미달)e(미달)r(미달)s(미달)e(미달) (미달)-(미달) (미달)X(미달)-(미달)r(미달)a(미달)y(미달) (미달)D(미달)e(미달)f(미달)e(미달)c(미달)t(미달)s(미달) (미달)v(미달)5(미달) (미달)[(미달)3(미달)9(미달)](미달)</w:t>
      </w:r>
    </w:p>
    <w:p w14:paraId="463200AA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(미달)구(미달)성(미달)</w:t>
      </w:r>
      <w:proofErr w:type="spellEnd"/>
      <w:r>
        <w:t>(미달):(미달)</w:t>
      </w:r>
    </w:p>
    <w:p w14:paraId="07504EA8" w14:textId="77777777" w:rsidR="00E554A3" w:rsidRDefault="00000000">
      <w:r>
        <w:t>(미달)총(미달)</w:t>
      </w:r>
      <w:r>
        <w:t>(미달) (미달)</w:t>
      </w:r>
      <w:proofErr w:type="spellStart"/>
      <w:r>
        <w:t>(미달)이(미달)미(미달)지(미달)</w:t>
      </w:r>
      <w:proofErr w:type="spellEnd"/>
      <w:r>
        <w:t>(미달):(미달) (미달)3(미달)1(미달)0(미달)</w:t>
      </w:r>
      <w:r>
        <w:t>(미달)장(미달)</w:t>
      </w:r>
    </w:p>
    <w:p w14:paraId="2EE62ECA" w14:textId="77777777" w:rsidR="00E554A3" w:rsidRDefault="00000000">
      <w:r>
        <w:t>(미달)├(미달)─(미달) 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(미달)세(미달)트(미달)</w:t>
      </w:r>
      <w:proofErr w:type="spellEnd"/>
      <w:r>
        <w:t>(미달):(미달) (미달)2(미달)4(미달)0(미달)</w:t>
      </w:r>
      <w:r>
        <w:t>(미달)장(미달)</w:t>
      </w:r>
      <w:r>
        <w:t>(미달) (미달)((미달)7(미달)7(미달).(미달)4(미달)%(미달))(미달)</w:t>
      </w:r>
    </w:p>
    <w:p w14:paraId="4F9DD838" w14:textId="77777777" w:rsidR="00E554A3" w:rsidRDefault="00000000">
      <w:r>
        <w:t>(미달)└(미달)─(미달) (미달)</w:t>
      </w:r>
      <w:proofErr w:type="spellStart"/>
      <w:r>
        <w:t>(미달)검(미달)증(미달)</w:t>
      </w:r>
      <w:proofErr w:type="spellEnd"/>
      <w:r>
        <w:t>(미달) (미달)</w:t>
      </w:r>
      <w:proofErr w:type="spellStart"/>
      <w:r>
        <w:t>(미달)세(미달)트(미달)</w:t>
      </w:r>
      <w:proofErr w:type="spellEnd"/>
      <w:r>
        <w:t>(미달):(미달) (미달)7(미달)0(미달)</w:t>
      </w:r>
      <w:r>
        <w:t>(미달)장(미달)</w:t>
      </w:r>
      <w:r>
        <w:t>(미달) (미달)((미달)2(미달)2(미달).(미달)6(미달)%(미달))(미달)</w:t>
      </w:r>
    </w:p>
    <w:p w14:paraId="757CB834" w14:textId="77777777" w:rsidR="00E554A3" w:rsidRDefault="00000000">
      <w:proofErr w:type="spellStart"/>
      <w:r>
        <w:t>(미달)클(미달)래(미달)스(미달)</w:t>
      </w:r>
      <w:proofErr w:type="spellEnd"/>
      <w:r>
        <w:t>(미달) (미달)</w:t>
      </w:r>
      <w:proofErr w:type="spellStart"/>
      <w:r>
        <w:t>(미달)분(미달)포(미달)</w:t>
      </w:r>
      <w:proofErr w:type="spellEnd"/>
      <w:r>
        <w:t>(미달):(미달)</w:t>
      </w:r>
    </w:p>
    <w:p w14:paraId="4CB39741" w14:textId="77777777" w:rsidR="00E554A3" w:rsidRDefault="00000000">
      <w:r>
        <w:t>(미달)├(미달)─(미달) (미달)C(미달)r(미달)a(미달)c(미달)k(미달) (미달)((미달)</w:t>
      </w:r>
      <w:proofErr w:type="spellStart"/>
      <w:r>
        <w:t>(미달)균(미달)열(미달)</w:t>
      </w:r>
      <w:proofErr w:type="spellEnd"/>
      <w:r>
        <w:t>(미달))(미달):(미달) (미달)9(미달)5(미달)</w:t>
      </w:r>
      <w:r>
        <w:t>(미달)장(미달)</w:t>
      </w:r>
      <w:r>
        <w:t>(미달) (미달)((미달)3(미달)0(미달).(미달)6(미달)%(미달))(미달)</w:t>
      </w:r>
    </w:p>
    <w:p w14:paraId="20BE75E7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(미달)B(미달)u(미달)b(미달)b(미달)l(미달)e(미달) (미달)((미달)</w:t>
      </w:r>
      <w:r>
        <w:rPr>
          <w:lang w:eastAsia="ko-KR"/>
        </w:rPr>
        <w:t>(미달)기(미달)포(미달)</w:t>
      </w:r>
      <w:r>
        <w:rPr>
          <w:lang w:eastAsia="ko-KR"/>
        </w:rPr>
        <w:t>(미달))(미달):(미달) (미달)6(미달)8(미달)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(미달)((미달)2(미달)1(미달).(미달)9(미달)%(미달))(미달)</w:t>
      </w:r>
    </w:p>
    <w:p w14:paraId="45BDD7DD" w14:textId="77777777" w:rsidR="00E554A3" w:rsidRDefault="00000000">
      <w:r>
        <w:t>(미달)├(미달)─(미달) (미달)W(미달)e(미달)l(미달)d(미달) (미달)D(미달)e(미달)f(미달)e(미달)c(미달)t(미달) (미달)((미달)</w:t>
      </w:r>
      <w:proofErr w:type="spellStart"/>
      <w:r>
        <w:t>(미달)용(미달)접(미달)</w:t>
      </w:r>
      <w:proofErr w:type="spellEnd"/>
      <w:r>
        <w:t>(미달) (미달)</w:t>
      </w:r>
      <w:proofErr w:type="spellStart"/>
      <w:r>
        <w:t>(미달)불(미달)량(미달)</w:t>
      </w:r>
      <w:proofErr w:type="spellEnd"/>
      <w:r>
        <w:t>(미달))(미달):(미달) (미달)5(미달)2(미달)</w:t>
      </w:r>
      <w:r>
        <w:t>(미달)장(미달)</w:t>
      </w:r>
      <w:r>
        <w:t>(미달) (미달)((미달)1(미달)6(미달).(미달)8(미달)%(미달))(미달)</w:t>
      </w:r>
    </w:p>
    <w:p w14:paraId="1F0F14ED" w14:textId="77777777" w:rsidR="00E554A3" w:rsidRDefault="00000000">
      <w:r>
        <w:t>(미달)├(미달)─(미달) (미달)I(미달)n(미달)c(미달)l(미달)u(미달)s(미달)i(미달)o(미달)n(미달) (미달)((미달)</w:t>
      </w:r>
      <w:proofErr w:type="spellStart"/>
      <w:r>
        <w:t>(미달)이(미달)물(미달)질(미달)</w:t>
      </w:r>
      <w:proofErr w:type="spellEnd"/>
      <w:r>
        <w:t>(미달))(미달):(미달) (미달)4(미달)3(미달)</w:t>
      </w:r>
      <w:r>
        <w:t>(미달)장(미달)</w:t>
      </w:r>
      <w:r>
        <w:t>(미달) (미달)((미달)1(미달)3(미달).(미달)9(미달)%(미달))(미달)</w:t>
      </w:r>
    </w:p>
    <w:p w14:paraId="20A28132" w14:textId="77777777" w:rsidR="00E554A3" w:rsidRDefault="00000000">
      <w:r>
        <w:t>(미달)├(미달)─(미달) (미달)P(미달)o(미달)r(미달)o(미달)s(미달)i(미달)t(미달)y(미달) (미달)((미달)</w:t>
      </w:r>
      <w:proofErr w:type="spellStart"/>
      <w:r>
        <w:t>(미달)다(미달)공(미달)성(미달)</w:t>
      </w:r>
      <w:proofErr w:type="spellEnd"/>
      <w:r>
        <w:t>(미달))(미달):(미달) (미달)3(미달)8(미달)</w:t>
      </w:r>
      <w:r>
        <w:t>(미달)장(미달)</w:t>
      </w:r>
      <w:r>
        <w:t>(미달) (미달)((미달)1(미달)2(미달).(미달)3(미달)%(미달))(미달)</w:t>
      </w:r>
    </w:p>
    <w:p w14:paraId="15431E61" w14:textId="77777777" w:rsidR="00E554A3" w:rsidRDefault="00000000">
      <w:r>
        <w:t>(미달)└(미달)─(미달) (미달)O(미달)t(미달)h(미달)e(미달)r(미달) (미달)((미달)</w:t>
      </w:r>
      <w:proofErr w:type="spellStart"/>
      <w:r>
        <w:t>(미달)기(미달)타(미달)</w:t>
      </w:r>
      <w:proofErr w:type="spellEnd"/>
      <w:r>
        <w:t>(미달))(미달):(미달) (미달)1(미달)4(미달)</w:t>
      </w:r>
      <w:r>
        <w:t>(미달)장(미달)</w:t>
      </w:r>
      <w:r>
        <w:t>(미달) (미달)((미달)4(미달).(미달)5(미달)%(미달))(미달)</w:t>
      </w:r>
    </w:p>
    <w:p w14:paraId="4AF12017" w14:textId="77777777" w:rsidR="00E554A3" w:rsidRDefault="00000000">
      <w:proofErr w:type="spellStart"/>
      <w:r>
        <w:t>(미달)이(미달)미(미달)지(미달)</w:t>
      </w:r>
      <w:proofErr w:type="spellEnd"/>
      <w:r>
        <w:t>(미달) (미달)</w:t>
      </w:r>
      <w:proofErr w:type="spellStart"/>
      <w:r>
        <w:t>(미달)특(미달)성(미달)</w:t>
      </w:r>
      <w:proofErr w:type="spellEnd"/>
      <w:r>
        <w:t>(미달):(미달)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(미달)형(미달)식(미달)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 (미달)((미달)</w:t>
      </w:r>
      <w:r>
        <w:rPr>
          <w:lang w:eastAsia="ko-KR"/>
        </w:rPr>
        <w:t>(미달)단(미달)일(미달)</w:t>
      </w:r>
      <w:r>
        <w:rPr>
          <w:lang w:eastAsia="ko-KR"/>
        </w:rPr>
        <w:t>(미달) (미달)</w:t>
      </w:r>
      <w:r>
        <w:rPr>
          <w:lang w:eastAsia="ko-KR"/>
        </w:rPr>
        <w:t>(미달)채(미달)널(미달)</w:t>
      </w:r>
      <w:r>
        <w:rPr>
          <w:lang w:eastAsia="ko-KR"/>
        </w:rPr>
        <w:t>(미달))(미달)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(미달)해(미달)상(미달)도(미달)</w:t>
      </w:r>
      <w:r>
        <w:rPr>
          <w:lang w:eastAsia="ko-KR"/>
        </w:rPr>
        <w:t>(미달):(미달) (미달)6(미달)4(미달)0(미달)×(미달)6(미달)4(미달)0(미달) (미달)</w:t>
      </w:r>
      <w:r>
        <w:rPr>
          <w:lang w:eastAsia="ko-KR"/>
        </w:rPr>
        <w:t>(미달)픽(미달)셀(미달)</w:t>
      </w:r>
      <w:r>
        <w:rPr>
          <w:lang w:eastAsia="ko-KR"/>
        </w:rPr>
        <w:t>(미달) (미달)((미달)</w:t>
      </w:r>
      <w:r>
        <w:rPr>
          <w:lang w:eastAsia="ko-KR"/>
        </w:rPr>
        <w:t>(미달)리(미달)사(미달)이(미달)즈(미달)</w:t>
      </w:r>
      <w:r>
        <w:rPr>
          <w:lang w:eastAsia="ko-KR"/>
        </w:rPr>
        <w:t>(미달) (미달)</w:t>
      </w:r>
      <w:r>
        <w:rPr>
          <w:lang w:eastAsia="ko-KR"/>
        </w:rPr>
        <w:t>(미달)완(미달)료(미달)</w:t>
      </w:r>
      <w:r>
        <w:rPr>
          <w:lang w:eastAsia="ko-KR"/>
        </w:rPr>
        <w:t>(미달))(미달)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t>(미달)촬(미달)영(미달)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</w:t>
      </w:r>
      <w:r>
        <w:rPr>
          <w:lang w:eastAsia="ko-KR"/>
        </w:rPr>
        <w:t>(미달):(미달) (미달)X(미달)-(미달)r(미달)a(미달)y(미달) (미달)</w:t>
      </w:r>
      <w:r>
        <w:rPr>
          <w:lang w:eastAsia="ko-KR"/>
        </w:rPr>
        <w:t>(미달)투(미달)과(미달)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(미달)배(미달)경(미달)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</w:t>
      </w:r>
      <w:r>
        <w:rPr>
          <w:lang w:eastAsia="ko-KR"/>
        </w:rPr>
        <w:t>(미달) (미달)((미달)</w:t>
      </w:r>
      <w:r>
        <w:rPr>
          <w:lang w:eastAsia="ko-KR"/>
        </w:rPr>
        <w:t>(미달)파(미달)이(미달)프(미달)</w:t>
      </w:r>
      <w:r>
        <w:rPr>
          <w:lang w:eastAsia="ko-KR"/>
        </w:rPr>
        <w:t>(미달),(미달) (미달)</w:t>
      </w:r>
      <w:r>
        <w:rPr>
          <w:lang w:eastAsia="ko-KR"/>
        </w:rPr>
        <w:t>(미달)판(미달)재(미달)</w:t>
      </w:r>
      <w:r>
        <w:rPr>
          <w:lang w:eastAsia="ko-KR"/>
        </w:rPr>
        <w:t>(미달),(미달) (미달)</w:t>
      </w:r>
      <w:proofErr w:type="spellStart"/>
      <w:r>
        <w:rPr>
          <w:lang w:eastAsia="ko-KR"/>
        </w:rPr>
        <w:t>(미달)용(미달)접(미달)부(미달)</w:t>
      </w:r>
      <w:proofErr w:type="spellEnd"/>
      <w:r>
        <w:rPr>
          <w:lang w:eastAsia="ko-KR"/>
        </w:rPr>
        <w:t>(미달))(미달)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(미달)0(미달).(미달)5(미달)-(미달)1(미달)0(미달)m(미달)m(미달) (미달)((미달)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 (미달)3(미달).(미달)2(미달)m(미달)m(미달))(미달)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</w:t>
      </w:r>
      <w:r>
        <w:rPr>
          <w:lang w:eastAsia="ko-KR"/>
        </w:rPr>
        <w:t>(미달):(미달)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(미달)라(미달)벨(미달)링(미달)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(미달):(미달) (미달)2(미달)</w:t>
      </w:r>
      <w:r>
        <w:rPr>
          <w:lang w:eastAsia="ko-KR"/>
        </w:rPr>
        <w:t>(미달)명(미달)의(미달)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(미달)전(미달)문(미달)가(미달)가(미달)</w:t>
      </w:r>
      <w:r>
        <w:rPr>
          <w:lang w:eastAsia="ko-KR"/>
        </w:rPr>
        <w:t>(미달) (미달)</w:t>
      </w:r>
      <w:r>
        <w:rPr>
          <w:lang w:eastAsia="ko-KR"/>
        </w:rPr>
        <w:t>(미달)교(미달)차(미달)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(미달)((미달)</w:t>
      </w:r>
      <w:proofErr w:type="spellStart"/>
      <w:r>
        <w:rPr>
          <w:lang w:eastAsia="ko-KR"/>
        </w:rPr>
        <w:t>(미달)I(미달)o(미달)U(미달)</w:t>
      </w:r>
      <w:proofErr w:type="spellEnd"/>
      <w:r>
        <w:rPr>
          <w:lang w:eastAsia="ko-KR"/>
        </w:rPr>
        <w:t>(미달) (미달)&gt;(미달)0(미달).(미달)8(미달)5(미달))(미달)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(미달)노(미달)이(미달)즈(미달)</w:t>
      </w:r>
      <w:r>
        <w:rPr>
          <w:lang w:eastAsia="ko-KR"/>
        </w:rPr>
        <w:t>(미달) (미달)</w:t>
      </w:r>
      <w:r>
        <w:rPr>
          <w:lang w:eastAsia="ko-KR"/>
        </w:rPr>
        <w:t>(미달)제(미달)거(미달)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(미달)블(미달)러(미달)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(미달)저(미달)해(미달)상(미달)도(미달)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(미달)제(미달)외(미달)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(미달)중(미달)복(미달)</w:t>
      </w:r>
      <w:r>
        <w:rPr>
          <w:lang w:eastAsia="ko-KR"/>
        </w:rPr>
        <w:t>(미달) (미달)</w:t>
      </w:r>
      <w:r>
        <w:rPr>
          <w:lang w:eastAsia="ko-KR"/>
        </w:rPr>
        <w:t>(미달)제(미달)거(미달)</w:t>
      </w:r>
      <w:r>
        <w:rPr>
          <w:lang w:eastAsia="ko-KR"/>
        </w:rPr>
        <w:t>(미달):(미달)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(미달)부(미달)품(미달)의(미달)</w:t>
      </w:r>
      <w:r>
        <w:rPr>
          <w:lang w:eastAsia="ko-KR"/>
        </w:rPr>
        <w:t>(미달) (미달)</w:t>
      </w:r>
      <w:r>
        <w:rPr>
          <w:lang w:eastAsia="ko-KR"/>
        </w:rPr>
        <w:t>(미달)연(미달)속(미달)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</w:t>
      </w:r>
      <w:r>
        <w:rPr>
          <w:lang w:eastAsia="ko-KR"/>
        </w:rPr>
        <w:t>(미달) (미달)</w:t>
      </w:r>
      <w:r>
        <w:rPr>
          <w:lang w:eastAsia="ko-KR"/>
        </w:rPr>
        <w:t>(미달)중(미달)</w:t>
      </w:r>
      <w:r>
        <w:rPr>
          <w:lang w:eastAsia="ko-KR"/>
        </w:rPr>
        <w:t>(미달) (미달)1(미달)</w:t>
      </w:r>
      <w:r>
        <w:rPr>
          <w:lang w:eastAsia="ko-KR"/>
        </w:rPr>
        <w:t>(미달)장(미달)만(미달)</w:t>
      </w:r>
      <w:r>
        <w:rPr>
          <w:lang w:eastAsia="ko-KR"/>
        </w:rPr>
        <w:t>(미달) (미달)</w:t>
      </w:r>
      <w:r>
        <w:rPr>
          <w:lang w:eastAsia="ko-KR"/>
        </w:rPr>
        <w:t>(미달)선(미달)택(미달)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(미달)S(미달)t(미달)a(미달)g(미달)e(미달) (미달)2(미달):(미달) (미달)D(미달)P(미달)F(미달)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</w:p>
    <w:p w14:paraId="1343DD61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(미달)출(미달)처(미달)</w:t>
      </w:r>
      <w:proofErr w:type="spellEnd"/>
      <w:r>
        <w:t>(미달):(미달) (미달)</w:t>
      </w:r>
      <w:proofErr w:type="spellStart"/>
      <w:r>
        <w:t>(미달)R(미달)o(미달)b(미달)o(미달)f(미달)l(미달)o(미달)w(미달)</w:t>
      </w:r>
      <w:proofErr w:type="spellEnd"/>
      <w:r>
        <w:t>(미달) (미달)U(미달)n(미달)i(미달)v(미달)e(미달)r(미달)s(미달)e(미달) (미달)-(미달) (미달)C(미달)a(미달)s(미달)t(미달)i(미달)n(미달)g(미달) (미달)D(미달)e(미달)f(미달)e(미달)c(미달)t(미달)s(미달) (미달)v(미달)1(미달) (미달)((미달)D(미달)P(미달)F(미달) (미달)</w:t>
      </w:r>
      <w:proofErr w:type="spellStart"/>
      <w:r>
        <w:t>(미달)특(미달)화(미달)</w:t>
      </w:r>
      <w:proofErr w:type="spellEnd"/>
      <w:r>
        <w:t>(미달))(미달) (미달)[(미달)4(미달)0(미달)](미달)</w:t>
      </w:r>
    </w:p>
    <w:p w14:paraId="2D909F57" w14:textId="77777777" w:rsidR="00E554A3" w:rsidRDefault="00000000"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(미달)구(미달)성(미달)</w:t>
      </w:r>
      <w:proofErr w:type="spellEnd"/>
      <w:r>
        <w:t>(미달):(미달)</w:t>
      </w:r>
    </w:p>
    <w:p w14:paraId="203DA2ED" w14:textId="77777777" w:rsidR="00E554A3" w:rsidRDefault="00000000">
      <w:r>
        <w:t>(미달)총(미달)</w:t>
      </w:r>
      <w:r>
        <w:t>(미달) (미달)</w:t>
      </w:r>
      <w:proofErr w:type="spellStart"/>
      <w:r>
        <w:t>(미달)이(미달)미(미달)지(미달)</w:t>
      </w:r>
      <w:proofErr w:type="spellEnd"/>
      <w:r>
        <w:t>(미달):(미달) (미달)3(미달)3(미달)9(미달)</w:t>
      </w:r>
      <w:r>
        <w:t>(미달)장(미달)</w:t>
      </w:r>
    </w:p>
    <w:p w14:paraId="77A01B29" w14:textId="77777777" w:rsidR="00E554A3" w:rsidRDefault="00000000">
      <w:r>
        <w:t>(미달)├(미달)─(미달) 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(미달)세(미달)트(미달)</w:t>
      </w:r>
      <w:proofErr w:type="spellEnd"/>
      <w:r>
        <w:t>(미달):(미달) (미달)2(미달)8(미달)1(미달)</w:t>
      </w:r>
      <w:r>
        <w:t>(미달)장(미달)</w:t>
      </w:r>
      <w:r>
        <w:t>(미달) (미달)((미달)8(미달)2(미달).(미달)9(미달)%(미달))(미달)</w:t>
      </w:r>
    </w:p>
    <w:p w14:paraId="543EF585" w14:textId="77777777" w:rsidR="00E554A3" w:rsidRDefault="00000000">
      <w:r>
        <w:t>(미달)├(미달)─(미달) (미달)</w:t>
      </w:r>
      <w:proofErr w:type="spellStart"/>
      <w:r>
        <w:t>(미달)검(미달)증(미달)</w:t>
      </w:r>
      <w:proofErr w:type="spellEnd"/>
      <w:r>
        <w:t>(미달) (미달)</w:t>
      </w:r>
      <w:proofErr w:type="spellStart"/>
      <w:r>
        <w:t>(미달)세(미달)트(미달)</w:t>
      </w:r>
      <w:proofErr w:type="spellEnd"/>
      <w:r>
        <w:t>(미달):(미달) (미달)5(미달)8(미달)</w:t>
      </w:r>
      <w:r>
        <w:t>(미달)장(미달)</w:t>
      </w:r>
      <w:r>
        <w:t>(미달) (미달)((미달)1(미달)7(미달).(미달)1(미달)%(미달))(미달)</w:t>
      </w:r>
    </w:p>
    <w:p w14:paraId="0E5DD273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(미달)테(미달)스(미달)트(미달)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(미달):(미달) (미달)</w:t>
      </w:r>
      <w:r>
        <w:rPr>
          <w:lang w:eastAsia="ko-KR"/>
        </w:rPr>
        <w:t>(미달)없(미달)음(미달)</w:t>
      </w:r>
      <w:r>
        <w:rPr>
          <w:lang w:eastAsia="ko-KR"/>
        </w:rPr>
        <w:t>(미달) (미달)((미달)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(미달))(미달)</w:t>
      </w:r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(미달)분(미달)포(미달)</w:t>
      </w:r>
      <w:r>
        <w:rPr>
          <w:lang w:eastAsia="ko-KR"/>
        </w:rPr>
        <w:t>(미달):(미달)</w:t>
      </w:r>
    </w:p>
    <w:p w14:paraId="21ED4FB9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(미달)C(미달)r(미달)a(미달)c(미달)k(미달) (미달)((미달)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(미달))(미달):(미달) (미달)1(미달)7(미달)8(미달)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(미달)((미달)5(미달)2(미달).(미달)5(미달)%(미달))(미달)</w:t>
      </w:r>
    </w:p>
    <w:p w14:paraId="28184287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 (미달) (미달) (미달)├(미달)─(미달)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(미달)((미달)&lt;(미달)0(미달).(미달)5(미달)m(미달)m(미달))(미달):(미달) (미달)6(미달)7(미달)</w:t>
      </w:r>
      <w:r>
        <w:rPr>
          <w:lang w:eastAsia="ko-KR"/>
        </w:rPr>
        <w:t>(미달)장(미달)</w:t>
      </w:r>
    </w:p>
    <w:p w14:paraId="45BCF21C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 (미달) (미달) (미달)├(미달)─(미달)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(미달)((미달)0(미달).(미달)5(미달)-(미달)1(미달)m(미달)m(미달))(미달):(미달) (미달)8(미달)4(미달)</w:t>
      </w:r>
      <w:r>
        <w:rPr>
          <w:lang w:eastAsia="ko-KR"/>
        </w:rPr>
        <w:t>(미달)장(미달)</w:t>
      </w:r>
    </w:p>
    <w:p w14:paraId="7CA0F76E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 (미달) (미달) (미달)└(미달)─(미달) (미달)</w:t>
      </w:r>
      <w:r>
        <w:rPr>
          <w:lang w:eastAsia="ko-KR"/>
        </w:rPr>
        <w:t>(미달)큰(미달)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(미달)((미달)&gt;(미달)1(미달)m(미달)m(미달))(미달):(미달) (미달)2(미달)7(미달)</w:t>
      </w:r>
      <w:r>
        <w:rPr>
          <w:lang w:eastAsia="ko-KR"/>
        </w:rPr>
        <w:t>(미달)장(미달)</w:t>
      </w:r>
    </w:p>
    <w:p w14:paraId="4641404E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</w:t>
      </w:r>
    </w:p>
    <w:p w14:paraId="504CC83A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(미달)M(미달)e(미달)l(미달)t(미달)i(미달)n(미달)g(미달) (미달)((미달)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(미달))(미달):(미달) (미달)1(미달)6(미달)1(미달)</w:t>
      </w:r>
      <w:r>
        <w:rPr>
          <w:lang w:eastAsia="ko-KR"/>
        </w:rPr>
        <w:t>(미달)장(미달)</w:t>
      </w:r>
      <w:r>
        <w:rPr>
          <w:lang w:eastAsia="ko-KR"/>
        </w:rPr>
        <w:t>(미달) (미달)((미달)4(미달)7(미달).(미달)5(미달)%(미달))(미달)</w:t>
      </w:r>
    </w:p>
    <w:p w14:paraId="2CAA3562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(미달)국(미달)소(미달)</w:t>
      </w:r>
      <w:r>
        <w:rPr>
          <w:lang w:eastAsia="ko-KR"/>
        </w:rPr>
        <w:t>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(미달):(미달) (미달)8(미달)9(미달)</w:t>
      </w:r>
      <w:r>
        <w:rPr>
          <w:lang w:eastAsia="ko-KR"/>
        </w:rPr>
        <w:t>(미달)장(미달)</w:t>
      </w:r>
    </w:p>
    <w:p w14:paraId="18CEC20D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r>
        <w:rPr>
          <w:lang w:eastAsia="ko-KR"/>
        </w:rPr>
        <w:t>(미달)광(미달)범(미달)위(미달)</w:t>
      </w:r>
      <w:r>
        <w:rPr>
          <w:lang w:eastAsia="ko-KR"/>
        </w:rPr>
        <w:t>(미달) 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(미달):(미달) (미달)5(미달)2(미달)</w:t>
      </w:r>
      <w:r>
        <w:rPr>
          <w:lang w:eastAsia="ko-KR"/>
        </w:rPr>
        <w:t>(미달)장(미달)</w:t>
      </w:r>
    </w:p>
    <w:p w14:paraId="4EF73135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r>
        <w:rPr>
          <w:lang w:eastAsia="ko-KR"/>
        </w:rPr>
        <w:t>(미달)변(미달)형(미달)</w:t>
      </w:r>
      <w:r>
        <w:rPr>
          <w:lang w:eastAsia="ko-KR"/>
        </w:rPr>
        <w:t>(미달) (미달)</w:t>
      </w:r>
      <w:r>
        <w:rPr>
          <w:lang w:eastAsia="ko-KR"/>
        </w:rPr>
        <w:t>(미달)동(미달)반(미달)</w:t>
      </w:r>
      <w:r>
        <w:rPr>
          <w:lang w:eastAsia="ko-KR"/>
        </w:rPr>
        <w:t>(미달):(미달) (미달)2(미달)0(미달)</w:t>
      </w:r>
      <w:r>
        <w:rPr>
          <w:lang w:eastAsia="ko-KR"/>
        </w:rPr>
        <w:t>(미달)장(미달)</w:t>
      </w:r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</w:t>
      </w:r>
      <w:r>
        <w:rPr>
          <w:lang w:eastAsia="ko-KR"/>
        </w:rPr>
        <w:t>(미달):(미달)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(미달)형(미달)식(미달)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 (미달)((미달)X(미달)-(미달)r(미달)a(미달)y(미달)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(미달))(미달)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(미달)해(미달)상(미달)도(미달)</w:t>
      </w:r>
      <w:r>
        <w:rPr>
          <w:lang w:eastAsia="ko-KR"/>
        </w:rPr>
        <w:t>(미달):(미달) (미달)6(미달)4(미달)0(미달)×(미달)6(미달)4(미달)0(미달) (미달)</w:t>
      </w:r>
      <w:r>
        <w:rPr>
          <w:lang w:eastAsia="ko-KR"/>
        </w:rPr>
        <w:t>(미달)픽(미달)셀(미달)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(미달)촬(미달)영(미달)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</w:t>
      </w:r>
      <w:r>
        <w:rPr>
          <w:lang w:eastAsia="ko-KR"/>
        </w:rPr>
        <w:t>(미달):(미달) (미달)</w:t>
      </w:r>
      <w:r>
        <w:rPr>
          <w:lang w:eastAsia="ko-KR"/>
        </w:rPr>
        <w:t>(미달)산(미달)업(미달)용(미달)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(미달)스(미달)캐(미달)너(미달)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(미달)배(미달)경(미달)</w:t>
      </w:r>
      <w:r>
        <w:rPr>
          <w:lang w:eastAsia="ko-KR"/>
        </w:rPr>
        <w:t>(미달):(미달) (미달)D(미달)P(미달)F(미달)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</w:t>
      </w:r>
      <w:r>
        <w:rPr>
          <w:lang w:eastAsia="ko-KR"/>
        </w:rPr>
        <w:t>(미달) (미달)((미달)</w:t>
      </w:r>
      <w:r>
        <w:rPr>
          <w:lang w:eastAsia="ko-KR"/>
        </w:rPr>
        <w:t>(미달)벌(미달)집(미달)</w:t>
      </w:r>
      <w:r>
        <w:rPr>
          <w:lang w:eastAsia="ko-KR"/>
        </w:rPr>
        <w:t>(미달) (미달)</w:t>
      </w:r>
      <w:r>
        <w:rPr>
          <w:lang w:eastAsia="ko-KR"/>
        </w:rPr>
        <w:t>(미달)형(미달)태(미달)</w:t>
      </w:r>
      <w:r>
        <w:rPr>
          <w:lang w:eastAsia="ko-KR"/>
        </w:rPr>
        <w:t>(미달))(미달)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(미달)0(미달).(미달)1(미달)-(미달)5(미달)m(미달)m(미달) (미달)((미달)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 (미달)1(미달).(미달)8(미달)m(미달)m(미달))(미달)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(미달)어(미달)려(미달)운(미달)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(미달):(미달)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(미달)카(미달)테(미달)고(미달)리(미달)</w:t>
      </w:r>
      <w:r>
        <w:rPr>
          <w:lang w:eastAsia="ko-KR"/>
        </w:rPr>
        <w:t>(미달) (미달) (미달) (미달) (미달) (미달) (미달) (미달) (미달) (미달) (미달) (미달)</w:t>
      </w:r>
      <w:r>
        <w:rPr>
          <w:lang w:eastAsia="ko-KR"/>
        </w:rPr>
        <w:t>(미달)수(미달)량(미달)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(미달)특(미달)징(미달)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 (미달) (미달) (미달) (미달) (미달) (미달) (미달) (미달) (미달)8(미달)7(미달)</w:t>
      </w:r>
      <w:r>
        <w:rPr>
          <w:lang w:eastAsia="ko-KR"/>
        </w:rPr>
        <w:t>(미달)장(미달)</w:t>
      </w:r>
      <w:r>
        <w:rPr>
          <w:lang w:eastAsia="ko-KR"/>
        </w:rPr>
        <w:t>(미달) (미달) (미달) (미달) (미달)0(미달).(미달)1(미달)-(미달)0(미달).(미달)3(미달)m(미달)m(미달),(미달) (미달)</w:t>
      </w:r>
      <w:r>
        <w:rPr>
          <w:lang w:eastAsia="ko-KR"/>
        </w:rPr>
        <w:t>(미달)픽(미달)셀(미달)</w:t>
      </w:r>
      <w:r>
        <w:rPr>
          <w:lang w:eastAsia="ko-KR"/>
        </w:rPr>
        <w:t>(미달) (미달)</w:t>
      </w:r>
      <w:r>
        <w:rPr>
          <w:lang w:eastAsia="ko-KR"/>
        </w:rPr>
        <w:t>(미달)단(미달)위(미달)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(미달)저(미달)대(미달)비(미달)</w:t>
      </w:r>
      <w:proofErr w:type="spellEnd"/>
      <w:r>
        <w:rPr>
          <w:lang w:eastAsia="ko-KR"/>
        </w:rPr>
        <w:t>(미달) (미달) (미달) (미달) (미달) (미달) (미달) (미달) (미달) (미달) (미달) (미달) (미달) (미달)4(미달)5(미달)</w:t>
      </w:r>
      <w:r>
        <w:rPr>
          <w:lang w:eastAsia="ko-KR"/>
        </w:rPr>
        <w:t>(미달)장(미달)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(미달)배(미달)경(미달)과(미달)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(미달)그(미달)레(미달)이(미달)스(미달)케(미달)일(미달)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(미달)값(미달)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(미달)복(미달)합(미달)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 (미달) (미달) (미달) (미달) (미달) (미달) (미달) (미달) (미달)2(미달)3(미달)</w:t>
      </w:r>
      <w:r>
        <w:rPr>
          <w:lang w:eastAsia="ko-KR"/>
        </w:rPr>
        <w:t>(미달)장(미달)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(미달)+(미달)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 (미달)</w:t>
      </w:r>
      <w:r>
        <w:rPr>
          <w:lang w:eastAsia="ko-KR"/>
        </w:rPr>
        <w:t>(미달)동(미달)시(미달)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t>(미달)가(미달)장(미달)자(미달)리(미달)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 (미달) (미달) (미달) (미달) (미달) (미달)3(미달)1(미달)</w:t>
      </w:r>
      <w:r>
        <w:rPr>
          <w:lang w:eastAsia="ko-KR"/>
        </w:rPr>
        <w:t>(미달)장(미달)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(미달)근(미달)처(미달)</w:t>
      </w:r>
      <w:r>
        <w:rPr>
          <w:lang w:eastAsia="ko-KR"/>
        </w:rPr>
        <w:t>(미달),(미달) (미달)</w:t>
      </w:r>
      <w:r>
        <w:rPr>
          <w:lang w:eastAsia="ko-KR"/>
        </w:rPr>
        <w:t>(미달)부(미달)분(미달)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(미달)가(미달)림(미달)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(미달)변(미달)형(미달)된(미달)</w:t>
      </w:r>
      <w:r>
        <w:rPr>
          <w:lang w:eastAsia="ko-KR"/>
        </w:rPr>
        <w:t>(미달) (미달)</w:t>
      </w:r>
      <w:r>
        <w:rPr>
          <w:lang w:eastAsia="ko-KR"/>
        </w:rPr>
        <w:t>(미달)각(미달)도(미달)</w:t>
      </w:r>
      <w:r>
        <w:rPr>
          <w:lang w:eastAsia="ko-KR"/>
        </w:rPr>
        <w:t>(미달) (미달) (미달) (미달) (미달) (미달) (미달) (미달) (미달)1(미달)8(미달)</w:t>
      </w:r>
      <w:r>
        <w:rPr>
          <w:lang w:eastAsia="ko-KR"/>
        </w:rPr>
        <w:t>(미달)장(미달)</w:t>
      </w:r>
      <w:r>
        <w:rPr>
          <w:lang w:eastAsia="ko-KR"/>
        </w:rPr>
        <w:t>(미달) (미달) (미달) (미달) (미달)</w:t>
      </w:r>
      <w:r>
        <w:rPr>
          <w:lang w:eastAsia="ko-KR"/>
        </w:rPr>
        <w:t>(미달)회(미달)전(미달)</w:t>
      </w:r>
      <w:r>
        <w:rPr>
          <w:lang w:eastAsia="ko-KR"/>
        </w:rPr>
        <w:t>(미달),(미달) (미달)</w:t>
      </w:r>
      <w:r>
        <w:rPr>
          <w:lang w:eastAsia="ko-KR"/>
        </w:rPr>
        <w:t>(미달)왜(미달)곡(미달)된(미달)</w:t>
      </w:r>
      <w:r>
        <w:rPr>
          <w:lang w:eastAsia="ko-KR"/>
        </w:rPr>
        <w:t>(미달) (미달)</w:t>
      </w:r>
      <w:r>
        <w:rPr>
          <w:lang w:eastAsia="ko-KR"/>
        </w:rPr>
        <w:t>(미달)형(미달)태(미달)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(미달)분(미달)할(미달)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  <w:r>
        <w:rPr>
          <w:lang w:eastAsia="ko-KR"/>
        </w:rPr>
        <w:t>(미달):(미달)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(미달)층(미달)화(미달)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(미달)샘(미달)플(미달)링(미달)</w:t>
      </w:r>
      <w:r>
        <w:rPr>
          <w:lang w:eastAsia="ko-KR"/>
        </w:rPr>
        <w:t>(미달)((미달)S(미달)t(미달)r(미달)a(미달)t(미달)i(미달)f(미달)i(미달)e(미달)d(미달) (미달)S(미달)a(미달)m(미달)p(미달)l(미달)i(미달)n(미달)g(미달))(미달):(미달)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(미달)비(미달)율(미달)</w:t>
      </w:r>
      <w:r>
        <w:rPr>
          <w:lang w:eastAsia="ko-KR"/>
        </w:rPr>
        <w:t>(미달) (미달)</w:t>
      </w:r>
      <w:r>
        <w:rPr>
          <w:lang w:eastAsia="ko-KR"/>
        </w:rPr>
        <w:t>(미달)유(미달)지(미달)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(미달)무(미달)작(미달)위(미달)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(미달)시(미달)드(미달)</w:t>
      </w:r>
      <w:proofErr w:type="spellEnd"/>
      <w:r>
        <w:rPr>
          <w:lang w:eastAsia="ko-KR"/>
        </w:rPr>
        <w:t>(미달):(미달) (미달)4(미달)2(미달) (미달)((미달)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</w:t>
      </w:r>
      <w:r>
        <w:rPr>
          <w:lang w:eastAsia="ko-KR"/>
        </w:rPr>
        <w:t>(미달))(미달)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 (미달)</w:t>
      </w:r>
      <w:r>
        <w:rPr>
          <w:lang w:eastAsia="ko-KR"/>
        </w:rPr>
        <w:t>(미달)구(미달)성(미달)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(미달)어(미달)려(미달)운(미달)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</w:t>
      </w:r>
      <w:r>
        <w:rPr>
          <w:lang w:eastAsia="ko-KR"/>
        </w:rPr>
        <w:t>(미달)포(미달)함(미달)</w:t>
      </w:r>
      <w:r>
        <w:rPr>
          <w:lang w:eastAsia="ko-KR"/>
        </w:rPr>
        <w:t>(미달) (미달)((미달)</w:t>
      </w:r>
      <w:r>
        <w:rPr>
          <w:lang w:eastAsia="ko-KR"/>
        </w:rPr>
        <w:t>(미달)난(미달)이(미달)도(미달)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</w:t>
      </w:r>
      <w:r>
        <w:rPr>
          <w:lang w:eastAsia="ko-KR"/>
        </w:rPr>
        <w:t>(미달))(미달)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 (미달)&amp;(미달) (미달)2(미달) (미달)</w:t>
      </w:r>
      <w:r>
        <w:rPr>
          <w:lang w:eastAsia="ko-KR"/>
        </w:rPr>
        <w:t>(미달)공(미달)통(미달)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(미달):(미달)</w:t>
      </w:r>
    </w:p>
    <w:p w14:paraId="29F964CE" w14:textId="77777777" w:rsidR="00E554A3" w:rsidRDefault="00000000">
      <w:r>
        <w:t>(미달)S(미달)t(미달)a(미달)g(미달)e(미달) (미달)2(미달)의(미달) (미달)데(미달)이(미달)터(미달) (미달)증(미달)강(미달)은(미달) (미달)D(미달)P(미달)F(미달) (미달)이(미달)미(미달)지(미달)의(미달) (미달)특(미달)성(미달)을(미달) (미달)반(미달)영(미달)하(미달)여(미달) (미달)설(미달)정(미달)하(미달)였(미달)다(미달).(미달) (미달)기(미달)하(미달)학(미달)적(미달) (미달)변(미달)환(미달)은(미달) (미달)S(미달)t(미달)a(미달)g(미달)e(미달) (미달)1(미달)과(미달) (미달)동(미달)일(미달)하(미달)게(미달) (미달)적(미달)용(미달)하(미달)였(미달)으(미달)나(미달),(미달) (미달)X(미달)-(미달)r(미달)a(미달)y(미달) (미달)이(미달)미(미달)지(미달)의(미달) (미달)그(미달)레(미달)이(미달)스(미달)케(미달)일(미달) (미달)특(미달)성(미달)을(미달) (미달)고(미달)려(미달)하(미달)여(미달) (미달)색(미달)조(미달) (미달)변(미달)화(미달)는(미달) (미달)최(미달)소(미달)((미달)0(미달).(미달)0(미달)1(미달)5(미달))(미달)로(미달) (미달)유(미달)지(미달)하(미달)였(미달)다(미달).(미달) (미달)채(미달)도(미달) (미달)변(미달)화(미달)((미달)0(미달).(미달)7(미달))(미달)와(미달) (미달)명(미달)도(미달) (미달)변(미달)화(미달)((미달)0(미달).(미달)4(미달))(미달)는(미달) (미달)X(미달)-(미달)r(미달)a(미달)y(미달) (미달)이(미달)미(미달)지(미달)의(미달) (미달)대(미달)비(미달) (미달)변(미달)화(미달)를(미달) (미달)시(미달)뮬(미달)레(미달)이(미달)션(미달)하(미달)기(미달) (미달)위(미달)해(미달) (미달)적(미달)용(미달)하(미달)였(미달)다(미달).(미달) (미달)가(미달)우(미달)시(미달)안(미달) (미달)블(미달)러(미달)((미달)0(미달).(미달)0(미달)1(미달))(미달)와(미달) (미달)가(미달)우(미달)시(미달)안(미달) (미달)노(미달)이(미달)즈(미달)((미달)0(미달).(미달)0(미달)2(미달))(미달)는(미달) (미달)최(미달)소(미달)한(미달)으(미달)로(미달) (미달)적(미달)용(미달)하(미달)여(미달) (미달)과(미달)도(미달)한(미달) (미달)이(미달)미(미달)지(미달) (미달)품(미달)질(미달) (미달)저(미달)하(미달)를(미달) (미달)방(미달)지(미달)하(미달)였(미달)다(미달).(미달)</w:t>
      </w:r>
    </w:p>
    <w:p w14:paraId="5F9CFBF7" w14:textId="77777777" w:rsidR="00E554A3" w:rsidRDefault="00000000">
      <w:pPr>
        <w:pStyle w:val="1"/>
      </w:pPr>
      <w:r>
        <w:t>(미달)</w:t>
      </w:r>
    </w:p>
    <w:p w14:paraId="247B175C" w14:textId="77777777" w:rsidR="00E554A3" w:rsidRDefault="00000000">
      <w:r>
        <w:t>(미달)</w:t>
      </w:r>
    </w:p>
    <w:p w14:paraId="213BFC17" w14:textId="77777777" w:rsidR="00E554A3" w:rsidRDefault="00000000">
      <w:r>
        <w:t>(미달)</w:t>
      </w:r>
    </w:p>
    <w:p w14:paraId="1542C5C4" w14:textId="77777777" w:rsidR="00E554A3" w:rsidRDefault="00000000">
      <w:r>
        <w:t>(미달)</w:t>
      </w:r>
    </w:p>
    <w:p w14:paraId="3DA9A7A7" w14:textId="77777777" w:rsidR="00E554A3" w:rsidRDefault="00000000">
      <w:pPr>
        <w:rPr>
          <w:lang w:eastAsia="ko-KR"/>
        </w:rPr>
      </w:pPr>
      <w:r>
        <w:t>(미달)</w:t>
      </w:r>
    </w:p>
    <w:p w14:paraId="30917508" w14:textId="77777777" w:rsidR="00E554A3" w:rsidRDefault="00000000">
      <w:pPr>
        <w:rPr>
          <w:lang w:eastAsia="ko-KR"/>
        </w:rPr>
      </w:pPr>
      <w:r>
        <w:t>(미달)</w:t>
      </w:r>
    </w:p>
    <w:p w14:paraId="574372B2" w14:textId="77777777" w:rsidR="00E554A3" w:rsidRDefault="00000000">
      <w:pPr>
        <w:rPr>
          <w:lang w:eastAsia="ko-KR"/>
        </w:rPr>
      </w:pPr>
      <w:r>
        <w:t>(미달)</w:t>
      </w:r>
    </w:p>
    <w:p w14:paraId="5193F8BF" w14:textId="77777777" w:rsidR="00E554A3" w:rsidRDefault="00000000">
      <w:pPr>
        <w:pStyle w:val="1"/>
      </w:pPr>
      <w:r>
        <w:t>(미달)</w:t>
      </w:r>
    </w:p>
    <w:p w14:paraId="34BA884F" w14:textId="77777777" w:rsidR="00E554A3" w:rsidRDefault="00000000">
      <w:pPr>
        <w:rPr>
          <w:lang w:eastAsia="ko-KR"/>
        </w:rPr>
      </w:pPr>
      <w:r>
        <w:t>(미달)</w:t>
      </w:r>
    </w:p>
    <w:p w14:paraId="730C1F21" w14:textId="77777777" w:rsidR="00E554A3" w:rsidRDefault="00000000">
      <w:pPr>
        <w:rPr>
          <w:lang w:eastAsia="ko-KR"/>
        </w:rPr>
      </w:pPr>
      <w:r>
        <w:t>(미달)</w:t>
      </w:r>
    </w:p>
    <w:p w14:paraId="33132C6D" w14:textId="77777777" w:rsidR="00E554A3" w:rsidRDefault="00000000">
      <w:pPr>
        <w:rPr>
          <w:lang w:eastAsia="ko-KR"/>
        </w:rPr>
      </w:pPr>
      <w:r>
        <w:t>(미달)</w:t>
      </w:r>
    </w:p>
    <w:p w14:paraId="019C19C2" w14:textId="77777777" w:rsidR="00E554A3" w:rsidRDefault="00000000">
      <w:pPr>
        <w:pStyle w:val="1"/>
      </w:pPr>
      <w:r>
        <w:t>(미달)</w:t>
      </w:r>
    </w:p>
    <w:p w14:paraId="5C94D7E1" w14:textId="77777777" w:rsidR="00E554A3" w:rsidRDefault="00000000">
      <w:r>
        <w:t>(미달)</w:t>
      </w:r>
    </w:p>
    <w:p w14:paraId="552AB99D" w14:textId="77777777" w:rsidR="00E554A3" w:rsidRDefault="00000000">
      <w:pPr>
        <w:rPr>
          <w:lang w:eastAsia="ko-KR"/>
        </w:rPr>
      </w:pPr>
      <w:r>
        <w:t>(미달)</w:t>
      </w:r>
    </w:p>
    <w:p w14:paraId="631FB066" w14:textId="77777777" w:rsidR="00E554A3" w:rsidRDefault="00000000">
      <w:r>
        <w:t>(미달)</w:t>
      </w:r>
    </w:p>
    <w:p w14:paraId="51BF1644" w14:textId="77777777" w:rsidR="00E554A3" w:rsidRDefault="00000000">
      <w:pPr>
        <w:pStyle w:val="1"/>
      </w:pPr>
      <w:r>
        <w:t>(미달)</w:t>
      </w:r>
    </w:p>
    <w:p w14:paraId="2AC6070C" w14:textId="77777777" w:rsidR="00E554A3" w:rsidRDefault="00000000">
      <w:pPr>
        <w:rPr>
          <w:lang w:eastAsia="ko-KR"/>
        </w:rPr>
      </w:pPr>
      <w:r>
        <w:t>(미달)</w:t>
      </w:r>
    </w:p>
    <w:p w14:paraId="0A0910C2" w14:textId="77777777" w:rsidR="00E554A3" w:rsidRDefault="00000000">
      <w:pPr>
        <w:rPr>
          <w:lang w:eastAsia="ko-KR"/>
        </w:rPr>
      </w:pPr>
      <w:r>
        <w:t>(미달)</w:t>
      </w:r>
    </w:p>
    <w:p w14:paraId="18D49B33" w14:textId="77777777" w:rsidR="00E554A3" w:rsidRDefault="00000000">
      <w:pPr>
        <w:rPr>
          <w:lang w:eastAsia="ko-KR"/>
        </w:rPr>
      </w:pPr>
      <w:r>
        <w:t>(미달)</w:t>
      </w:r>
    </w:p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(미달)M(미달)o(미달)s(미달)a(미달)i(미달)c(미달)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(미달)이(미달)미(미달)지(미달)를(미달)</w:t>
      </w:r>
      <w:r>
        <w:rPr>
          <w:lang w:eastAsia="ko-KR"/>
        </w:rPr>
        <w:t>(미달) (미달)</w:t>
      </w:r>
      <w:r>
        <w:rPr>
          <w:lang w:eastAsia="ko-KR"/>
        </w:rPr>
        <w:t>(미달)하(미달)나(미달)로(미달)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(미달)스(미달)케(미달)일(미달)의(미달)</w:t>
      </w:r>
      <w:r>
        <w:rPr>
          <w:lang w:eastAsia="ko-KR"/>
        </w:rPr>
        <w:t>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(미달)배(미달)경(미달)</w:t>
      </w:r>
      <w:r>
        <w:rPr>
          <w:lang w:eastAsia="ko-KR"/>
        </w:rPr>
        <w:t>(미달) (미달)</w:t>
      </w:r>
      <w:r>
        <w:rPr>
          <w:lang w:eastAsia="ko-KR"/>
        </w:rPr>
        <w:t>(미달)다(미달)양(미달)성(미달)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(미달)특(미달)히(미달)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</w:t>
      </w:r>
    </w:p>
    <w:p w14:paraId="51DC77E3" w14:textId="77777777" w:rsidR="00E554A3" w:rsidRDefault="00000000">
      <w:r>
        <w:t>(미달)C(미달)l(미달)o(미달)s(미달)e(미달) (미달)M(미달)o(미달)s(미달)a(미달)i(미달)c(미달) (미달)</w:t>
      </w:r>
      <w:proofErr w:type="spellStart"/>
      <w:r>
        <w:t>(미달)전(미달)략(미달)</w:t>
      </w:r>
      <w:proofErr w:type="spellEnd"/>
      <w:r>
        <w:t>(미달) (미달)((미달)S(미달)t(미달)a(미달)g(미달)e(미달) (미달)2(미달) (미달)o(미달)n(미달)l(미달)y(미달))(미달):(미달)</w:t>
      </w:r>
    </w:p>
    <w:p w14:paraId="11F00F0B" w14:textId="77777777" w:rsidR="00E554A3" w:rsidRDefault="00000000">
      <w:pPr>
        <w:pStyle w:val="1"/>
      </w:pPr>
      <w:proofErr w:type="spellStart"/>
      <w:r>
        <w:t>(미달)마(미달)지(미달)막(미달)</w:t>
      </w:r>
      <w:proofErr w:type="spellEnd"/>
      <w:r>
        <w:t>(미달) (미달)1(미달)0(미달) (미달)</w:t>
      </w:r>
      <w:proofErr w:type="spellStart"/>
      <w:r>
        <w:t>(미달)에(미달)포(미달)크(미달)는(미달)</w:t>
      </w:r>
      <w:proofErr w:type="spellEnd"/>
      <w:r>
        <w:t>(미달) (미달)M(미달)o(미달)s(미달)a(미달)i(미달)c(미달) (미달)</w:t>
      </w:r>
      <w:proofErr w:type="spellStart"/>
      <w:r>
        <w:t>(미달)해(미달)제(미달)</w:t>
      </w:r>
      <w:proofErr w:type="spellEnd"/>
    </w:p>
    <w:p w14:paraId="417DC8BA" w14:textId="77777777" w:rsidR="00E554A3" w:rsidRDefault="00000000">
      <w:proofErr w:type="spellStart"/>
      <w:r>
        <w:t>(미달)c(미달)l(미달)o(미달)s(미달)e(미달)_(미달)m(미달)o(미달)s(미달)a(미달)i(미달)c(미달)</w:t>
      </w:r>
      <w:proofErr w:type="spellEnd"/>
      <w:r>
        <w:t>(미달) (미달)=(미달) (미달)</w:t>
      </w:r>
      <w:proofErr w:type="gramStart"/>
      <w:r>
        <w:t>(미달)1(미달)0(미달) (미달) (미달)#(미달)</w:t>
      </w:r>
      <w:proofErr w:type="gramEnd"/>
      <w:r>
        <w:t>(미달) (미달)E(미달)p(미달)o(미달)c(미달)h(미달) (미달)9(미달)1(미달)-(미달)1(미달)0(미달)0(미달)</w:t>
      </w:r>
    </w:p>
    <w:p w14:paraId="118A5619" w14:textId="77777777" w:rsidR="00E554A3" w:rsidRDefault="00000000">
      <w:pPr>
        <w:pStyle w:val="1"/>
      </w:pPr>
      <w:proofErr w:type="spellStart"/>
      <w:r>
        <w:t>(미달)효(미달)과(미달)</w:t>
      </w:r>
      <w:proofErr w:type="spellEnd"/>
      <w:r>
        <w:t>(미달):(미달) (미달)</w:t>
      </w:r>
      <w:proofErr w:type="spellStart"/>
      <w:r>
        <w:t>(미달)원(미달)본(미달)</w:t>
      </w:r>
      <w:proofErr w:type="spellEnd"/>
      <w:r>
        <w:t>(미달) (미달)</w:t>
      </w:r>
      <w:proofErr w:type="spellStart"/>
      <w:r>
        <w:t>(미달)이(미달)미(미달)지(미달)로(미달)</w:t>
      </w:r>
      <w:proofErr w:type="spellEnd"/>
      <w:r>
        <w:t>(미달) (미달)</w:t>
      </w:r>
      <w:proofErr w:type="spellStart"/>
      <w:r>
        <w:t>(미달)정(미달)밀(미달)</w:t>
      </w:r>
      <w:proofErr w:type="spellEnd"/>
      <w:r>
        <w:t>(미달) (미달)</w:t>
      </w:r>
      <w:proofErr w:type="spellStart"/>
      <w:r>
        <w:t>(미달)학(미달)습(미달)</w:t>
      </w:r>
      <w:proofErr w:type="spellEnd"/>
    </w:p>
    <w:p w14:paraId="0315BE59" w14:textId="77777777" w:rsidR="00E554A3" w:rsidRDefault="00000000">
      <w:pPr>
        <w:pStyle w:val="1"/>
      </w:pPr>
      <w:r>
        <w:t>(미달)r(미달)e(미달)t(미달)u(미달)r(미달)n(미달)s(미달) (미달)</w:t>
      </w:r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 (미달)0(미달).(미달)5(미달)-(미달)1(미달).(미달)5(미달)%(미달)p(미달) (미달)</w:t>
      </w:r>
      <w:proofErr w:type="spellStart"/>
      <w:r>
        <w:t>(미달)추(미달)가(미달)</w:t>
      </w:r>
      <w:proofErr w:type="spellEnd"/>
      <w:r>
        <w:t>(미달) (미달)</w:t>
      </w:r>
      <w:proofErr w:type="spellStart"/>
      <w:r>
        <w:t>(미달)향(미달)상(미달)</w:t>
      </w:r>
      <w:proofErr w:type="spellEnd"/>
    </w:p>
    <w:p w14:paraId="743417D2" w14:textId="77777777" w:rsidR="00E554A3" w:rsidRDefault="00000000">
      <w:pPr>
        <w:pStyle w:val="3"/>
      </w:pPr>
      <w:r>
        <w:t>(미달)B(미달).(미달)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(미달)아(미달)키(미달)텍(미달)처(미달)</w:t>
      </w:r>
      <w:proofErr w:type="spellEnd"/>
    </w:p>
    <w:p w14:paraId="0D82DC0A" w14:textId="77777777" w:rsidR="00E554A3" w:rsidRDefault="00000000">
      <w:r>
        <w:t>(미달)1(미달).(미달) (미달)</w:t>
      </w:r>
      <w:proofErr w:type="spellStart"/>
      <w:r>
        <w:t>(미달)비(미달)교(미달)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(미달)선(미달)정(미달)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(미달)공(미달)정(미달)성(미달)을(미달)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(미달)보(미달)장(미달)한(미달)다(미달)</w:t>
      </w:r>
      <w:r>
        <w:rPr>
          <w:lang w:eastAsia="ko-KR"/>
        </w:rPr>
        <w:t>(미달):(미달)</w:t>
      </w:r>
    </w:p>
    <w:p w14:paraId="678040A2" w14:textId="77777777" w:rsidR="00E554A3" w:rsidRDefault="00000000">
      <w:r>
        <w:t>(미달)Y(미달)O(미달)L(미달)O(미달)v(미달)8(미달)s(미달) (미달)((미달)S(미달)m(미달)a(미달)l(미달)l(미달) (미달)v(미달)a(미달)r(미달)i(미달)a(미달)n(미달)t(미달))(미달):(미달)</w:t>
      </w:r>
    </w:p>
    <w:p w14:paraId="3E3C80C3" w14:textId="77777777" w:rsidR="00E554A3" w:rsidRDefault="00000000">
      <w:proofErr w:type="spellStart"/>
      <w:r>
        <w:t>(미달)구(미달)조(미달)</w:t>
      </w:r>
      <w:proofErr w:type="spellEnd"/>
      <w:r>
        <w:t>(미달):(미달)</w:t>
      </w:r>
    </w:p>
    <w:p w14:paraId="3224809F" w14:textId="77777777" w:rsidR="00E554A3" w:rsidRDefault="00000000">
      <w:r>
        <w:t>(미달)-(미달) (미달)B(미달)a(미달)c(미달)k(미달)b(미달)o(미달)n(미달)e(미달):(미달) (미달)</w:t>
      </w:r>
      <w:proofErr w:type="spellStart"/>
      <w:r>
        <w:t>(미달)C(미달)S(미달)P(미달)D(미달)a(미달)r(미달)k(미달)n(미달)e(미달)t(미달)</w:t>
      </w:r>
      <w:proofErr w:type="spellEnd"/>
      <w:r>
        <w:t>(미달) (미달)w(미달)i(미달)t(미달)h(미달) (미달)C(미달)2(미달)f(미달) (미달)m(미달)o(미달)d(미달)u(미달)l(미달)e(미달)s(미달)</w:t>
      </w:r>
    </w:p>
    <w:p w14:paraId="3D672E0D" w14:textId="77777777" w:rsidR="00E554A3" w:rsidRDefault="00000000">
      <w:r>
        <w:t>(미달)-(미달) (미달)N(미달)e(미달)c(미달)k(미달):(미달) (미달)P(미달)A(미달)N(미달)-(미달)F(미달)P(미달)N(미달)</w:t>
      </w:r>
    </w:p>
    <w:p w14:paraId="3A5E7DD8" w14:textId="77777777" w:rsidR="00E554A3" w:rsidRDefault="00000000">
      <w:r>
        <w:t>(미달)-(미달) (미달)H(미달)e(미달)a(미달)d(미달):(미달) (미달)A(미달)n(미달)c(미달)h(미달)o(미달)r(미달)-(미달)f(미달)r(미달)e(미달)e(미달) (미달)d(미달)e(미달)t(미달)e(미달)c(미달)t(미달)i(미달)o(미달)n(미달) (미달)h(미달)e(미달)a(미달)d(미달)</w:t>
      </w:r>
    </w:p>
    <w:p w14:paraId="560E8821" w14:textId="77777777" w:rsidR="00E554A3" w:rsidRDefault="00000000">
      <w:proofErr w:type="spellStart"/>
      <w:r>
        <w:t>(미달)파(미달)라(미달)미(미달)터(미달)</w:t>
      </w:r>
      <w:proofErr w:type="spellEnd"/>
      <w:r>
        <w:t>(미달) (미달)</w:t>
      </w:r>
      <w:r>
        <w:t>(미달)수(미달)</w:t>
      </w:r>
      <w:r>
        <w:t>(미달):(미달) (미달)1(미달)1(미달).(미달)1(미달)M(미달)</w:t>
      </w:r>
    </w:p>
    <w:p w14:paraId="068950D4" w14:textId="77777777" w:rsidR="00E554A3" w:rsidRDefault="00000000">
      <w:r>
        <w:t>(미달)G(미달)F(미달)L(미달)O(미달)P(미달)s(미달):(미달) (미달)2(미달)8(미달).(미달)4(미달)</w:t>
      </w:r>
    </w:p>
    <w:p w14:paraId="5CEE8BA3" w14:textId="77777777" w:rsidR="00E554A3" w:rsidRDefault="00000000">
      <w:proofErr w:type="spellStart"/>
      <w:r>
        <w:t>(미달)입(미달)력(미달)</w:t>
      </w:r>
      <w:proofErr w:type="spellEnd"/>
      <w:r>
        <w:t>(미달) (미달)</w:t>
      </w:r>
      <w:proofErr w:type="spellStart"/>
      <w:r>
        <w:t>(미달)크(미달)기(미달)</w:t>
      </w:r>
      <w:proofErr w:type="spellEnd"/>
      <w:r>
        <w:t>(미달):(미달) (미달)6(미달)4(미달)0(미달)×(미달)6(미달)4(미달)0(미달)</w:t>
      </w:r>
    </w:p>
    <w:p w14:paraId="466FD603" w14:textId="77777777" w:rsidR="00E554A3" w:rsidRDefault="00000000">
      <w:r>
        <w:t>(미달)Y(미달)O(미달)L(미달)O(미달)1(미달)1(미달)s(미달) (미달)((미달)S(미달)m(미달)a(미달)l(미달)l(미달) (미달)v(미달)a(미달)r(미달)i(미달)a(미달)n(미달)t(미달))(미달):(미달)</w:t>
      </w:r>
    </w:p>
    <w:p w14:paraId="4B721D36" w14:textId="77777777" w:rsidR="00E554A3" w:rsidRDefault="00000000">
      <w:proofErr w:type="spellStart"/>
      <w:r>
        <w:t>(미달)구(미달)조(미달)</w:t>
      </w:r>
      <w:proofErr w:type="spellEnd"/>
      <w:r>
        <w:t>(미달):(미달)</w:t>
      </w:r>
    </w:p>
    <w:p w14:paraId="73D77E93" w14:textId="77777777" w:rsidR="00E554A3" w:rsidRDefault="00000000">
      <w:r>
        <w:t>(미달)-(미달) (미달)B(미달)a(미달)c(미달)k(미달)b(미달)o(미달)n(미달)e(미달):(미달) (미달)</w:t>
      </w:r>
      <w:proofErr w:type="spellStart"/>
      <w:r>
        <w:t>(미달)C(미달)S(미달)P(미달)D(미달)a(미달)r(미달)k(미달)n(미달)e(미달)t(미달)</w:t>
      </w:r>
      <w:proofErr w:type="spellEnd"/>
      <w:r>
        <w:t>(미달) (미달)w(미달)i(미달)t(미달)h(미달) (미달)C(미달)3(미달)k(미달)2(미달) (미달)m(미달)o(미달)d(미달)u(미달)l(미달)e(미달)s(미달)</w:t>
      </w:r>
    </w:p>
    <w:p w14:paraId="2D1FC510" w14:textId="77777777" w:rsidR="00E554A3" w:rsidRDefault="00000000">
      <w:r>
        <w:t>(미달)-(미달) (미달)N(미달)e(미달)c(미달)k(미달):(미달) (미달)P(미달)A(미달)N(미달)-(미달)F(미달)P(미달)N(미달) (미달)w(미달)i(미달)t(미달)h(미달) (미달)C(미달)2(미달)P(미달)S(미달)A(미달)</w:t>
      </w:r>
    </w:p>
    <w:p w14:paraId="36D7D3CD" w14:textId="77777777" w:rsidR="00E554A3" w:rsidRDefault="00000000">
      <w:r>
        <w:t>(미달)-(미달) (미달)H(미달)e(미달)a(미달)d(미달):(미달) (미달)A(미달)n(미달)c(미달)h(미달)o(미달)r(미달)-(미달)f(미달)r(미달)e(미달)e(미달) (미달)d(미달)e(미달)t(미달)e(미달)c(미달)t(미달)i(미달)o(미달)n(미달) (미달)h(미달)e(미달)a(미달)d(미달)</w:t>
      </w:r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(미달):(미달) (미달)9(미달).(미달)4(미달)M(미달) (미달)((미달)-(미달)1(미달)5(미달).(미달)3(미달)%(미달))(미달)</w:t>
      </w:r>
    </w:p>
    <w:p w14:paraId="41790A67" w14:textId="77777777" w:rsidR="00E554A3" w:rsidRDefault="00000000">
      <w:pPr>
        <w:rPr>
          <w:lang w:eastAsia="ko-KR"/>
        </w:rPr>
      </w:pPr>
      <w:r>
        <w:rPr>
          <w:lang w:eastAsia="ko-KR"/>
        </w:rPr>
        <w:t>(미달)G(미달)F(미달)L(미달)O(미달)P(미달)s(미달):(미달) (미달)2(미달)6(미달).(미달)8(미달) (미달)((미달)-(미달)5(미달).(미달)6(미달)%(미달))(미달)</w:t>
      </w:r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(미달)입(미달)력(미달)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(미달)6(미달)4(미달)0(미달)×(미달)6(미달)4(미달)0(미달)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(미달)공(미달)정(미달)한(미달)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</w:t>
      </w:r>
      <w:r>
        <w:rPr>
          <w:lang w:eastAsia="ko-KR"/>
        </w:rPr>
        <w:t>(미달):(미달)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(미달)입(미달)력(미달)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(미달)6(미달)4(미달)0(미달)×(미달)6(미달)4(미달)0(미달)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(미달)유(미달)사(미달)한(미달)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(미달)~(미달)1(미달)0(미달)M(미달) (미달)</w:t>
      </w:r>
      <w:r>
        <w:rPr>
          <w:lang w:eastAsia="ko-KR"/>
        </w:rPr>
        <w:t>(미달)파(미달)라(미달)미(미달)터(미달)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</w:t>
      </w:r>
      <w:r>
        <w:rPr>
          <w:lang w:eastAsia="ko-KR"/>
        </w:rPr>
        <w:t>(미달):(미달) (미달)A(미달)n(미달)c(미달)h(미달)o(미달)r(미달)-(미달)f(미달)r(미달)e(미달)e(미달)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(미달):(미달) (미달)2(미달)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(미달)아(미달)키(미달)텍(미달)처(미달)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(미달)C(미달)2(미달)f(미달) (미달)((미달)Y(미달)O(미달)L(미달)O(미달)v(미달)8(미달))(미달) (미달)v(미달)s(미달) (미달)C(미달)3(미달)k(미달)2(미달) (미달)((미달)Y(미달)O(미달)L(미달)O(미달)1(미달)1(미달))(미달):(미달)</w:t>
      </w:r>
    </w:p>
    <w:p w14:paraId="4E95C7D0" w14:textId="77777777" w:rsidR="00E554A3" w:rsidRDefault="00000000">
      <w:r>
        <w:t>(미달)C(미달)2(미달)f(미달) (미달)M(미달)o(미달)d(미달)u(미달)l(미달)e(미달):(미달)</w:t>
      </w:r>
    </w:p>
    <w:p w14:paraId="631F520C" w14:textId="77777777" w:rsidR="00E554A3" w:rsidRDefault="00000000">
      <w:r>
        <w:t>(미달)I(미달)n(미달)p(미달)u(미달)t(미달)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(미달)S(미달)p(미달)l(미달)i(미달)t(미달)</w:t>
      </w:r>
      <w:proofErr w:type="gramEnd"/>
    </w:p>
    <w:p w14:paraId="439B8E3F" w14:textId="77777777" w:rsidR="00E554A3" w:rsidRDefault="00000000">
      <w:r>
        <w:t>(미달)├(미달)─(미달) (미달)P(미달)a(미달)t(미달)h(미달) (미달)1(미달):(미달) (미달)C(미달)o(미달)n(미달)v(미달)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(미달)B(미달)o(미달)t(미달)t(미달)l(미달)e(미달)n(미달)e(미달)c(미달)k(미달)</w:t>
      </w:r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(미달).(미달).(미달).(미달)</w:t>
      </w:r>
      <w:proofErr w:type="gramEnd"/>
    </w:p>
    <w:p w14:paraId="41ACD257" w14:textId="77777777" w:rsidR="00E554A3" w:rsidRDefault="00000000">
      <w:r>
        <w:t>(미달)└(미달)─(미달) (미달)P(미달)a(미달)t(미달)h(미달) (미달)2(미달):(미달) (미달)C(미달)o(미달)n(미달)v(미달)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(미달)B(미달)o(미달)t(미달)t(미달)l(미달)e(미달)n(미달)e(미달)c(미달)k(미달)</w:t>
      </w:r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(미달).(미달).(미달).(미달)</w:t>
      </w:r>
      <w:proofErr w:type="gramEnd"/>
    </w:p>
    <w:p w14:paraId="1E0E2A13" w14:textId="77777777" w:rsidR="00E554A3" w:rsidRDefault="00000000">
      <w:proofErr w:type="spellStart"/>
      <w:r>
        <w:t>(미달)결(미달)과(미달)적(미달)으(미달)로(미달)</w:t>
      </w:r>
      <w:proofErr w:type="spellEnd"/>
      <w:r>
        <w:t>(미달) (미달)</w:t>
      </w:r>
      <w:proofErr w:type="spellStart"/>
      <w:r>
        <w:t>(미달)C(미달)o(미달)n(미달)c(미달)a(미달)t(미달)</w:t>
      </w:r>
      <w:proofErr w:type="spellEnd"/>
      <w:r>
        <w:t>(미달) (미달)</w:t>
      </w:r>
      <w:proofErr w:type="spellStart"/>
      <w:r>
        <w:t>(미달)결(미달)과(미달)적(미달)으(미달)로(미달)</w:t>
      </w:r>
      <w:proofErr w:type="spellEnd"/>
      <w:r>
        <w:t>(미달) (미달)C(미달)o(미달)n(미달)v(미달) (미달)</w:t>
      </w:r>
      <w:proofErr w:type="spellStart"/>
      <w:r>
        <w:t>(미달)결(미달)과(미달)적(미달)으(미달)로(미달)</w:t>
      </w:r>
      <w:proofErr w:type="spellEnd"/>
      <w:r>
        <w:t>(미달) (미달)O(미달)u(미달)t(미달)p(미달)u(미달)t(미달)</w:t>
      </w:r>
    </w:p>
    <w:p w14:paraId="2070E5E8" w14:textId="77777777" w:rsidR="00E554A3" w:rsidRDefault="00000000">
      <w:r>
        <w:t>(미달)C(미달)3(미달)k(미달)2(미달) (미달)M(미달)o(미달)d(미달)u(미달)l(미달)e(미달):(미달)</w:t>
      </w:r>
    </w:p>
    <w:p w14:paraId="2630C84E" w14:textId="77777777" w:rsidR="00E554A3" w:rsidRDefault="00000000">
      <w:r>
        <w:t>(미달)I(미달)n(미달)p(미달)u(미달)t(미달)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(미달)S(미달)p(미달)l(미달)i(미달)t(미달)</w:t>
      </w:r>
      <w:proofErr w:type="gramEnd"/>
    </w:p>
    <w:p w14:paraId="388115B4" w14:textId="77777777" w:rsidR="00E554A3" w:rsidRDefault="00000000">
      <w:r>
        <w:t>(미달)├(미달)─(미달) (미달)P(미달)a(미달)t(미달)h(미달) (미달)1(미달):(미달) (미달)C(미달)o(미달)n(미달)v(미달)((미달)k(미달)=(미달)2(미달)×(미달)2(미달))(미달)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(미달)B(미달)o(미달)t(미달)t(미달)l(미달)e(미달)n(미달)e(미달)c(미달)k(미달)</w:t>
      </w:r>
      <w:proofErr w:type="gramEnd"/>
    </w:p>
    <w:p w14:paraId="4B2A6B2A" w14:textId="77777777" w:rsidR="00E554A3" w:rsidRDefault="00000000">
      <w:r>
        <w:t>(미달)└(미달)─(미달) (미달)P(미달)a(미달)t(미달)h(미달) (미달)2(미달):(미달) (미달)C(미달)o(미달)n(미달)v(미달)((미달)k(미달)=(미달)2(미달)×(미달)2(미달))(미달)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(미달)B(미달)o(미달)t(미달)t(미달)l(미달)e(미달)n(미달)e(미달)c(미달)k(미달)</w:t>
      </w:r>
      <w:proofErr w:type="gramEnd"/>
    </w:p>
    <w:p w14:paraId="355DFCC1" w14:textId="77777777" w:rsidR="00E554A3" w:rsidRDefault="00000000">
      <w:proofErr w:type="spellStart"/>
      <w:r>
        <w:t>(미달)결(미달)과(미달)적(미달)으(미달)로(미달)</w:t>
      </w:r>
      <w:proofErr w:type="spellEnd"/>
      <w:r>
        <w:t>(미달) (미달)</w:t>
      </w:r>
      <w:proofErr w:type="spellStart"/>
      <w:r>
        <w:t>(미달)C(미달)o(미달)n(미달)c(미달)a(미달)t(미달)</w:t>
      </w:r>
      <w:proofErr w:type="spellEnd"/>
      <w:r>
        <w:t>(미달) (미달)</w:t>
      </w:r>
      <w:proofErr w:type="spellStart"/>
      <w:r>
        <w:t>(미달)결(미달)과(미달)적(미달)으(미달)로(미달)</w:t>
      </w:r>
      <w:proofErr w:type="spellEnd"/>
      <w:r>
        <w:t>(미달) (미달)C(미달)o(미달)n(미달)v(미달) (미달)</w:t>
      </w:r>
      <w:proofErr w:type="spellStart"/>
      <w:r>
        <w:t>(미달)결(미달)과(미달)적(미달)으(미달)로(미달)</w:t>
      </w:r>
      <w:proofErr w:type="spellEnd"/>
      <w:r>
        <w:t>(미달) (미달)O(미달)u(미달)t(미달)p(미달)u(미달)t(미달)</w:t>
      </w:r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(미달)차(미달)이(미달)점(미달)</w:t>
      </w:r>
      <w:r>
        <w:rPr>
          <w:lang w:eastAsia="ko-KR"/>
        </w:rPr>
        <w:t>(미달):(미달)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(미달)커(미달)널(미달)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(미달):(미달) (미달)3(미달)×(미달)3(미달)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(미달)2(미달)×(미달)2(미달) (미달)((미달)</w:t>
      </w: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(미달)세(미달)밀(미달)한(미달)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(미달))(미달)</w:t>
      </w:r>
    </w:p>
    <w:p w14:paraId="1D9B244B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(미달):(미달) (미달)-(미달)8(미달)%(미달) (미달)</w:t>
      </w:r>
      <w:r>
        <w:rPr>
          <w:lang w:eastAsia="ko-KR"/>
        </w:rPr>
        <w:t>(미달)감(미달)소(미달)</w:t>
      </w:r>
    </w:p>
    <w:p w14:paraId="63CC23E4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(미달)계(미달)산(미달)량(미달)</w:t>
      </w:r>
      <w:proofErr w:type="spellEnd"/>
      <w:r>
        <w:rPr>
          <w:lang w:eastAsia="ko-KR"/>
        </w:rPr>
        <w:t>(미달):(미달) (미달)-(미달)6(미달)%(미달) (미달)</w:t>
      </w:r>
      <w:r>
        <w:rPr>
          <w:lang w:eastAsia="ko-KR"/>
        </w:rPr>
        <w:t>(미달)감(미달)소(미달)</w:t>
      </w:r>
    </w:p>
    <w:p w14:paraId="2989C915" w14:textId="77777777" w:rsidR="00E554A3" w:rsidRDefault="00000000">
      <w:r>
        <w:t>(미달)C(미달)2(미달)P(미달)S(미달)A(미달) (미달)((미달)Y(미달)O(미달)L(미달)O(미달)1(미달)1(미달)</w:t>
      </w:r>
      <w:r>
        <w:t>(미달)의(미달)</w:t>
      </w:r>
      <w:r>
        <w:t>(미달) (미달)</w:t>
      </w:r>
      <w:proofErr w:type="spellStart"/>
      <w:r>
        <w:t>(미달)혁(미달)신(미달)</w:t>
      </w:r>
      <w:proofErr w:type="spellEnd"/>
      <w:r>
        <w:t>(미달))(미달):(미달)</w:t>
      </w:r>
    </w:p>
    <w:p w14:paraId="25F3E9A5" w14:textId="77777777" w:rsidR="00E554A3" w:rsidRDefault="00000000">
      <w:r>
        <w:t>(미달)C(미달)o(미달)n(미달)t(미달)e(미달)x(미달)t(미달)-(미달)a(미달)w(미달)a(미달)r(미달)e(미달) (미달)P(미달)a(미달)t(미달)h(미달)-(미달)w(미달)i(미달)s(미달)e(미달) (미달)S(미달)p(미달)a(미달)t(미달)i(미달)a(미달)l(미달) (미달)A(미달)t(미달)t(미달)e(미달)n(미달)t(미달)i(미달)o(미달)n(미달):(미달)</w:t>
      </w:r>
    </w:p>
    <w:p w14:paraId="19572F91" w14:textId="77777777" w:rsidR="00E554A3" w:rsidRDefault="00000000">
      <w:r>
        <w:t>(미달)I(미달)n(미달)p(미달)u(미달)t(미달) (미달)F(미달)e(미달)a(미달)t(미달)u(미달)r(미달)e(미달) (미달)((미달)H(미달)×(미달)W(미달)×(미달)C(미달))(미달)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761AA797" w14:textId="77777777" w:rsidR="00E554A3" w:rsidRDefault="00000000">
      <w:r>
        <w:t>(미달)├(미달)─(미달) (미달)P(미달)a(미달)t(미달)h(미달) (미달)1(미달):(미달) (미달)S(미달)p(미달)a(미달)t(미달)i(미달)a(미달)l(미달) (미달)A(미달)t(미달)t(미달)e(미달)n(미달)t(미달)i(미달)o(미달)n(미달)</w:t>
      </w:r>
    </w:p>
    <w:p w14:paraId="779C40AA" w14:textId="77777777" w:rsidR="00E554A3" w:rsidRDefault="00000000">
      <w:r>
        <w:t>(미달)│(미달) (미달) (미달) (미달)└(미달)─(미달) (미달)</w:t>
      </w:r>
      <w:proofErr w:type="spellStart"/>
      <w:r>
        <w:t>(미달)M(미달)a(미달)x(미달)P(미달)o(미달)o(미달)l(미달)</w:t>
      </w:r>
      <w:proofErr w:type="spellEnd"/>
      <w:r>
        <w:t>(미달) (미달)+(미달) (미달)</w:t>
      </w:r>
      <w:proofErr w:type="spellStart"/>
      <w:r>
        <w:t>(미달)A(미달)v(미달)g(미달)P(미달)o(미달)o(미달)l(미달)</w:t>
      </w:r>
      <w:proofErr w:type="spell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(미달)C(미달)o(미달)n(미달)v(미달)</w:t>
      </w:r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(미달)S(미달)i(미달)g(미달)m(미달)o(미달)i(미달)d(미달)</w:t>
      </w:r>
      <w:proofErr w:type="gramEnd"/>
    </w:p>
    <w:p w14:paraId="4069C0DB" w14:textId="77777777" w:rsidR="00E554A3" w:rsidRDefault="00000000">
      <w:pPr>
        <w:rPr>
          <w:lang w:eastAsia="ko-KR"/>
        </w:rPr>
      </w:pPr>
      <w:r>
        <w:rPr>
          <w:lang w:eastAsia="ko-KR"/>
        </w:rPr>
        <w:t>(미달)│(미달) (미달) (미달) (미달) (미달) (미달) 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(미달)공(미달)간(미달)적(미달)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(미달)중(미달)요(미달)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  <w:r>
        <w:rPr>
          <w:lang w:eastAsia="ko-KR"/>
        </w:rPr>
        <w:t>(미달) (미달)</w:t>
      </w:r>
      <w:r>
        <w:rPr>
          <w:lang w:eastAsia="ko-KR"/>
        </w:rPr>
        <w:t>(미달)강(미달)조(미달)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Default="00000000">
      <w:r>
        <w:t>(미달)├(미달)─(미달) (미달)P(미달)a(미달)t(미달)h(미달) (미달)2(미달):(미달) (미달)C(미달)h(미달)a(미달)n(미달)n(미달)e(미달)l(미달) (미달)A(미달)t(미달)t(미달)e(미달)n(미달)t(미달)i(미달)o(미달)n(미달)</w:t>
      </w:r>
    </w:p>
    <w:p w14:paraId="0A62A883" w14:textId="77777777" w:rsidR="00E554A3" w:rsidRDefault="00000000">
      <w:r>
        <w:t>(미달)│(미달) (미달) (미달) (미달)└(미달)─(미달) (미달)G(미달)l(미달)o(미달)b(미달)a(미달)l(미달) (미달)P(미달)o(미달)o(미달)l(미달)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(미달)F(미달)C(미달)</w:t>
      </w:r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</w:t>
      </w:r>
      <w:proofErr w:type="spellStart"/>
      <w:r>
        <w:t>(미달)R(미달)e(미달)L(미달)U(미달)</w:t>
      </w:r>
      <w:proofErr w:type="spellEnd"/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(미달)F(미달)C(미달)</w:t>
      </w:r>
      <w:proofErr w:type="gramEnd"/>
      <w:r>
        <w:t>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(미달)S(미달)i(미달)g(미달)m(미달)o(미달)i(미달)d(미달)</w:t>
      </w:r>
      <w:proofErr w:type="gramEnd"/>
    </w:p>
    <w:p w14:paraId="05E76277" w14:textId="77777777" w:rsidR="00E554A3" w:rsidRDefault="00000000">
      <w:r>
        <w:t>(미달)│(미달) (미달) (미달) (미달) (미달) (미달) 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</w:t>
      </w:r>
      <w:proofErr w:type="spellStart"/>
      <w:r>
        <w:t>(미달)채(미달)널(미달)별(미달)</w:t>
      </w:r>
      <w:proofErr w:type="spellEnd"/>
      <w:proofErr w:type="gramEnd"/>
      <w:r>
        <w:t>(미달) (미달)</w:t>
      </w:r>
      <w:proofErr w:type="spellStart"/>
      <w:r>
        <w:t>(미달)가(미달)중(미달)치(미달)</w:t>
      </w:r>
      <w:proofErr w:type="spellEnd"/>
      <w:r>
        <w:t>(미달) (미달)</w:t>
      </w:r>
      <w:proofErr w:type="spellStart"/>
      <w:r>
        <w:t>(미달)학(미달)습(미달)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/>
        </w:tc>
        <w:tc>
          <w:tcPr>
            <w:tcW w:w="5184" w:type="dxa"/>
          </w:tcPr>
          <w:p w14:paraId="10AEF45A" w14:textId="77777777" w:rsidR="00E554A3" w:rsidRDefault="00E554A3"/>
        </w:tc>
      </w:tr>
    </w:tbl>
    <w:p w14:paraId="2885B325" w14:textId="77777777" w:rsidR="00E554A3" w:rsidRDefault="00000000">
      <w:r>
        <w:t>(미달)└(미달)─(미달) (미달)P(미달)a(미달)t(미달)h(미달) (미달)3(미달):(미달) (미달)C(미달)o(미달)n(미달)t(미달)e(미달)x(미달)t(미달) (미달)A(미달)g(미달)g(미달)r(미달)e(미달)g(미달)a(미달)t(미달)i(미달)o(미달)n(미달)</w:t>
      </w:r>
    </w:p>
    <w:p w14:paraId="2C366B02" w14:textId="77777777" w:rsidR="00E554A3" w:rsidRDefault="00000000">
      <w:r>
        <w:t>(미달)└(미달)─(미달) (미달)M(미달)u(미달)l(미달)t(미달)i(미달)-(미달)s(미달)c(미달)a(미달)l(미달)e(미달) (미달)C(미달)o(미달)n(미달)v(미달) (미달)</w:t>
      </w:r>
      <w:proofErr w:type="gramStart"/>
      <w:r>
        <w:t>(미달)((미달)1(미달)×(미달)1(미달),(미달) (미달)3(미달)×(미달)</w:t>
      </w:r>
      <w:proofErr w:type="gramEnd"/>
      <w:r>
        <w:t>(미달)3(미달),(미달) (미달)5(미달)×(미달)5(미달))(미달)</w:t>
      </w:r>
    </w:p>
    <w:p w14:paraId="3EB3FA07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(미달)스(미달)케(미달)일(미달)</w:t>
      </w:r>
      <w:r>
        <w:rPr>
          <w:lang w:eastAsia="ko-KR"/>
        </w:rPr>
        <w:t>(미달) (미달)</w:t>
      </w:r>
      <w:r>
        <w:rPr>
          <w:lang w:eastAsia="ko-KR"/>
        </w:rPr>
        <w:t>(미달)컨(미달)텍(미달)스(미달)트(미달)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(미달)통(미달)합(미달)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(미달)↓(미달)</w:t>
      </w:r>
    </w:p>
    <w:p w14:paraId="2A2558A7" w14:textId="77777777" w:rsidR="00E554A3" w:rsidRDefault="00000000">
      <w:r>
        <w:t>(미달)F(미달)u(미달)s(미달)i(미달)o(미달)n(미달) (미달)L(미달)a(미달)y(미달)e(미달)r(미달) (미달)((미달)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(미달)가(미달)능(미달)한(미달)</w:t>
      </w:r>
      <w:proofErr w:type="spellEnd"/>
      <w:r>
        <w:t>(미달) (미달)</w:t>
      </w:r>
      <w:proofErr w:type="spellStart"/>
      <w:r>
        <w:t>(미달)가(미달)중(미달)치(미달)</w:t>
      </w:r>
      <w:proofErr w:type="spellEnd"/>
      <w:r>
        <w:t>(미달))(미달)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(미달)↓(미달)</w:t>
      </w:r>
    </w:p>
    <w:p w14:paraId="32837F25" w14:textId="77777777" w:rsidR="00E554A3" w:rsidRDefault="00000000">
      <w:r>
        <w:t>(미달)O(미달)u(미달)t(미달)p(미달)u(미달)t(미달) (미달)F(미달)e(미달)a(미달)t(미달)u(미달)r(미달)e(미달) (미달)((미달)H(미달)×(미달)W(미달)×(미달)C(미달))(미달)</w:t>
      </w:r>
    </w:p>
    <w:p w14:paraId="79B189DA" w14:textId="77777777" w:rsidR="00E554A3" w:rsidRDefault="00000000">
      <w:proofErr w:type="spellStart"/>
      <w:r>
        <w:t>(미달)효(미달)과(미달)</w:t>
      </w:r>
      <w:proofErr w:type="spellEnd"/>
      <w:r>
        <w:t>(미달):(미달)</w:t>
      </w:r>
    </w:p>
    <w:p w14:paraId="2B02611D" w14:textId="77777777" w:rsidR="00E554A3" w:rsidRDefault="00000000">
      <w:r>
        <w:t>(미달)1(미달).(미달) (미달)</w:t>
      </w:r>
      <w:proofErr w:type="spellStart"/>
      <w:r>
        <w:t>(미달)미(미달)세(미달)</w:t>
      </w:r>
      <w:proofErr w:type="spellEnd"/>
      <w:r>
        <w:t>(미달) (미달)</w:t>
      </w:r>
      <w:proofErr w:type="spellStart"/>
      <w:r>
        <w:t>(미달)결(미달)함(미달)</w:t>
      </w:r>
      <w:proofErr w:type="spellEnd"/>
      <w:r>
        <w:t>(미달) (미달)</w:t>
      </w:r>
      <w:proofErr w:type="spellStart"/>
      <w:r>
        <w:t>(미달)검(미달)출(미달)</w:t>
      </w:r>
      <w:proofErr w:type="spellEnd"/>
      <w:r>
        <w:t>(미달):(미달) (미달)S(미달)p(미달)a(미달)t(미달)i(미달)a(미달)l(미달) (미달)</w:t>
      </w:r>
      <w:proofErr w:type="spellStart"/>
      <w:r>
        <w:t>(미달)A(미달)t(미달)t(미달)e(미달)n(미달)t(미달)i(미달)o(미달)n(미달)</w:t>
      </w:r>
      <w:r>
        <w:t>(미달)으(미달)로(미달)</w:t>
      </w:r>
      <w:proofErr w:type="spellEnd"/>
      <w:r>
        <w:t>(미달) (미달)0(미달).(미달)1(미달)m(미달)m(미달)</w:t>
      </w:r>
      <w:r>
        <w:t>(미달)급(미달)</w:t>
      </w:r>
      <w:r>
        <w:t>(미달) (미달)</w:t>
      </w:r>
      <w:proofErr w:type="spellStart"/>
      <w:r>
        <w:t>(미달)균(미달)열(미달)</w:t>
      </w:r>
      <w:proofErr w:type="spellEnd"/>
      <w:r>
        <w:t>(미달) (미달)</w:t>
      </w:r>
      <w:proofErr w:type="spellStart"/>
      <w:r>
        <w:t>(미달)포(미달)착(미달)</w:t>
      </w:r>
      <w:proofErr w:type="spellEnd"/>
    </w:p>
    <w:p w14:paraId="15546530" w14:textId="77777777" w:rsidR="00E554A3" w:rsidRDefault="00000000">
      <w:r>
        <w:t>(미달)2(미달).(미달) (미달)</w:t>
      </w:r>
      <w:proofErr w:type="spellStart"/>
      <w:r>
        <w:t>(미달)클(미달)래(미달)스(미달)</w:t>
      </w:r>
      <w:proofErr w:type="spellEnd"/>
      <w:r>
        <w:t>(미달) (미달)</w:t>
      </w:r>
      <w:proofErr w:type="spellStart"/>
      <w:r>
        <w:t>(미달)구(미달)분(미달)</w:t>
      </w:r>
      <w:proofErr w:type="spellEnd"/>
      <w:r>
        <w:t>(미달):(미달) (미달)C(미달)h(미달)a(미달)n(미달)n(미달)e(미달)l(미달) (미달)</w:t>
      </w:r>
      <w:proofErr w:type="spellStart"/>
      <w:r>
        <w:t>(미달)A(미달)t(미달)t(미달)e(미달)n(미달)t(미달)i(미달)o(미달)n(미달)</w:t>
      </w:r>
      <w:r>
        <w:t>(미달)으(미달)로(미달)</w:t>
      </w:r>
      <w:proofErr w:type="spellEnd"/>
      <w:r>
        <w:t>(미달) (미달)</w:t>
      </w:r>
      <w:proofErr w:type="spellStart"/>
      <w:r>
        <w:t>(미달)균(미달)열(미달)</w:t>
      </w:r>
      <w:proofErr w:type="spellEnd"/>
      <w:r>
        <w:t>(미달)/(미달)</w:t>
      </w:r>
      <w:proofErr w:type="spellStart"/>
      <w:r>
        <w:t>(미달)용(미달)융(미달)</w:t>
      </w:r>
      <w:proofErr w:type="spellEnd"/>
      <w:r>
        <w:t>(미달) (미달)</w:t>
      </w:r>
      <w:proofErr w:type="spellStart"/>
      <w:r>
        <w:t>(미달)구(미달)별(미달)</w:t>
      </w:r>
      <w:proofErr w:type="spellEnd"/>
    </w:p>
    <w:p w14:paraId="61BA9922" w14:textId="77777777" w:rsidR="00E554A3" w:rsidRDefault="00000000">
      <w:r>
        <w:t>(미달)3(미달).(미달) (미달)</w:t>
      </w:r>
      <w:proofErr w:type="spellStart"/>
      <w:r>
        <w:t>(미달)배(미달)경(미달)</w:t>
      </w:r>
      <w:proofErr w:type="spellEnd"/>
      <w:r>
        <w:t>(미달) (미달)</w:t>
      </w:r>
      <w:proofErr w:type="spellStart"/>
      <w:r>
        <w:t>(미달)억(미달)제(미달)</w:t>
      </w:r>
      <w:proofErr w:type="spellEnd"/>
      <w:r>
        <w:t>(미달):(미달) (미달)C(미달)o(미달)n(미달)t(미달)e(미달)x(미달)t(미달) (미달)</w:t>
      </w:r>
      <w:proofErr w:type="spellStart"/>
      <w:r>
        <w:t>(미달)A(미달)g(미달)g(미달)r(미달)e(미달)g(미달)a(미달)t(미달)i(미달)o(미달)n(미달)</w:t>
      </w:r>
      <w:r>
        <w:t>(미달)으(미달)로(미달)</w:t>
      </w:r>
      <w:proofErr w:type="spellEnd"/>
      <w:r>
        <w:t>(미달) (미달)</w:t>
      </w:r>
      <w:proofErr w:type="spellStart"/>
      <w:r>
        <w:t>(미달)노(미달)이(미달)즈(미달)</w:t>
      </w:r>
      <w:proofErr w:type="spellEnd"/>
      <w:r>
        <w:t>(미달) (미달)</w:t>
      </w:r>
      <w:proofErr w:type="spellStart"/>
      <w:r>
        <w:t>(미달)제(미달)거(미달)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(미달)C(미달).(미달)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(미달)하(미달)드(미달)웨(미달)어(미달)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(미달)C(미달)P(미달)U(미달)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(미달)((미달)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(미달)접(미달)근(미달)성(미달)</w:t>
      </w:r>
      <w:r>
        <w:rPr>
          <w:lang w:eastAsia="ko-KR"/>
        </w:rPr>
        <w:t>(미달) (미달)</w:t>
      </w:r>
      <w:r>
        <w:rPr>
          <w:lang w:eastAsia="ko-KR"/>
        </w:rPr>
        <w:t>(미달)우(미달)선(미달)</w:t>
      </w:r>
      <w:r>
        <w:rPr>
          <w:lang w:eastAsia="ko-KR"/>
        </w:rPr>
        <w:t>(미달))(미달):(미달)</w:t>
      </w:r>
    </w:p>
    <w:p w14:paraId="3B3E059B" w14:textId="77777777" w:rsidR="00E554A3" w:rsidRDefault="00000000">
      <w:r>
        <w:t>(미달)C(미달)P(미달)U(미달):(미달) (미달)I(미달)n(미달)t(미달)e(미달)l(미달) (미달)C(미달)o(미달)r(미달)e(미달) (미달)i(미달)5(미달)-(미달)1(미달)3(미달)4(미달)0(미달)P(미달)</w:t>
      </w:r>
    </w:p>
    <w:p w14:paraId="5569D39D" w14:textId="77777777" w:rsidR="00E554A3" w:rsidRDefault="00000000">
      <w:r>
        <w:t>(미달)-(미달) (미달)</w:t>
      </w:r>
      <w:proofErr w:type="spellStart"/>
      <w:r>
        <w:t>(미달)코(미달)어(미달)</w:t>
      </w:r>
      <w:proofErr w:type="spellEnd"/>
      <w:r>
        <w:t>(미달):(미달) (미달)1(미달)2(미달)</w:t>
      </w:r>
      <w:r>
        <w:t>(미달)코(미달)어(미달)</w:t>
      </w:r>
      <w:r>
        <w:t>(미달) (미달)((미달)P(미달)-(미달)c(미달)o(미달)r(미달)e(미달) (미달)4(미달) (미달)+(미달) (미달)E(미달)-(미달)c(미달)o(미달)r(미달)e(미달) (미달)8(미달))(미달)</w:t>
      </w:r>
    </w:p>
    <w:p w14:paraId="57E812BD" w14:textId="77777777" w:rsidR="00E554A3" w:rsidRDefault="00000000">
      <w:r>
        <w:t>(미달)-(미달) (미달)</w:t>
      </w:r>
      <w:proofErr w:type="spellStart"/>
      <w:r>
        <w:t>(미달)기(미달)본(미달)</w:t>
      </w:r>
      <w:proofErr w:type="spellEnd"/>
      <w:r>
        <w:t>(미달) (미달)</w:t>
      </w:r>
      <w:proofErr w:type="spellStart"/>
      <w:r>
        <w:t>(미달)클(미달)럭(미달)</w:t>
      </w:r>
      <w:proofErr w:type="spellEnd"/>
      <w:r>
        <w:t>(미달):(미달) (미달)1(미달).(미달)9(미달) (미달)G(미달)H(미달)z(미달)</w:t>
      </w:r>
    </w:p>
    <w:p w14:paraId="7D23BB4B" w14:textId="77777777" w:rsidR="00E554A3" w:rsidRDefault="00000000">
      <w:r>
        <w:t>(미달)-(미달) (미달)</w:t>
      </w:r>
      <w:proofErr w:type="spellStart"/>
      <w:r>
        <w:t>(미달)부(미달)스(미달)트(미달)</w:t>
      </w:r>
      <w:proofErr w:type="spellEnd"/>
      <w:r>
        <w:t>(미달) (미달)</w:t>
      </w:r>
      <w:proofErr w:type="spellStart"/>
      <w:r>
        <w:t>(미달)클(미달)럭(미달)</w:t>
      </w:r>
      <w:proofErr w:type="spellEnd"/>
      <w:r>
        <w:t>(미달):(미달) (미달)4(미달).(미달)6(미달) (미달)G(미달)H(미달)z(미달)</w:t>
      </w:r>
    </w:p>
    <w:p w14:paraId="5ED515E5" w14:textId="77777777" w:rsidR="00E554A3" w:rsidRDefault="00000000">
      <w:r>
        <w:t>(미달)-(미달) (미달)</w:t>
      </w:r>
      <w:proofErr w:type="spellStart"/>
      <w:r>
        <w:t>(미달)캐(미달)시(미달)</w:t>
      </w:r>
      <w:proofErr w:type="spellEnd"/>
      <w:r>
        <w:t>(미달):(미달) (미달)1(미달)2(미달) (미달)M(미달)B(미달)</w:t>
      </w:r>
    </w:p>
    <w:p w14:paraId="2FB5D087" w14:textId="77777777" w:rsidR="00E554A3" w:rsidRDefault="00000000">
      <w:r>
        <w:t>(미달)R(미달)A(미달)M(미달):(미달) (미달)1(미달)6(미달) (미달)G(미달)B(미달) (미달)D(미달)D(미달)R(미달)4(미달)</w:t>
      </w:r>
    </w:p>
    <w:p w14:paraId="6D0D98D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(미달)속(미달)도(미달)</w:t>
      </w:r>
      <w:r>
        <w:rPr>
          <w:lang w:eastAsia="ko-KR"/>
        </w:rPr>
        <w:t>(미달):(미달) (미달)3(미달)2(미달)0(미달)0(미달) (미달)M(미달)H(미달)z(미달)</w:t>
      </w:r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(미달)사(미달)용(미달)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(미달):(미달) (미달)1(미달)4(미달) (미달)G(미달)B(미달) (미달)((미달)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(미달)예(미달)약(미달)</w:t>
      </w:r>
      <w:r>
        <w:rPr>
          <w:lang w:eastAsia="ko-KR"/>
        </w:rPr>
        <w:t>(미달) (미달)</w:t>
      </w:r>
      <w:r>
        <w:rPr>
          <w:lang w:eastAsia="ko-KR"/>
        </w:rPr>
        <w:t>(미달)제(미달)외(미달)</w:t>
      </w:r>
      <w:r>
        <w:rPr>
          <w:lang w:eastAsia="ko-KR"/>
        </w:rPr>
        <w:t>(미달))(미달)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(미달)저(미달)장(미달)장(미달)치(미달)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(미달)N(미달)V(미달)M(미달)e(미달)</w:t>
      </w:r>
      <w:proofErr w:type="spellEnd"/>
      <w:r>
        <w:rPr>
          <w:lang w:eastAsia="ko-KR"/>
        </w:rPr>
        <w:t>(미달) (미달)S(미달)S(미달)D(미달) (미달)5(미달)1(미달)2(미달) (미달)G(미달)B(미달)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(미달)읽(미달)기(미달)</w:t>
      </w:r>
      <w:r>
        <w:rPr>
          <w:lang w:eastAsia="ko-KR"/>
        </w:rPr>
        <w:t>(미달) (미달)</w:t>
      </w:r>
      <w:r>
        <w:rPr>
          <w:lang w:eastAsia="ko-KR"/>
        </w:rPr>
        <w:t>(미달)속(미달)도(미달)</w:t>
      </w:r>
      <w:r>
        <w:rPr>
          <w:lang w:eastAsia="ko-KR"/>
        </w:rPr>
        <w:t>(미달):(미달) (미달)3(미달),(미달)5(미달)0(미달)0(미달) (미달)M(미달)B(미달)/(미달)s(미달)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(미달)속(미달)도(미달)</w:t>
      </w:r>
      <w:r>
        <w:rPr>
          <w:lang w:eastAsia="ko-KR"/>
        </w:rPr>
        <w:t>(미달):(미달) (미달)3(미달),(미달)0(미달)0(미달)0(미달) (미달)M(미달)B(미달)/(미달)s(미달)</w:t>
      </w:r>
    </w:p>
    <w:p w14:paraId="46ABCE7F" w14:textId="77777777" w:rsidR="00E554A3" w:rsidRDefault="00000000">
      <w:pPr>
        <w:rPr>
          <w:lang w:eastAsia="ko-KR"/>
        </w:rPr>
      </w:pPr>
      <w:r>
        <w:rPr>
          <w:lang w:eastAsia="ko-KR"/>
        </w:rPr>
        <w:t>(미달)O(미달)S(미달):(미달) (미달)W(미달)i(미달)n(미달)d(미달)o(미달)w(미달)s(미달) (미달)1(미달)1(미달) (미달)P(미달)r(미달)o(미달)</w:t>
      </w:r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(미달)C(미달)P(미달)U(미달) (미달)</w:t>
      </w:r>
      <w:r>
        <w:rPr>
          <w:lang w:eastAsia="ko-KR"/>
        </w:rPr>
        <w:t>(미달)선(미달)택(미달)</w:t>
      </w:r>
      <w:r>
        <w:rPr>
          <w:lang w:eastAsia="ko-KR"/>
        </w:rPr>
        <w:t>(미달) (미달)</w:t>
      </w:r>
      <w:r>
        <w:rPr>
          <w:lang w:eastAsia="ko-KR"/>
        </w:rPr>
        <w:t>(미달)이(미달)유(미달)</w:t>
      </w:r>
      <w:r>
        <w:rPr>
          <w:lang w:eastAsia="ko-KR"/>
        </w:rPr>
        <w:t>(미달):(미달)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(미달)재(미달)현(미달)성(미달)</w:t>
      </w:r>
      <w:r>
        <w:rPr>
          <w:lang w:eastAsia="ko-KR"/>
        </w:rPr>
        <w:t>(미달):(미달) (미달)G(미달)P(미달)U(미달) (미달)</w:t>
      </w:r>
      <w:r>
        <w:rPr>
          <w:lang w:eastAsia="ko-KR"/>
        </w:rPr>
        <w:t>(미달)환(미달)경(미달)별(미달)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</w:t>
      </w:r>
      <w:r>
        <w:rPr>
          <w:lang w:eastAsia="ko-KR"/>
        </w:rPr>
        <w:t>(미달) (미달)</w:t>
      </w:r>
      <w:r>
        <w:rPr>
          <w:lang w:eastAsia="ko-KR"/>
        </w:rPr>
        <w:t>(미달)제(미달)거(미달)</w:t>
      </w:r>
      <w:r>
        <w:rPr>
          <w:lang w:eastAsia="ko-KR"/>
        </w:rPr>
        <w:t>(미달) (미달)((미달)C(미달)U(미달)D(미달)A(미달) (미달)</w:t>
      </w:r>
      <w:r>
        <w:rPr>
          <w:lang w:eastAsia="ko-KR"/>
        </w:rPr>
        <w:t>(미달)버(미달)전(미달)</w:t>
      </w:r>
      <w:r>
        <w:rPr>
          <w:lang w:eastAsia="ko-KR"/>
        </w:rPr>
        <w:t>(미달),(미달) (미달)</w:t>
      </w:r>
      <w:r>
        <w:rPr>
          <w:lang w:eastAsia="ko-KR"/>
        </w:rPr>
        <w:t>(미달)드(미달)라(미달)이(미달)버(미달)</w:t>
      </w:r>
      <w:r>
        <w:rPr>
          <w:lang w:eastAsia="ko-KR"/>
        </w:rPr>
        <w:t>(미달))(미달)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(미달)접(미달)근(미달)성(미달)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(미달)중(미달)소(미달)기(미달)업(미달)도(미달)</w:t>
      </w:r>
      <w:r>
        <w:rPr>
          <w:lang w:eastAsia="ko-KR"/>
        </w:rPr>
        <w:t>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t>(미달)비(미달)용(미달)</w:t>
      </w:r>
      <w:r>
        <w:rPr>
          <w:lang w:eastAsia="ko-KR"/>
        </w:rPr>
        <w:t>(미달):(미달) (미달)G(미달)P(미달)U(미달) (미달)</w:t>
      </w:r>
      <w:r>
        <w:rPr>
          <w:lang w:eastAsia="ko-KR"/>
        </w:rPr>
        <w:t>(미달)서(미달)버(미달)</w:t>
      </w:r>
      <w:r>
        <w:rPr>
          <w:lang w:eastAsia="ko-KR"/>
        </w:rPr>
        <w:t>(미달)((미달)$(미달)1(미달)0(미달)K(미달)-(미달)5(미달)0(미달)K(미달))(미달) (미달)</w:t>
      </w:r>
      <w:r>
        <w:rPr>
          <w:lang w:eastAsia="ko-KR"/>
        </w:rPr>
        <w:t>(미달)불(미달)필(미달)요(미달)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(미달)안(미달)정(미달)성(미달)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(미달)메(미달)모(미달)리(미달)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(미달)오(미달)버(미달)플(미달)로(미달)우(미달)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(미달)드(미달)라(미달)이(미달)버(미달)</w:t>
      </w:r>
      <w:r>
        <w:rPr>
          <w:lang w:eastAsia="ko-KR"/>
        </w:rPr>
        <w:t>(미달) (미달)</w:t>
      </w:r>
      <w:r>
        <w:rPr>
          <w:lang w:eastAsia="ko-KR"/>
        </w:rPr>
        <w:t>(미달)오(미달)류(미달)</w:t>
      </w:r>
      <w:r>
        <w:rPr>
          <w:lang w:eastAsia="ko-KR"/>
        </w:rPr>
        <w:t>(미달) (미달)</w:t>
      </w:r>
      <w:r>
        <w:rPr>
          <w:lang w:eastAsia="ko-KR"/>
        </w:rPr>
        <w:t>(미달)회(미달)피(미달)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(미달)소(미달)프(미달)트(미달)웨(미달)어(미달)</w:t>
      </w:r>
      <w:r>
        <w:rPr>
          <w:lang w:eastAsia="ko-KR"/>
        </w:rPr>
        <w:t>(미달) (미달)</w:t>
      </w:r>
      <w:r>
        <w:rPr>
          <w:lang w:eastAsia="ko-KR"/>
        </w:rPr>
        <w:t>(미달)스(미달)택(미달)</w:t>
      </w:r>
    </w:p>
    <w:p w14:paraId="64A7B1E2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(미달)P(미달)y(미달)t(미달)h(미달)o(미달)n(미달):(미달) (미달)3(미달).(미달)1(미달)3(미달).(미달)2(미달)</w:t>
      </w:r>
    </w:p>
    <w:p w14:paraId="10601FD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(미달)P(미달)y(미달)T(미달)o(미달)r(미달)c(미달)h(미달)</w:t>
      </w:r>
      <w:proofErr w:type="spellEnd"/>
      <w:r>
        <w:rPr>
          <w:lang w:eastAsia="ko-KR"/>
        </w:rPr>
        <w:t>(미달):(미달) (미달)2(미달).(미달)7(미달).(미달)1(미달) (미달)((미달)C(미달)P(미달)U(미달) (미달)</w:t>
      </w:r>
      <w:r>
        <w:rPr>
          <w:lang w:eastAsia="ko-KR"/>
        </w:rPr>
        <w:t>(미달)버(미달)전(미달)</w:t>
      </w:r>
      <w:r>
        <w:rPr>
          <w:lang w:eastAsia="ko-KR"/>
        </w:rPr>
        <w:t>(미달))(미달)</w:t>
      </w:r>
    </w:p>
    <w:p w14:paraId="52B254C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(미달)U(미달)l(미달)t(미달)r(미달)a(미달)l(미달)y(미달)t(미달)i(미달)c(미달)s(미달)</w:t>
      </w:r>
      <w:proofErr w:type="spellEnd"/>
      <w:r>
        <w:rPr>
          <w:lang w:eastAsia="ko-KR"/>
        </w:rPr>
        <w:t>(미달):(미달) (미달)8(미달).(미달)3(미달).(미달)1(미달)7(미달)4(미달)</w:t>
      </w:r>
    </w:p>
    <w:p w14:paraId="1E6BD9D9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(미달)C(미달)U(미달)D(미달)A(미달):(미달) (미달)</w:t>
      </w:r>
      <w:r>
        <w:rPr>
          <w:lang w:eastAsia="ko-KR"/>
        </w:rPr>
        <w:t>(미달)없(미달)음(미달)</w:t>
      </w:r>
      <w:r>
        <w:rPr>
          <w:lang w:eastAsia="ko-KR"/>
        </w:rPr>
        <w:t>(미달) (미달)((미달)C(미달)P(미달)U(미달) (미달)</w:t>
      </w:r>
      <w:r>
        <w:rPr>
          <w:lang w:eastAsia="ko-KR"/>
        </w:rPr>
        <w:t>(미달)전(미달)용(미달)</w:t>
      </w:r>
      <w:r>
        <w:rPr>
          <w:lang w:eastAsia="ko-KR"/>
        </w:rPr>
        <w:t>(미달))(미달)</w:t>
      </w:r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(미달)라(미달)이(미달)브(미달)러(미달)리(미달)</w:t>
      </w:r>
      <w:r>
        <w:rPr>
          <w:lang w:eastAsia="ko-KR"/>
        </w:rPr>
        <w:t>(미달):(미달)</w:t>
      </w:r>
    </w:p>
    <w:p w14:paraId="1AE353EC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proofErr w:type="spellStart"/>
      <w:r>
        <w:rPr>
          <w:lang w:eastAsia="ko-KR"/>
        </w:rPr>
        <w:t>(미달)n(미달)u(미달)m(미달)p(미달)y(미달)</w:t>
      </w:r>
      <w:proofErr w:type="spellEnd"/>
      <w:r>
        <w:rPr>
          <w:lang w:eastAsia="ko-KR"/>
        </w:rPr>
        <w:t>(미달):(미달) (미달)1(미달).(미달)2(미달)6(미달).(미달)2(미달) (미달)((미달)</w:t>
      </w:r>
      <w:r>
        <w:rPr>
          <w:lang w:eastAsia="ko-KR"/>
        </w:rPr>
        <w:t>(미달)수(미달)치(미달)</w:t>
      </w:r>
      <w:r>
        <w:rPr>
          <w:lang w:eastAsia="ko-KR"/>
        </w:rPr>
        <w:t>(미달) (미달)</w:t>
      </w:r>
      <w:r>
        <w:rPr>
          <w:lang w:eastAsia="ko-KR"/>
        </w:rPr>
        <w:t>(미달)연(미달)산(미달)</w:t>
      </w:r>
      <w:r>
        <w:rPr>
          <w:lang w:eastAsia="ko-KR"/>
        </w:rPr>
        <w:t>(미달))(미달)</w:t>
      </w:r>
    </w:p>
    <w:p w14:paraId="1E175788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</w:t>
      </w:r>
      <w:proofErr w:type="spellStart"/>
      <w:r>
        <w:rPr>
          <w:lang w:eastAsia="ko-KR"/>
        </w:rPr>
        <w:t>(미달)o(미달)p(미달)e(미달)n(미달)c(미달)v(미달)</w:t>
      </w:r>
      <w:proofErr w:type="spellEnd"/>
      <w:r>
        <w:rPr>
          <w:lang w:eastAsia="ko-KR"/>
        </w:rPr>
        <w:t>(미달)-(미달)p(미달)y(미달)t(미달)h(미달)o(미달)n(미달):(미달) (미달)4(미달).(미달)8(미달).(미달)1(미달).(미달)7(미달)8(미달) (미달)((미달)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(미달))(미달)</w:t>
      </w:r>
    </w:p>
    <w:p w14:paraId="0085CB3C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(미달)p(미달)a(미달)n(미달)d(미달)a(미달)s(미달):(미달) (미달)2(미달).(미달)1(미달).(미달)4(미달) (미달)((미달)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(미달))(미달)</w:t>
      </w:r>
    </w:p>
    <w:p w14:paraId="27D27392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(미달)m(미달)a(미달)t(미달)p(미달)l(미달)o(미달)t(미달)l(미달)i(미달)b(미달):(미달) (미달)3(미달).(미달)8(미달).(미달)2(미달) (미달)((미달)</w:t>
      </w:r>
      <w:r>
        <w:rPr>
          <w:lang w:eastAsia="ko-KR"/>
        </w:rPr>
        <w:t>(미달)시(미달)각(미달)화(미달)</w:t>
      </w:r>
      <w:r>
        <w:rPr>
          <w:lang w:eastAsia="ko-KR"/>
        </w:rPr>
        <w:t>(미달))(미달)</w:t>
      </w:r>
    </w:p>
    <w:p w14:paraId="4FA87969" w14:textId="77777777" w:rsidR="00E554A3" w:rsidRDefault="00000000">
      <w:pPr>
        <w:rPr>
          <w:lang w:eastAsia="ko-KR"/>
        </w:rPr>
      </w:pPr>
      <w:r>
        <w:rPr>
          <w:lang w:eastAsia="ko-KR"/>
        </w:rPr>
        <w:t>(미달)├(미달)─(미달) (미달)s(미달)e(미달)a(미달)b(미달)o(미달)r(미달)n(미달):(미달) (미달)0(미달).(미달)1(미달)3(미달).(미달)0(미달) (미달)((미달)</w:t>
      </w:r>
      <w:r>
        <w:rPr>
          <w:lang w:eastAsia="ko-KR"/>
        </w:rPr>
        <w:t>(미달)통(미달)계(미달)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(미달)시(미달)각(미달)화(미달)</w:t>
      </w:r>
      <w:r>
        <w:rPr>
          <w:lang w:eastAsia="ko-KR"/>
        </w:rPr>
        <w:t>(미달))(미달)</w:t>
      </w:r>
    </w:p>
    <w:p w14:paraId="0D46A087" w14:textId="77777777" w:rsidR="00E554A3" w:rsidRDefault="00000000">
      <w:pPr>
        <w:rPr>
          <w:lang w:eastAsia="ko-KR"/>
        </w:rPr>
      </w:pPr>
      <w:r>
        <w:rPr>
          <w:lang w:eastAsia="ko-KR"/>
        </w:rPr>
        <w:t>(미달)└(미달)─(미달) (미달)</w:t>
      </w:r>
      <w:proofErr w:type="spellStart"/>
      <w:r>
        <w:rPr>
          <w:lang w:eastAsia="ko-KR"/>
        </w:rPr>
        <w:t>(미달)p(미달)y(미달)y(미달)a(미달)m(미달)l(미달)</w:t>
      </w:r>
      <w:proofErr w:type="spellEnd"/>
      <w:r>
        <w:rPr>
          <w:lang w:eastAsia="ko-KR"/>
        </w:rPr>
        <w:t>(미달):(미달) (미달)6(미달).(미달)0(미달).(미달)1(미달) (미달)((미달)</w:t>
      </w:r>
      <w:r>
        <w:rPr>
          <w:lang w:eastAsia="ko-KR"/>
        </w:rPr>
        <w:t>(미달)설(미달)정(미달)</w:t>
      </w:r>
      <w:r>
        <w:rPr>
          <w:lang w:eastAsia="ko-KR"/>
        </w:rPr>
        <w:t>(미달) (미달)</w:t>
      </w:r>
      <w:r>
        <w:rPr>
          <w:lang w:eastAsia="ko-KR"/>
        </w:rPr>
        <w:t>(미달)파(미달)일(미달)</w:t>
      </w:r>
      <w:r>
        <w:rPr>
          <w:lang w:eastAsia="ko-KR"/>
        </w:rPr>
        <w:t>(미달))(미달)</w:t>
      </w:r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(미달)상(미달)세(미달)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>(미달)S(미달)t(미달)a(미달)g(미달)e(미달) (미달)1(미달):(미달) (미달)X(미달)-(미달)r(미달)a(미달)y(미달)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(미달):(미달)</w:t>
      </w:r>
    </w:p>
    <w:p w14:paraId="3E2E19C3" w14:textId="77777777" w:rsidR="00E554A3" w:rsidRDefault="00000000">
      <w:proofErr w:type="gramStart"/>
      <w:r>
        <w:t>(미달)e(미달)p(미달)o(미달)c(미달)h(미달)s(미달)</w:t>
      </w:r>
      <w:proofErr w:type="gramEnd"/>
      <w:r>
        <w:t>(미달):(미달) (미달)5(미달)0(미달)</w:t>
      </w:r>
    </w:p>
    <w:p w14:paraId="099F3120" w14:textId="77777777" w:rsidR="00E554A3" w:rsidRDefault="00000000">
      <w:r>
        <w:t>(미달)b(미달)a(미달)t(미달)c(미달)h(미달):(미달) (미달)8(미달)</w:t>
      </w:r>
    </w:p>
    <w:p w14:paraId="3B2C3F97" w14:textId="77777777" w:rsidR="00E554A3" w:rsidRDefault="00000000">
      <w:proofErr w:type="spellStart"/>
      <w:r>
        <w:t>(미달)i(미달)m(미달)g(미달)s(미달)z(미달)</w:t>
      </w:r>
      <w:proofErr w:type="spellEnd"/>
      <w:r>
        <w:t>(미달):(미달) (미달)6(미달)4(미달)0(미달)</w:t>
      </w:r>
    </w:p>
    <w:p w14:paraId="2B9048B7" w14:textId="77777777" w:rsidR="00E554A3" w:rsidRDefault="00000000">
      <w:r>
        <w:t>(미달)o(미달)p(미달)t(미달)i(미달)m(미달)i(미달)z(미달)e(미달)r(미달):(미달) (미달)</w:t>
      </w:r>
      <w:proofErr w:type="spellStart"/>
      <w:r>
        <w:t>(미달)A(미달)d(미달)a(미달)m(미달)W(미달)</w:t>
      </w:r>
      <w:proofErr w:type="spellEnd"/>
    </w:p>
    <w:p w14:paraId="59426B8C" w14:textId="77777777" w:rsidR="00E554A3" w:rsidRDefault="00000000">
      <w:r>
        <w:t>(미달)l(미달)r(미달)0(미달):(미달) (미달)0(미달).(미달)0(미달)1(미달) (미달) (미달) (미달) (미달) (미달) (미달) (미달) (미달) (미달) (미달) (미달)#(미달) (미달)</w:t>
      </w:r>
      <w:proofErr w:type="spellStart"/>
      <w:r>
        <w:t>(미달)초(미달)기(미달)</w:t>
      </w:r>
      <w:proofErr w:type="spellEnd"/>
      <w:r>
        <w:t>(미달) (미달)</w:t>
      </w:r>
      <w:proofErr w:type="spellStart"/>
      <w:r>
        <w:t>(미달)학(미달)습(미달)률(미달)</w:t>
      </w:r>
      <w:proofErr w:type="spellEnd"/>
    </w:p>
    <w:p w14:paraId="6424B63E" w14:textId="77777777" w:rsidR="00E554A3" w:rsidRDefault="00000000">
      <w:proofErr w:type="spellStart"/>
      <w:r>
        <w:t>(미달)l(미달)r(미달)f(미달)</w:t>
      </w:r>
      <w:proofErr w:type="spellEnd"/>
      <w:r>
        <w:t>(미달):(미달) (미달)0(미달).(미달)0(미달)1(미달) (미달) (미달) (미달) (미달) (미달) (미달) (미달) (미달) (미달) (미달) (미달)#(미달) (미달)</w:t>
      </w:r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(미달)학(미달)습(미달)률(미달)</w:t>
      </w:r>
      <w:proofErr w:type="spellEnd"/>
      <w:r>
        <w:t>(미달) (미달)((미달)l(미달)r(미달)0(미달) (미달)*(미달) (미달)</w:t>
      </w:r>
      <w:proofErr w:type="spellStart"/>
      <w:r>
        <w:t>(미달)l(미달)r(미달)f(미달)</w:t>
      </w:r>
      <w:proofErr w:type="spellEnd"/>
      <w:r>
        <w:t>(미달))(미달)</w:t>
      </w:r>
    </w:p>
    <w:p w14:paraId="6F70674D" w14:textId="77777777" w:rsidR="00E554A3" w:rsidRDefault="00000000">
      <w:r>
        <w:t>(미달)m(미달)o(미달)m(미달)e(미달)n(미달)t(미달)u(미달)m(미달):(미달) (미달)0(미달).(미달)9(미달)3(미달)7(미달) (미달) (미달) (미달) (미달) (미달)#(미달) (미달)S(미달)G(미달)D(미달) (미달)</w:t>
      </w:r>
      <w:proofErr w:type="spellStart"/>
      <w:r>
        <w:t>(미달)모(미달)멘(미달)텀(미달)</w:t>
      </w:r>
      <w:proofErr w:type="spellEnd"/>
      <w:r>
        <w:t>(미달) (미달)((미달)</w:t>
      </w:r>
      <w:proofErr w:type="spellStart"/>
      <w:r>
        <w:t>(미달)A(미달)d(미달)a(미달)m(미달)W(미달)</w:t>
      </w:r>
      <w:r>
        <w:t>(미달)에(미달)서(미달)는(미달)</w:t>
      </w:r>
      <w:proofErr w:type="spellEnd"/>
      <w:r>
        <w:t>(미달) (미달)b(미달)e(미달)t(미달)a(미달)1(미달))(미달)</w:t>
      </w:r>
    </w:p>
    <w:p w14:paraId="4637DBB3" w14:textId="77777777" w:rsidR="00E554A3" w:rsidRDefault="00000000">
      <w:proofErr w:type="spellStart"/>
      <w:r>
        <w:t>(미달)w(미달)e(미달)i(미달)g(미달)h(미달)t(미달)_(미달)d(미달)e(미달)c(미달)a(미달)y(미달)</w:t>
      </w:r>
      <w:proofErr w:type="spellEnd"/>
      <w:r>
        <w:t>(미달):(미달) (미달)0(미달).(미달)0(미달)0(미달)0(미달)5(미달)</w:t>
      </w:r>
    </w:p>
    <w:p w14:paraId="67F43D10" w14:textId="77777777" w:rsidR="00E554A3" w:rsidRDefault="00000000">
      <w:proofErr w:type="spellStart"/>
      <w:r>
        <w:t>(미달)w(미달)a(미달)r(미달)m(미달)u(미달)p(미달)_(미달)e(미달)p(미달)o(미달)c(미달)h(미달)s(미달)</w:t>
      </w:r>
      <w:proofErr w:type="spellEnd"/>
      <w:r>
        <w:t>(미달):(미달) (미달)3(미달) (미달) (미달) (미달) (미달)#(미달) (미달)</w:t>
      </w:r>
      <w:proofErr w:type="spellStart"/>
      <w:r>
        <w:t>(미달)학(미달)습(미달)률(미달)</w:t>
      </w:r>
      <w:proofErr w:type="spellEnd"/>
      <w:r>
        <w:t>(미달) (미달)</w:t>
      </w:r>
      <w:proofErr w:type="spellStart"/>
      <w:r>
        <w:t>(미달)워(미달)밍(미달)업(미달)</w:t>
      </w:r>
      <w:proofErr w:type="spellEnd"/>
    </w:p>
    <w:p w14:paraId="1FD78341" w14:textId="77777777" w:rsidR="00E554A3" w:rsidRDefault="00000000">
      <w:proofErr w:type="spellStart"/>
      <w:r>
        <w:t>(미달)w(미달)a(미달)r(미달)m(미달)u(미달)p(미달)_(미달)m(미달)o(미달)m(미달)e(미달)n(미달)t(미달)u(미달)m(미달)</w:t>
      </w:r>
      <w:proofErr w:type="spellEnd"/>
      <w:r>
        <w:t>(미달):(미달) (미달)0(미달).(미달)8(미달)</w:t>
      </w:r>
    </w:p>
    <w:p w14:paraId="29D3126E" w14:textId="77777777" w:rsidR="00E554A3" w:rsidRDefault="00000000">
      <w:proofErr w:type="spellStart"/>
      <w:r>
        <w:t>(미달)w(미달)a(미달)r(미달)m(미달)u(미달)p(미달)_(미달)b(미달)i(미달)a(미달)s(미달)_(미달)l(미달)r(미달)</w:t>
      </w:r>
      <w:proofErr w:type="spellEnd"/>
      <w:r>
        <w:t>(미달):(미달) (미달)0(미달).(미달)1(미달)</w:t>
      </w:r>
    </w:p>
    <w:p w14:paraId="2176DA2F" w14:textId="77777777" w:rsidR="00E554A3" w:rsidRDefault="00000000">
      <w:r>
        <w:t>(미달)b(미달)o(미달)x(미달):(미달) (미달)7(미달).(미달)5(미달) (미달) (미달) (미달) (미달) (미달) (미달) (미달) (미달) (미달) (미달) (미달) (미달)#(미달) (미달)B(미달)o(미달)x(미달) (미달)l(미달)o(미달)s(미달)s(미달) (미달)g(미달)a(미달)i(미달)n(미달)</w:t>
      </w:r>
    </w:p>
    <w:p w14:paraId="679CF6D8" w14:textId="77777777" w:rsidR="00E554A3" w:rsidRDefault="00000000">
      <w:proofErr w:type="spellStart"/>
      <w:r>
        <w:t>(미달)c(미달)l(미달)s(미달)</w:t>
      </w:r>
      <w:proofErr w:type="spellEnd"/>
      <w:r>
        <w:t>(미달):(미달) (미달)0(미달).(미달)5(미달) (미달) (미달) (미달) (미달) (미달) (미달) (미달) (미달) (미달) (미달) (미달) (미달)#(미달) (미달)C(미달)l(미달)a(미달)s(미달)s(미달) (미달)l(미달)o(미달)s(미달)s(미달) (미달)g(미달)a(미달)i(미달)n(미달)</w:t>
      </w:r>
    </w:p>
    <w:p w14:paraId="0BB69809" w14:textId="77777777" w:rsidR="00E554A3" w:rsidRDefault="00000000">
      <w:proofErr w:type="spellStart"/>
      <w:r>
        <w:t>(미달)d(미달)f(미달)l(미달)</w:t>
      </w:r>
      <w:proofErr w:type="spellEnd"/>
      <w:r>
        <w:t>(미달):(미달) (미달)1(미달).(미달)5(미달) (미달) (미달) (미달) (미달) (미달) (미달) (미달) (미달) (미달) (미달) (미달) (미달)#(미달) (미달)D(미달)F(미달)L(미달) (미달)l(미달)o(미달)s(미달)s(미달) (미달)g(미달)a(미달)i(미달)n(미달)</w:t>
      </w:r>
    </w:p>
    <w:p w14:paraId="76F34365" w14:textId="77777777" w:rsidR="00E554A3" w:rsidRDefault="00000000">
      <w:r>
        <w:t>(미달)p(미달)a(미달)t(미달)i(미달)e(미달)n(미달)c(미달)e(미달):(미달) (미달)1(미달)0(미달) (미달) (미달) (미달) (미달) (미달) (미달) (미달) (미달)#(미달) (미달)</w:t>
      </w:r>
      <w:proofErr w:type="spellStart"/>
      <w:r>
        <w:t>(미달)조(미달)기(미달)</w:t>
      </w:r>
      <w:proofErr w:type="spellEnd"/>
      <w:r>
        <w:t>(미달) (미달)</w:t>
      </w:r>
      <w:proofErr w:type="spellStart"/>
      <w:r>
        <w:t>(미달)종(미달)료(미달)</w:t>
      </w:r>
      <w:proofErr w:type="spellEnd"/>
      <w:r>
        <w:t>(미달) (미달)</w:t>
      </w:r>
      <w:proofErr w:type="spellStart"/>
      <w:r>
        <w:t>(미달)인(미달)내(미달)</w:t>
      </w:r>
      <w:proofErr w:type="spellEnd"/>
    </w:p>
    <w:p w14:paraId="6D6D6762" w14:textId="77777777" w:rsidR="00E554A3" w:rsidRDefault="00000000">
      <w:proofErr w:type="spellStart"/>
      <w:r>
        <w:t>(미달)c(미달)l(미달)o(미달)s(미달)e(미달)_(미달)m(미달)o(미달)s(미달)a(미달)i(미달)c(미달)</w:t>
      </w:r>
      <w:proofErr w:type="spellEnd"/>
      <w:r>
        <w:t>(미달):(미달) (미달)0(미달) (미달) (미달) (미달) (미달) (미달)#(미달) (미달)M(미달)o(미달)s(미달)a(미달)i(미달)c(미달) (미달)</w:t>
      </w:r>
      <w:proofErr w:type="spellStart"/>
      <w:r>
        <w:t>(미달)해(미달)제(미달)</w:t>
      </w:r>
      <w:proofErr w:type="spellEnd"/>
      <w:r>
        <w:t>(미달) (미달)</w:t>
      </w:r>
      <w:r>
        <w:t>(미달)안(미달)</w:t>
      </w:r>
      <w:r>
        <w:t>(미달) (미달)</w:t>
      </w:r>
      <w:r>
        <w:t>(미달)함(미달)</w:t>
      </w:r>
    </w:p>
    <w:p w14:paraId="192417CF" w14:textId="77777777" w:rsidR="00E554A3" w:rsidRDefault="00000000">
      <w:r>
        <w:t>(미달)S(미달)t(미달)a(미달)g(미달)e(미달) (미달)2(미달):(미달) (미달)D(미달)P(미달)F(미달) (미달)</w:t>
      </w:r>
      <w:proofErr w:type="spellStart"/>
      <w:r>
        <w:t>(미달)파(미달)인(미달)튜(미달)닝(미달)</w:t>
      </w:r>
      <w:proofErr w:type="spellEnd"/>
      <w:r>
        <w:t>(미달):(미달)</w:t>
      </w:r>
    </w:p>
    <w:p w14:paraId="18B227C2" w14:textId="77777777" w:rsidR="00E554A3" w:rsidRDefault="00000000">
      <w:r>
        <w:t>(미달)e(미달)p(미달)o(미달)c(미달)h(미달)s(미달):(미달) (미달)1(미달)0(미달)0(미달) (미달) (미달) (미달) (미달) (미달) (미달) (미달) (미달) (미달)#(미달) (미달)S(미달)t(미달)a(미달)g(미달)e(미달) (미달)1(미달)</w:t>
      </w:r>
      <w:r>
        <w:t>(미달)의(미달)</w:t>
      </w:r>
      <w:r>
        <w:t>(미달) (미달)2(미달)</w:t>
      </w:r>
      <w:r>
        <w:t>(미달)배(미달)</w:t>
      </w:r>
    </w:p>
    <w:p w14:paraId="05AC02DD" w14:textId="77777777" w:rsidR="00E554A3" w:rsidRDefault="00000000">
      <w:r>
        <w:t>(미달)b(미달)a(미달)t(미달)c(미달)h(미달):(미달) (미달)8(미달)</w:t>
      </w:r>
    </w:p>
    <w:p w14:paraId="32F69368" w14:textId="77777777" w:rsidR="00E554A3" w:rsidRDefault="00000000">
      <w:proofErr w:type="spellStart"/>
      <w:r>
        <w:t>(미달)i(미달)m(미달)g(미달)s(미달)z(미달)</w:t>
      </w:r>
      <w:proofErr w:type="spellEnd"/>
      <w:r>
        <w:t>(미달):(미달) (미달)6(미달)4(미달)0(미달)</w:t>
      </w:r>
    </w:p>
    <w:p w14:paraId="3881BC52" w14:textId="77777777" w:rsidR="00E554A3" w:rsidRDefault="00000000">
      <w:r>
        <w:t>(미달)o(미달)p(미달)t(미달)i(미달)m(미달)i(미달)z(미달)e(미달)r(미달):(미달) (미달)</w:t>
      </w:r>
      <w:proofErr w:type="spellStart"/>
      <w:r>
        <w:t>(미달)A(미달)d(미달)a(미달)m(미달)W(미달)</w:t>
      </w:r>
      <w:proofErr w:type="spellEnd"/>
    </w:p>
    <w:p w14:paraId="642270D3" w14:textId="77777777" w:rsidR="00E554A3" w:rsidRDefault="00000000">
      <w:r>
        <w:t>(미달)l(미달)r(미달)0(미달):(미달) (미달)0(미달).(미달)0(미달)1(미달)</w:t>
      </w:r>
    </w:p>
    <w:p w14:paraId="184F4318" w14:textId="77777777" w:rsidR="00E554A3" w:rsidRDefault="00000000">
      <w:proofErr w:type="spellStart"/>
      <w:r>
        <w:t>(미달)l(미달)r(미달)f(미달)</w:t>
      </w:r>
      <w:proofErr w:type="spellEnd"/>
      <w:r>
        <w:t>(미달):(미달) (미달)0(미달).(미달)0(미달)1(미달)</w:t>
      </w:r>
    </w:p>
    <w:p w14:paraId="33CDAD89" w14:textId="77777777" w:rsidR="00E554A3" w:rsidRDefault="00000000">
      <w:r>
        <w:t>(미달)m(미달)o(미달)m(미달)e(미달)n(미달)t(미달)u(미달)m(미달):(미달) (미달)0(미달).(미달)9(미달)3(미달)7(미달)</w:t>
      </w:r>
    </w:p>
    <w:p w14:paraId="748734FC" w14:textId="77777777" w:rsidR="00E554A3" w:rsidRDefault="00000000">
      <w:proofErr w:type="spellStart"/>
      <w:r>
        <w:t>(미달)w(미달)e(미달)i(미달)g(미달)h(미달)t(미달)_(미달)d(미달)e(미달)c(미달)a(미달)y(미달)</w:t>
      </w:r>
      <w:proofErr w:type="spellEnd"/>
      <w:r>
        <w:t>(미달):(미달) (미달)0(미달).(미달)0(미달)0(미달)0(미달)5(미달)</w:t>
      </w:r>
    </w:p>
    <w:p w14:paraId="0208AE0C" w14:textId="77777777" w:rsidR="00E554A3" w:rsidRDefault="00000000">
      <w:proofErr w:type="spellStart"/>
      <w:r>
        <w:t>(미달)w(미달)a(미달)r(미달)m(미달)u(미달)p(미달)_(미달)e(미달)p(미달)o(미달)c(미달)h(미달)s(미달)</w:t>
      </w:r>
      <w:proofErr w:type="spellEnd"/>
      <w:r>
        <w:t>(미달):(미달) (미달)3(미달)</w:t>
      </w:r>
    </w:p>
    <w:p w14:paraId="2209B7A3" w14:textId="77777777" w:rsidR="00E554A3" w:rsidRDefault="00000000">
      <w:proofErr w:type="spellStart"/>
      <w:r>
        <w:t>(미달)w(미달)a(미달)r(미달)m(미달)u(미달)p(미달)_(미달)m(미달)o(미달)m(미달)e(미달)n(미달)t(미달)u(미달)m(미달)</w:t>
      </w:r>
      <w:proofErr w:type="spellEnd"/>
      <w:r>
        <w:t>(미달):(미달) (미달)0(미달).(미달)8(미달)</w:t>
      </w:r>
    </w:p>
    <w:p w14:paraId="69D6A14F" w14:textId="77777777" w:rsidR="00E554A3" w:rsidRDefault="00000000">
      <w:proofErr w:type="spellStart"/>
      <w:r>
        <w:t>(미달)w(미달)a(미달)r(미달)m(미달)u(미달)p(미달)_(미달)b(미달)i(미달)a(미달)s(미달)_(미달)l(미달)r(미달)</w:t>
      </w:r>
      <w:proofErr w:type="spellEnd"/>
      <w:r>
        <w:t>(미달):(미달) (미달)0(미달).(미달)1(미달)</w:t>
      </w:r>
    </w:p>
    <w:p w14:paraId="69F75446" w14:textId="77777777" w:rsidR="00E554A3" w:rsidRDefault="00000000">
      <w:r>
        <w:t>(미달)b(미달)o(미달)x(미달):(미달) (미달)7(미달).(미달)5(미달)</w:t>
      </w:r>
    </w:p>
    <w:p w14:paraId="5068F5F1" w14:textId="77777777" w:rsidR="00E554A3" w:rsidRDefault="00000000">
      <w:proofErr w:type="spellStart"/>
      <w:r>
        <w:t>(미달)c(미달)l(미달)s(미달)</w:t>
      </w:r>
      <w:proofErr w:type="spellEnd"/>
      <w:r>
        <w:t>(미달):(미달) (미달)0(미달).(미달)5(미달)</w:t>
      </w:r>
    </w:p>
    <w:p w14:paraId="65B009B2" w14:textId="77777777" w:rsidR="00E554A3" w:rsidRDefault="00000000">
      <w:proofErr w:type="spellStart"/>
      <w:r>
        <w:t>(미달)d(미달)f(미달)l(미달)</w:t>
      </w:r>
      <w:proofErr w:type="spellEnd"/>
      <w:r>
        <w:t>(미달):(미달) (미달)1(미달).(미달)5(미달)</w:t>
      </w:r>
    </w:p>
    <w:p w14:paraId="2D70E821" w14:textId="77777777" w:rsidR="00E554A3" w:rsidRDefault="00000000">
      <w:r>
        <w:t>(미달)p(미달)a(미달)t(미달)i(미달)e(미달)n(미달)c(미달)e(미달):(미달) (미달)1(미달)5(미달) (미달) (미달) (미달) (미달) (미달) (미달) (미달) (미달)#(미달) (미달)S(미달)t(미달)a(미달)g(미달)e(미달) (미달)1(미달)</w:t>
      </w:r>
      <w:r>
        <w:t>(미달)보(미달)다(미달)</w:t>
      </w:r>
      <w:r>
        <w:t>(미달) (미달)</w:t>
      </w:r>
      <w:proofErr w:type="spellStart"/>
      <w:r>
        <w:t>(미달)높(미달)음(미달)</w:t>
      </w:r>
      <w:proofErr w:type="spellEnd"/>
      <w:r>
        <w:t>(미달) (미달)((미달)</w:t>
      </w:r>
      <w:proofErr w:type="spellStart"/>
      <w:r>
        <w:t>(미달)후(미달)반(미달)부(미달)</w:t>
      </w:r>
      <w:proofErr w:type="spellEnd"/>
      <w:r>
        <w:t>(미달) (미달)</w:t>
      </w:r>
      <w:proofErr w:type="spellStart"/>
      <w:r>
        <w:t>(미달)개(미달)선(미달)</w:t>
      </w:r>
      <w:proofErr w:type="spellEnd"/>
      <w:r>
        <w:t>(미달) (미달)</w:t>
      </w:r>
      <w:proofErr w:type="spellStart"/>
      <w:r>
        <w:t>(미달)허(미달)용(미달)</w:t>
      </w:r>
      <w:proofErr w:type="spellEnd"/>
      <w:r>
        <w:t>(미달))(미달)</w:t>
      </w:r>
    </w:p>
    <w:p w14:paraId="5F85F422" w14:textId="77777777" w:rsidR="00E554A3" w:rsidRDefault="00000000">
      <w:proofErr w:type="spellStart"/>
      <w:r>
        <w:t>(미달)c(미달)l(미달)o(미달)s(미달)e(미달)_(미달)m(미달)o(미달)s(미달)a(미달)i(미달)c(미달)</w:t>
      </w:r>
      <w:proofErr w:type="spellEnd"/>
      <w:r>
        <w:t>(미달):(미달) (미달)1(미달)0(미달) (미달) (미달) (미달) (미달)#(미달) (미달)</w:t>
      </w:r>
      <w:proofErr w:type="spellStart"/>
      <w:r>
        <w:t>(미달)마(미달)지(미달)막(미달)</w:t>
      </w:r>
      <w:proofErr w:type="spellEnd"/>
      <w:r>
        <w:t>(미달) (미달)1(미달)0(미달) (미달)e(미달)p(미달)o(미달)c(미달)h(미달) (미달)M(미달)o(미달)s(미달)a(미달)i(미달)c(미달) (미달)</w:t>
      </w:r>
      <w:proofErr w:type="spellStart"/>
      <w:r>
        <w:t>(미달)해(미달)제(미달)</w:t>
      </w:r>
      <w:proofErr w:type="spellEnd"/>
    </w:p>
    <w:p w14:paraId="30F39465" w14:textId="77777777" w:rsidR="00E554A3" w:rsidRDefault="00000000">
      <w:proofErr w:type="spellStart"/>
      <w:r>
        <w:t>(미달)학(미달)습(미달)률(미달)</w:t>
      </w:r>
      <w:proofErr w:type="spellEnd"/>
      <w:r>
        <w:t>(미달) (미달)</w:t>
      </w:r>
      <w:proofErr w:type="spellStart"/>
      <w:r>
        <w:t>(미달)스(미달)케(미달)줄(미달)링(미달)</w:t>
      </w:r>
      <w:proofErr w:type="spellEnd"/>
      <w:r>
        <w:t>(미달) (미달)((미달)C(미달)o(미달)s(미달)i(미달)n(미달)e(미달) (미달)A(미달)n(미달)n(미달)e(미달)a(미달)l(미달)i(미달)n(미달)g(미달) (미달)w(미달)i(미달)t(미달)h(미달) (미달)W(미달)a(미달)r(미달)m(미달)u(미달)p(미달))(미달):(미달)</w:t>
      </w:r>
    </w:p>
    <w:p w14:paraId="0A0D79DE" w14:textId="1363EAC3" w:rsidR="00160E41" w:rsidRDefault="00160E41" w:rsidP="00160E41">
      <w:pPr>
        <w:ind w:left="200" w:hangingChars="100" w:hanging="200"/>
        <w:rPr>
          <w:lang w:eastAsia="ko-KR"/>
        </w:rPr>
      </w:pPr>
      <w:r>
        <w:rPr>
          <w:lang w:eastAsia="ko-KR"/>
        </w:rPr>
        <w:t>(미달)$(미달)$(미달)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</w:t>
      </w:r>
      <w:proofErr w:type="spellStart"/>
      <w:r>
        <w:rPr>
          <w:lang w:eastAsia="ko-KR"/>
        </w:rPr>
        <w:t>(미달)e(미달)t(미달)a(미달)_(미달)t(미달)</w:t>
      </w:r>
      <w:proofErr w:type="spellEnd"/>
      <w:r>
        <w:rPr>
          <w:lang w:eastAsia="ko-KR"/>
        </w:rPr>
        <w:t>(미달) (미달)=(미달)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(미달)\(미달)b(미달)e(미달)g(미달)i(미달)n(미달){(미달)c(미달)a(미달)s(미달)e(미달)s(미달)}(미달)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(미달)\(미달)e(미달)t(미달)a(미달)_(미달)0(미달) (미달)\(미달)</w:t>
      </w:r>
      <w:proofErr w:type="spellStart"/>
      <w:r>
        <w:rPr>
          <w:lang w:eastAsia="ko-KR"/>
        </w:rPr>
        <w:t>(미달)c(미달)d(미달)o(미달)t(미달)</w:t>
      </w:r>
      <w:proofErr w:type="spell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(미달)d(미달)f(미달)r(미달)a(미달)c(미달)</w:t>
      </w:r>
      <w:proofErr w:type="spellEnd"/>
      <w:r>
        <w:rPr>
          <w:lang w:eastAsia="ko-KR"/>
        </w:rPr>
        <w:t>(미달){(미달)t(미달)}(미달){(미달)T(미달)_(미달){(미달)w(미달)a(미달)r(미달)m(미달)u(미달)p(미달)}(미달)}(미달),(미달) (미달)&amp;(미달) (미달)t(미달) (미달)\(미달)l(미달)e(미달) (미달)T(미달)_(미달){(미달)w(미달)a(미달)r(미달)m(미달)u(미달)p(미달)}(미달) (미달)\(미달) (미달)((미달)\(미달)t(미달)e(미달)x(미달)t(미달){(미달)W(미달)a(미달)r(미달)m(미달)u(미달)p(미달)}(미달))(미달) (미달)</w:t>
      </w:r>
      <w:hyperlink r:id="rId9" w:history="1">
        <w:r w:rsidRPr="00763884">
          <w:rPr>
            <w:rStyle w:val="a8"/>
            <w:lang w:eastAsia="ko-KR"/>
          </w:rPr>
          <w:t>\\[6pt</w:t>
        </w:r>
      </w:hyperlink>
      <w:r>
        <w:rPr>
          <w:lang w:eastAsia="ko-KR"/>
        </w:rPr>
        <w:t>(미달)](미달)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(미달)\(미달)e(미달)t(미달)a(미달)_(미달){(미달)m(미달)i(미달)n(미달)}(미달) (미달)+(미달) (미달)\(미달)</w:t>
      </w:r>
      <w:proofErr w:type="spellStart"/>
      <w:r>
        <w:rPr>
          <w:lang w:eastAsia="ko-KR"/>
        </w:rPr>
        <w:t>(미달)d(미달)f(미달)r(미달)a(미달)c(미달)</w:t>
      </w:r>
      <w:proofErr w:type="spellEnd"/>
      <w:r>
        <w:rPr>
          <w:lang w:eastAsia="ko-KR"/>
        </w:rPr>
        <w:t>(미달){(미달)1(미달)}(미달){(미달)2(미달)}(미달)((미달)\(미달)e(미달)t(미달)a(미달)_(미달)0(미달) (미달)-(미달) (미달)\(미달)e(미달)t(미달)a(미달)_(미달){(미달)m(미달)i(미달)n(미달)}(미달))(미달)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(미달)\(미달)l(미달)e(미달)f(미달)t(미달)((미달)1(미달) (미달)+(미달) 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(미달)\(미달)c(미달)o(미달)s(미달)\(미달)!(미달)\(미달)l(미달)e(미달)f(미달)t(미달)((미달)\(미달)</w:t>
      </w:r>
      <w:proofErr w:type="spellStart"/>
      <w:r>
        <w:rPr>
          <w:lang w:eastAsia="ko-KR"/>
        </w:rPr>
        <w:t>(미달)d(미달)f(미달)r(미달)a(미달)c(미달)</w:t>
      </w:r>
      <w:proofErr w:type="spellEnd"/>
      <w:r>
        <w:rPr>
          <w:lang w:eastAsia="ko-KR"/>
        </w:rPr>
        <w:t>(미달){(미달)t(미달) (미달)-(미달) (미달)T(미달)_(미달){(미달)w(미달)a(미달)r(미달)m(미달)u(미달)p(미달)}(미달)}(미달){(미달)T(미달)_(미달){(미달)m(미달)a(미달)x(미달)}(미달) (미달)-(미달)T(미달)_(미달){(미달)w(미달)a(미달)r(미달)m(미달)u(미달)p(미달)}(미달)}(미달) (미달)\(미달)p(미달)i(미달)\(미달)r(미달)i(미달)g(미달)h(미달)t(미달))(미달)\(미달)r(미달)i(미달)g(미달)h(미달)t(미달))(미달),(미달)</w:t>
      </w:r>
      <w:r>
        <w:rPr>
          <w:rFonts w:hint="eastAsia"/>
          <w:lang w:eastAsia="ko-KR"/>
        </w:rPr>
        <w:t>(미달) (미달)</w:t>
      </w:r>
      <w:r>
        <w:rPr>
          <w:lang w:eastAsia="ko-KR"/>
        </w:rPr>
        <w:t>(미달)&amp;(미달) (미달)t(미달) (미달)&gt;(미달) (미달)T(미달)_(미달){(미달)w(미달)a(미달)r(미달)m(미달)u(미달)p(미달)}(미달)\(미달) (미달)((미달)\(미달)t(미달)e(미달)x(미달)t(미달){(미달)C(미달)o(미달)s(미달)i(미달)n(미달)e(미달)}(미달))(미달)\(미달)e(미달)n(미달)d(미달){(미달)c(미달)a(미달)s(미달)e(미달)s(미달)}(미달)$(미달)$(미달)</w:t>
      </w:r>
    </w:p>
    <w:p w14:paraId="01ED04FA" w14:textId="77777777" w:rsidR="00160E41" w:rsidRDefault="00160E41" w:rsidP="00160E41">
      <w:pPr>
        <w:rPr>
          <w:lang w:eastAsia="ko-KR"/>
        </w:rPr>
      </w:pPr>
    </w:p>
    <w:p w14:paraId="77D5D9DF" w14:textId="0E486313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(미달):(미달)</w:t>
      </w:r>
    </w:p>
    <w:p w14:paraId="621437A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(미달)$(미달)\(미달)</w:t>
      </w:r>
      <w:proofErr w:type="spellStart"/>
      <w:r>
        <w:rPr>
          <w:lang w:eastAsia="ko-KR"/>
        </w:rPr>
        <w:t>(미달)e(미달)t(미달)a(미달)_(미달)t(미달)</w:t>
      </w:r>
      <w:proofErr w:type="spellEnd"/>
      <w:r>
        <w:rPr>
          <w:lang w:eastAsia="ko-KR"/>
        </w:rPr>
        <w:t>(미달)$(미달):(미달) (미달)t(미달) (미달)</w:t>
      </w:r>
      <w:proofErr w:type="spellStart"/>
      <w:r>
        <w:rPr>
          <w:lang w:eastAsia="ko-KR"/>
        </w:rPr>
        <w:t>(미달)에(미달)포(미달)크(미달)에(미달)서(미달)의(미달)</w:t>
      </w:r>
      <w:proofErr w:type="spell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(미달)학(미달)습(미달)률(미달)</w:t>
      </w:r>
      <w:proofErr w:type="spellEnd"/>
    </w:p>
    <w:p w14:paraId="3CA89E79" w14:textId="77777777" w:rsidR="00E554A3" w:rsidRDefault="00000000">
      <w:r>
        <w:t>(미달)-(미달) (미달)$(미달)\(미달)e(미달)t(미달)a(미달)_(미달)0(미달) (미달)=(미달) (미달)0(미달).(미달)0(미달)1(미달)$(미달):(미달) (미달)</w:t>
      </w:r>
      <w:proofErr w:type="spellStart"/>
      <w:r>
        <w:t>(미달)초(미달)기(미달)</w:t>
      </w:r>
      <w:proofErr w:type="spellEnd"/>
      <w:r>
        <w:t>(미달) (미달)</w:t>
      </w:r>
      <w:proofErr w:type="spellStart"/>
      <w:r>
        <w:t>(미달)학(미달)습(미달)률(미달)</w:t>
      </w:r>
      <w:proofErr w:type="spellEnd"/>
    </w:p>
    <w:p w14:paraId="2BD44B65" w14:textId="77777777" w:rsidR="00E554A3" w:rsidRDefault="00000000">
      <w:r>
        <w:t>(미달)-(미달) (미달)$(미달)\(미달)</w:t>
      </w:r>
      <w:proofErr w:type="gramStart"/>
      <w:r>
        <w:t>(미달)e(미달)t(미달)a(미달)_(미달){(미달)</w:t>
      </w:r>
      <w:proofErr w:type="gramEnd"/>
      <w:r>
        <w:t>(미달)m(미달)i(미달)n(미달)}(미달) (미달)=(미달) (미달)0(미달).(미달)0(미달)0(미달)1(미달)$(미달):(미달) (미달)</w:t>
      </w:r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(미달)학(미달)습(미달)률(미달)</w:t>
      </w:r>
      <w:proofErr w:type="spellEnd"/>
      <w:r>
        <w:t>(미달) (미달)((미달)$(미달)</w:t>
      </w:r>
      <w:proofErr w:type="spellStart"/>
      <w:r>
        <w:t>(미달)l(미달)r(미달)f(미달)</w:t>
      </w:r>
      <w:proofErr w:type="spellEnd"/>
      <w:r>
        <w:t>(미달) (미달)\(미달)t(미달)i(미달)m(미달)e(미달)s(미달) (미달)\(미달)e(미달)t(미달)a(미달)_(미달)0(미달)$(미달))(미달)</w:t>
      </w:r>
    </w:p>
    <w:p w14:paraId="0A5D2774" w14:textId="77777777" w:rsidR="00E554A3" w:rsidRDefault="00000000">
      <w:r>
        <w:t>(미달)-(미달) (미달)$(미달)</w:t>
      </w:r>
      <w:proofErr w:type="gramStart"/>
      <w:r>
        <w:t>(미달)T(미달)_(미달){(미달)</w:t>
      </w:r>
      <w:proofErr w:type="gramEnd"/>
      <w:r>
        <w:t>(미달)w(미달)a(미달)r(미달)m(미달)u(미달)p(미달)}(미달) (미달)=(미달) (미달)3(미달)$(미달):(미달) (미달)W(미달)a(미달)r(미달)m(미달)u(미달)p(미달) (미달)</w:t>
      </w:r>
      <w:proofErr w:type="spellStart"/>
      <w:r>
        <w:t>(미달)에(미달)포(미달)크(미달)</w:t>
      </w:r>
      <w:proofErr w:type="spellEnd"/>
      <w:r>
        <w:t>(미달) (미달)</w:t>
      </w:r>
      <w:r>
        <w:t>(미달)수(미달)</w:t>
      </w:r>
    </w:p>
    <w:p w14:paraId="32BF44BD" w14:textId="77777777" w:rsidR="00E554A3" w:rsidRDefault="00000000">
      <w:r>
        <w:t>(미달)-(미달) (미달)$(미달)</w:t>
      </w:r>
      <w:proofErr w:type="gramStart"/>
      <w:r>
        <w:t>(미달)T(미달)_(미달){(미달)</w:t>
      </w:r>
      <w:proofErr w:type="gramEnd"/>
      <w:r>
        <w:t>(미달)m(미달)a(미달)x(미달)}(미달) (미달)=(미달) (미달)1(미달)0(미달)0(미달)$(미달):(미달) (미달)</w:t>
      </w:r>
      <w:r>
        <w:t>(미달)총(미달)</w:t>
      </w:r>
      <w:r>
        <w:t>(미달) (미달)</w:t>
      </w:r>
      <w:proofErr w:type="spellStart"/>
      <w:r>
        <w:t>(미달)에(미달)포(미달)크(미달)</w:t>
      </w:r>
      <w:proofErr w:type="spellEnd"/>
      <w:r>
        <w:t>(미달) (미달)</w:t>
      </w:r>
      <w:r>
        <w:t>(미달)수(미달)</w:t>
      </w:r>
      <w:r>
        <w:t>(미달) (미달)((미달)S(미달)t(미달)a(미달)g(미달)e(미달) (미달)2(미달) (미달)</w:t>
      </w:r>
      <w:proofErr w:type="spellStart"/>
      <w:r>
        <w:t>(미달)기(미달)준(미달)</w:t>
      </w:r>
      <w:proofErr w:type="spellEnd"/>
      <w:r>
        <w:t>(미달))(미달)</w:t>
      </w:r>
    </w:p>
    <w:p w14:paraId="6EBCD7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(미달)학(미달)습(미달)률(미달)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 (미달)</w:t>
      </w:r>
      <w:r>
        <w:rPr>
          <w:lang w:eastAsia="ko-KR"/>
        </w:rPr>
        <w:t>(미달)예(미달)시(미달)</w:t>
      </w:r>
      <w:r>
        <w:rPr>
          <w:lang w:eastAsia="ko-KR"/>
        </w:rPr>
        <w:t>(미달):(미달)</w:t>
      </w:r>
    </w:p>
    <w:p w14:paraId="5DB5AEEA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1E0429D7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(미달)\(미달)b(미달)e(미달)g(미달)i(미달)n(미달){(미달)a(미달)l(미달)i(미달)g(미달)n(미달)e(미달)d(미달)}(미달)</w:t>
      </w:r>
    </w:p>
    <w:p w14:paraId="20C5E6FD" w14:textId="77777777" w:rsidR="00E554A3" w:rsidRDefault="00000000">
      <w:r>
        <w:t>(미달)\(미달)</w:t>
      </w:r>
      <w:proofErr w:type="gramStart"/>
      <w:r>
        <w:t>(미달)e(미달)t(미달)a(미달)</w:t>
      </w:r>
      <w:proofErr w:type="gramEnd"/>
      <w:r>
        <w:t>(미달)_(미달)0(미달) (미달)&amp;(미달)=(미달) (미달)0(미달).(미달)0(미달)0(미달)1(미달)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(미달)((미달)E(미달)p(미달)o(미달)c(미달)h(미달) (미달)0(미달),(미달) (미달)W(미달)a(미달)r(미달)m(미달)u(미달)p(미달)</w:t>
      </w:r>
      <w:proofErr w:type="gramStart"/>
      <w:r>
        <w:t>(미달) (미달)</w:t>
      </w:r>
      <w:proofErr w:type="spellStart"/>
      <w:r>
        <w:t>(미달)시(미달)작(미달)</w:t>
      </w:r>
      <w:proofErr w:type="spellEnd"/>
      <w:r>
        <w:t>(미달))(미달)}(미달)</w:t>
      </w:r>
      <w:proofErr w:type="gramEnd"/>
      <w:r>
        <w:t>(미달) (미달)\(미달)\(미달)</w:t>
      </w:r>
    </w:p>
    <w:p w14:paraId="633B2F21" w14:textId="77777777" w:rsidR="00E554A3" w:rsidRDefault="00000000">
      <w:r>
        <w:t>(미달)\(미달)</w:t>
      </w:r>
      <w:proofErr w:type="gramStart"/>
      <w:r>
        <w:t>(미달)e(미달)t(미달)a(미달)</w:t>
      </w:r>
      <w:proofErr w:type="gramEnd"/>
      <w:r>
        <w:t>(미달)_(미달)3(미달) (미달)&amp;(미달)=(미달) (미달)0(미달).(미달)0(미달)1(미달)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(미달)((미달)E(미달)p(미달)o(미달)c(미달)h(미달) (미달)3(미달),(미달) (미달)W(미달)a(미달)r(미달)m(미달)u(미달)p(미달)</w:t>
      </w:r>
      <w:proofErr w:type="gramStart"/>
      <w:r>
        <w:t>(미달) (미달)</w:t>
      </w:r>
      <w:proofErr w:type="spellStart"/>
      <w:r>
        <w:t>(미달)완(미달)료(미달)</w:t>
      </w:r>
      <w:proofErr w:type="spellEnd"/>
      <w:r>
        <w:t>(미달))(미달)}(미달)</w:t>
      </w:r>
      <w:proofErr w:type="gramEnd"/>
      <w:r>
        <w:t>(미달) (미달)\(미달)\(미달)</w:t>
      </w:r>
    </w:p>
    <w:p w14:paraId="708C002B" w14:textId="77777777" w:rsidR="00E554A3" w:rsidRDefault="00000000">
      <w:r>
        <w:t>(미달)\(미달)</w:t>
      </w:r>
      <w:proofErr w:type="gramStart"/>
      <w:r>
        <w:t>(미달)e(미달)t(미달)a(미달)_(미달){(미달)5(미달)0(미달)}(미달) (미달)&amp;(미달)</w:t>
      </w:r>
      <w:proofErr w:type="gramEnd"/>
      <w:r>
        <w:t>(미달)=(미달) (미달)0(미달).(미달)0(미달)0(미달)5(미달)5(미달)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(미달)((미달)E(미달)p(미달)o(미달)c(미달)h(미달) (미달)5(미달)0(미달),(미달)</w:t>
      </w:r>
      <w:proofErr w:type="gramStart"/>
      <w:r>
        <w:t>(미달) (미달)</w:t>
      </w:r>
      <w:proofErr w:type="spellStart"/>
      <w:r>
        <w:t>(미달)중(미달)간(미달)</w:t>
      </w:r>
      <w:proofErr w:type="spellEnd"/>
      <w:r>
        <w:t>(미달))(미달)}(미달)</w:t>
      </w:r>
      <w:proofErr w:type="gramEnd"/>
      <w:r>
        <w:t>(미달) (미달)\(미달)\(미달)</w:t>
      </w:r>
    </w:p>
    <w:p w14:paraId="45EF6323" w14:textId="77777777" w:rsidR="00E554A3" w:rsidRDefault="00000000">
      <w:r>
        <w:t>(미달)\(미달)</w:t>
      </w:r>
      <w:proofErr w:type="gramStart"/>
      <w:r>
        <w:t>(미달)e(미달)t(미달)a(미달)_(미달){(미달)1(미달)0(미달)0(미달)}(미달) (미달)&amp;(미달)</w:t>
      </w:r>
      <w:proofErr w:type="gramEnd"/>
      <w:r>
        <w:t>(미달)=(미달) (미달)0(미달).(미달)0(미달)0(미달)1(미달)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(미달)((미달)E(미달)p(미달)o(미달)c(미달)h(미달) (미달)1(미달)0(미달)0(미달),(미달)</w:t>
      </w:r>
      <w:proofErr w:type="gramStart"/>
      <w:r>
        <w:t>(미달) (미달)</w:t>
      </w:r>
      <w:proofErr w:type="spellStart"/>
      <w:r>
        <w:t>(미달)최(미달)종(미달)</w:t>
      </w:r>
      <w:proofErr w:type="spellEnd"/>
      <w:r>
        <w:t>(미달))(미달)}(미달)</w:t>
      </w:r>
      <w:proofErr w:type="gramEnd"/>
    </w:p>
    <w:p w14:paraId="0BBB16C0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(미달)e(미달)n(미달)d(미달)</w:t>
      </w:r>
      <w:proofErr w:type="gramEnd"/>
      <w:r>
        <w:rPr>
          <w:lang w:eastAsia="ko-KR"/>
        </w:rPr>
        <w:t>(미달){(미달)a(미달)l(미달)i(미달)g(미달)n(미달)e(미달)d(미달)}(미달)</w:t>
      </w:r>
    </w:p>
    <w:p w14:paraId="23647FD8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61894EDE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(미달)불(미달)안(미달)정(미달)성(미달)을(미달)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(미달)방(미달)지(미달)하(미달)고(미달)</w:t>
      </w:r>
      <w:r>
        <w:rPr>
          <w:lang w:eastAsia="ko-KR"/>
        </w:rPr>
        <w:t>(미달)((미달)W(미달)a(미달)r(미달)m(미달)u(미달)p(미달))(미달) (미달)</w:t>
      </w:r>
      <w:r>
        <w:rPr>
          <w:lang w:eastAsia="ko-KR"/>
        </w:rPr>
        <w:t>(미달)점(미달)진(미달)적(미달)으(미달)로(미달)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(미달)조(미달)정(미달)을(미달)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(미달)가(미달)능(미달)하(미달)게(미달)</w:t>
      </w:r>
      <w:r>
        <w:rPr>
          <w:lang w:eastAsia="ko-KR"/>
        </w:rPr>
        <w:t>(미달) (미달)</w:t>
      </w:r>
      <w:r>
        <w:rPr>
          <w:lang w:eastAsia="ko-KR"/>
        </w:rPr>
        <w:t>(미달)한(미달)다(미달)</w:t>
      </w:r>
      <w:r>
        <w:rPr>
          <w:lang w:eastAsia="ko-KR"/>
        </w:rPr>
        <w:t>(미달)((미달)C(미달)o(미달)s(미달)i(미달)n(미달)e(미달) (미달)D(미달)e(미달)c(미달)a(미달)y(미달))(미달).(미달)</w:t>
      </w:r>
    </w:p>
    <w:p w14:paraId="6BA38CD6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 (미달)</w:t>
      </w:r>
      <w:r>
        <w:rPr>
          <w:lang w:eastAsia="ko-KR"/>
        </w:rPr>
        <w:t>(미달)함(미달)수(미달)</w:t>
      </w:r>
    </w:p>
    <w:p w14:paraId="7C5EE70C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(미달)Y(미달)O(미달)L(미달)O(미달)1(미달)1(미달)/(미달)v(미달)8(미달) (미달)</w:t>
      </w:r>
      <w:r>
        <w:rPr>
          <w:lang w:eastAsia="ko-KR"/>
        </w:rPr>
        <w:t>(미달)통(미달)합(미달)</w:t>
      </w:r>
      <w:r>
        <w:rPr>
          <w:lang w:eastAsia="ko-KR"/>
        </w:rPr>
        <w:t>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 (미달)</w:t>
      </w:r>
      <w:r>
        <w:rPr>
          <w:lang w:eastAsia="ko-KR"/>
        </w:rPr>
        <w:t>(미달)함(미달)수(미달)</w:t>
      </w:r>
      <w:r>
        <w:rPr>
          <w:lang w:eastAsia="ko-KR"/>
        </w:rPr>
        <w:t>(미달):(미달)</w:t>
      </w:r>
    </w:p>
    <w:p w14:paraId="5FD2BA8F" w14:textId="77777777" w:rsidR="00E554A3" w:rsidRDefault="00000000">
      <w:proofErr w:type="spellStart"/>
      <w:r>
        <w:t>(미달)L(미달)_(미달)t(미달)o(미달)t(미달)a(미달)l(미달)</w:t>
      </w:r>
      <w:proofErr w:type="spellEnd"/>
      <w:r>
        <w:t>(미달) (미달)=(미달) (미달)</w:t>
      </w:r>
      <w:proofErr w:type="spellStart"/>
      <w:r>
        <w:t>(미달)λ(미달)_(미달)b(미달)o(미달)x(미달)·(미달)L(미달)_(미달)b(미달)o(미달)x(미달)</w:t>
      </w:r>
      <w:proofErr w:type="spellEnd"/>
      <w:r>
        <w:t>(미달) (미달)+(미달) (미달)</w:t>
      </w:r>
      <w:proofErr w:type="spellStart"/>
      <w:r>
        <w:t>(미달)λ(미달)_(미달)c(미달)l(미달)s(미달)·(미달)L(미달)_(미달)c(미달)l(미달)s(미달)</w:t>
      </w:r>
      <w:proofErr w:type="spellEnd"/>
      <w:r>
        <w:t>(미달) (미달)+(미달) (미달)</w:t>
      </w:r>
      <w:proofErr w:type="spellStart"/>
      <w:r>
        <w:t>(미달)λ(미달)_(미달)d(미달)f(미달)l(미달)·(미달)L(미달)_(미달)d(미달)f(미달)l(미달)</w:t>
      </w:r>
      <w:proofErr w:type="spellEnd"/>
    </w:p>
    <w:p w14:paraId="324BDBE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(미달)통(미달)합(미달)</w:t>
      </w:r>
      <w:r>
        <w:rPr>
          <w:lang w:eastAsia="ko-KR"/>
        </w:rPr>
        <w:t>(미달) (미달)</w:t>
      </w:r>
      <w:r>
        <w:rPr>
          <w:lang w:eastAsia="ko-KR"/>
        </w:rPr>
        <w:t>(미달)손(미달)실(미달)</w:t>
      </w:r>
      <w:r>
        <w:rPr>
          <w:lang w:eastAsia="ko-KR"/>
        </w:rPr>
        <w:t>(미달) (미달)</w:t>
      </w:r>
      <w:r>
        <w:rPr>
          <w:lang w:eastAsia="ko-KR"/>
        </w:rPr>
        <w:t>(미달)함(미달)수(미달)</w:t>
      </w:r>
      <w:r>
        <w:rPr>
          <w:lang w:eastAsia="ko-KR"/>
        </w:rPr>
        <w:t>(미달):(미달)</w:t>
      </w:r>
    </w:p>
    <w:p w14:paraId="233F6870" w14:textId="77777777" w:rsidR="00E554A3" w:rsidRDefault="00000000">
      <w:r>
        <w:t>(미달)$(미달)$(미달)</w:t>
      </w:r>
    </w:p>
    <w:p w14:paraId="5296436A" w14:textId="77777777" w:rsidR="00E554A3" w:rsidRDefault="00000000">
      <w:r>
        <w:t>(미달)\(미달)</w:t>
      </w:r>
      <w:proofErr w:type="spellStart"/>
      <w:proofErr w:type="gramStart"/>
      <w:r>
        <w:t>(미달)m(미달)a(미달)t(미달)h(미달)c(미달)a(미달)l(미달)</w:t>
      </w:r>
      <w:proofErr w:type="spellEnd"/>
      <w:proofErr w:type="gramEnd"/>
      <w:r>
        <w:t>(미달){(미달)L(미달)}(미달)_(미달){(미달)Y(미달)O(미달)L(미달)O(미달)}(미달) (미달)=(미달) (미달)\(미달)l(미달)a(미달)m(미달)b(미달)d(미달)a(미달)_(미달){(미달)b(미달)o(미달)x(미달)}(미달) (미달)\(미달)</w:t>
      </w:r>
      <w:proofErr w:type="spellStart"/>
      <w:r>
        <w:t>(미달)m(미달)a(미달)t(미달)h(미달)c(미달)a(미달)l(미달)</w:t>
      </w:r>
      <w:proofErr w:type="spellEnd"/>
      <w:r>
        <w:t>(미달){(미달)L(미달)}(미달)_(미달){(미달)b(미달)o(미달)x(미달)}(미달) (미달)+(미달) (미달)\(미달)l(미달)a(미달)m(미달)b(미달)d(미달)a(미달)_(미달){(미달)</w:t>
      </w:r>
      <w:proofErr w:type="spellStart"/>
      <w:r>
        <w:t>(미달)c(미달)l(미달)s(미달)</w:t>
      </w:r>
      <w:proofErr w:type="spellEnd"/>
      <w:r>
        <w:t>(미달)}(미달) (미달)\(미달)</w:t>
      </w:r>
      <w:proofErr w:type="spellStart"/>
      <w:r>
        <w:t>(미달)m(미달)a(미달)t(미달)h(미달)c(미달)a(미달)l(미달)</w:t>
      </w:r>
      <w:proofErr w:type="spellEnd"/>
      <w:r>
        <w:t>(미달){(미달)L(미달)}(미달)_(미달){(미달)</w:t>
      </w:r>
      <w:proofErr w:type="spellStart"/>
      <w:r>
        <w:t>(미달)c(미달)l(미달)s(미달)</w:t>
      </w:r>
      <w:proofErr w:type="spellEnd"/>
      <w:r>
        <w:t>(미달)}(미달) (미달)+(미달) (미달)\(미달)l(미달)a(미달)m(미달)b(미달)d(미달)a(미달)_(미달){(미달)</w:t>
      </w:r>
      <w:proofErr w:type="spellStart"/>
      <w:r>
        <w:t>(미달)d(미달)f(미달)l(미달)</w:t>
      </w:r>
      <w:proofErr w:type="spellEnd"/>
      <w:r>
        <w:t>(미달)}(미달) (미달)\(미달)</w:t>
      </w:r>
      <w:proofErr w:type="spellStart"/>
      <w:r>
        <w:t>(미달)m(미달)a(미달)t(미달)h(미달)c(미달)a(미달)l(미달)</w:t>
      </w:r>
      <w:proofErr w:type="spellEnd"/>
      <w:r>
        <w:t>(미달){(미달)L(미달)}(미달)_(미달){(미달)</w:t>
      </w:r>
      <w:proofErr w:type="spellStart"/>
      <w:r>
        <w:t>(미달)d(미달)f(미달)l(미달)</w:t>
      </w:r>
      <w:proofErr w:type="spellEnd"/>
      <w:r>
        <w:t>(미달)}(미달)</w:t>
      </w:r>
    </w:p>
    <w:p w14:paraId="69A51238" w14:textId="77777777" w:rsidR="00E554A3" w:rsidRDefault="00000000">
      <w:r>
        <w:t>(미달)\(미달)</w:t>
      </w:r>
      <w:proofErr w:type="gramStart"/>
      <w:r>
        <w:t>(미달)t(미달)a(미달)g(미달){(미달)</w:t>
      </w:r>
      <w:proofErr w:type="gramEnd"/>
      <w:r>
        <w:t>(미달)3(미달)}(미달)</w:t>
      </w:r>
    </w:p>
    <w:p w14:paraId="7CB8F0F1" w14:textId="77777777" w:rsidR="00E554A3" w:rsidRDefault="00000000">
      <w:r>
        <w:t>(미달)$(미달)$(미달)</w:t>
      </w:r>
    </w:p>
    <w:p w14:paraId="5E003E64" w14:textId="77777777" w:rsidR="00E554A3" w:rsidRDefault="00000000">
      <w:r>
        <w:t>(미달)1(미달).(미달) (미달)B(미달)o(미달)x(미달) (미달)L(미달)o(미달)s(미달)s(미달) (미달)((미달)C(미달)o(미달)m(미달)p(미달)l(미달)e(미달)t(미달)e(미달) (미달)</w:t>
      </w:r>
      <w:proofErr w:type="spellStart"/>
      <w:r>
        <w:t>(미달)I(미달)o(미달)U(미달)</w:t>
      </w:r>
      <w:proofErr w:type="spellEnd"/>
      <w:r>
        <w:t>(미달))(미달):(미달)</w:t>
      </w:r>
    </w:p>
    <w:p w14:paraId="4A667172" w14:textId="77777777" w:rsidR="00E554A3" w:rsidRDefault="00000000">
      <w:r>
        <w:t>(미달)$(미달)$(미달)</w:t>
      </w:r>
    </w:p>
    <w:p w14:paraId="571B0A90" w14:textId="77777777" w:rsidR="00E554A3" w:rsidRDefault="00000000">
      <w:r>
        <w:t>(미달)\(미달)</w:t>
      </w:r>
      <w:proofErr w:type="spellStart"/>
      <w:proofErr w:type="gramStart"/>
      <w:r>
        <w:t>(미달)m(미달)a(미달)t(미달)h(미달)c(미달)a(미달)l(미달)</w:t>
      </w:r>
      <w:proofErr w:type="spellEnd"/>
      <w:proofErr w:type="gramEnd"/>
      <w:r>
        <w:t>(미달){(미달)L(미달)}(미달)_(미달){(미달)b(미달)o(미달)x(미달)}(미달) (미달)=(미달) (미달)1(미달) (미달)-(미달) (미달)</w:t>
      </w:r>
      <w:proofErr w:type="spellStart"/>
      <w:r>
        <w:t>(미달)I(미달)o(미달)U(미달)</w:t>
      </w:r>
      <w:proofErr w:type="spellEnd"/>
      <w:r>
        <w:t>(미달)((미달)\(미달)h(미달)a(미달)t(미달){(미달)b(미달)}(미달),(미달) (미달)b(미달))(미달) (미달)+(미달) (미달)\(미달)f(미달)r(미달)a(미달)c(미달){(미달)\(미달)r(미달)h(미달)o(미달)^(미달)2(미달)((미달)\(미달)h(미달)a(미달)t(미달){(미달)c(미달)}(미달),(미달) (미달)c(미달)</w:t>
      </w:r>
      <w:proofErr w:type="gramStart"/>
      <w:r>
        <w:t>(미달))(미달)}(미달){(미달)</w:t>
      </w:r>
      <w:proofErr w:type="gramEnd"/>
      <w:r>
        <w:t>(미달)d(미달)^(미달)2(미달)}(미달) (미달)+(미달) (미달)\(미달)a(미달)l(미달)p(미달)h(미달)a(미달) (미달)v(미달)</w:t>
      </w:r>
    </w:p>
    <w:p w14:paraId="43712296" w14:textId="77777777" w:rsidR="00E554A3" w:rsidRDefault="00000000">
      <w:r>
        <w:t>(미달)\(미달)</w:t>
      </w:r>
      <w:proofErr w:type="gramStart"/>
      <w:r>
        <w:t>(미달)t(미달)a(미달)g(미달){(미달)</w:t>
      </w:r>
      <w:proofErr w:type="gramEnd"/>
      <w:r>
        <w:t>(미달)4(미달)}(미달)</w:t>
      </w:r>
    </w:p>
    <w:p w14:paraId="66489A06" w14:textId="77777777" w:rsidR="00E554A3" w:rsidRDefault="00000000">
      <w:r>
        <w:t>(미달)$(미달)$(미달)</w:t>
      </w:r>
    </w:p>
    <w:p w14:paraId="0A49C79A" w14:textId="77777777" w:rsidR="00E554A3" w:rsidRDefault="00000000">
      <w:proofErr w:type="spellStart"/>
      <w:r>
        <w:t>(미달)여(미달)기(미달)서(미달)</w:t>
      </w:r>
      <w:proofErr w:type="spellEnd"/>
      <w:r>
        <w:t>(미달):(미달)</w:t>
      </w:r>
    </w:p>
    <w:p w14:paraId="4B7B163E" w14:textId="77777777" w:rsidR="00E554A3" w:rsidRDefault="00000000">
      <w:r>
        <w:t>(미달)-(미달) (미달)$(미달)</w:t>
      </w:r>
      <w:proofErr w:type="spellStart"/>
      <w:r>
        <w:t>(미달)I(미달)o(미달)U(미달)</w:t>
      </w:r>
      <w:proofErr w:type="spellEnd"/>
      <w:r>
        <w:t>(미달)((미달)\(미달)h(미달)a(미달)t(미달){(미달)b(미달)}(미달),(미달) (미달)b(미달))(미달) (미달)=(미달) (미달)\(미달)f(미달)r(미달)a(미달)c(미달){(미달)|(미달)\(미달)h(미달)a(미달)t(미달){(미달)b(미달)}(미달) (미달)\(미달)c(미달)a(미달)p(미달) (미달)b(미달)</w:t>
      </w:r>
      <w:proofErr w:type="gramStart"/>
      <w:r>
        <w:t>(미달)|(미달)}(미달){(미달)</w:t>
      </w:r>
      <w:proofErr w:type="gramEnd"/>
      <w:r>
        <w:t>(미달)|(미달)\(미달)h(미달)a(미달)t(미달){(미달)b(미달)}(미달) (미달)\(미달)c(미달)u(미달)p(미달) (미달)b(미달)</w:t>
      </w:r>
      <w:proofErr w:type="gramStart"/>
      <w:r>
        <w:t>(미달)|(미달)}(미달)$(미달)</w:t>
      </w:r>
      <w:proofErr w:type="gramEnd"/>
      <w:r>
        <w:t>(미달):(미달) (미달)I(미달)n(미달)t(미달)e(미달)r(미달)s(미달)e(미달)c(미달)t(미달)i(미달)o(미달)n(미달) (미달)o(미달)v(미달)e(미달)r(미달) (미달)U(미달)n(미달)i(미달)o(미달)n(미달)</w:t>
      </w:r>
    </w:p>
    <w:p w14:paraId="4C11244F" w14:textId="77777777" w:rsidR="00E554A3" w:rsidRDefault="00000000">
      <w:r>
        <w:t>(미달)-(미달) (미달)$(미달)\(미달)r(미달)h(미달)o(미달)((미달)\(미달)h(미달)a(미달)t(미달){(미달)c(미달)}(미달),(미달) (미달)</w:t>
      </w:r>
      <w:proofErr w:type="gramStart"/>
      <w:r>
        <w:t>(미달)c(미달))(미달)$(미달)</w:t>
      </w:r>
      <w:proofErr w:type="gramEnd"/>
      <w:r>
        <w:t>(미달):(미달) (미달)</w:t>
      </w:r>
      <w:proofErr w:type="spellStart"/>
      <w:r>
        <w:t>(미달)예(미달)측(미달)</w:t>
      </w:r>
      <w:proofErr w:type="spellEnd"/>
      <w:r>
        <w:t>(미달) (미달)</w:t>
      </w:r>
      <w:proofErr w:type="spellStart"/>
      <w:r>
        <w:t>(미달)중(미달)심(미달)점(미달)</w:t>
      </w:r>
      <w:proofErr w:type="spellEnd"/>
      <w:r>
        <w:t>(미달) (미달)$(미달)\(미달)h(미달)a(미달)t(미달){(미달)c(미달)}(미달)$(미달)</w:t>
      </w:r>
      <w:r>
        <w:t>(미달)와(미달)</w:t>
      </w:r>
      <w:r>
        <w:t>(미달) (미달)</w:t>
      </w:r>
      <w:proofErr w:type="spellStart"/>
      <w:r>
        <w:t>(미달)실(미달)제(미달)</w:t>
      </w:r>
      <w:proofErr w:type="spellEnd"/>
      <w:r>
        <w:t>(미달) (미달)</w:t>
      </w:r>
      <w:proofErr w:type="spellStart"/>
      <w:r>
        <w:t>(미달)중(미달)심(미달)점(미달)</w:t>
      </w:r>
      <w:proofErr w:type="spellEnd"/>
      <w:r>
        <w:t>(미달) (미달)$(미달)c(미달)$(미달) (미달)</w:t>
      </w:r>
      <w:r>
        <w:t>(미달)간(미달)</w:t>
      </w:r>
      <w:r>
        <w:t>(미달) (미달)</w:t>
      </w:r>
      <w:proofErr w:type="spellStart"/>
      <w:r>
        <w:t>(미달)유(미달)클(미달)리(미달)드(미달)</w:t>
      </w:r>
      <w:proofErr w:type="spellEnd"/>
      <w:r>
        <w:t>(미달) (미달)</w:t>
      </w:r>
      <w:proofErr w:type="spellStart"/>
      <w:r>
        <w:t>(미달)거(미달)리(미달)</w:t>
      </w:r>
      <w:proofErr w:type="spellEnd"/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(미달)$(미달)d(미달)$(미달):(미달) (미달)</w:t>
      </w:r>
      <w:r>
        <w:rPr>
          <w:lang w:eastAsia="ko-KR"/>
        </w:rPr>
        <w:t>(미달)최(미달)소(미달)</w:t>
      </w:r>
      <w:r>
        <w:rPr>
          <w:lang w:eastAsia="ko-KR"/>
        </w:rPr>
        <w:t>(미달) (미달)</w:t>
      </w:r>
      <w:r>
        <w:rPr>
          <w:lang w:eastAsia="ko-KR"/>
        </w:rPr>
        <w:t>(미달)외(미달)접(미달)</w:t>
      </w:r>
      <w:r>
        <w:rPr>
          <w:lang w:eastAsia="ko-KR"/>
        </w:rPr>
        <w:t>(미달) (미달)</w:t>
      </w:r>
      <w:r>
        <w:rPr>
          <w:lang w:eastAsia="ko-KR"/>
        </w:rPr>
        <w:t>(미달)박(미달)스(미달)의(미달)</w:t>
      </w:r>
      <w:r>
        <w:rPr>
          <w:lang w:eastAsia="ko-KR"/>
        </w:rPr>
        <w:t>(미달) (미달)</w:t>
      </w:r>
      <w:r>
        <w:rPr>
          <w:lang w:eastAsia="ko-KR"/>
        </w:rPr>
        <w:t>(미달)대(미달)각(미달)선(미달)</w:t>
      </w:r>
      <w:r>
        <w:rPr>
          <w:lang w:eastAsia="ko-KR"/>
        </w:rPr>
        <w:t>(미달) (미달)</w:t>
      </w:r>
      <w:r>
        <w:rPr>
          <w:lang w:eastAsia="ko-KR"/>
        </w:rPr>
        <w:t>(미달)길(미달)이(미달)</w:t>
      </w:r>
    </w:p>
    <w:p w14:paraId="5D30F20D" w14:textId="77777777" w:rsidR="00E554A3" w:rsidRDefault="00000000">
      <w:r>
        <w:t>(미달)-(미달) (미달)$(미달)v(미달) (미달)=(미달) (미달)\(미달)f(미달)r(미달)a(미달)c(미달){(미달)</w:t>
      </w:r>
      <w:proofErr w:type="gramStart"/>
      <w:r>
        <w:t>(미달)4(미달)}(미달){(미달)</w:t>
      </w:r>
      <w:proofErr w:type="gramEnd"/>
      <w:r>
        <w:t>(미달)\(미달)p(미달)i(미달)^(미달)</w:t>
      </w:r>
      <w:proofErr w:type="gramStart"/>
      <w:r>
        <w:t>(미달)2(미달)}(미달)\(미달)</w:t>
      </w:r>
      <w:proofErr w:type="gramEnd"/>
      <w:r>
        <w:t>(미달)l(미달)e(미달)f(미달)t(미달)((미달)\(미달)a(미달)r(미달)c(미달)t(미달)a(미달)n(미달)\(미달)f(미달)r(미달)a(미달)c(미달){(미달)w(미달)}(미달){(미달)h(미달)}(미달) (미달)-(미달) (미달)\(미달)a(미달)r(미달)c(미달)t(미달)a(미달)n(미달)\(미달)f(미달)r(미달)a(미달)c(미달){(미달)\(미달)h(미달)a(미달)t(미달){(미달)w(미달)</w:t>
      </w:r>
      <w:proofErr w:type="gramStart"/>
      <w:r>
        <w:t>(미달)}(미달)}(미달){(미달)</w:t>
      </w:r>
      <w:proofErr w:type="gramEnd"/>
      <w:r>
        <w:t>(미달)\(미달)h(미달)a(미달)t(미달){(미달)h(미달)</w:t>
      </w:r>
      <w:proofErr w:type="gramStart"/>
      <w:r>
        <w:t>(미달)}(미달)}(미달)\(미달)r(미달)i(미달)g(미달)h(미달)t(미달))(미달)^(미달)</w:t>
      </w:r>
      <w:proofErr w:type="gramEnd"/>
      <w:r>
        <w:t>(미달)2(미달)$(미달):(미달) (미달)</w:t>
      </w:r>
      <w:proofErr w:type="spellStart"/>
      <w:r>
        <w:t>(미달)종(미달)횡(미달)비(미달)</w:t>
      </w:r>
      <w:proofErr w:type="spellEnd"/>
      <w:r>
        <w:t>(미달) (미달)</w:t>
      </w:r>
      <w:proofErr w:type="spellStart"/>
      <w:r>
        <w:t>(미달)일(미달)관(미달)성(미달)</w:t>
      </w:r>
      <w:proofErr w:type="spellEnd"/>
    </w:p>
    <w:p w14:paraId="39C2B4B0" w14:textId="77777777" w:rsidR="00E554A3" w:rsidRDefault="00000000">
      <w:r>
        <w:t>(미달)-(미달) (미달)$(미달)\(미달)a(미달)l(미달)p(미달)h(미달)a(미달) (미달)=(미달) (미달)\(미달)f(미달)r(미달)a(미달)c(미달){(미달)v(미달)}(미달){(미달)((미달)1(미달)-(미달)I(미달)o(미달)U(미달))(미달) (미달)+(미달) (미달)</w:t>
      </w:r>
      <w:proofErr w:type="gramStart"/>
      <w:r>
        <w:t>(미달)v(미달)}(미달)$(미달)</w:t>
      </w:r>
      <w:proofErr w:type="gramEnd"/>
      <w:r>
        <w:t>(미달):(미달) (미달)</w:t>
      </w:r>
      <w:proofErr w:type="spellStart"/>
      <w:r>
        <w:t>(미달)가(미달)중(미달)치(미달)</w:t>
      </w:r>
      <w:proofErr w:type="spellEnd"/>
      <w:r>
        <w:t>(미달) (미달)</w:t>
      </w:r>
      <w:proofErr w:type="spellStart"/>
      <w:r>
        <w:t>(미달)조(미달)절(미달)</w:t>
      </w:r>
      <w:proofErr w:type="spellEnd"/>
      <w:r>
        <w:t>(미달) (미달)</w:t>
      </w:r>
      <w:proofErr w:type="spellStart"/>
      <w:r>
        <w:t>(미달)인(미달)자(미달)</w:t>
      </w:r>
      <w:proofErr w:type="spellEnd"/>
    </w:p>
    <w:p w14:paraId="7D9AA737" w14:textId="77777777" w:rsidR="00E554A3" w:rsidRDefault="00000000">
      <w:r>
        <w:t>(미달)2(미달).(미달) (미달)C(미달)l(미달)a(미달)s(미달)s(미달) (미달)L(미달)o(미달)s(미달)s(미달) (미달)((미달)B(미달)i(미달)n(미달)a(미달)r(미달)y(미달) (미달)C(미달)r(미달)o(미달)s(미달)s(미달)-(미달)E(미달)n(미달)t(미달)r(미달)o(미달)p(미달)y(미달))(미달):(미달)</w:t>
      </w:r>
    </w:p>
    <w:p w14:paraId="310DDCAC" w14:textId="77777777" w:rsidR="00E554A3" w:rsidRDefault="00000000">
      <w:r>
        <w:t>(미달)$(미달)$(미달)</w:t>
      </w:r>
    </w:p>
    <w:p w14:paraId="7BD77757" w14:textId="77777777" w:rsidR="00E554A3" w:rsidRDefault="00000000">
      <w:r>
        <w:t>(미달)\(미달)</w:t>
      </w:r>
      <w:proofErr w:type="spellStart"/>
      <w:proofErr w:type="gramStart"/>
      <w:r>
        <w:t>(미달)m(미달)a(미달)t(미달)h(미달)c(미달)a(미달)l(미달)</w:t>
      </w:r>
      <w:proofErr w:type="spellEnd"/>
      <w:proofErr w:type="gramEnd"/>
      <w:r>
        <w:t>(미달){(미달)L(미달)}(미달)_(미달){(미달)</w:t>
      </w:r>
      <w:proofErr w:type="spellStart"/>
      <w:r>
        <w:t>(미달)c(미달)l(미달)s(미달)</w:t>
      </w:r>
      <w:proofErr w:type="spellEnd"/>
      <w:r>
        <w:t>(미달)}(미달) (미달)=(미달) (미달)-(미달)\(미달)s(미달)u(미달)m(미달)_(미달){(미달)</w:t>
      </w:r>
      <w:proofErr w:type="spellStart"/>
      <w:r>
        <w:t>(미달)i(미달)</w:t>
      </w:r>
      <w:proofErr w:type="spellEnd"/>
      <w:r>
        <w:t>(미달)=(미달)</w:t>
      </w:r>
      <w:proofErr w:type="gramStart"/>
      <w:r>
        <w:t>(미달)1(미달)}(미달)^(미달)</w:t>
      </w:r>
      <w:proofErr w:type="gramEnd"/>
      <w:r>
        <w:t>(미달){(미달)N(미달)_(미달){(미달)</w:t>
      </w:r>
      <w:proofErr w:type="spellStart"/>
      <w:r>
        <w:t>(미달)c(미달)l(미달)s(미달)</w:t>
      </w:r>
      <w:proofErr w:type="spellEnd"/>
      <w:r>
        <w:t>(미달)}(미달)}(미달) (미달)\(미달)</w:t>
      </w:r>
      <w:proofErr w:type="gramStart"/>
      <w:r>
        <w:t>(미달)l(미달)e(미달)f(미달)t(미달)[(미달)</w:t>
      </w:r>
      <w:proofErr w:type="gramEnd"/>
      <w:r>
        <w:t>(미달) (미달)</w:t>
      </w:r>
      <w:proofErr w:type="spellStart"/>
      <w:r>
        <w:t>(미달)y(미달)_(미달)i(미달)</w:t>
      </w:r>
      <w:proofErr w:type="spellEnd"/>
      <w:r>
        <w:t>(미달) (미달)\(미달)l(미달)o(미달)g(미달)((미달)\(미달)h(미달)a(미달)t(미달){(미달)p(미달)}(미달)_(미달)</w:t>
      </w:r>
      <w:proofErr w:type="spellStart"/>
      <w:r>
        <w:t>(미달)i(미달)</w:t>
      </w:r>
      <w:proofErr w:type="spellEnd"/>
      <w:r>
        <w:t>(미달))(미달) (미달)+(미달) (미달)((미달)1(미달)-(미달)y(미달)_(미달)</w:t>
      </w:r>
      <w:proofErr w:type="gramStart"/>
      <w:r>
        <w:t>(미달)i(미달))(미달)\(미달)</w:t>
      </w:r>
      <w:proofErr w:type="gramEnd"/>
      <w:r>
        <w:t>(미달)l(미달)o(미달)g(미달)((미달)1(미달)-(미달)\(미달)h(미달)a(미달)t(미달){(미달)p(미달)}(미달)_(미달)</w:t>
      </w:r>
      <w:proofErr w:type="spellStart"/>
      <w:r>
        <w:t>(미달)i(미달)</w:t>
      </w:r>
      <w:proofErr w:type="spellEnd"/>
      <w:r>
        <w:t>(미달))(미달) (미달)\(미달)r(미달)i(미달)g(미달)h(미달)t(미달)](미달)</w:t>
      </w:r>
    </w:p>
    <w:p w14:paraId="140A420A" w14:textId="77777777" w:rsidR="00E554A3" w:rsidRDefault="00000000">
      <w:r>
        <w:t>(미달)\(미달)</w:t>
      </w:r>
      <w:proofErr w:type="gramStart"/>
      <w:r>
        <w:t>(미달)t(미달)a(미달)g(미달){(미달)</w:t>
      </w:r>
      <w:proofErr w:type="gramEnd"/>
      <w:r>
        <w:t>(미달)5(미달)}(미달)</w:t>
      </w:r>
    </w:p>
    <w:p w14:paraId="68942FCE" w14:textId="77777777" w:rsidR="00E554A3" w:rsidRDefault="00000000">
      <w:r>
        <w:t>(미달)$(미달)$(미달)</w:t>
      </w:r>
    </w:p>
    <w:p w14:paraId="17FAD831" w14:textId="77777777" w:rsidR="00E554A3" w:rsidRDefault="00000000">
      <w:proofErr w:type="spellStart"/>
      <w:r>
        <w:t>(미달)여(미달)기(미달)서(미달)</w:t>
      </w:r>
      <w:proofErr w:type="spellEnd"/>
      <w:r>
        <w:t>(미달):(미달)</w:t>
      </w:r>
    </w:p>
    <w:p w14:paraId="0D4487ED" w14:textId="77777777" w:rsidR="00E554A3" w:rsidRDefault="00000000">
      <w:r>
        <w:t>(미달)-(미달) (미달)$(미달)</w:t>
      </w:r>
      <w:proofErr w:type="spellStart"/>
      <w:r>
        <w:t>(미달)y(미달)_(미달)i(미달)</w:t>
      </w:r>
      <w:proofErr w:type="spellEnd"/>
      <w:r>
        <w:t>(미달) (미달)\(미달)i(미달)n(미달) (미달)</w:t>
      </w:r>
      <w:proofErr w:type="gramStart"/>
      <w:r>
        <w:t>(미달)\(미달){(미달)</w:t>
      </w:r>
      <w:proofErr w:type="gramEnd"/>
      <w:r>
        <w:t>(미달)0(미달),(미달) (미달)1(미달)</w:t>
      </w:r>
      <w:proofErr w:type="gramStart"/>
      <w:r>
        <w:t>(미달)\(미달)}(미달)$(미달)</w:t>
      </w:r>
      <w:proofErr w:type="gramEnd"/>
      <w:r>
        <w:t>(미달):(미달) (미달)G(미달)r(미달)o(미달)u(미달)n(미달)d(미달) (미달)t(미달)r(미달)u(미달)t(미달)h(미달) (미달)</w:t>
      </w:r>
      <w:proofErr w:type="spellStart"/>
      <w:r>
        <w:t>(미달)레(미달)이(미달)블(미달)</w:t>
      </w:r>
      <w:proofErr w:type="spellEnd"/>
      <w:r>
        <w:t>(미달) (미달)((미달)C(미달)r(미달)a(미달)c(미달)k(미달)=(미달)0(미달),(미달) (미달)M(미달)e(미달)l(미달)t(미달)i(미달)n(미달)g(미달)=(미달)1(미달))(미달)</w:t>
      </w:r>
    </w:p>
    <w:p w14:paraId="191F4473" w14:textId="77777777" w:rsidR="00E554A3" w:rsidRDefault="00000000">
      <w:r>
        <w:t>(미달)-(미달) (미달)$(미달)\(미달)h(미달)a(미달)t(미달){(미달)p(미달)}(미달)_(미달)</w:t>
      </w:r>
      <w:proofErr w:type="spellStart"/>
      <w:r>
        <w:t>(미달)i(미달)</w:t>
      </w:r>
      <w:proofErr w:type="spellEnd"/>
      <w:r>
        <w:t>(미달) (미달)\(미달)i(미달)n(미달) (미달)[(미달)0(미달),(미달) (미달)</w:t>
      </w:r>
      <w:proofErr w:type="gramStart"/>
      <w:r>
        <w:t>(미달)1(미달)](미달)$(미달)</w:t>
      </w:r>
      <w:proofErr w:type="gramEnd"/>
      <w:r>
        <w:t>(미달):(미달)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(미달)예(미달)측(미달)</w:t>
      </w:r>
      <w:proofErr w:type="spellEnd"/>
      <w:r>
        <w:t>(미달) (미달)</w:t>
      </w:r>
      <w:proofErr w:type="spellStart"/>
      <w:r>
        <w:t>(미달)확(미달)률(미달)</w:t>
      </w:r>
      <w:proofErr w:type="spellEnd"/>
    </w:p>
    <w:p w14:paraId="5F91AFD7" w14:textId="77777777" w:rsidR="00E554A3" w:rsidRDefault="00000000">
      <w:r>
        <w:t>(미달)-(미달) (미달)$(미달)</w:t>
      </w:r>
      <w:proofErr w:type="gramStart"/>
      <w:r>
        <w:t>(미달)N(미달)_(미달){(미달)</w:t>
      </w:r>
      <w:proofErr w:type="spellStart"/>
      <w:proofErr w:type="gramEnd"/>
      <w:r>
        <w:t>(미달)c(미달)l(미달)s(미달)</w:t>
      </w:r>
      <w:proofErr w:type="spellEnd"/>
      <w:r>
        <w:t>(미달)}(미달) (미달)=(미달) (미달)2(미달)$(미달):(미달) (미달)</w:t>
      </w:r>
      <w:proofErr w:type="spellStart"/>
      <w:r>
        <w:t>(미달)클(미달)래(미달)스(미달)</w:t>
      </w:r>
      <w:proofErr w:type="spellEnd"/>
      <w:r>
        <w:t>(미달) (미달)</w:t>
      </w:r>
      <w:r>
        <w:t>(미달)수(미달)</w:t>
      </w:r>
    </w:p>
    <w:p w14:paraId="7313B08E" w14:textId="77777777" w:rsidR="00E554A3" w:rsidRDefault="00000000">
      <w:r>
        <w:t>(미달)3(미달).(미달) (미달)D(미달)F(미달)L(미달) (미달)L(미달)o(미달)s(미달)s(미달) (미달)((미달)D(미달)i(미달)s(미달)t(미달)r(미달)i(미달)b(미달)u(미달)t(미달)i(미달)o(미달)n(미달) (미달)F(미달)o(미달)c(미달)a(미달)l(미달) (미달)L(미달)o(미달)s(미달)s(미달))(미달):(미달)</w:t>
      </w:r>
    </w:p>
    <w:p w14:paraId="5569358A" w14:textId="77777777" w:rsidR="00E554A3" w:rsidRDefault="00000000">
      <w:r>
        <w:t>(미달)$(미달)$(미달)</w:t>
      </w:r>
    </w:p>
    <w:p w14:paraId="4037D602" w14:textId="77777777" w:rsidR="00E554A3" w:rsidRDefault="00000000">
      <w:r>
        <w:t>(미달)\(미달)</w:t>
      </w:r>
      <w:proofErr w:type="spellStart"/>
      <w:proofErr w:type="gramStart"/>
      <w:r>
        <w:t>(미달)m(미달)a(미달)t(미달)h(미달)c(미달)a(미달)l(미달)</w:t>
      </w:r>
      <w:proofErr w:type="spellEnd"/>
      <w:proofErr w:type="gramEnd"/>
      <w:r>
        <w:t>(미달){(미달)L(미달)}(미달)_(미달){(미달)</w:t>
      </w:r>
      <w:proofErr w:type="spellStart"/>
      <w:r>
        <w:t>(미달)d(미달)f(미달)l(미달)</w:t>
      </w:r>
      <w:proofErr w:type="spellEnd"/>
      <w:r>
        <w:t>(미달)}(미달) (미달)=(미달) (미달)-(미달)\(미달)s(미달)u(미달)m(미달)_(미달){(미달)</w:t>
      </w:r>
      <w:proofErr w:type="spellStart"/>
      <w:r>
        <w:t>(미달)i(미달)</w:t>
      </w:r>
      <w:proofErr w:type="spellEnd"/>
      <w:r>
        <w:t>(미달)=(미달)</w:t>
      </w:r>
      <w:proofErr w:type="gramStart"/>
      <w:r>
        <w:t>(미달)0(미달)}(미달)^(미달)</w:t>
      </w:r>
      <w:proofErr w:type="gramEnd"/>
      <w:r>
        <w:t>(미달){(미달)n(미달)-(미달)1(미달)}(미달) (미달)\(미달)</w:t>
      </w:r>
      <w:proofErr w:type="gramStart"/>
      <w:r>
        <w:t>(미달)l(미달)e(미달)f(미달)t(미달)[(미달)</w:t>
      </w:r>
      <w:proofErr w:type="gramEnd"/>
      <w:r>
        <w:t>(미달) (미달)((미달)y(미달)_(미달){(미달)i(미달)+(미달)1(미달)}(미달)-(미달)y(미달))(미달) (미달)\(미달)l(미달)o(미달)g(미달)((미달)</w:t>
      </w:r>
      <w:proofErr w:type="spellStart"/>
      <w:r>
        <w:t>(미달)S(미달)_(미달)i(미달)</w:t>
      </w:r>
      <w:proofErr w:type="spellEnd"/>
      <w:r>
        <w:t>(미달))(미달) (미달)+(미달) (미달)((미달)y(미달)-(미달)</w:t>
      </w:r>
      <w:proofErr w:type="spellStart"/>
      <w:r>
        <w:t>(미달)y(미달)_(미달)</w:t>
      </w:r>
      <w:proofErr w:type="gramStart"/>
      <w:r>
        <w:t>(미달)i(미달)</w:t>
      </w:r>
      <w:proofErr w:type="spellEnd"/>
      <w:r>
        <w:t>(미달))(미달)\(미달)</w:t>
      </w:r>
      <w:proofErr w:type="gramEnd"/>
      <w:r>
        <w:t>(미달)l(미달)o(미달)g(미달)((미달)S(미달)_(미달){(미달)i(미달)+(미달)1(미달)}(미달))(미달) (미달)\(미달)r(미달)i(미달)g(미달)h(미달)t(미달)](미달)</w:t>
      </w:r>
    </w:p>
    <w:p w14:paraId="3919F3A0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(미달)6(미달)}(미달)</w:t>
      </w:r>
    </w:p>
    <w:p w14:paraId="33A4265B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3B6033BF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 (미달)$(미달)</w:t>
      </w:r>
      <w:proofErr w:type="spellStart"/>
      <w:r>
        <w:rPr>
          <w:lang w:eastAsia="ko-KR"/>
        </w:rPr>
        <w:t>(미달)S(미달)_(미달)i(미달)</w:t>
      </w:r>
      <w:proofErr w:type="spellEnd"/>
      <w:r>
        <w:rPr>
          <w:lang w:eastAsia="ko-KR"/>
        </w:rPr>
        <w:t>(미달) (미달)=(미달) (미달)\(미달)t(미달)e(미달)x(미달)t(미달){(미달)</w:t>
      </w:r>
      <w:proofErr w:type="spellStart"/>
      <w:r>
        <w:rPr>
          <w:lang w:eastAsia="ko-KR"/>
        </w:rPr>
        <w:t>(미달)s(미달)o(미달)f(미달)t(미달)m(미달)a(미달)x(미달)</w:t>
      </w:r>
      <w:proofErr w:type="spellEnd"/>
      <w:r>
        <w:rPr>
          <w:lang w:eastAsia="ko-KR"/>
        </w:rPr>
        <w:t>(미달)}(미달)((미달)</w:t>
      </w:r>
      <w:proofErr w:type="spellStart"/>
      <w:r>
        <w:rPr>
          <w:lang w:eastAsia="ko-KR"/>
        </w:rPr>
        <w:t>(미달)z(미달)_(미달)i(미달)</w:t>
      </w:r>
      <w:proofErr w:type="spellEnd"/>
      <w:r>
        <w:rPr>
          <w:lang w:eastAsia="ko-KR"/>
        </w:rPr>
        <w:t>(미달))(미달)$(미달)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(미달)경(미달)계(미달)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(미달)위(미달)치(미달)의(미달)</w:t>
      </w:r>
      <w:r>
        <w:rPr>
          <w:lang w:eastAsia="ko-KR"/>
        </w:rPr>
        <w:t>(미달) (미달)</w:t>
      </w:r>
      <w:r>
        <w:rPr>
          <w:lang w:eastAsia="ko-KR"/>
        </w:rPr>
        <w:t>(미달)분(미달)포(미달)를(미달)</w:t>
      </w:r>
      <w:r>
        <w:rPr>
          <w:lang w:eastAsia="ko-KR"/>
        </w:rPr>
        <w:t>(미달) (미달)</w:t>
      </w:r>
      <w:r>
        <w:rPr>
          <w:lang w:eastAsia="ko-KR"/>
        </w:rPr>
        <w:t>(미달)나(미달)타(미달)낸(미달)다(미달)</w:t>
      </w:r>
      <w:r>
        <w:rPr>
          <w:lang w:eastAsia="ko-KR"/>
        </w:rPr>
        <w:t>(미달).(미달)</w:t>
      </w:r>
    </w:p>
    <w:p w14:paraId="74ADF32F" w14:textId="77777777" w:rsidR="00E554A3" w:rsidRDefault="00000000">
      <w:pPr>
        <w:rPr>
          <w:lang w:eastAsia="ko-KR"/>
        </w:rPr>
      </w:pPr>
      <w:r>
        <w:rPr>
          <w:lang w:eastAsia="ko-KR"/>
        </w:rPr>
        <w:t>(미달)가(미달)중(미달)치(미달)</w:t>
      </w:r>
      <w:r>
        <w:rPr>
          <w:lang w:eastAsia="ko-KR"/>
        </w:rPr>
        <w:t>(미달) (미달)</w:t>
      </w:r>
      <w:r>
        <w:rPr>
          <w:lang w:eastAsia="ko-KR"/>
        </w:rPr>
        <w:t>(미달)설(미달)정(미달)</w:t>
      </w:r>
      <w:r>
        <w:rPr>
          <w:lang w:eastAsia="ko-KR"/>
        </w:rPr>
        <w:t>(미달):(미달)</w:t>
      </w:r>
    </w:p>
    <w:p w14:paraId="5057593F" w14:textId="77777777" w:rsidR="00E554A3" w:rsidRDefault="00000000">
      <w:r>
        <w:t>(미달)$(미달)$(미달)</w:t>
      </w:r>
    </w:p>
    <w:p w14:paraId="42079370" w14:textId="77777777" w:rsidR="00E554A3" w:rsidRDefault="00000000">
      <w:r>
        <w:t>(미달)\(미달)</w:t>
      </w:r>
      <w:proofErr w:type="gramStart"/>
      <w:r>
        <w:t>(미달)l(미달)a(미달)m(미달)b(미달)d(미달)a(미달)</w:t>
      </w:r>
      <w:proofErr w:type="gramEnd"/>
      <w:r>
        <w:t>(미달)_(미달){(미달)b(미달)o(미달)x(미달)}(미달) (미달)=(미달) (미달)7(미달).(미달)5(미달),(미달) (미달)\(미달)q(미달)u(미달)a(미달)d(미달) (미달)\(미달)</w:t>
      </w:r>
      <w:proofErr w:type="gramStart"/>
      <w:r>
        <w:t>(미달)l(미달)a(미달)m(미달)b(미달)d(미달)a(미달)_(미달){(미달)</w:t>
      </w:r>
      <w:proofErr w:type="spellStart"/>
      <w:proofErr w:type="gramEnd"/>
      <w:r>
        <w:t>(미달)c(미달)l(미달)s(미달)</w:t>
      </w:r>
      <w:proofErr w:type="spellEnd"/>
      <w:r>
        <w:t>(미달)}(미달) (미달)=(미달) (미달)0(미달).(미달)5(미달),(미달) (미달)\(미달)q(미달)u(미달)a(미달)d(미달) (미달)\(미달)</w:t>
      </w:r>
      <w:proofErr w:type="gramStart"/>
      <w:r>
        <w:t>(미달)l(미달)a(미달)m(미달)b(미달)d(미달)a(미달)_(미달){(미달)</w:t>
      </w:r>
      <w:proofErr w:type="spellStart"/>
      <w:proofErr w:type="gramEnd"/>
      <w:r>
        <w:t>(미달)d(미달)f(미달)l(미달)</w:t>
      </w:r>
      <w:proofErr w:type="spellEnd"/>
      <w:r>
        <w:t>(미달)}(미달) (미달)=(미달) (미달)1(미달).(미달)5(미달)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(미달)우(미달)선(미달)시(미달)하(미달)면(미달)서(미달)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(미달)구(미달)분(미달)과(미달)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(미달)정(미달)밀(미달)화(미달)의(미달)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(미달)균(미달)형(미달)을(미달)</w:t>
      </w:r>
      <w:r>
        <w:rPr>
          <w:lang w:eastAsia="ko-KR"/>
        </w:rPr>
        <w:t>(미달) (미달)</w:t>
      </w:r>
      <w:r>
        <w:rPr>
          <w:lang w:eastAsia="ko-KR"/>
        </w:rPr>
        <w:t>(미달)맞(미달)춘(미달)다(미달)</w:t>
      </w:r>
      <w:r>
        <w:rPr>
          <w:lang w:eastAsia="ko-KR"/>
        </w:rPr>
        <w:t>(미달).(미달)</w:t>
      </w:r>
    </w:p>
    <w:p w14:paraId="568748FA" w14:textId="77777777" w:rsidR="00E554A3" w:rsidRDefault="00000000">
      <w:pPr>
        <w:pStyle w:val="3"/>
      </w:pPr>
      <w:r>
        <w:t>(미달)D(미달).(미달) (미달)</w:t>
      </w:r>
      <w:proofErr w:type="spellStart"/>
      <w:r>
        <w:t>(미달)평(미달)가(미달)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</w:p>
    <w:p w14:paraId="1F079309" w14:textId="77777777" w:rsidR="00E554A3" w:rsidRDefault="00000000">
      <w:r>
        <w:t>(미달)1(미달).(미달) (미달)</w:t>
      </w:r>
      <w:proofErr w:type="spellStart"/>
      <w:r>
        <w:t>(미달)객(미달)체(미달)</w:t>
      </w:r>
      <w:proofErr w:type="spellEnd"/>
      <w:r>
        <w:t>(미달) (미달)</w:t>
      </w:r>
      <w:proofErr w:type="spellStart"/>
      <w:r>
        <w:t>(미달)탐(미달)지(미달)</w:t>
      </w:r>
      <w:proofErr w:type="spellEnd"/>
      <w:r>
        <w:t>(미달) (미달)</w:t>
      </w:r>
      <w:proofErr w:type="spellStart"/>
      <w:r>
        <w:t>(미달)표(미달)준(미달)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</w:p>
    <w:p w14:paraId="00A08F8C" w14:textId="77777777" w:rsidR="00E554A3" w:rsidRDefault="00000000">
      <w:proofErr w:type="spellStart"/>
      <w:r>
        <w:t>(미달)m(미달)A(미달)P(미달)</w:t>
      </w:r>
      <w:proofErr w:type="spellEnd"/>
      <w:r>
        <w:t>(미달) (미달)((미달)M(미달)e(미달)a(미달)n(미달) (미달)A(미달)v(미달)e(미달)r(미달)a(미달)g(미달)e(미달) (미달)P(미달)r(미달)e(미달)c(미달)i(미달)s(미달)i(미달)o(미달)n(미달))(미달) (미달)</w:t>
      </w:r>
      <w:proofErr w:type="spellStart"/>
      <w:r>
        <w:t>(미달)계(미달)산(미달)</w:t>
      </w:r>
      <w:proofErr w:type="spellEnd"/>
      <w:r>
        <w:t>(미달):(미달)</w:t>
      </w:r>
    </w:p>
    <w:p w14:paraId="2AAFA815" w14:textId="77777777" w:rsidR="00E554A3" w:rsidRDefault="00000000">
      <w:proofErr w:type="spellStart"/>
      <w:r>
        <w:t>(미달)클(미달)래(미달)스(미달)별(미달)</w:t>
      </w:r>
      <w:proofErr w:type="spellEnd"/>
      <w:r>
        <w:t>(미달) (미달)A(미달)v(미달)e(미달)r(미달)a(미달)g(미달)e(미달) (미달)P(미달)r(미달)e(미달)c(미달)i(미달)s(미달)i(미달)o(미달)n(미달):(미달)</w:t>
      </w:r>
    </w:p>
    <w:p w14:paraId="2FCFE647" w14:textId="77777777" w:rsidR="00E554A3" w:rsidRDefault="00000000">
      <w:r>
        <w:t>(미달)$(미달)$(미달)</w:t>
      </w:r>
    </w:p>
    <w:p w14:paraId="55C1FD0F" w14:textId="77777777" w:rsidR="00E554A3" w:rsidRDefault="00000000">
      <w:proofErr w:type="spellStart"/>
      <w:r>
        <w:t>(미달)A(미달)P(미달)_(미달)c(미달)</w:t>
      </w:r>
      <w:proofErr w:type="spellEnd"/>
      <w:r>
        <w:t>(미달) (미달)=(미달) (미달)\(미달)i(미달)n(미달)t(미달)_(미달)0(미달)^(미달)1(미달) (미달)</w:t>
      </w:r>
      <w:proofErr w:type="spellStart"/>
      <w:r>
        <w:t>(미달)P(미달)_(미달)c(미달)</w:t>
      </w:r>
      <w:proofErr w:type="spellEnd"/>
      <w:r>
        <w:t>(미달)((미달)R(미달))(미달) (미달)\(미달),(미달) (미달)</w:t>
      </w:r>
      <w:proofErr w:type="spellStart"/>
      <w:r>
        <w:t>(미달)d(미달)R(미달)</w:t>
      </w:r>
      <w:proofErr w:type="spellEnd"/>
      <w:r>
        <w:t>(미달) (미달)=(미달) (미달)\(미달)s(미달)u(미달)m(미달)_(미달){(미달)k(미달)=(미달)</w:t>
      </w:r>
      <w:proofErr w:type="gramStart"/>
      <w:r>
        <w:t>(미달)1(미달)}(미달)^(미달)</w:t>
      </w:r>
      <w:proofErr w:type="gramEnd"/>
      <w:r>
        <w:t>(미달){(미달)K(미달)}(미달) (미달)</w:t>
      </w:r>
      <w:proofErr w:type="spellStart"/>
      <w:r>
        <w:t>(미달)P(미달)_(미달)c(미달)</w:t>
      </w:r>
      <w:proofErr w:type="spellEnd"/>
      <w:r>
        <w:t>(미달)((미달)k(미달))(미달) (미달)\(미달)</w:t>
      </w:r>
      <w:proofErr w:type="spellStart"/>
      <w:r>
        <w:t>(미달)c(미달)d(미달)o(미달)t(미달)</w:t>
      </w:r>
      <w:proofErr w:type="spellEnd"/>
      <w:r>
        <w:t>(미달) (미달)\(미달)D(미달)e(미달)l(미달)t(미달)a(미달) (미달)</w:t>
      </w:r>
      <w:proofErr w:type="spellStart"/>
      <w:r>
        <w:t>(미달)R(미달)_(미달)c(미달)</w:t>
      </w:r>
      <w:proofErr w:type="spellEnd"/>
      <w:r>
        <w:t>(미달)((미달)k(미달))(미달)</w:t>
      </w:r>
    </w:p>
    <w:p w14:paraId="0E1600AE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(미달)7(미달)}(미달)</w:t>
      </w:r>
    </w:p>
    <w:p w14:paraId="7D24D54B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0917A665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(미달):(미달)</w:t>
      </w:r>
    </w:p>
    <w:p w14:paraId="6B5725D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</w:t>
      </w:r>
      <w:proofErr w:type="spellStart"/>
      <w:r>
        <w:rPr>
          <w:lang w:eastAsia="ko-KR"/>
        </w:rPr>
        <w:t>(미달)P(미달)_(미달)c(미달)</w:t>
      </w:r>
      <w:proofErr w:type="spellEnd"/>
      <w:r>
        <w:rPr>
          <w:lang w:eastAsia="ko-KR"/>
        </w:rPr>
        <w:t>(미달)((미달)k(미달))(미달) (미달)=(미달) (미달)\(미달)f(미달)r(미달)a(미달)c(미달){(미달)</w:t>
      </w:r>
      <w:proofErr w:type="spellStart"/>
      <w:r>
        <w:rPr>
          <w:lang w:eastAsia="ko-KR"/>
        </w:rPr>
        <w:t>(미달)T(미달)P(미달)_(미달)c(미달)</w:t>
      </w:r>
      <w:proofErr w:type="spellEnd"/>
      <w:r>
        <w:rPr>
          <w:lang w:eastAsia="ko-KR"/>
        </w:rPr>
        <w:t>(미달)((미달)k(미달))(미달)}(미달){(미달)</w:t>
      </w:r>
      <w:proofErr w:type="spellStart"/>
      <w:r>
        <w:rPr>
          <w:lang w:eastAsia="ko-KR"/>
        </w:rPr>
        <w:t>(미달)T(미달)P(미달)_(미달)c(미달)</w:t>
      </w:r>
      <w:proofErr w:type="spellEnd"/>
      <w:r>
        <w:rPr>
          <w:lang w:eastAsia="ko-KR"/>
        </w:rPr>
        <w:t>(미달)((미달)k(미달))(미달) (미달)+(미달) (미달)</w:t>
      </w:r>
      <w:proofErr w:type="spellStart"/>
      <w:r>
        <w:rPr>
          <w:lang w:eastAsia="ko-KR"/>
        </w:rPr>
        <w:t>(미달)F(미달)P(미달)_(미달)c(미달)</w:t>
      </w:r>
      <w:proofErr w:type="spellEnd"/>
      <w:r>
        <w:rPr>
          <w:lang w:eastAsia="ko-KR"/>
        </w:rPr>
        <w:t>(미달)((미달)k(미달))(미달)}(미달)$(미달):(미달) (미달)k(미달)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(미달)임(미달)계(미달)값(미달)에(미달)서(미달)의(미달)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(미달)정(미달)밀(미달)도(미달)</w:t>
      </w:r>
    </w:p>
    <w:p w14:paraId="09529474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</w:t>
      </w:r>
      <w:proofErr w:type="spellStart"/>
      <w:r>
        <w:rPr>
          <w:lang w:eastAsia="ko-KR"/>
        </w:rPr>
        <w:t>(미달)R(미달)_(미달)c(미달)</w:t>
      </w:r>
      <w:proofErr w:type="spellEnd"/>
      <w:r>
        <w:rPr>
          <w:lang w:eastAsia="ko-KR"/>
        </w:rPr>
        <w:t>(미달)((미달)k(미달))(미달) (미달)=(미달) (미달)\(미달)f(미달)r(미달)a(미달)c(미달){(미달)</w:t>
      </w:r>
      <w:proofErr w:type="spellStart"/>
      <w:r>
        <w:rPr>
          <w:lang w:eastAsia="ko-KR"/>
        </w:rPr>
        <w:t>(미달)T(미달)P(미달)_(미달)c(미달)</w:t>
      </w:r>
      <w:proofErr w:type="spellEnd"/>
      <w:r>
        <w:rPr>
          <w:lang w:eastAsia="ko-KR"/>
        </w:rPr>
        <w:t>(미달)((미달)k(미달))(미달)}(미달){(미달)</w:t>
      </w:r>
      <w:proofErr w:type="spellStart"/>
      <w:r>
        <w:rPr>
          <w:lang w:eastAsia="ko-KR"/>
        </w:rPr>
        <w:t>(미달)T(미달)P(미달)_(미달)c(미달)</w:t>
      </w:r>
      <w:proofErr w:type="spellEnd"/>
      <w:r>
        <w:rPr>
          <w:lang w:eastAsia="ko-KR"/>
        </w:rPr>
        <w:t>(미달)((미달)k(미달))(미달) (미달)+(미달) (미달)</w:t>
      </w:r>
      <w:proofErr w:type="spellStart"/>
      <w:r>
        <w:rPr>
          <w:lang w:eastAsia="ko-KR"/>
        </w:rPr>
        <w:t>(미달)F(미달)N(미달)_(미달)c(미달)</w:t>
      </w:r>
      <w:proofErr w:type="spellEnd"/>
      <w:r>
        <w:rPr>
          <w:lang w:eastAsia="ko-KR"/>
        </w:rPr>
        <w:t>(미달)((미달)k(미달))(미달)}(미달)$(미달):(미달) (미달)k(미달)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(미달)임(미달)계(미달)값(미달)에(미달)서(미달)의(미달)</w:t>
      </w:r>
      <w:proofErr w:type="spell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(미달)재(미달)현(미달)율(미달)</w:t>
      </w:r>
      <w:proofErr w:type="spellEnd"/>
    </w:p>
    <w:p w14:paraId="4015CB3B" w14:textId="77777777" w:rsidR="00E554A3" w:rsidRDefault="00000000">
      <w:r>
        <w:t>(미달)-(미달) (미달)$(미달)\(미달)D(미달)e(미달)l(미달)t(미달)a(미달) (미달)</w:t>
      </w:r>
      <w:proofErr w:type="spellStart"/>
      <w:r>
        <w:t>(미달)R(미달)_(미달)c(미달)</w:t>
      </w:r>
      <w:proofErr w:type="spellEnd"/>
      <w:r>
        <w:t>(미달)((미달)k(미달))(미달) (미달)=(미달) (미달)</w:t>
      </w:r>
      <w:proofErr w:type="spellStart"/>
      <w:r>
        <w:t>(미달)R(미달)_(미달)c(미달)</w:t>
      </w:r>
      <w:proofErr w:type="spellEnd"/>
      <w:r>
        <w:t>(미달)((미달)k(미달))(미달) (미달)-(미달) (미달)</w:t>
      </w:r>
      <w:proofErr w:type="spellStart"/>
      <w:r>
        <w:t>(미달)R(미달)_(미달)c(미달)</w:t>
      </w:r>
      <w:proofErr w:type="spellEnd"/>
      <w:r>
        <w:t>(미달)((미달)k(미달)-(미달)</w:t>
      </w:r>
      <w:proofErr w:type="gramStart"/>
      <w:r>
        <w:t>(미달)1(미달))(미달)$(미달)</w:t>
      </w:r>
      <w:proofErr w:type="gramEnd"/>
      <w:r>
        <w:t>(미달):(미달) (미달)</w:t>
      </w:r>
      <w:proofErr w:type="spellStart"/>
      <w:r>
        <w:t>(미달)재(미달)현(미달)율(미달)</w:t>
      </w:r>
      <w:proofErr w:type="spellEnd"/>
      <w:r>
        <w:t>(미달) (미달)</w:t>
      </w:r>
      <w:proofErr w:type="spellStart"/>
      <w:r>
        <w:t>(미달)증(미달)분(미달)</w:t>
      </w:r>
      <w:proofErr w:type="spellEnd"/>
    </w:p>
    <w:p w14:paraId="1F226CE7" w14:textId="77777777" w:rsidR="00E554A3" w:rsidRDefault="00000000">
      <w:proofErr w:type="spellStart"/>
      <w:r>
        <w:t>(미달)전(미달)체(미달)</w:t>
      </w:r>
      <w:proofErr w:type="spellEnd"/>
      <w:r>
        <w:t>(미달) (미달)</w:t>
      </w:r>
      <w:proofErr w:type="spellStart"/>
      <w:r>
        <w:t>(미달)m(미달)A(미달)P(미달)</w:t>
      </w:r>
      <w:proofErr w:type="spellEnd"/>
      <w:r>
        <w:t>(미달):(미달)</w:t>
      </w:r>
    </w:p>
    <w:p w14:paraId="06B8A4ED" w14:textId="77777777" w:rsidR="00E554A3" w:rsidRDefault="00000000">
      <w:r>
        <w:t>(미달)$(미달)$(미달)</w:t>
      </w:r>
    </w:p>
    <w:p w14:paraId="749BC4C1" w14:textId="77777777" w:rsidR="00E554A3" w:rsidRDefault="00000000">
      <w:proofErr w:type="spellStart"/>
      <w:r>
        <w:t>(미달)m(미달)A(미달)P(미달)</w:t>
      </w:r>
      <w:proofErr w:type="spellEnd"/>
      <w:r>
        <w:t>(미달)@(미달)\(미달)t(미달)a(미달)u(미달) (미달)=(미달) (미달)\(미달)f(미달)r(미달)a(미달)c(미달){(미달)</w:t>
      </w:r>
      <w:proofErr w:type="gramStart"/>
      <w:r>
        <w:t>(미달)1(미달)}(미달){(미달)</w:t>
      </w:r>
      <w:proofErr w:type="gramEnd"/>
      <w:r>
        <w:t>(미달)N(미달)_(미달){(미달)</w:t>
      </w:r>
      <w:proofErr w:type="spellStart"/>
      <w:r>
        <w:t>(미달)c(미달)l(미달)s(미달)</w:t>
      </w:r>
      <w:proofErr w:type="spellEnd"/>
      <w:r>
        <w:t>(미달)}(미달)}(미달) (미달)\(미달)s(미달)u(미달)m(미달)_(미달){(미달)c(미달)=(미달)</w:t>
      </w:r>
      <w:proofErr w:type="gramStart"/>
      <w:r>
        <w:t>(미달)1(미달)}(미달)^(미달)</w:t>
      </w:r>
      <w:proofErr w:type="gramEnd"/>
      <w:r>
        <w:t>(미달){(미달)N(미달)_(미달){(미달)</w:t>
      </w:r>
      <w:proofErr w:type="spellStart"/>
      <w:r>
        <w:t>(미달)c(미달)l(미달)s(미달)</w:t>
      </w:r>
      <w:proofErr w:type="spellEnd"/>
      <w:r>
        <w:t>(미달)}(미달)}(미달) (미달)</w:t>
      </w:r>
      <w:proofErr w:type="spellStart"/>
      <w:r>
        <w:t>(미달)A(미달)P(미달)_(미달)c(미달)</w:t>
      </w:r>
      <w:proofErr w:type="spellEnd"/>
      <w:r>
        <w:t>(미달)^(미달){(미달)\(미달)t(미달)a(미달)u(미달)}(미달)</w:t>
      </w:r>
    </w:p>
    <w:p w14:paraId="16D803D8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(미달)8(미달)}(미달)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 (미달)$(미달)\(미달)t(미달)a(미달)u(미달)$(미달)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(미달)I(미달)o(미달)U(미달)</w:t>
      </w:r>
      <w:proofErr w:type="spell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(미달)임(미달)계(미달)값(미달)이(미달)다(미달)</w:t>
      </w:r>
      <w:proofErr w:type="spellEnd"/>
      <w:r>
        <w:rPr>
          <w:lang w:eastAsia="ko-KR"/>
        </w:rPr>
        <w:t>(미달).(미달)</w:t>
      </w:r>
    </w:p>
    <w:p w14:paraId="1967822D" w14:textId="77777777" w:rsidR="00E554A3" w:rsidRDefault="00000000">
      <w:r>
        <w:t>(미달)m(미달)A(미달)P(미달)5(미달)0(미달) (미달)v(미달)s(미달) (미달)m(미달)A(미달)P(미달)5(미달)0(미달)-(미달)9(미달)5(미달):(미달)</w:t>
      </w:r>
    </w:p>
    <w:p w14:paraId="32F9A78E" w14:textId="77777777" w:rsidR="00E554A3" w:rsidRDefault="00000000">
      <w:r>
        <w:t>(미달)$(미달)$(미달)</w:t>
      </w:r>
    </w:p>
    <w:p w14:paraId="2E9DB6B2" w14:textId="77777777" w:rsidR="00E554A3" w:rsidRDefault="00000000">
      <w:r>
        <w:t>(미달)\(미달)b(미달)e(미달)g(미달)i(미달)n(미달){(미달)a(미달)l(미달)i(미달)g(미달)n(미달)e(미달)d(미달)}(미달)</w:t>
      </w:r>
    </w:p>
    <w:p w14:paraId="7376A8C5" w14:textId="77777777" w:rsidR="00E554A3" w:rsidRDefault="00000000">
      <w:r>
        <w:t>(미달)m(미달)A(미달)P(미달)5(미달)0(미달) (미달)&amp;(미달)=(미달) (미달)m(미달)A(미달)P(미달)@(미달)0(미달).(미달)5(미달)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</w:t>
      </w:r>
      <w:proofErr w:type="spellStart"/>
      <w:r>
        <w:t>(미달)I(미달)o(미달)U(미달)</w:t>
      </w:r>
      <w:proofErr w:type="spellEnd"/>
      <w:r>
        <w:t>(미달) (미달)≥(미달) (미달)0(미달).(미달)5(미달))(미달)}(미달) (미달)\(미달)\(미달)</w:t>
      </w:r>
    </w:p>
    <w:p w14:paraId="2A35932A" w14:textId="77777777" w:rsidR="00E554A3" w:rsidRDefault="00000000">
      <w:r>
        <w:t>(미달)m(미달)A(미달)P(미달)5(미달)0(미달)\(미달)</w:t>
      </w:r>
      <w:proofErr w:type="gramStart"/>
      <w:r>
        <w:t>(미달)t(미달)e(미달)x(미달)t(미달){(미달)</w:t>
      </w:r>
      <w:proofErr w:type="gramEnd"/>
      <w:r>
        <w:t>(미달)-(미달)}(미달)9(미달)5(미달) (미달)&amp;(미달)=(미달) (미달)\(미달)</w:t>
      </w:r>
      <w:proofErr w:type="gramStart"/>
      <w:r>
        <w:t>(미달)f(미달)r(미달)a(미달)c(미달){(미달)</w:t>
      </w:r>
      <w:proofErr w:type="gramEnd"/>
      <w:r>
        <w:t>(미달)1(미달)}(미달){(미달)1(미달)0(미달)}(미달) (미달)\(미달)s(미달)u(미달)m(미달)_(미달){(미달)\(미달)t(미달)a(미달)u(미달)=(미달)0(미달).(미달)</w:t>
      </w:r>
      <w:proofErr w:type="gramStart"/>
      <w:r>
        <w:t>(미달)5(미달)}(미달)^(미달)</w:t>
      </w:r>
      <w:proofErr w:type="gramEnd"/>
      <w:r>
        <w:t>(미달){(미달)0(미달).(미달)9(미달)5(미달)}(미달) (미달)</w:t>
      </w:r>
      <w:proofErr w:type="spellStart"/>
      <w:r>
        <w:t>(미달)m(미달)A(미달)P(미달)</w:t>
      </w:r>
      <w:proofErr w:type="spellEnd"/>
      <w:r>
        <w:t>(미달)@(미달)\(미달)t(미달)a(미달)u(미달) (미달)\(미달)q(미달)u(미달)a(미달)d(미달) (미달)\(미달)</w:t>
      </w:r>
      <w:proofErr w:type="gramStart"/>
      <w:r>
        <w:t>(미달)t(미달)e(미달)x(미달)t(미달){(미달)</w:t>
      </w:r>
      <w:proofErr w:type="gramEnd"/>
      <w:r>
        <w:t>(미달)((미달)</w:t>
      </w:r>
      <w:proofErr w:type="spellStart"/>
      <w:r>
        <w:t>(미달)I(미달)o(미달)U(미달)</w:t>
      </w:r>
      <w:proofErr w:type="spellEnd"/>
      <w:r>
        <w:t>(미달):(미달) (미달)0(미달).(미달)5(미달)~(미달)0(미달).(미달)9(미달)5(미달),(미달) (미달)</w:t>
      </w:r>
      <w:proofErr w:type="spellStart"/>
      <w:r>
        <w:t>(미달)간(미달)격(미달)</w:t>
      </w:r>
      <w:proofErr w:type="spellEnd"/>
      <w:r>
        <w:t>(미달) (미달)0(미달).(미달)0(미달)5(미달))(미달)}(미달)</w:t>
      </w:r>
    </w:p>
    <w:p w14:paraId="645B8700" w14:textId="77777777" w:rsidR="00E554A3" w:rsidRDefault="00000000">
      <w:r>
        <w:t>(미달)\(미달)</w:t>
      </w:r>
      <w:proofErr w:type="gramStart"/>
      <w:r>
        <w:t>(미달)e(미달)n(미달)d(미달)</w:t>
      </w:r>
      <w:proofErr w:type="gramEnd"/>
      <w:r>
        <w:t>(미달){(미달)a(미달)l(미달)i(미달)g(미달)n(미달)e(미달)d(미달)}(미달)</w:t>
      </w:r>
    </w:p>
    <w:p w14:paraId="2656F58D" w14:textId="77777777" w:rsidR="00E554A3" w:rsidRDefault="00000000">
      <w:r>
        <w:t>(미달)$(미달)$(미달)</w:t>
      </w:r>
    </w:p>
    <w:p w14:paraId="7116E0EF" w14:textId="77777777" w:rsidR="00E554A3" w:rsidRDefault="00000000">
      <w:r>
        <w:t>(미달)본(미달)</w:t>
      </w:r>
      <w:r>
        <w:t>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(미달)달(미달)성(미달)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(미달):(미달)</w:t>
      </w:r>
    </w:p>
    <w:p w14:paraId="15C0324E" w14:textId="77777777" w:rsidR="00E554A3" w:rsidRDefault="00000000">
      <w:r>
        <w:t>(미달)$(미달)$(미달)</w:t>
      </w:r>
    </w:p>
    <w:p w14:paraId="09568905" w14:textId="77777777" w:rsidR="00E554A3" w:rsidRDefault="00000000">
      <w:r>
        <w:t>(미달)\(미달)b(미달)e(미달)g(미달)i(미달)n(미달){(미달)a(미달)l(미달)i(미달)g(미달)n(미달)e(미달)d(미달)}(미달)</w:t>
      </w:r>
    </w:p>
    <w:p w14:paraId="57D33E83" w14:textId="77777777" w:rsidR="00E554A3" w:rsidRDefault="00000000">
      <w:r>
        <w:t>(미달)m(미달)A(미달)P(미달)5(미달)0(미달) (미달)&amp;(미달)=(미달) (미달)\(미달)</w:t>
      </w:r>
      <w:proofErr w:type="gramStart"/>
      <w:r>
        <w:t>(미달)f(미달)r(미달)a(미달)c(미달){(미달)</w:t>
      </w:r>
      <w:proofErr w:type="gramEnd"/>
      <w:r>
        <w:t>(미달)A(미달)P(미달)_(미달){(미달)c(미달)r(미달)a(미달)c(미달)k(미달)}(미달)</w:t>
      </w:r>
      <w:proofErr w:type="gramStart"/>
      <w:r>
        <w:t>(미달)^(미달){(미달)</w:t>
      </w:r>
      <w:proofErr w:type="gramEnd"/>
      <w:r>
        <w:t>(미달)0(미달).(미달)5(미달)}(미달) (미달)+(미달) (미달)A(미달)P(미달)_(미달){(미달)m(미달)e(미달)l(미달)t(미달)i(미달)n(미달)g(미달)}(미달)</w:t>
      </w:r>
      <w:proofErr w:type="gramStart"/>
      <w:r>
        <w:t>(미달)^(미달){(미달)</w:t>
      </w:r>
      <w:proofErr w:type="gramEnd"/>
      <w:r>
        <w:t>(미달)0(미달).(미달)5(미달)}(미달)}(미달){(미달)2(미달)}(미달) (미달)=(미달) (미달)\(미달)</w:t>
      </w:r>
      <w:proofErr w:type="gramStart"/>
      <w:r>
        <w:t>(미달)f(미달)r(미달)a(미달)c(미달){(미달)</w:t>
      </w:r>
      <w:proofErr w:type="gramEnd"/>
      <w:r>
        <w:t>(미달)9(미달)1(미달).(미달)2(미달)\(미달)%(미달) (미달)+(미달) (미달)9(미달)2(미달).(미달)2(미달)\(미달)%(미달)}(미달){(미달)2(미달)}(미달) (미달)=(미달) (미달)9(미달)1(미달).(미달)7(미달)\(미달)%(미달) (미달)\(미달)\(미달)</w:t>
      </w:r>
    </w:p>
    <w:p w14:paraId="5E11FC2F" w14:textId="77777777" w:rsidR="00E554A3" w:rsidRDefault="00000000">
      <w:r>
        <w:t>(미달)m(미달)A(미달)P(미달)5(미달)0(미달)\(미달)</w:t>
      </w:r>
      <w:proofErr w:type="gramStart"/>
      <w:r>
        <w:t>(미달)t(미달)e(미달)x(미달)t(미달){(미달)</w:t>
      </w:r>
      <w:proofErr w:type="gramEnd"/>
      <w:r>
        <w:t>(미달)-(미달)}(미달)9(미달)5(미달) (미달)&amp;(미달)=(미달) (미달)7(미달)2(미달).(미달)6(미달)\(미달)%(미달)</w:t>
      </w:r>
    </w:p>
    <w:p w14:paraId="730473AF" w14:textId="77777777" w:rsidR="00E554A3" w:rsidRDefault="00000000">
      <w:r>
        <w:t>(미달)\(미달)</w:t>
      </w:r>
      <w:proofErr w:type="gramStart"/>
      <w:r>
        <w:t>(미달)e(미달)n(미달)d(미달)</w:t>
      </w:r>
      <w:proofErr w:type="gramEnd"/>
      <w:r>
        <w:t>(미달){(미달)a(미달)l(미달)i(미달)g(미달)n(미달)e(미달)d(미달)}(미달)</w:t>
      </w:r>
    </w:p>
    <w:p w14:paraId="0CD6EDE6" w14:textId="77777777" w:rsidR="00E554A3" w:rsidRDefault="00000000">
      <w:r>
        <w:t>(미달)$(미달)$(미달)</w:t>
      </w:r>
    </w:p>
    <w:p w14:paraId="2C7144A2" w14:textId="77777777" w:rsidR="00E554A3" w:rsidRDefault="00000000">
      <w:r>
        <w:t>(미달)m(미달)A(미달)P(미달)5(미달)0(미달) (미달)v(미달)s(미달) (미달)m(미달)A(미달)P(미달)5(미달)0(미달)-(미달)9(미달)5(미달):(미달)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(미달)m(미달)A(미달)P(미달)5(미달)0(미달):(미달) (미달)</w:t>
      </w:r>
      <w:proofErr w:type="spellStart"/>
      <w:r>
        <w:rPr>
          <w:lang w:eastAsia="ko-KR"/>
        </w:rPr>
        <w:t>(미달)I(미달)o(미달)U(미달)</w:t>
      </w:r>
      <w:proofErr w:type="spellEnd"/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(미달)임(미달)계(미달)값(미달)</w:t>
      </w:r>
      <w:proofErr w:type="spellEnd"/>
      <w:r>
        <w:rPr>
          <w:lang w:eastAsia="ko-KR"/>
        </w:rPr>
        <w:t>(미달) (미달)0(미달).(미달)5(미달)</w:t>
      </w:r>
      <w:r>
        <w:rPr>
          <w:lang w:eastAsia="ko-KR"/>
        </w:rPr>
        <w:t>(미달)에(미달)서(미달)의(미달)</w:t>
      </w:r>
      <w:r>
        <w:rPr>
          <w:lang w:eastAsia="ko-KR"/>
        </w:rPr>
        <w:t>(미달) (미달)A(미달)P(미달)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</w:t>
      </w:r>
      <w:r>
        <w:rPr>
          <w:lang w:eastAsia="ko-KR"/>
        </w:rPr>
        <w:t>(미달) (미달)((미달)C(미달)O(미달)C(미달)O(미달),(미달) (미달)P(미달)a(미달)s(미달)c(미달)a(미달)l(미달) (미달)V(미달)O(미달)C(미달))(미달)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(미달)m(미달)A(미달)P(미달)5(미달)0(미달)-(미달)9(미달)5(미달):(미달) (미달)</w:t>
      </w:r>
      <w:proofErr w:type="spellStart"/>
      <w:r>
        <w:rPr>
          <w:lang w:eastAsia="ko-KR"/>
        </w:rPr>
        <w:t>(미달)I(미달)o(미달)U(미달)</w:t>
      </w:r>
      <w:proofErr w:type="spellEnd"/>
      <w:r>
        <w:rPr>
          <w:lang w:eastAsia="ko-KR"/>
        </w:rPr>
        <w:t>(미달) (미달)0(미달).(미달)5(미달)~(미달)0(미달).(미달)9(미달)5(미달),(미달) (미달)0(미달).(미달)0(미달)5(미달) (미달)</w:t>
      </w:r>
      <w:r>
        <w:rPr>
          <w:lang w:eastAsia="ko-KR"/>
        </w:rPr>
        <w:t>(미달)간(미달)격(미달)</w:t>
      </w:r>
      <w:r>
        <w:rPr>
          <w:lang w:eastAsia="ko-KR"/>
        </w:rPr>
        <w:t>(미달) (미달)</w:t>
      </w:r>
      <w:r>
        <w:rPr>
          <w:lang w:eastAsia="ko-KR"/>
        </w:rPr>
        <w:t>(미달)평(미달)균(미달)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(미달)m(미달)A(미달)P(미달)5(미달)0(미달)-(미달)9(미달)5(미달) (미달)=(미달) (미달)((미달)m(미달)A(미달)P(미달)5(미달)0(미달) (미달)+(미달) (미달)m(미달)A(미달)P(미달)5(미달)5(미달) (미달)+(미달) (미달).(미달).(미달).(미달) (미달)+(미달) (미달)m(미달)A(미달)P(미달)9(미달)5(미달))(미달) (미달)/(미달) (미달)1(미달)0(미달)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(미달)엄(미달)격(미달)한(미달)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 (미달)((미달)</w:t>
      </w:r>
      <w:r>
        <w:rPr>
          <w:lang w:eastAsia="ko-KR"/>
        </w:rPr>
        <w:t>(미달)위(미달)치(미달)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 (미달)</w:t>
      </w:r>
      <w:r>
        <w:rPr>
          <w:lang w:eastAsia="ko-KR"/>
        </w:rPr>
        <w:t>(미달)강(미달)조(미달)</w:t>
      </w:r>
      <w:r>
        <w:rPr>
          <w:lang w:eastAsia="ko-KR"/>
        </w:rPr>
        <w:t>(미달))(미달)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  <w:r>
        <w:rPr>
          <w:lang w:eastAsia="ko-KR"/>
        </w:rPr>
        <w:t>(미달):(미달)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(미달)P(미달)r(미달)e(미달)c(미달)i(미달)s(미달)i(미달)o(미달)n(미달) (미달)((미달)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(미달))(미달):(미달)</w:t>
      </w:r>
    </w:p>
    <w:p w14:paraId="01A050CC" w14:textId="77777777" w:rsidR="00E554A3" w:rsidRDefault="00000000">
      <w:r>
        <w:t>(미달)$(미달)$(미달)</w:t>
      </w:r>
    </w:p>
    <w:p w14:paraId="7E4840E7" w14:textId="77777777" w:rsidR="00E554A3" w:rsidRDefault="00000000">
      <w:r>
        <w:t>(미달)P(미달)r(미달)e(미달)c(미달)i(미달)s(미달)i(미달)o(미달)n(미달) (미달)=(미달) (미달)\(미달)</w:t>
      </w:r>
      <w:proofErr w:type="gramStart"/>
      <w:r>
        <w:t>(미달)f(미달)r(미달)a(미달)c(미달){(미달)</w:t>
      </w:r>
      <w:proofErr w:type="gramEnd"/>
      <w:r>
        <w:t>(미달)T(미달)P(미달)</w:t>
      </w:r>
      <w:proofErr w:type="gramStart"/>
      <w:r>
        <w:t>(미달)}(미달){(미달)</w:t>
      </w:r>
      <w:proofErr w:type="gramEnd"/>
      <w:r>
        <w:t>(미달)T(미달)P(미달) (미달)+(미달) (미달)F(미달)P(미달)}(미달)</w:t>
      </w:r>
    </w:p>
    <w:p w14:paraId="34EED0DC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(미달)9(미달)}(미달)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(미달)의(미달)미(미달)</w:t>
      </w:r>
      <w:r>
        <w:rPr>
          <w:lang w:eastAsia="ko-KR"/>
        </w:rPr>
        <w:t>(미달):(미달) (미달)</w:t>
      </w:r>
      <w:r>
        <w:rPr>
          <w:lang w:eastAsia="ko-KR"/>
        </w:rPr>
        <w:t>(미달)모(미달)델(미달)이(미달)</w:t>
      </w:r>
      <w:r>
        <w:rPr>
          <w:lang w:eastAsia="ko-KR"/>
        </w:rPr>
        <w:t>(미달) (미달)"(미달)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(미달)"(미달)</w:t>
      </w:r>
      <w:r>
        <w:rPr>
          <w:lang w:eastAsia="ko-KR"/>
        </w:rPr>
        <w:t>(미달)이(미달)라(미달)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(미달)것(미달)</w:t>
      </w:r>
      <w:r>
        <w:rPr>
          <w:lang w:eastAsia="ko-KR"/>
        </w:rPr>
        <w:t>(미달) (미달)</w:t>
      </w:r>
      <w:r>
        <w:rPr>
          <w:lang w:eastAsia="ko-KR"/>
        </w:rPr>
        <w:t>(미달)중(미달)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(미달)비(미달)율(미달)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(미달)산(미달)업(미달)적(미달)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(미달)높(미달)을(미달)수(미달)록(미달)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(미달)위(미달)양(미달)성(미달)</w:t>
      </w:r>
      <w:proofErr w:type="spellEnd"/>
      <w:r>
        <w:rPr>
          <w:lang w:eastAsia="ko-KR"/>
        </w:rPr>
        <w:t>(미달)((미달)f(미달)a(미달)l(미달)s(미달)e(미달) (미달)a(미달)l(미달)a(미달)r(미달)m(미달))(미달)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(미달)불(미달)필(미달)요(미달)한(미달)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(미달)폐(미달)기(미달)</w:t>
      </w:r>
      <w:r>
        <w:rPr>
          <w:lang w:eastAsia="ko-KR"/>
        </w:rPr>
        <w:t>(미달) (미달)</w:t>
      </w:r>
      <w:r>
        <w:rPr>
          <w:lang w:eastAsia="ko-KR"/>
        </w:rPr>
        <w:t>(미달)최(미달)소(미달)화(미달)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(미달)R(미달)e(미달)c(미달)a(미달)l(미달)l(미달) (미달)((미달)</w:t>
      </w:r>
      <w:proofErr w:type="spellStart"/>
      <w:r>
        <w:rPr>
          <w:lang w:eastAsia="ko-KR"/>
        </w:rPr>
        <w:t>(미달)재(미달)현(미달)율(미달)</w:t>
      </w:r>
      <w:proofErr w:type="spellEnd"/>
      <w:r>
        <w:rPr>
          <w:lang w:eastAsia="ko-KR"/>
        </w:rPr>
        <w:t>(미달))(미달):(미달)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79E64D86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(미달)R(미달)e(미달)c(미달)a(미달)l(미달)l(미달) (미달)=(미달) (미달)\(미달)</w:t>
      </w:r>
      <w:proofErr w:type="gramStart"/>
      <w:r>
        <w:rPr>
          <w:lang w:eastAsia="ko-KR"/>
        </w:rPr>
        <w:t>(미달)f(미달)r(미달)a(미달)c(미달){(미달)</w:t>
      </w:r>
      <w:proofErr w:type="gramEnd"/>
      <w:r>
        <w:rPr>
          <w:lang w:eastAsia="ko-KR"/>
        </w:rPr>
        <w:t>(미달)T(미달)P(미달)</w:t>
      </w:r>
      <w:proofErr w:type="gramStart"/>
      <w:r>
        <w:rPr>
          <w:lang w:eastAsia="ko-KR"/>
        </w:rPr>
        <w:t>(미달)}(미달){(미달)</w:t>
      </w:r>
      <w:proofErr w:type="gramEnd"/>
      <w:r>
        <w:rPr>
          <w:lang w:eastAsia="ko-KR"/>
        </w:rPr>
        <w:t>(미달)T(미달)P(미달) (미달)+(미달) (미달)F(미달)N(미달)}(미달)</w:t>
      </w:r>
    </w:p>
    <w:p w14:paraId="1338FF59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(미달)1(미달)0(미달)}(미달)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(미달)의(미달)미(미달)</w:t>
      </w:r>
      <w:r>
        <w:rPr>
          <w:lang w:eastAsia="ko-KR"/>
        </w:rPr>
        <w:t>(미달):(미달)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(미달)중(미달)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(미달)모(미달)델(미달)이(미달)</w:t>
      </w:r>
      <w:r>
        <w:rPr>
          <w:lang w:eastAsia="ko-KR"/>
        </w:rPr>
        <w:t>(미달) (미달)</w:t>
      </w:r>
      <w:r>
        <w:rPr>
          <w:lang w:eastAsia="ko-KR"/>
        </w:rPr>
        <w:t>(미달)찾(미달)아(미달)낸(미달)</w:t>
      </w:r>
      <w:r>
        <w:rPr>
          <w:lang w:eastAsia="ko-KR"/>
        </w:rPr>
        <w:t>(미달) (미달)</w:t>
      </w:r>
      <w:r>
        <w:rPr>
          <w:lang w:eastAsia="ko-KR"/>
        </w:rPr>
        <w:t>(미달)비(미달)율(미달)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(미달)산(미달)업(미달)적(미달)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(미달)높(미달)을(미달)수(미달)록(미달)</w:t>
      </w:r>
      <w:r>
        <w:rPr>
          <w:lang w:eastAsia="ko-KR"/>
        </w:rPr>
        <w:t>(미달) (미달)</w:t>
      </w:r>
      <w:r>
        <w:rPr>
          <w:lang w:eastAsia="ko-KR"/>
        </w:rPr>
        <w:t>(미달)누(미달)락(미달)</w:t>
      </w:r>
      <w:r>
        <w:rPr>
          <w:lang w:eastAsia="ko-KR"/>
        </w:rPr>
        <w:t>(미달)((미달)m(미달)i(미달)s(미달)s(미달))(미달)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(미달)불(미달)량(미달)품(미달)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(미달)출(미달)하(미달)</w:t>
      </w:r>
      <w:r>
        <w:rPr>
          <w:lang w:eastAsia="ko-KR"/>
        </w:rPr>
        <w:t>(미달) (미달)</w:t>
      </w:r>
      <w:r>
        <w:rPr>
          <w:lang w:eastAsia="ko-KR"/>
        </w:rPr>
        <w:t>(미달)방(미달)지(미달)</w:t>
      </w:r>
    </w:p>
    <w:p w14:paraId="2127ACD3" w14:textId="77777777" w:rsidR="00E554A3" w:rsidRDefault="00000000">
      <w:r>
        <w:t>(미달)3(미달).(미달) (미달)F(미달)1(미달) (미달)S(미달)c(미달)o(미달)r(미달)e(미달) (미달)((미달)</w:t>
      </w:r>
      <w:proofErr w:type="spellStart"/>
      <w:r>
        <w:t>(미달)조(미달)화(미달)</w:t>
      </w:r>
      <w:proofErr w:type="spellEnd"/>
      <w:r>
        <w:t>(미달) (미달)</w:t>
      </w:r>
      <w:proofErr w:type="spellStart"/>
      <w:r>
        <w:t>(미달)평(미달)균(미달)</w:t>
      </w:r>
      <w:proofErr w:type="spellEnd"/>
      <w:r>
        <w:t>(미달))(미달):(미달)</w:t>
      </w:r>
    </w:p>
    <w:p w14:paraId="0A1DEAC1" w14:textId="77777777" w:rsidR="00E554A3" w:rsidRDefault="00000000">
      <w:r>
        <w:t>(미달)$(미달)$(미달)</w:t>
      </w:r>
    </w:p>
    <w:p w14:paraId="38C3A842" w14:textId="77777777" w:rsidR="00E554A3" w:rsidRDefault="00000000">
      <w:r>
        <w:t>(미달)F(미달)1(미달) (미달)=(미달) (미달)\(미달)</w:t>
      </w:r>
      <w:proofErr w:type="gramStart"/>
      <w:r>
        <w:t>(미달)f(미달)r(미달)a(미달)c(미달){(미달)</w:t>
      </w:r>
      <w:proofErr w:type="gramEnd"/>
      <w:r>
        <w:t>(미달)2(미달) (미달)\(미달)</w:t>
      </w:r>
      <w:proofErr w:type="spellStart"/>
      <w:r>
        <w:t>(미달)c(미달)d(미달)o(미달)t(미달)</w:t>
      </w:r>
      <w:proofErr w:type="spellEnd"/>
      <w:r>
        <w:t>(미달) (미달)P(미달)r(미달)e(미달)c(미달)i(미달)s(미달)i(미달)o(미달)n(미달) (미달)\(미달)</w:t>
      </w:r>
      <w:proofErr w:type="spellStart"/>
      <w:r>
        <w:t>(미달)c(미달)d(미달)o(미달)t(미달)</w:t>
      </w:r>
      <w:proofErr w:type="spellEnd"/>
      <w:r>
        <w:t>(미달) (미달)</w:t>
      </w:r>
      <w:proofErr w:type="gramStart"/>
      <w:r>
        <w:t>(미달)R(미달)e(미달)c(미달)a(미달)l(미달)l(미달)}(미달){(미달)</w:t>
      </w:r>
      <w:proofErr w:type="gramEnd"/>
      <w:r>
        <w:t>(미달)P(미달)r(미달)e(미달)c(미달)i(미달)s(미달)i(미달)o(미달)n(미달) (미달)+(미달) (미달)R(미달)e(미달)c(미달)a(미달)l(미달)l(미달)}(미달) (미달)=(미달) (미달)\(미달)f(미달)r(미달)a(미달)c(미달){(미달)2(미달)</w:t>
      </w:r>
      <w:proofErr w:type="gramStart"/>
      <w:r>
        <w:t>(미달)T(미달)P(미달)}(미달){(미달)</w:t>
      </w:r>
      <w:proofErr w:type="gramEnd"/>
      <w:r>
        <w:t>(미달)2(미달)T(미달)P(미달) (미달)+(미달) (미달)F(미달)P(미달) (미달)+(미달) (미달)F(미달)N(미달)}(미달)</w:t>
      </w:r>
    </w:p>
    <w:p w14:paraId="451AC404" w14:textId="77777777" w:rsidR="00E554A3" w:rsidRDefault="00000000">
      <w:r>
        <w:t>(미달)\(미달)</w:t>
      </w:r>
      <w:proofErr w:type="gramStart"/>
      <w:r>
        <w:t>(미달)t(미달)a(미달)g(미달){(미달)</w:t>
      </w:r>
      <w:proofErr w:type="gramEnd"/>
      <w:r>
        <w:t>(미달)1(미달)1(미달)}(미달)</w:t>
      </w:r>
    </w:p>
    <w:p w14:paraId="2EDEB7B4" w14:textId="77777777" w:rsidR="00E554A3" w:rsidRDefault="00000000">
      <w:r>
        <w:t>(미달)$(미달)$(미달)</w:t>
      </w:r>
    </w:p>
    <w:p w14:paraId="313A3D99" w14:textId="77777777" w:rsidR="00E554A3" w:rsidRDefault="00000000">
      <w:proofErr w:type="spellStart"/>
      <w:r>
        <w:t>(미달)의(미달)미(미달)</w:t>
      </w:r>
      <w:proofErr w:type="spellEnd"/>
      <w:r>
        <w:t>(미달):(미달) (미달)</w:t>
      </w:r>
      <w:proofErr w:type="spellStart"/>
      <w:r>
        <w:t>(미달)P(미달)r(미달)e(미달)c(미달)i(미달)s(미달)i(미달)o(미달)n(미달)</w:t>
      </w:r>
      <w:r>
        <w:t>(미달)과(미달)</w:t>
      </w:r>
      <w:proofErr w:type="spellEnd"/>
      <w:r>
        <w:t>(미달) (미달)</w:t>
      </w:r>
      <w:proofErr w:type="spellStart"/>
      <w:r>
        <w:t>(미달)R(미달)e(미달)c(미달)a(미달)l(미달)l(미달)</w:t>
      </w:r>
      <w:r>
        <w:t>(미달)의(미달)</w:t>
      </w:r>
      <w:proofErr w:type="spellEnd"/>
      <w:r>
        <w:t>(미달) (미달)</w:t>
      </w:r>
      <w:proofErr w:type="spellStart"/>
      <w:r>
        <w:t>(미달)균(미달)형(미달)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(미달):(미달) (미달)$(미달)F(미달)</w:t>
      </w:r>
      <w:proofErr w:type="gramStart"/>
      <w:r>
        <w:rPr>
          <w:lang w:eastAsia="ko-KR"/>
        </w:rPr>
        <w:t>(미달)1(미달) (미달)&gt;(미달)</w:t>
      </w:r>
      <w:proofErr w:type="gramEnd"/>
      <w:r>
        <w:rPr>
          <w:lang w:eastAsia="ko-KR"/>
        </w:rPr>
        <w:t>(미달) (미달)0(미달).(미달)8(미달)5(미달)$(미달) (미달)((미달)</w:t>
      </w:r>
      <w:r>
        <w:rPr>
          <w:lang w:eastAsia="ko-KR"/>
        </w:rPr>
        <w:t>(미달)실(미달)용(미달)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(미달))(미달)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(미달):(미달)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73CD2619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(미달)\(미달)b(미달)e(미달)g(미달)i(미달)n(미달){(미달)a(미달)l(미달)i(미달)g(미달)n(미달)e(미달)d(미달)}(미달)</w:t>
      </w:r>
    </w:p>
    <w:p w14:paraId="203B7024" w14:textId="77777777" w:rsidR="00E554A3" w:rsidRDefault="00000000">
      <w:r>
        <w:t>(미달)P(미달)r(미달)e(미달)c(미달)i(미달)s(미달)i(미달)o(미달)n(미달)_(미달){(미달)Y(미달)O(미달)L(미달)O(미달)1(미달)1(미달)}(미달) (미달)&amp;(미달)=(미달) (미달)\(미달)</w:t>
      </w:r>
      <w:proofErr w:type="gramStart"/>
      <w:r>
        <w:t>(미달)f(미달)r(미달)a(미달)c(미달){(미달)4(미달)5(미달)7(미달)}(미달){(미달)</w:t>
      </w:r>
      <w:proofErr w:type="gramEnd"/>
      <w:r>
        <w:t>(미달)4(미달)5(미달)7(미달) (미달)+(미달) (미달)6(미달)1(미달)}(미달) (미달)=(미달) (미달)9(미달)2(미달).(미달)8(미달)\(미달)%(미달) (미달)\(미달)\(미달)</w:t>
      </w:r>
    </w:p>
    <w:p w14:paraId="2349CDA7" w14:textId="77777777" w:rsidR="00E554A3" w:rsidRDefault="00000000">
      <w:r>
        <w:t>(미달)R(미달)e(미달)c(미달)a(미달)l(미달)l(미달)_(미달){(미달)Y(미달)O(미달)L(미달)O(미달)1(미달)1(미달)}(미달) (미달)&amp;(미달)=(미달) (미달)\(미달)</w:t>
      </w:r>
      <w:proofErr w:type="gramStart"/>
      <w:r>
        <w:t>(미달)f(미달)r(미달)a(미달)c(미달){(미달)4(미달)5(미달)7(미달)}(미달){(미달)</w:t>
      </w:r>
      <w:proofErr w:type="gramEnd"/>
      <w:r>
        <w:t>(미달)4(미달)5(미달)7(미달) (미달)+(미달) (미달)9(미달)7(미달)}(미달) (미달)=(미달) (미달)8(미달)2(미달).(미달)5(미달)\(미달)%(미달) (미달)\(미달)\(미달)</w:t>
      </w:r>
    </w:p>
    <w:p w14:paraId="61633876" w14:textId="77777777" w:rsidR="00E554A3" w:rsidRDefault="00000000">
      <w:r>
        <w:t>(미달)F(미달)1(미달)_(미달){(미달)Y(미달)O(미달)L(미달)O(미달)1(미달)1(미달)}(미달) (미달)&amp;(미달)=(미달) (미달)\(미달)</w:t>
      </w:r>
      <w:proofErr w:type="gramStart"/>
      <w:r>
        <w:t>(미달)f(미달)r(미달)a(미달)c(미달){(미달)</w:t>
      </w:r>
      <w:proofErr w:type="gramEnd"/>
      <w:r>
        <w:t>(미달)2(미달) (미달)\(미달)t(미달)i(미달)m(미달)e(미달)s(미달) (미달)0(미달).(미달)9(미달)2(미달)8(미달) (미달)\(미달)t(미달)i(미달)m(미달)e(미달)s(미달) (미달)</w:t>
      </w:r>
      <w:proofErr w:type="gramStart"/>
      <w:r>
        <w:t>(미달)0(미달).(미달)8(미달)2(미달)5(미달)}(미달){(미달)</w:t>
      </w:r>
      <w:proofErr w:type="gramEnd"/>
      <w:r>
        <w:t>(미달)0(미달).(미달)9(미달)2(미달)8(미달) (미달)+(미달) (미달)0(미달).(미달)8(미달)2(미달)5(미달)}(미달) (미달)=(미달) (미달)0(미달).(미달)8(미달)7(미달)2(미달)</w:t>
      </w:r>
    </w:p>
    <w:p w14:paraId="3679FAEF" w14:textId="77777777" w:rsidR="00E554A3" w:rsidRDefault="00000000">
      <w:r>
        <w:t>(미달)\(미달)</w:t>
      </w:r>
      <w:proofErr w:type="gramStart"/>
      <w:r>
        <w:t>(미달)e(미달)n(미달)d(미달)</w:t>
      </w:r>
      <w:proofErr w:type="gramEnd"/>
      <w:r>
        <w:t>(미달){(미달)a(미달)l(미달)i(미달)g(미달)n(미달)e(미달)d(미달)}(미달)</w:t>
      </w:r>
    </w:p>
    <w:p w14:paraId="009C642A" w14:textId="77777777" w:rsidR="00E554A3" w:rsidRDefault="00000000">
      <w:r>
        <w:t>(미달)$(미달)$(미달)</w:t>
      </w:r>
    </w:p>
    <w:p w14:paraId="0ABB61B9" w14:textId="77777777" w:rsidR="00E554A3" w:rsidRDefault="00000000">
      <w:r>
        <w:t>(미달)2(미달).(미달) (미달)</w:t>
      </w:r>
      <w:proofErr w:type="spellStart"/>
      <w:r>
        <w:t>(미달)혼(미달)동(미달)</w:t>
      </w:r>
      <w:proofErr w:type="spellEnd"/>
      <w:r>
        <w:t>(미달) (미달)</w:t>
      </w:r>
      <w:proofErr w:type="spellStart"/>
      <w:r>
        <w:t>(미달)행(미달)렬(미달)</w:t>
      </w:r>
      <w:proofErr w:type="spellEnd"/>
      <w:r>
        <w:t>(미달) (미달)((미달)C(미달)o(미달)n(미달)f(미달)u(미달)s(미달)i(미달)o(미달)n(미달) (미달)M(미달)a(미달)t(미달)r(미달)i(미달)x(미달))(미달)</w:t>
      </w:r>
    </w:p>
    <w:p w14:paraId="51A0AE1B" w14:textId="77777777" w:rsidR="00E554A3" w:rsidRDefault="00000000">
      <w:r>
        <w:t>(미달)3(미달)×(미달)3(미달) (미달)</w:t>
      </w:r>
      <w:proofErr w:type="spellStart"/>
      <w:r>
        <w:t>(미달)행(미달)렬(미달)</w:t>
      </w:r>
      <w:proofErr w:type="spellEnd"/>
      <w:r>
        <w:t>(미달) (미달)</w:t>
      </w:r>
      <w:proofErr w:type="spellStart"/>
      <w:r>
        <w:t>(미달)구(미달)조(미달)</w:t>
      </w:r>
      <w:proofErr w:type="spellEnd"/>
      <w:r>
        <w:t>(미달) (미달)((미달)C(미달)r(미달)a(미달)c(미달)k(미달),(미달) (미달)M(미달)e(미달)l(미달)t(미달)i(미달)n(미달)g(미달),(미달) (미달)B(미달)a(미달)c(미달)k(미달)g(미달)r(미달)o(미달)u(미달)n(미달)d(미달))(미달):(미달)</w:t>
      </w:r>
    </w:p>
    <w:p w14:paraId="1C44141F" w14:textId="77777777" w:rsidR="00E554A3" w:rsidRDefault="00000000">
      <w:r>
        <w:t>(미달)P(미달)r(미달)e(미달)d(미달)i(미달)c(미달)t(미달)e(미달)d(미달)</w:t>
      </w:r>
    </w:p>
    <w:p w14:paraId="7AC49E02" w14:textId="77777777" w:rsidR="00E554A3" w:rsidRDefault="00000000">
      <w:proofErr w:type="gramStart"/>
      <w:r>
        <w:t>(미달)C(미달)r(미달)a(미달)c(미달)k(미달) (미달) (미달)M(미달)e(미달)l(미달)t(미달)i(미달)n(미달)g(미달)</w:t>
      </w:r>
      <w:proofErr w:type="gramEnd"/>
      <w:r>
        <w:t>(미달) (미달) (미달)B(미달)a(미달)c(미달)k(미달)g(미달)r(미달)o(미달)u(미달)n(미달)d(미달)</w:t>
      </w:r>
    </w:p>
    <w:p w14:paraId="63EEAE22" w14:textId="77777777" w:rsidR="00E554A3" w:rsidRDefault="00000000">
      <w:r>
        <w:t>(미달)A(미달)c(미달)t(미달)u(미달)a(미달)l(미달) (미달)C(미달)r(미달)a(미달)c(미달)k(미달) (미달) (미달) (미달) (미달)T(미달)P(미달)₁(미달) (미달) (미달) (미달) (미달) (미달)F(미달)P(미달)₂(미달) (미달) (미달) (미달) (미달) (미달) (미달)F(미달)P(미달)₃(미달)</w:t>
      </w:r>
    </w:p>
    <w:p w14:paraId="569B2E7C" w14:textId="77777777" w:rsidR="00E554A3" w:rsidRDefault="00000000">
      <w:r>
        <w:t>(미달)M(미달)e(미달)l(미달)t(미달)i(미달)n(미달)g(미달) (미달) (미달) (미달)F(미달)P(미달)₁(미달) (미달) (미달) (미달) (미달) (미달)T(미달)P(미달)₂(미달) (미달) (미달) (미달) (미달) (미달) (미달)F(미달)P(미달)₃(미달)</w:t>
      </w:r>
    </w:p>
    <w:p w14:paraId="1A53269D" w14:textId="77777777" w:rsidR="00E554A3" w:rsidRDefault="00000000">
      <w:r>
        <w:t>(미달)B(미달)a(미달)c(미달)k(미달)g(미달)r(미달)o(미달)u(미달)n(미달)d(미달) (미달) (미달) (미달)F(미달)N(미달)₁(미달) (미달) (미달) (미달) (미달) (미달)F(미달)N(미달)₂(미달) (미달) (미달) (미달) (미달) (미달) (미달)T(미달)N(미달)</w:t>
      </w:r>
    </w:p>
    <w:p w14:paraId="02FD072B" w14:textId="77777777" w:rsidR="00E554A3" w:rsidRDefault="00000000">
      <w:proofErr w:type="spellStart"/>
      <w:r>
        <w:t>(미달)클(미달)래(미달)스(미달)별(미달)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  <w:r>
        <w:t>(미달) (미달)</w:t>
      </w:r>
      <w:proofErr w:type="spellStart"/>
      <w:r>
        <w:t>(미달)계(미달)산(미달)</w:t>
      </w:r>
      <w:proofErr w:type="spellEnd"/>
      <w:r>
        <w:t>(미달):(미달)</w:t>
      </w:r>
    </w:p>
    <w:p w14:paraId="40089D97" w14:textId="77777777" w:rsidR="00E554A3" w:rsidRDefault="00000000">
      <w:pPr>
        <w:pStyle w:val="1"/>
      </w:pPr>
      <w:r>
        <w:t>(미달)C(미달)r(미달)a(미달)c(미달)k(미달) (미달)</w:t>
      </w:r>
      <w:proofErr w:type="spellStart"/>
      <w:r>
        <w:t>(미달)클(미달)래(미달)스(미달)</w:t>
      </w:r>
      <w:proofErr w:type="spellEnd"/>
    </w:p>
    <w:p w14:paraId="259280B4" w14:textId="77777777" w:rsidR="00E554A3" w:rsidRDefault="00000000">
      <w:proofErr w:type="spellStart"/>
      <w:r>
        <w:t>(미달)P(미달)r(미달)e(미달)c(미달)i(미달)s(미달)i(미달)o(미달)n(미달)_(미달)c(미달)r(미달)a(미달)c(미달)k(미달)</w:t>
      </w:r>
      <w:proofErr w:type="spellEnd"/>
      <w:r>
        <w:t>(미달) (미달)=(미달) (미달)T(미달)P(미달)₁(미달) (미달)/(미달) (미달)((미달)T(미달)P(미달)₁(미달) (미달)+(미달) (미달)F(미달)P(미달)₁(미달) (미달)+(미달) (미달)F(미달)P(미달)₁(미달))(미달)</w:t>
      </w:r>
    </w:p>
    <w:p w14:paraId="00603184" w14:textId="77777777" w:rsidR="00E554A3" w:rsidRDefault="00000000">
      <w:proofErr w:type="spellStart"/>
      <w:r>
        <w:t>(미달)R(미달)e(미달)c(미달)a(미달)l(미달)l(미달)_(미달)c(미달)r(미달)a(미달)c(미달)k(미달)</w:t>
      </w:r>
      <w:proofErr w:type="spellEnd"/>
      <w:r>
        <w:t>(미달) (미달)=(미달) (미달)T(미달)P(미달)₁(미달) (미달)/(미달) (미달)((미달)T(미달)P(미달)₁(미달) (미달)+(미달) (미달)F(미달)P(미달)₂(미달) (미달)+(미달) (미달)F(미달)P(미달)₃(미달))(미달)</w:t>
      </w:r>
    </w:p>
    <w:p w14:paraId="05584A4E" w14:textId="77777777" w:rsidR="00E554A3" w:rsidRDefault="00000000">
      <w:pPr>
        <w:pStyle w:val="1"/>
      </w:pPr>
      <w:r>
        <w:t>(미달)M(미달)e(미달)l(미달)t(미달)i(미달)n(미달)g(미달) (미달)</w:t>
      </w:r>
      <w:proofErr w:type="spellStart"/>
      <w:r>
        <w:t>(미달)클(미달)래(미달)스(미달)</w:t>
      </w:r>
      <w:proofErr w:type="spellEnd"/>
    </w:p>
    <w:p w14:paraId="27275267" w14:textId="77777777" w:rsidR="00E554A3" w:rsidRDefault="00000000">
      <w:proofErr w:type="spellStart"/>
      <w:r>
        <w:t>(미달)P(미달)r(미달)e(미달)c(미달)i(미달)s(미달)i(미달)o(미달)n(미달)_(미달)m(미달)e(미달)l(미달)t(미달)i(미달)n(미달)g(미달)</w:t>
      </w:r>
      <w:proofErr w:type="spellEnd"/>
      <w:r>
        <w:t>(미달) (미달)=(미달) (미달)T(미달)P(미달)₂(미달) (미달)/(미달) (미달)((미달)T(미달)P(미달)₂(미달) (미달)+(미달) (미달)F(미달)P(미달)₁(미달) (미달)+(미달) (미달)F(미달)P(미달)₂(미달))(미달)</w:t>
      </w:r>
    </w:p>
    <w:p w14:paraId="2A9106E2" w14:textId="77777777" w:rsidR="00E554A3" w:rsidRDefault="00000000">
      <w:proofErr w:type="spellStart"/>
      <w:r>
        <w:t>(미달)R(미달)e(미달)c(미달)a(미달)l(미달)l(미달)_(미달)m(미달)e(미달)l(미달)t(미달)i(미달)n(미달)g(미달)</w:t>
      </w:r>
      <w:proofErr w:type="spellEnd"/>
      <w:r>
        <w:t>(미달) (미달)=(미달) (미달)T(미달)P(미달)₂(미달) (미달)/(미달) (미달)((미달)T(미달)P(미달)₂(미달) (미달)+(미달) (미달)F(미달)P(미달)₁(미달) (미달)+(미달) (미달)F(미달)P(미달)₃(미달))(미달)</w:t>
      </w:r>
    </w:p>
    <w:p w14:paraId="18C1C802" w14:textId="77777777" w:rsidR="00E554A3" w:rsidRDefault="00000000">
      <w:r>
        <w:t>(미달)3(미달).(미달) (미달)</w:t>
      </w:r>
      <w:proofErr w:type="spellStart"/>
      <w:r>
        <w:t>(미달)추(미달)론(미달)</w:t>
      </w:r>
      <w:proofErr w:type="spellEnd"/>
      <w:r>
        <w:t>(미달) (미달)</w:t>
      </w:r>
      <w:proofErr w:type="spellStart"/>
      <w:r>
        <w:t>(미달)속(미달)도(미달)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</w:p>
    <w:p w14:paraId="5D22C3E3" w14:textId="77777777" w:rsidR="00E554A3" w:rsidRDefault="00000000">
      <w:r>
        <w:t>(미달)F(미달)P(미달)S(미달) (미달)((미달)F(미달)r(미달)a(미달)m(미달)e(미달)s(미달) (미달)P(미달)e(미달)r(미달) (미달)S(미달)e(미달)c(미달)o(미달)n(미달)d(미달))(미달):(미달)</w:t>
      </w:r>
    </w:p>
    <w:p w14:paraId="19C1C4C7" w14:textId="77777777" w:rsidR="00E554A3" w:rsidRDefault="00000000">
      <w:r>
        <w:t>(미달)F(미달)P(미달)S(미달) (미달)=(미달) (미달)1(미달)0(미달)0(미달)0(미달) (미달)/(미달) (미달)((미달)</w:t>
      </w:r>
      <w:proofErr w:type="spellStart"/>
      <w:r>
        <w:t>(미달)p(미달)r(미달)e(미달)p(미달)r(미달)o(미달)c(미달)e(미달)s(미달)s(미달)_(미달)t(미달)i(미달)m(미달)e(미달)</w:t>
      </w:r>
      <w:proofErr w:type="spellEnd"/>
      <w:r>
        <w:t>(미달) (미달)+(미달) (미달)</w:t>
      </w:r>
      <w:proofErr w:type="spellStart"/>
      <w:r>
        <w:t>(미달)i(미달)n(미달)f(미달)e(미달)r(미달)e(미달)n(미달)c(미달)e(미달)_(미달)t(미달)i(미달)m(미달)e(미달)</w:t>
      </w:r>
      <w:proofErr w:type="spellEnd"/>
      <w:r>
        <w:t>(미달) (미달)+(미달) (미달)</w:t>
      </w:r>
      <w:proofErr w:type="spellStart"/>
      <w:r>
        <w:t>(미달)p(미달)o(미달)s(미달)t(미달)p(미달)r(미달)o(미달)c(미달)e(미달)s(미달)s(미달)_(미달)t(미달)i(미달)m(미달)e(미달)</w:t>
      </w:r>
      <w:proofErr w:type="spellEnd"/>
      <w:r>
        <w:t>(미달))(미달)</w:t>
      </w:r>
    </w:p>
    <w:p w14:paraId="39A6D844" w14:textId="77777777" w:rsidR="00E554A3" w:rsidRDefault="00000000">
      <w:proofErr w:type="spellStart"/>
      <w:r>
        <w:t>(미달)단(미달)계(미달)별(미달)</w:t>
      </w:r>
      <w:proofErr w:type="spellEnd"/>
      <w:r>
        <w:t>(미달) (미달)</w:t>
      </w:r>
      <w:proofErr w:type="spellStart"/>
      <w:r>
        <w:t>(미달)시(미달)간(미달)</w:t>
      </w:r>
      <w:proofErr w:type="spellEnd"/>
      <w:r>
        <w:t>(미달):(미달)</w:t>
      </w:r>
    </w:p>
    <w:p w14:paraId="50C3779A" w14:textId="77777777" w:rsidR="00E554A3" w:rsidRDefault="00000000">
      <w:r>
        <w:t>(미달)-(미달) (미달)P(미달)r(미달)e(미달)p(미달)r(미달)o(미달)c(미달)e(미달)s(미달)s(미달):(미달) (미달)</w:t>
      </w:r>
      <w:proofErr w:type="spellStart"/>
      <w:r>
        <w:t>(미달)이(미달)미(미달)지(미달)</w:t>
      </w:r>
      <w:proofErr w:type="spellEnd"/>
      <w:r>
        <w:t>(미달) (미달)</w:t>
      </w:r>
      <w:proofErr w:type="spellStart"/>
      <w:r>
        <w:t>(미달)리(미달)사(미달)이(미달)즈(미달)</w:t>
      </w:r>
      <w:proofErr w:type="spellEnd"/>
      <w:r>
        <w:t>(미달),(미달) (미달)</w:t>
      </w:r>
      <w:proofErr w:type="spellStart"/>
      <w:r>
        <w:t>(미달)정(미달)규(미달)화(미달)</w:t>
      </w:r>
      <w:proofErr w:type="spellEnd"/>
      <w:r>
        <w:t>(미달) (미달)((미달)~(미달)5(미달)m(미달)s(미달))(미달)</w:t>
      </w:r>
    </w:p>
    <w:p w14:paraId="75D0330C" w14:textId="77777777" w:rsidR="00E554A3" w:rsidRDefault="00000000">
      <w:r>
        <w:t>(미달)-(미달) (미달)I(미달)n(미달)f(미달)e(미달)r(미달)e(미달)n(미달)c(미달)e(미달):(미달)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(미달)순(미달)전(미달)파(미달)</w:t>
      </w:r>
      <w:proofErr w:type="spellEnd"/>
      <w:r>
        <w:t>(미달) (미달)((미달)C(미달)P(미달)U(미달):(미달) (미달)~(미달)1(미달)2(미달)0(미달)m(미달)s(미달),(미달) (미달)G(미달)P(미달)U(미달):(미달) (미달)~(미달)8(미달)m(미달)s(미달))(미달)</w:t>
      </w:r>
    </w:p>
    <w:p w14:paraId="4F4346F9" w14:textId="77777777" w:rsidR="00E554A3" w:rsidRDefault="00000000">
      <w:r>
        <w:t>(미달)-(미달) (미달)P(미달)o(미달)s(미달)t(미달)p(미달)r(미달)o(미달)c(미달)e(미달)s(미달)s(미달):(미달) (미달)N(미달)M(미달)S(미달),(미달) (미달)</w:t>
      </w:r>
      <w:proofErr w:type="spellStart"/>
      <w:r>
        <w:t>(미달)클(미달)래(미달)스(미달)</w:t>
      </w:r>
      <w:proofErr w:type="spellEnd"/>
      <w:r>
        <w:t>(미달) (미달)</w:t>
      </w:r>
      <w:proofErr w:type="spellStart"/>
      <w:r>
        <w:t>(미달)필(미달)터(미달)링(미달)</w:t>
      </w:r>
      <w:proofErr w:type="spellEnd"/>
      <w:r>
        <w:t>(미달) (미달)((미달)~(미달)3(미달)m(미달)s(미달))(미달)</w:t>
      </w:r>
    </w:p>
    <w:p w14:paraId="6306A2C9" w14:textId="77777777" w:rsidR="00E554A3" w:rsidRDefault="00000000">
      <w:r>
        <w:t>(미달)C(미달)P(미달)U(미달) (미달)</w:t>
      </w:r>
      <w:proofErr w:type="spellStart"/>
      <w:r>
        <w:t>(미달)환(미달)경(미달)</w:t>
      </w:r>
      <w:proofErr w:type="spellEnd"/>
      <w:r>
        <w:t>(미달) (미달)((미달)</w:t>
      </w:r>
      <w:r>
        <w:t>(미달)본(미달)</w:t>
      </w:r>
      <w:r>
        <w:t>(미달) (미달)</w:t>
      </w:r>
      <w:proofErr w:type="spellStart"/>
      <w:r>
        <w:t>(미달)연(미달)구(미달)</w:t>
      </w:r>
      <w:proofErr w:type="spellEnd"/>
      <w:r>
        <w:t>(미달))(미달):(미달)</w:t>
      </w:r>
    </w:p>
    <w:p w14:paraId="109FDB2E" w14:textId="77777777" w:rsidR="00E554A3" w:rsidRDefault="00000000">
      <w:r>
        <w:t>(미달)-(미달) (미달)Y(미달)O(미달)L(미달)O(미달)v(미달)8(미달)s(미달):(미달) (미달)~(미달)7(미달).(미달)8(미달) (미달)F(미달)P(미달)S(미달) (미달)((미달)1(미달)2(미달)8(미달)m(미달)s(미달)/(미달)f(미달)r(미달)a(미달)m(미달)e(미달))(미달)</w:t>
      </w:r>
    </w:p>
    <w:p w14:paraId="5FA8253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(미달)Y(미달)O(미달)L(미달)O(미달)1(미달)1(미달)s(미달):(미달) (미달)~(미달)6(미달).(미달)9(미달) (미달)F(미달)P(미달)S(미달) (미달)((미달)1(미달)4(미달)5(미달)m(미달)s(미달)/(미달)f(미달)r(미달)a(미달)m(미달)e(미달))(미달)</w:t>
      </w:r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(미달):(미달) (미달)3(미달)0(미달) (미달)F(미달)P(미달)S(미달) (미달)((미달)3(미달)3(미달)m(미달)s(미달)/(미달)f(미달)r(미달)a(미달)m(미달)e(미달))(미달)</w:t>
      </w:r>
    </w:p>
    <w:p w14:paraId="0F730068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(미달)C(미달)P(미달)U(미달)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</w:t>
      </w:r>
      <w:r>
        <w:rPr>
          <w:lang w:eastAsia="ko-KR"/>
        </w:rPr>
        <w:t>(미달),(미달) (미달)G(미달)P(미달)U(미달)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 (미달)((미달)</w:t>
      </w:r>
      <w:r>
        <w:rPr>
          <w:lang w:eastAsia="ko-KR"/>
        </w:rPr>
        <w:t>(미달)향(미달)후(미달)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(미달))(미달)</w:t>
      </w:r>
    </w:p>
    <w:p w14:paraId="49E35A44" w14:textId="77777777" w:rsidR="00E554A3" w:rsidRDefault="00000000">
      <w:pPr>
        <w:pStyle w:val="3"/>
      </w:pPr>
      <w:r>
        <w:t>(미달)E(미달).(미달) (미달)</w:t>
      </w:r>
      <w:proofErr w:type="spellStart"/>
      <w:r>
        <w:t>(미달)실(미달)험(미달)</w:t>
      </w:r>
      <w:proofErr w:type="spellEnd"/>
      <w:r>
        <w:t>(미달) (미달)</w:t>
      </w:r>
      <w:proofErr w:type="spellStart"/>
      <w:r>
        <w:t>(미달)프(미달)로(미달)토(미달)콜(미달)</w:t>
      </w:r>
      <w:proofErr w:type="spellEnd"/>
    </w:p>
    <w:p w14:paraId="320ABD4B" w14:textId="77777777" w:rsidR="00E554A3" w:rsidRDefault="00000000">
      <w:r>
        <w:t>(미달)1(미달).(미달) (미달)</w:t>
      </w:r>
      <w:proofErr w:type="spellStart"/>
      <w:r>
        <w:t>(미달)재(미달)현(미달)성(미달)</w:t>
      </w:r>
      <w:proofErr w:type="spellEnd"/>
      <w:r>
        <w:t>(미달) (미달)</w:t>
      </w:r>
      <w:proofErr w:type="spellStart"/>
      <w:r>
        <w:t>(미달)보(미달)장(미달)</w:t>
      </w:r>
      <w:proofErr w:type="spellEnd"/>
      <w:r>
        <w:t>(미달) (미달)</w:t>
      </w:r>
      <w:proofErr w:type="spellStart"/>
      <w:r>
        <w:t>(미달)조(미달)치(미달)</w:t>
      </w:r>
      <w:proofErr w:type="spellEnd"/>
    </w:p>
    <w:p w14:paraId="610CB0DF" w14:textId="77777777" w:rsidR="00E554A3" w:rsidRDefault="00000000">
      <w:pPr>
        <w:pStyle w:val="1"/>
      </w:pPr>
      <w:r>
        <w:t>(미달)1(미달).(미달) (미달)</w:t>
      </w:r>
      <w:proofErr w:type="spellStart"/>
      <w:r>
        <w:t>(미달)무(미달)작(미달)위(미달)</w:t>
      </w:r>
      <w:proofErr w:type="spellEnd"/>
      <w:r>
        <w:t>(미달) (미달)</w:t>
      </w:r>
      <w:proofErr w:type="spellStart"/>
      <w:r>
        <w:t>(미달)시(미달)드(미달)</w:t>
      </w:r>
      <w:proofErr w:type="spellEnd"/>
      <w:r>
        <w:t>(미달) (미달)</w:t>
      </w:r>
      <w:proofErr w:type="spellStart"/>
      <w:r>
        <w:t>(미달)고(미달)정(미달)</w:t>
      </w:r>
      <w:proofErr w:type="spellEnd"/>
    </w:p>
    <w:p w14:paraId="3EEA57EB" w14:textId="77777777" w:rsidR="00E554A3" w:rsidRDefault="00000000">
      <w:r>
        <w:t>(미달)i(미달)m(미달)p(미달)o(미달)r(미달)t(미달) (미달)r(미달)a(미달)n(미달)d(미달)o(미달)m(미달)</w:t>
      </w:r>
    </w:p>
    <w:p w14:paraId="3F3BA458" w14:textId="77777777" w:rsidR="00E554A3" w:rsidRDefault="00000000">
      <w:proofErr w:type="gramStart"/>
      <w:r>
        <w:t>(미달)i(미달)m(미달)p(미달)o(미달)r(미달)t(미달)</w:t>
      </w:r>
      <w:proofErr w:type="gramEnd"/>
      <w:r>
        <w:t>(미달) (미달)</w:t>
      </w:r>
      <w:proofErr w:type="spellStart"/>
      <w:r>
        <w:t>(미달)n(미달)u(미달)m(미달)p(미달)y(미달)</w:t>
      </w:r>
      <w:proofErr w:type="spellEnd"/>
      <w:r>
        <w:t>(미달) (미달)a(미달)s(미달) (미달)n(미달)p(미달)</w:t>
      </w:r>
    </w:p>
    <w:p w14:paraId="6E1C92DE" w14:textId="77777777" w:rsidR="00E554A3" w:rsidRDefault="00000000">
      <w:r>
        <w:t>(미달)i(미달)m(미달)p(미달)o(미달)r(미달)t(미달) (미달)t(미달)o(미달)r(미달)c(미달)h(미달)</w:t>
      </w:r>
    </w:p>
    <w:p w14:paraId="593B32C0" w14:textId="77777777" w:rsidR="00E554A3" w:rsidRDefault="00000000">
      <w:r>
        <w:t>(미달)S(미달)E(미달)E(미달)D(미달) (미달)=(미달) (미달)4(미달)2(미달)</w:t>
      </w:r>
    </w:p>
    <w:p w14:paraId="4F16E35D" w14:textId="77777777" w:rsidR="00E554A3" w:rsidRDefault="00000000">
      <w:proofErr w:type="spellStart"/>
      <w:proofErr w:type="gramStart"/>
      <w:r>
        <w:t>(미달)r(미달)a(미달)n(미달)d(미달)o(미달)m(미달).(미달)s(미달)e(미달)e(미달)d(미달)</w:t>
      </w:r>
      <w:proofErr w:type="spellEnd"/>
      <w:proofErr w:type="gramEnd"/>
      <w:r>
        <w:t>(미달)((미달)S(미달)E(미달)E(미달)D(미달))(미달)</w:t>
      </w:r>
    </w:p>
    <w:p w14:paraId="3C1D4B0A" w14:textId="77777777" w:rsidR="00E554A3" w:rsidRDefault="00000000">
      <w:proofErr w:type="spellStart"/>
      <w:proofErr w:type="gramStart"/>
      <w:r>
        <w:t>(미달)n(미달)p(미달).(미달)r(미달)a(미달)n(미달)d(미달)o(미달)m(미달)</w:t>
      </w:r>
      <w:proofErr w:type="gramEnd"/>
      <w:r>
        <w:t>(미달).(미달)</w:t>
      </w:r>
      <w:proofErr w:type="gramStart"/>
      <w:r>
        <w:t>(미달)s(미달)e(미달)e(미달)d(미달)</w:t>
      </w:r>
      <w:proofErr w:type="spellEnd"/>
      <w:r>
        <w:t>(미달)((미달)</w:t>
      </w:r>
      <w:proofErr w:type="gramEnd"/>
      <w:r>
        <w:t>(미달)S(미달)E(미달)E(미달)D(미달))(미달)</w:t>
      </w:r>
    </w:p>
    <w:p w14:paraId="4AD499D2" w14:textId="77777777" w:rsidR="00E554A3" w:rsidRDefault="00000000">
      <w:proofErr w:type="spellStart"/>
      <w:proofErr w:type="gramStart"/>
      <w:r>
        <w:t>(미달)t(미달)o(미달)r(미달)c(미달)h(미달).(미달)m(미달)a(미달)n(미달)u(미달)a(미달)l(미달)</w:t>
      </w:r>
      <w:proofErr w:type="gramEnd"/>
      <w:r>
        <w:t>(미달)_(미달)</w:t>
      </w:r>
      <w:proofErr w:type="gramStart"/>
      <w:r>
        <w:t>(미달)s(미달)e(미달)e(미달)d(미달)</w:t>
      </w:r>
      <w:proofErr w:type="spellEnd"/>
      <w:r>
        <w:t>(미달)((미달)</w:t>
      </w:r>
      <w:proofErr w:type="gramEnd"/>
      <w:r>
        <w:t>(미달)S(미달)E(미달)E(미달)D(미달))(미달)</w:t>
      </w:r>
    </w:p>
    <w:p w14:paraId="591DE94D" w14:textId="77777777" w:rsidR="00E554A3" w:rsidRDefault="00000000">
      <w:proofErr w:type="spellStart"/>
      <w:proofErr w:type="gramStart"/>
      <w:r>
        <w:t>(미달)t(미달)o(미달)r(미달)c(미달)h(미달).(미달)b(미달)a(미달)c(미달)k(미달)e(미달)n(미달)d(미달)s(미달)</w:t>
      </w:r>
      <w:proofErr w:type="gramEnd"/>
      <w:r>
        <w:t>(미달).(미달)</w:t>
      </w:r>
      <w:proofErr w:type="gramStart"/>
      <w:r>
        <w:t>(미달)c(미달)u(미달)d(미달)n(미달)n(미달).(미달)d(미달)e(미달)t(미달)e(미달)r(미달)m(미달)i(미달)n(미달)i(미달)s(미달)t(미달)i(미달)c(미달)</w:t>
      </w:r>
      <w:proofErr w:type="spellEnd"/>
      <w:proofErr w:type="gramEnd"/>
      <w:r>
        <w:t>(미달) (미달)=(미달) (미달)T(미달)r(미달)u(미달)e(미달)</w:t>
      </w:r>
    </w:p>
    <w:p w14:paraId="6B8C0AE8" w14:textId="77777777" w:rsidR="00E554A3" w:rsidRDefault="00000000">
      <w:proofErr w:type="spellStart"/>
      <w:proofErr w:type="gramStart"/>
      <w:r>
        <w:t>(미달)t(미달)o(미달)r(미달)c(미달)h(미달).(미달)b(미달)a(미달)c(미달)k(미달)e(미달)n(미달)d(미달)s(미달)</w:t>
      </w:r>
      <w:proofErr w:type="gramEnd"/>
      <w:r>
        <w:t>(미달).(미달)</w:t>
      </w:r>
      <w:proofErr w:type="gramStart"/>
      <w:r>
        <w:t>(미달)c(미달)u(미달)d(미달)n(미달)n(미달).(미달)b(미달)e(미달)n(미달)c(미달)h(미달)m(미달)a(미달)r(미달)k(미달)</w:t>
      </w:r>
      <w:proofErr w:type="spellEnd"/>
      <w:proofErr w:type="gramEnd"/>
      <w:r>
        <w:t>(미달) (미달)=(미달) (미달)F(미달)a(미달)l(미달)s(미달)e(미달)</w:t>
      </w:r>
    </w:p>
    <w:p w14:paraId="768B619C" w14:textId="77777777" w:rsidR="00E554A3" w:rsidRDefault="00000000">
      <w:pPr>
        <w:pStyle w:val="1"/>
      </w:pPr>
      <w:r>
        <w:t>(미달)2(미달).(미달)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(미달)로(미달)딩(미달)</w:t>
      </w:r>
      <w:proofErr w:type="spellEnd"/>
      <w:r>
        <w:t>(미달) (미달)</w:t>
      </w:r>
      <w:proofErr w:type="spellStart"/>
      <w:r>
        <w:t>(미달)일(미달)관(미달)성(미달)</w:t>
      </w:r>
      <w:proofErr w:type="spellEnd"/>
    </w:p>
    <w:p w14:paraId="5C2C9D46" w14:textId="77777777" w:rsidR="00E554A3" w:rsidRDefault="00000000">
      <w:r>
        <w:t>(미달)검(미달)증(미달) (미달)단(미달)계(미달)에(미달)서(미달)는(미달) (미달)재(미달)현(미달)성(미달)과(미달) (미달)정(미달)확(미달)한(미달) (미달)성(미달)능(미달) (미달)측(미달)정(미달)을(미달) (미달)위(미달)해(미달) (미달)데(미달)이(미달)터(미달) (미달)로(미달)더(미달)를(미달) (미달)구(미달)성(미달)하(미달)였(미달)다(미달).(미달) (미달)워(미달)커(미달) (미달)수(미달)((미달)n(미달)u(미달)m(미달)_(미달)w(미달)o(미달)r(미달)k(미달)e(미달)r(미달)s(미달))(미달)는(미달) (미달)0(미달)으(미달)로(미달) (미달)설(미달)정(미달)하(미달)여(미달) (미달)단(미달)일(미달) (미달)워(미달)커(미달)로(미달) (미달)순(미달)서(미달)를(미달) (미달)보(미달)장(미달)하(미달)였(미달)고(미달),(미달) (미달)검(미달)증(미달) (미달)시(미달)에(미달)는(미달) (미달)데(미달)이(미달)터(미달) (미달)셔(미달)플(미달)을(미달) (미달)비(미달)활(미달)성(미달)화(미달)하(미달)였(미달)다(미달).(미달) (미달)모(미달)든(미달) (미달)검(미달)증(미달) (미달)샘(미달)플(미달)을(미달) (미달)사(미달)용(미달)하(미달)기(미달) (미달)위(미달)해(미달) (미달)d(미달)r(미달)o(미달)p(미달)_(미달)l(미달)a(미달)s(미달)t(미달)는(미달) (미달)F(미달)a(미달)l(미달)s(미달)e(미달)로(미달) (미달)설(미달)정(미달)하(미달)였(미달)다(미달).(미달)</w:t>
      </w:r>
    </w:p>
    <w:p w14:paraId="369A6D28" w14:textId="77777777" w:rsidR="00E554A3" w:rsidRDefault="00000000">
      <w:r>
        <w:t>(미달)</w:t>
      </w:r>
    </w:p>
    <w:p w14:paraId="5D5A727E" w14:textId="77777777" w:rsidR="00E554A3" w:rsidRDefault="00000000">
      <w:pPr>
        <w:rPr>
          <w:lang w:eastAsia="ko-KR"/>
        </w:rPr>
      </w:pPr>
      <w:r>
        <w:t>(미달)</w:t>
      </w:r>
    </w:p>
    <w:p w14:paraId="71E7393E" w14:textId="77777777" w:rsidR="00E554A3" w:rsidRDefault="00000000">
      <w:r>
        <w:t>(미달)</w:t>
      </w:r>
    </w:p>
    <w:p w14:paraId="4E8BE7D3" w14:textId="77777777" w:rsidR="00E554A3" w:rsidRDefault="00000000">
      <w:r>
        <w:t>(미달)</w:t>
      </w:r>
    </w:p>
    <w:p w14:paraId="68495D7F" w14:textId="77777777" w:rsidR="00E554A3" w:rsidRDefault="00000000">
      <w:pPr>
        <w:pStyle w:val="1"/>
      </w:pPr>
      <w:r>
        <w:t>(미달)3(미달).(미달) (미달)</w:t>
      </w:r>
      <w:proofErr w:type="spellStart"/>
      <w:r>
        <w:t>(미달)환(미달)경(미달)</w:t>
      </w:r>
      <w:proofErr w:type="spellEnd"/>
      <w:r>
        <w:t>(미달) (미달)</w:t>
      </w:r>
      <w:proofErr w:type="spellStart"/>
      <w:r>
        <w:t>(미달)변(미달)수(미달)</w:t>
      </w:r>
      <w:proofErr w:type="spellEnd"/>
      <w:r>
        <w:t>(미달) (미달)</w:t>
      </w:r>
      <w:proofErr w:type="spellStart"/>
      <w:r>
        <w:t>(미달)고(미달)정(미달)</w:t>
      </w:r>
      <w:proofErr w:type="spellEnd"/>
    </w:p>
    <w:p w14:paraId="6194B4CA" w14:textId="77777777" w:rsidR="00E554A3" w:rsidRDefault="00000000">
      <w:proofErr w:type="spellStart"/>
      <w:proofErr w:type="gramStart"/>
      <w:r>
        <w:t>(미달)o(미달)s(미달).(미달)e(미달)n(미달)v(미달)i(미달)r(미달)o(미달)n(미달)</w:t>
      </w:r>
      <w:proofErr w:type="spellEnd"/>
      <w:proofErr w:type="gramEnd"/>
      <w:r>
        <w:t>(미달)[(미달)'(미달)P(미달)Y(미달)T(미달)H(미달)O(미달)N(미달)H(미달)A(미달)S(미달)H(미달)S(미달)E(미달)E(미달)D(미달)'(미달)](미달) (미달)=(미달) (미달)</w:t>
      </w:r>
      <w:proofErr w:type="gramStart"/>
      <w:r>
        <w:t>(미달)s(미달)t(미달)r(미달)((미달)</w:t>
      </w:r>
      <w:proofErr w:type="gramEnd"/>
      <w:r>
        <w:t>(미달)S(미달)E(미달)E(미달)D(미달))(미달)</w:t>
      </w:r>
    </w:p>
    <w:p w14:paraId="20E8998D" w14:textId="77777777" w:rsidR="00E554A3" w:rsidRDefault="00000000">
      <w:proofErr w:type="spellStart"/>
      <w:proofErr w:type="gramStart"/>
      <w:r>
        <w:t>(미달)o(미달)s(미달).(미달)e(미달)n(미달)v(미달)i(미달)r(미달)o(미달)n(미달)</w:t>
      </w:r>
      <w:proofErr w:type="spellEnd"/>
      <w:proofErr w:type="gramEnd"/>
      <w:r>
        <w:t>(미달)[(미달)'(미달)O(미달)M(미달)P(미달)_(미달)N(미달)U(미달)M(미달)_(미달)T(미달)H(미달)R(미달)E(미달)A(미달)D(미달)S(미달)'(미달)](미달) (미달)=(미달) (미달)'(미달)1(미달)</w:t>
      </w:r>
      <w:proofErr w:type="gramStart"/>
      <w:r>
        <w:t>(미달)'(미달) (미달) (미달)#(미달)</w:t>
      </w:r>
      <w:proofErr w:type="gramEnd"/>
      <w:r>
        <w:t>(미달) (미달)O(미달)p(미달)e(미달)n(미달)M(미달)P(미달) (미달)</w:t>
      </w:r>
      <w:proofErr w:type="spellStart"/>
      <w:r>
        <w:t>(미달)스(미달)레(미달)드(미달)</w:t>
      </w:r>
      <w:proofErr w:type="spellEnd"/>
      <w:r>
        <w:t>(미달) (미달)</w:t>
      </w:r>
      <w:proofErr w:type="spellStart"/>
      <w:r>
        <w:t>(미달)고(미달)정(미달)</w:t>
      </w:r>
      <w:proofErr w:type="spellEnd"/>
    </w:p>
    <w:p w14:paraId="16578CD8" w14:textId="77777777" w:rsidR="00E554A3" w:rsidRDefault="00000000">
      <w:r>
        <w:t>(미달)2(미달).(미달) (미달)</w:t>
      </w:r>
      <w:proofErr w:type="spellStart"/>
      <w:r>
        <w:t>(미달)학(미달)습(미달)</w:t>
      </w:r>
      <w:proofErr w:type="spellEnd"/>
      <w:r>
        <w:t>(미달) (미달)</w:t>
      </w:r>
      <w:proofErr w:type="spellStart"/>
      <w:r>
        <w:t>(미달)모(미달)니(미달)터(미달)링(미달)</w:t>
      </w:r>
      <w:proofErr w:type="spellEnd"/>
    </w:p>
    <w:p w14:paraId="37C2ED0C" w14:textId="77777777" w:rsidR="00E554A3" w:rsidRDefault="00000000">
      <w:proofErr w:type="spellStart"/>
      <w:r>
        <w:t>(미달)로(미달)그(미달)</w:t>
      </w:r>
      <w:proofErr w:type="spellEnd"/>
      <w:r>
        <w:t>(미달) (미달)</w:t>
      </w:r>
      <w:proofErr w:type="spellStart"/>
      <w:r>
        <w:t>(미달)기(미달)록(미달)</w:t>
      </w:r>
      <w:proofErr w:type="spellEnd"/>
      <w:r>
        <w:t>(미달):(미달)</w:t>
      </w:r>
    </w:p>
    <w:p w14:paraId="4C0CB023" w14:textId="77777777" w:rsidR="00E554A3" w:rsidRDefault="00000000">
      <w:pPr>
        <w:pStyle w:val="1"/>
      </w:pPr>
      <w:proofErr w:type="spellStart"/>
      <w:r>
        <w:t>(미달)에(미달)포(미달)크(미달)별(미달)</w:t>
      </w:r>
      <w:proofErr w:type="spellEnd"/>
      <w:r>
        <w:t>(미달) (미달)</w:t>
      </w:r>
      <w:proofErr w:type="spellStart"/>
      <w:r>
        <w:t>(미달)기(미달)록(미달)</w:t>
      </w:r>
      <w:proofErr w:type="spellEnd"/>
    </w:p>
    <w:p w14:paraId="1DCE1332" w14:textId="77777777" w:rsidR="00E554A3" w:rsidRDefault="00000000">
      <w:r>
        <w:t>(미달)l(미달)o(미달)g(미달)s(미달) (미달)=(미달) (미달){(미달)</w:t>
      </w:r>
    </w:p>
    <w:p w14:paraId="05C32EE6" w14:textId="77777777" w:rsidR="00E554A3" w:rsidRDefault="00000000">
      <w:r>
        <w:t>(미달)</w:t>
      </w:r>
    </w:p>
    <w:p w14:paraId="2BEAD6D7" w14:textId="77777777" w:rsidR="00E554A3" w:rsidRDefault="00000000">
      <w:r>
        <w:t>(미달)</w:t>
      </w:r>
    </w:p>
    <w:p w14:paraId="6B40D32A" w14:textId="77777777" w:rsidR="00E554A3" w:rsidRDefault="00000000">
      <w:r>
        <w:t>(미달)</w:t>
      </w:r>
    </w:p>
    <w:p w14:paraId="30F1E307" w14:textId="77777777" w:rsidR="00E554A3" w:rsidRDefault="00000000">
      <w:r>
        <w:t>(미달)'(미달)m(미달)A(미달)P(미달)5(미달)0(미달)'(미달):(미달) (미달)[(미달)](미달),(미달)</w:t>
      </w:r>
    </w:p>
    <w:p w14:paraId="4A9F4541" w14:textId="77777777" w:rsidR="00E554A3" w:rsidRDefault="00000000">
      <w:r>
        <w:t>(미달)'(미달)m(미달)A(미달)P(미달)5(미달)0(미달)-(미달)9(미달)5(미달)'(미달):(미달) (미달)[(미달)](미달),(미달)</w:t>
      </w:r>
    </w:p>
    <w:p w14:paraId="5B30B3EA" w14:textId="77777777" w:rsidR="00E554A3" w:rsidRDefault="00000000">
      <w:r>
        <w:t>(미달)</w:t>
      </w:r>
    </w:p>
    <w:p w14:paraId="76730806" w14:textId="77777777" w:rsidR="00E554A3" w:rsidRDefault="00000000">
      <w:r>
        <w:t>(미달)</w:t>
      </w:r>
    </w:p>
    <w:p w14:paraId="3607BD39" w14:textId="77777777" w:rsidR="00E554A3" w:rsidRDefault="00000000">
      <w:r>
        <w:t>(미달)'(미달)f(미달)1(미달)'(미달):(미달) (미달)[(미달)](미달),(미달)</w:t>
      </w:r>
    </w:p>
    <w:p w14:paraId="61F3150A" w14:textId="77777777" w:rsidR="00E554A3" w:rsidRDefault="00000000">
      <w:r>
        <w:t>(미달)</w:t>
      </w:r>
    </w:p>
    <w:p w14:paraId="457AF899" w14:textId="77777777" w:rsidR="00E554A3" w:rsidRDefault="00000000">
      <w:r>
        <w:t>(미달)</w:t>
      </w:r>
    </w:p>
    <w:p w14:paraId="199FE8DD" w14:textId="77777777" w:rsidR="00E554A3" w:rsidRDefault="00000000">
      <w:r>
        <w:t>(미달)</w:t>
      </w:r>
    </w:p>
    <w:p w14:paraId="26B5339D" w14:textId="77777777" w:rsidR="00E554A3" w:rsidRDefault="00000000">
      <w:pPr>
        <w:pStyle w:val="1"/>
      </w:pPr>
      <w:proofErr w:type="spellStart"/>
      <w:r>
        <w:t>(미달)주(미달)요(미달)</w:t>
      </w:r>
      <w:proofErr w:type="spellEnd"/>
      <w:r>
        <w:t>(미달) (미달)</w:t>
      </w:r>
      <w:proofErr w:type="spellStart"/>
      <w:r>
        <w:t>(미달)체(미달)크(미달)포(미달)인(미달)트(미달)</w:t>
      </w:r>
      <w:proofErr w:type="spellEnd"/>
      <w:r>
        <w:t>(미달) (미달)</w:t>
      </w:r>
      <w:proofErr w:type="spellStart"/>
      <w:r>
        <w:t>(미달)저(미달)장(미달)</w:t>
      </w:r>
      <w:proofErr w:type="spellEnd"/>
    </w:p>
    <w:p w14:paraId="1089D2E6" w14:textId="77777777" w:rsidR="00E554A3" w:rsidRDefault="00000000">
      <w:r>
        <w:t>(미달)c(미달)h(미달)e(미달)c(미달)k(미달)p(미달)o(미달)i(미달)n(미달)t(미달)s(미달) (미달)=(미달) (미달){(미달)</w:t>
      </w:r>
    </w:p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>(미달)'(미달)b(미달)e(미달)s(미달)t(미달).(미달)p(미달)t(미달)'(미달):(미달) (미달)</w:t>
      </w:r>
      <w:r>
        <w:rPr>
          <w:lang w:eastAsia="ko-KR"/>
        </w:rPr>
        <w:t>(미달)최(미달)고(미달)</w:t>
      </w:r>
      <w:r>
        <w:rPr>
          <w:lang w:eastAsia="ko-KR"/>
        </w:rPr>
        <w:t>(미달) (미달)m(미달)A(미달)P(미달)5(미달)0(미달)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(미달),(미달)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>(미달)'(미달)l(미달)a(미달)s(미달)t(미달).(미달)p(미달)t(미달)'(미달):(미달) (미달)</w:t>
      </w:r>
      <w:r>
        <w:rPr>
          <w:lang w:eastAsia="ko-KR"/>
        </w:rPr>
        <w:t>(미달)마(미달)지(미달)막(미달)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(미달),(미달)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>(미달)'(미달)e(미달)p(미달)o(미달)c(미달)h(미달)5(미달)0(미달).(미달)p(미달)t(미달)'(미달):(미달)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(미달)((미달)</w:t>
      </w:r>
      <w:r>
        <w:rPr>
          <w:lang w:eastAsia="ko-KR"/>
        </w:rPr>
        <w:t>(미달)비(미달)교(미달)용(미달)</w:t>
      </w:r>
      <w:r>
        <w:rPr>
          <w:lang w:eastAsia="ko-KR"/>
        </w:rPr>
        <w:t>(미달))(미달),(미달)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>(미달)'(미달)e(미달)p(미달)o(미달)c(미달)h(미달)7(미달)5(미달).(미달)p(미달)t(미달)'(미달):(미달) (미달)7(미달)5(미달)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(미달)((미달)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  <w:r>
        <w:rPr>
          <w:lang w:eastAsia="ko-KR"/>
        </w:rPr>
        <w:t>(미달))(미달)</w:t>
      </w:r>
    </w:p>
    <w:p w14:paraId="3DB6F194" w14:textId="77777777" w:rsidR="00E554A3" w:rsidRDefault="00000000">
      <w:r>
        <w:t>(미달)</w:t>
      </w:r>
    </w:p>
    <w:p w14:paraId="2E5E81E0" w14:textId="77777777" w:rsidR="00E554A3" w:rsidRDefault="00000000">
      <w:proofErr w:type="spellStart"/>
      <w:r>
        <w:t>(미달)실(미달)시(미달)간(미달)</w:t>
      </w:r>
      <w:proofErr w:type="spellEnd"/>
      <w:r>
        <w:t>(미달) (미달)</w:t>
      </w:r>
      <w:proofErr w:type="spellStart"/>
      <w:r>
        <w:t>(미달)시(미달)각(미달)화(미달)</w:t>
      </w:r>
      <w:proofErr w:type="spellEnd"/>
      <w:r>
        <w:t>(미달):(미달)</w:t>
      </w:r>
    </w:p>
    <w:p w14:paraId="7AA9304F" w14:textId="77777777" w:rsidR="00E554A3" w:rsidRDefault="00000000">
      <w:pPr>
        <w:pStyle w:val="1"/>
      </w:pPr>
      <w:proofErr w:type="spellStart"/>
      <w:r>
        <w:t>(미달)T(미달)e(미달)n(미달)s(미달)o(미달)r(미달)B(미달)o(미달)a(미달)r(미달)d(미달)</w:t>
      </w:r>
      <w:proofErr w:type="spellEnd"/>
      <w:r>
        <w:t>(미달) (미달)</w:t>
      </w:r>
      <w:proofErr w:type="spellStart"/>
      <w:r>
        <w:t>(미달)로(미달)깅(미달)</w:t>
      </w:r>
      <w:proofErr w:type="spellEnd"/>
    </w:p>
    <w:p w14:paraId="47AF40E8" w14:textId="77777777" w:rsidR="00E554A3" w:rsidRDefault="00000000">
      <w:r>
        <w:t>(미달)f(미달)r(미달)o(미달)m(미달) (미달)</w:t>
      </w:r>
      <w:proofErr w:type="spellStart"/>
      <w:proofErr w:type="gramStart"/>
      <w:r>
        <w:t>(미달)t(미달)o(미달)r(미달)c(미달)h(미달).(미달)u(미달)t(미달)i(미달)l(미달)s(미달)</w:t>
      </w:r>
      <w:proofErr w:type="gramEnd"/>
      <w:r>
        <w:t>(미달).(미달)t(미달)e(미달)n(미달)s(미달)o(미달)r(미달)b(미달)o(미달)a(미달)r(미달)d(미달)</w:t>
      </w:r>
      <w:proofErr w:type="spellEnd"/>
      <w:r>
        <w:t>(미달) (미달)i(미달)m(미달)p(미달)o(미달)r(미달)t(미달) (미달)</w:t>
      </w:r>
      <w:proofErr w:type="spellStart"/>
      <w:r>
        <w:t>(미달)S(미달)u(미달)m(미달)m(미달)a(미달)r(미달)y(미달)W(미달)r(미달)i(미달)t(미달)e(미달)r(미달)</w:t>
      </w:r>
      <w:proofErr w:type="spellEnd"/>
    </w:p>
    <w:p w14:paraId="2959E803" w14:textId="77777777" w:rsidR="00E554A3" w:rsidRDefault="00000000">
      <w:r>
        <w:t>(미달)w(미달)r(미달)i(미달)t(미달)e(미달)r(미달) (미달)=(미달) (미달)</w:t>
      </w:r>
      <w:proofErr w:type="spellStart"/>
      <w:r>
        <w:t>(미달)S(미달)u(미달)m(미달)m(미달)a(미달)r(미달)y(미달)W(미달)r(미달)i(미달)t(미달)e(미달)r(미달)</w:t>
      </w:r>
      <w:proofErr w:type="spellEnd"/>
      <w:r>
        <w:t>(미달)((미달)'(미달)r(미달)u(미달)n(미달)s(미달)/(미달)s(미달)t(미달)a(미달)g(미달)e(미달)2(미달)_(미달)d(미달)p(미달)f(미달)'(미달))(미달)</w:t>
      </w:r>
    </w:p>
    <w:p w14:paraId="79268BDC" w14:textId="77777777" w:rsidR="00E554A3" w:rsidRDefault="00000000">
      <w:pPr>
        <w:pStyle w:val="1"/>
      </w:pPr>
      <w:r>
        <w:t>(미달)매(미달)</w:t>
      </w:r>
      <w:r>
        <w:t>(미달) (미달)</w:t>
      </w:r>
      <w:proofErr w:type="spellStart"/>
      <w:r>
        <w:t>(미달)에(미달)포(미달)크(미달)마(미달)다(미달)</w:t>
      </w:r>
      <w:proofErr w:type="spellEnd"/>
      <w:r>
        <w:t>(미달) (미달)</w:t>
      </w:r>
      <w:proofErr w:type="spellStart"/>
      <w:r>
        <w:t>(미달)기(미달)록(미달)</w:t>
      </w:r>
      <w:proofErr w:type="spellEnd"/>
    </w:p>
    <w:p w14:paraId="56D06FC8" w14:textId="77777777" w:rsidR="00E554A3" w:rsidRDefault="00000000">
      <w:proofErr w:type="spellStart"/>
      <w:r>
        <w:t>(미달)w(미달)r(미달)i(미달)t(미달)e(미달)r(미달).(미달)a(미달)d(미달)d(미달)_(미달)</w:t>
      </w:r>
      <w:proofErr w:type="gramStart"/>
      <w:r>
        <w:t>(미달)s(미달)c(미달)a(미달)l(미달)a(미달)r(미달)</w:t>
      </w:r>
      <w:proofErr w:type="spellEnd"/>
      <w:r>
        <w:t>(미달)((미달)</w:t>
      </w:r>
      <w:proofErr w:type="gramEnd"/>
      <w:r>
        <w:t>(미달)'(미달)m(미달)A(미달)P(미달)5(미달)0(미달)'(미달),(미달) (미달)m(미달)a(미달)p(미달)5(미달)0(미달),(미달) (미달)e(미달)p(미달)o(미달)c(미달)h(미달))(미달)</w:t>
      </w:r>
    </w:p>
    <w:p w14:paraId="155D250C" w14:textId="77777777" w:rsidR="00E554A3" w:rsidRDefault="00000000">
      <w:proofErr w:type="spellStart"/>
      <w:r>
        <w:t>(미달)w(미달)r(미달)i(미달)t(미달)e(미달)r(미달).(미달)a(미달)d(미달)d(미달)_(미달)</w:t>
      </w:r>
      <w:proofErr w:type="gramStart"/>
      <w:r>
        <w:t>(미달)s(미달)c(미달)a(미달)l(미달)a(미달)r(미달)</w:t>
      </w:r>
      <w:proofErr w:type="spellEnd"/>
      <w:r>
        <w:t>(미달)((미달)</w:t>
      </w:r>
      <w:proofErr w:type="gramEnd"/>
      <w:r>
        <w:t>(미달)'(미달)P(미달)r(미달)e(미달)c(미달)i(미달)s(미달)i(미달)o(미달)n(미달)'(미달),(미달) (미달)p(미달)r(미달)e(미달)c(미달)i(미달)s(미달)i(미달)o(미달)n(미달),(미달) (미달)e(미달)p(미달)o(미달)c(미달)h(미달))(미달)</w:t>
      </w:r>
    </w:p>
    <w:p w14:paraId="31630B96" w14:textId="77777777" w:rsidR="00E554A3" w:rsidRDefault="00000000">
      <w:proofErr w:type="spellStart"/>
      <w:r>
        <w:t>(미달)w(미달)r(미달)i(미달)t(미달)e(미달)r(미달).(미달)a(미달)d(미달)d(미달)_(미달)</w:t>
      </w:r>
      <w:proofErr w:type="gramStart"/>
      <w:r>
        <w:t>(미달)s(미달)c(미달)a(미달)l(미달)a(미달)r(미달)</w:t>
      </w:r>
      <w:proofErr w:type="spellEnd"/>
      <w:r>
        <w:t>(미달)((미달)</w:t>
      </w:r>
      <w:proofErr w:type="gramEnd"/>
      <w:r>
        <w:t>(미달)'(미달)R(미달)e(미달)c(미달)a(미달)l(미달)l(미달)'(미달),(미달) (미달)r(미달)e(미달)c(미달)a(미달)l(미달)l(미달),(미달) (미달)e(미달)p(미달)o(미달)c(미달)h(미달))(미달)</w:t>
      </w:r>
    </w:p>
    <w:p w14:paraId="3FC0453F" w14:textId="77777777" w:rsidR="00E554A3" w:rsidRDefault="00000000">
      <w:proofErr w:type="spellStart"/>
      <w:r>
        <w:t>(미달)w(미달)r(미달)i(미달)t(미달)e(미달)r(미달).(미달)a(미달)d(미달)d(미달)_(미달)</w:t>
      </w:r>
      <w:proofErr w:type="gramStart"/>
      <w:r>
        <w:t>(미달)i(미달)m(미달)a(미달)g(미달)e(미달)s(미달)</w:t>
      </w:r>
      <w:proofErr w:type="spellEnd"/>
      <w:r>
        <w:t>(미달)((미달)</w:t>
      </w:r>
      <w:proofErr w:type="gramEnd"/>
      <w:r>
        <w:t>(미달)'(미달)P(미달)r(미달)e(미달)d(미달)i(미달)c(미달)t(미달)i(미달)o(미달)n(미달)s(미달)'(미달),(미달) (미달)</w:t>
      </w:r>
      <w:proofErr w:type="spellStart"/>
      <w:r>
        <w:t>(미달)p(미달)r(미달)e(미달)d(미달)_(미달)i(미달)m(미달)a(미달)g(미달)e(미달)s(미달)</w:t>
      </w:r>
      <w:proofErr w:type="spellEnd"/>
      <w:r>
        <w:t>(미달),(미달) (미달)e(미달)p(미달)o(미달)c(미달)h(미달))(미달)</w:t>
      </w:r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(미달)빈(미달)도(미달)</w:t>
      </w:r>
      <w:r>
        <w:rPr>
          <w:lang w:eastAsia="ko-KR"/>
        </w:rPr>
        <w:t>(미달):(미달) (미달)</w:t>
      </w:r>
      <w:r>
        <w:rPr>
          <w:lang w:eastAsia="ko-KR"/>
        </w:rPr>
        <w:t>(미달)매(미달)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(미달)에(미달)포(미달)크(미달)마(미달)다(미달)</w:t>
      </w:r>
      <w:proofErr w:type="spellEnd"/>
      <w:r>
        <w:rPr>
          <w:lang w:eastAsia="ko-KR"/>
        </w:rPr>
        <w:t>(미달) (미달)((미달)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(미달))(미달)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(미달)절(미달)차(미달)</w:t>
      </w:r>
      <w:r>
        <w:rPr>
          <w:lang w:eastAsia="ko-KR"/>
        </w:rPr>
        <w:t>(미달):(미달)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(미달)모(미달)델(미달)을(미달)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(미달)모(미달)드(미달)로(미달)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(미달)전(미달)환(미달)</w:t>
      </w:r>
    </w:p>
    <w:p w14:paraId="2D486449" w14:textId="77777777" w:rsidR="00E554A3" w:rsidRDefault="00000000">
      <w:pPr>
        <w:rPr>
          <w:lang w:eastAsia="ko-KR"/>
        </w:rPr>
      </w:pPr>
      <w:proofErr w:type="spellStart"/>
      <w:proofErr w:type="gramStart"/>
      <w:r>
        <w:rPr>
          <w:lang w:eastAsia="ko-KR"/>
        </w:rPr>
        <w:t>(미달)m(미달)o(미달)d(미달)e(미달)l(미달).(미달)e(미달)v(미달)a(미달)l(미달)</w:t>
      </w:r>
      <w:proofErr w:type="spellEnd"/>
      <w:proofErr w:type="gramEnd"/>
      <w:r>
        <w:rPr>
          <w:lang w:eastAsia="ko-KR"/>
        </w:rPr>
        <w:t>(미달)((미달))(미달)</w:t>
      </w:r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(미달)순(미달)회(미달)</w:t>
      </w:r>
    </w:p>
    <w:p w14:paraId="166B40D7" w14:textId="77777777" w:rsidR="00E554A3" w:rsidRDefault="00000000">
      <w:r>
        <w:t>(미달)f(미달)o(미달)r(미달) (미달)b(미달)a(미달)t(미달)c(미달)h(미달) (미달)i(미달)n(미달) (미달)</w:t>
      </w:r>
      <w:proofErr w:type="spellStart"/>
      <w:r>
        <w:t>(미달)v(미달)a(미달)l(미달)_(미달)l(미달)o(미달)a(미달)d(미달)e(미달)r(미달)</w:t>
      </w:r>
      <w:proofErr w:type="spellEnd"/>
      <w:r>
        <w:t>(미달):(미달)</w:t>
      </w:r>
    </w:p>
    <w:p w14:paraId="2BA322E4" w14:textId="77777777" w:rsidR="00E554A3" w:rsidRDefault="00000000">
      <w:r>
        <w:t>(미달)p(미달)r(미달)e(미달)d(미달)i(미달)c(미달)t(미달)i(미달)o(미달)n(미달)s(미달) (미달)=(미달) (미달)m(미달)o(미달)d(미달)e(미달)l(미달)((미달)b(미달)a(미달)t(미달)c(미달)h(미달))(미달)</w:t>
      </w:r>
    </w:p>
    <w:p w14:paraId="2C7E53CE" w14:textId="77777777" w:rsidR="00E554A3" w:rsidRDefault="00000000">
      <w:r>
        <w:t>(미달)3(미달).(미달) (미달)</w:t>
      </w:r>
      <w:proofErr w:type="spellStart"/>
      <w:r>
        <w:t>(미달)후(미달)처(미달)리(미달)</w:t>
      </w:r>
      <w:proofErr w:type="spellEnd"/>
      <w:r>
        <w:t>(미달) (미달)((미달)N(미달)M(미달)S(미달),(미달) (미달)</w:t>
      </w:r>
      <w:proofErr w:type="spellStart"/>
      <w:r>
        <w:t>(미달)임(미달)계(미달)값(미달)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  <w:r>
        <w:t>(미달))(미달)</w:t>
      </w:r>
    </w:p>
    <w:p w14:paraId="0561CA8D" w14:textId="77777777" w:rsidR="00E554A3" w:rsidRDefault="00000000">
      <w:proofErr w:type="spellStart"/>
      <w:r>
        <w:t>(미달)c(미달)o(미달)n(미달)f(미달)_(미달)t(미달)h(미달)r(미달)e(미달)s(미달)h(미달)o(미달)l(미달)d(미달)</w:t>
      </w:r>
      <w:proofErr w:type="spellEnd"/>
      <w:r>
        <w:t>(미달) (미달)=(미달) (미달)</w:t>
      </w:r>
      <w:proofErr w:type="gramStart"/>
      <w:r>
        <w:t>(미달)0(미달).(미달)0(미달)0(미달)1(미달) (미달) (미달)#(미달)</w:t>
      </w:r>
      <w:proofErr w:type="gramEnd"/>
      <w:r>
        <w:t>(미달) (미달)</w:t>
      </w:r>
      <w:proofErr w:type="spellStart"/>
      <w:r>
        <w:t>(미달)낮(미달)은(미달)</w:t>
      </w:r>
      <w:proofErr w:type="spellEnd"/>
      <w:r>
        <w:t>(미달) (미달)</w:t>
      </w:r>
      <w:proofErr w:type="spellStart"/>
      <w:r>
        <w:t>(미달)임(미달)계(미달)값(미달)</w:t>
      </w:r>
      <w:proofErr w:type="spellEnd"/>
      <w:r>
        <w:t>(미달) (미달)((미달)</w:t>
      </w:r>
      <w:proofErr w:type="spellStart"/>
      <w:r>
        <w:t>(미달)재(미달)현(미달)율(미달)</w:t>
      </w:r>
      <w:proofErr w:type="spellEnd"/>
      <w:r>
        <w:t>(미달) (미달)</w:t>
      </w:r>
      <w:proofErr w:type="spellStart"/>
      <w:r>
        <w:t>(미달)우(미달)선(미달)</w:t>
      </w:r>
      <w:proofErr w:type="spellEnd"/>
      <w:r>
        <w:t>(미달))(미달)</w:t>
      </w:r>
    </w:p>
    <w:p w14:paraId="13A425FE" w14:textId="77777777" w:rsidR="00E554A3" w:rsidRDefault="00000000">
      <w:proofErr w:type="spellStart"/>
      <w:r>
        <w:t>(미달)i(미달)o(미달)u(미달)_(미달)t(미달)h(미달)r(미달)e(미달)s(미달)h(미달)o(미달)l(미달)d(미달)</w:t>
      </w:r>
      <w:proofErr w:type="spellEnd"/>
      <w:r>
        <w:t>(미달) (미달)=(미달) (미달)0(미달).(미달)6(미달) (미달) (미달) (미달) (미달) (미달)#(미달) (미달)N(미달)M(미달)S(미달) (미달)</w:t>
      </w:r>
      <w:proofErr w:type="spellStart"/>
      <w:r>
        <w:t>(미달)I(미달)o(미달)U(미달)</w:t>
      </w:r>
      <w:proofErr w:type="spellEnd"/>
    </w:p>
    <w:p w14:paraId="1B523F8B" w14:textId="77777777" w:rsidR="00E554A3" w:rsidRDefault="00000000">
      <w:r>
        <w:t>(미달)4(미달).(미달) (미달)</w:t>
      </w:r>
      <w:proofErr w:type="spellStart"/>
      <w:r>
        <w:t>(미달)지(미달)표(미달)</w:t>
      </w:r>
      <w:proofErr w:type="spellEnd"/>
      <w:r>
        <w:t>(미달) (미달)</w:t>
      </w:r>
      <w:proofErr w:type="spellStart"/>
      <w:r>
        <w:t>(미달)계(미달)산(미달)</w:t>
      </w:r>
      <w:proofErr w:type="spellEnd"/>
    </w:p>
    <w:p w14:paraId="3D5C68CD" w14:textId="77777777" w:rsidR="00E554A3" w:rsidRDefault="00000000">
      <w:r>
        <w:t>(미달)m(미달)A(미달)P(미달)5(미달)0(미달),(미달) (미달)m(미달)A(미달)P(미달)5(미달)0(미달)-(미달)9(미달)5(미달),(미달) (미달)P(미달)r(미달)e(미달)c(미달)i(미달)s(미달)i(미달)o(미달)n(미달),(미달) (미달)R(미달)e(미달)c(미달)a(미달)l(미달)l(미달) (미달)</w:t>
      </w:r>
      <w:proofErr w:type="spellStart"/>
      <w:r>
        <w:t>(미달)계(미달)산(미달)</w:t>
      </w:r>
      <w:proofErr w:type="spellEnd"/>
    </w:p>
    <w:p w14:paraId="1D2D47E2" w14:textId="77777777" w:rsidR="00E554A3" w:rsidRDefault="00000000">
      <w:r>
        <w:t>(미달)5(미달).(미달) (미달)</w:t>
      </w:r>
      <w:proofErr w:type="spellStart"/>
      <w:r>
        <w:t>(미달)최(미달)고(미달)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  <w:r>
        <w:t>(미달) (미달)</w:t>
      </w:r>
      <w:proofErr w:type="spellStart"/>
      <w:r>
        <w:t>(미달)저(미달)장(미달)</w:t>
      </w:r>
      <w:proofErr w:type="spellEnd"/>
    </w:p>
    <w:p w14:paraId="6D2B608C" w14:textId="77777777" w:rsidR="00E554A3" w:rsidRDefault="00000000">
      <w:r>
        <w:t>(미달)i(미달)f(미달) (미달)c(미달)u(미달)r(미달)r(미달)e(미달)n(미달)t(미달)_(미달)m(미달)A(미달)P(미달)5(미달)0(미달) (미달)&gt;(미달) (미달)b(미달)e(미달)s(미달)t(미달)_(미달)m(미달)A(미달)P(미달)5(미달)0(미달):(미달)</w:t>
      </w:r>
    </w:p>
    <w:p w14:paraId="3423C496" w14:textId="77777777" w:rsidR="00E554A3" w:rsidRDefault="00000000">
      <w:proofErr w:type="spellStart"/>
      <w:r>
        <w:t>(미달)s(미달)a(미달)v(미달)e(미달)_(미달)m(미달)o(미달)d(미달)e(미달)l(미달)</w:t>
      </w:r>
      <w:proofErr w:type="spellEnd"/>
      <w:r>
        <w:t>(미달)((미달)'(미달)b(미달)e(미달)s(미달)t(미달).(미달)p(미달)t(미달)'(미달))(미달)</w:t>
      </w:r>
    </w:p>
    <w:p w14:paraId="5B396D5B" w14:textId="77777777" w:rsidR="00E554A3" w:rsidRDefault="00000000"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(미달)평(미달)가(미달)</w:t>
      </w:r>
      <w:proofErr w:type="spellEnd"/>
      <w:r>
        <w:t>(미달):(미달) (미달)1(미달)0(미달)0(미달) (미달)</w:t>
      </w:r>
      <w:proofErr w:type="spellStart"/>
      <w:r>
        <w:t>(미달)에(미달)포(미달)크(미달)</w:t>
      </w:r>
      <w:proofErr w:type="spellEnd"/>
      <w:r>
        <w:t>(미달) (미달)</w:t>
      </w:r>
      <w:proofErr w:type="spellStart"/>
      <w:r>
        <w:t>(미달)완(미달)료(미달)</w:t>
      </w:r>
      <w:proofErr w:type="spellEnd"/>
      <w:r>
        <w:t>(미달) (미달)</w:t>
      </w:r>
      <w:r>
        <w:t>(미달)후(미달)</w:t>
      </w:r>
      <w:r>
        <w:t>(미달) (미달)</w:t>
      </w:r>
      <w:proofErr w:type="spellStart"/>
      <w:r>
        <w:t>(미달)b(미달)e(미달)s(미달)t(미달).(미달)p(미달)t(미달)</w:t>
      </w:r>
      <w:r>
        <w:t>(미달)로(미달)</w:t>
      </w:r>
      <w:proofErr w:type="spellEnd"/>
      <w:r>
        <w:t>(미달) (미달)</w:t>
      </w:r>
      <w:proofErr w:type="spellStart"/>
      <w:r>
        <w:t>(미달)재(미달)평(미달)가(미달)</w:t>
      </w:r>
      <w:proofErr w:type="spellEnd"/>
    </w:p>
    <w:p w14:paraId="4525251C" w14:textId="77777777" w:rsidR="00E554A3" w:rsidRDefault="00000000">
      <w:pPr>
        <w:pStyle w:val="2"/>
      </w:pPr>
      <w:r>
        <w:t>(미달)V(미달).(미달) (미달)</w:t>
      </w:r>
      <w:proofErr w:type="spellStart"/>
      <w:r>
        <w:t>(미달)실(미달)험(미달)</w:t>
      </w:r>
      <w:proofErr w:type="spellEnd"/>
      <w:r>
        <w:t>(미달) (미달)</w:t>
      </w:r>
      <w:proofErr w:type="spellStart"/>
      <w:r>
        <w:t>(미달)결(미달)과(미달)</w:t>
      </w:r>
      <w:proofErr w:type="spellEnd"/>
      <w:r>
        <w:t>(미달) (미달)((미달)E(미달)x(미달)p(미달)e(미달)r(미달)i(미달)m(미달)e(미달)n(미달)t(미달)a(미달)l(미달) (미달)R(미달)e(미달)s(미달)u(미달)l(미달)t(미달)s(미달))(미달)</w:t>
      </w:r>
    </w:p>
    <w:p w14:paraId="3D0D6FF9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(미달)전(미달)체(미달)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 (미달)</w:t>
      </w:r>
      <w:proofErr w:type="spellStart"/>
      <w:r>
        <w:t>(미달)비(미달)교(미달)</w:t>
      </w:r>
      <w:proofErr w:type="spellEnd"/>
    </w:p>
    <w:p w14:paraId="478D8444" w14:textId="77777777" w:rsidR="00E554A3" w:rsidRDefault="00000000">
      <w:r>
        <w:t>(미달)1(미달).(미달) (미달)</w:t>
      </w:r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 (미달)</w:t>
      </w:r>
      <w:proofErr w:type="spellStart"/>
      <w:r>
        <w:t>(미달)지(미달)표(미달)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(미달)2(미달)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(미달)모(미달)델(미달)의(미달)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(미달)같(미달)다(미달)</w:t>
      </w:r>
      <w:r>
        <w:rPr>
          <w:lang w:eastAsia="ko-KR"/>
        </w:rPr>
        <w:t>(미달):(미달)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(미달)1(미달):(미달) (미달)Y(미달)O(미달)L(미달)O(미달)1(미달)1(미달) (미달)v(미달)s(미달) (미달)Y(미달)O(미달)L(미달)O(미달)v(미달)8(미달)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(미달)모(미달)델(미달)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(미달)m(미달)A(미달)P(미달)5(미달)0(미달) (미달)((미달)%(미달))(미달)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(미달)m(미달)A(미달)P(미달)5(미달)0(미달)-(미달)9(미달)5(미달) (미달)((미달)%(미달))(미달)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(미달)P(미달)r(미달)e(미달)c(미달)i(미달)s(미달)i(미달)o(미달)n(미달) (미달)((미달)%(미달))(미달)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(미달)R(미달)e(미달)c(미달)a(미달)l(미달)l(미달)</w:t>
            </w:r>
            <w:proofErr w:type="gramEnd"/>
            <w:r>
              <w:t>(미달) (미달)((미달)%(미달))(미달)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(미달)F(미달)1(미달) (미달)S(미달)c(미달)o(미달)r(미달)e(미달)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(미달)P(미달)a(미달)r(미달)a(미달)m(미달)s(미달) (미달)((미달)M(미달))(미달)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(미달)Y(미달)O(미달)L(미달)O(미달)v(미달)8(미달)s(미달)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(미달)6(미달)2(미달).(미달)3(미달)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(미달)4(미달)5(미달).(미달)2(미달)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(미달)7(미달)1(미달).(미달)8(미달)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(미달)6(미달)8(미달).(미달)5(미달)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(미달)0(미달).(미달)7(미달)0(미달)1(미달)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(미달)1(미달)1(미달).(미달)1(미달)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(미달)Y(미달)O(미달)L(미달)O(미달)1(미달)1(미달)s(미달)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(미달)9(미달)1(미달).(미달)7(미달)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(미달)7(미달)2(미달).(미달)6(미달)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(미달)9(미달)2(미달).(미달)8(미달)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(미달)8(미달)2(미달).(미달)2(미달)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(미달)0(미달).(미달)8(미달)7(미달)2(미달)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(미달)9(미달).(미달)4(미달)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(미달)절(미달)대(미달)</w:t>
            </w:r>
            <w:proofErr w:type="spellEnd"/>
            <w:r>
              <w:t>(미달) (미달)</w:t>
            </w:r>
            <w:proofErr w:type="spellStart"/>
            <w:r>
              <w:t>(미달)개(미달)선(미달)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(미달)+(미달)2(미달)9(미달).(미달)4(미달)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(미달)+(미달)2(미달)7(미달).(미달)4(미달)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(미달)+(미달)2(미달)1(미달).(미달)0(미달)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(미달)+(미달)1(미달)3(미달).(미달)7(미달)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(미달)+(미달)0(미달).(미달)1(미달)7(미달)1(미달)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(미달)-(미달)1(미달).(미달)7(미달)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(미달)상(미달)대(미달)</w:t>
            </w:r>
            <w:proofErr w:type="spellEnd"/>
            <w:r>
              <w:t>(미달) (미달)</w:t>
            </w:r>
            <w:proofErr w:type="spellStart"/>
            <w:r>
              <w:t>(미달)개(미달)선(미달)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(미달)+(미달)4(미달)7(미달).(미달)2(미달)%(미달)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(미달)+(미달)6(미달)0(미달).(미달)6(미달)%(미달)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(미달)+(미달)2(미달)9(미달).(미달)2(미달)%(미달)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(미달)+(미달)2(미달)0(미달).(미달)0(미달)%(미달)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(미달)+(미달)2(미달)4(미달).(미달)4(미달)%(미달)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(미달)-(미달)1(미달)5(미달).(미달)3(미달)%(미달)</w:t>
            </w:r>
          </w:p>
        </w:tc>
      </w:tr>
    </w:tbl>
    <w:p w14:paraId="334AEF80" w14:textId="77777777" w:rsidR="00E554A3" w:rsidRDefault="00000000">
      <w:proofErr w:type="spellStart"/>
      <w:r>
        <w:t>(미달)핵(미달)심(미달)</w:t>
      </w:r>
      <w:proofErr w:type="spellEnd"/>
      <w:r>
        <w:t>(미달) (미달)</w:t>
      </w:r>
      <w:proofErr w:type="spellStart"/>
      <w:r>
        <w:t>(미달)발(미달)견(미달)</w:t>
      </w:r>
      <w:proofErr w:type="spellEnd"/>
      <w:r>
        <w:t>(미달):(미달)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(미달)역(미달)사(미달)적(미달)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(미달)도(미달)약(미달)</w:t>
      </w:r>
      <w:r>
        <w:rPr>
          <w:lang w:eastAsia="ko-KR"/>
        </w:rPr>
        <w:t>(미달):(미달) (미달)2(미달)9(미달).(미달)4(미달)%(미달)p(미달) (미달)</w:t>
      </w:r>
      <w:r>
        <w:rPr>
          <w:lang w:eastAsia="ko-KR"/>
        </w:rPr>
        <w:t>(미달)절(미달)대(미달)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(미달)향(미달)상(미달)은(미달)</w:t>
      </w:r>
      <w:r>
        <w:rPr>
          <w:lang w:eastAsia="ko-KR"/>
        </w:rPr>
        <w:t>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 (미달)</w:t>
      </w:r>
      <w:r>
        <w:rPr>
          <w:lang w:eastAsia="ko-KR"/>
        </w:rPr>
        <w:t>(미달)최(미달)대(미달)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(미달)개(미달)선(미달)폭(미달)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(미달)균(미달)형(미달)잡(미달)힌(미달)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(미달)P(미달)r(미달)e(미달)c(미달)i(미달)s(미달)i(미달)o(미달)n(미달),(미달) (미달)R(미달)e(미달)c(미달)a(미달)l(미달)l(미달) (미달)</w:t>
      </w:r>
      <w:r>
        <w:rPr>
          <w:lang w:eastAsia="ko-KR"/>
        </w:rPr>
        <w:t>(미달)모(미달)두(미달)</w:t>
      </w:r>
      <w:r>
        <w:rPr>
          <w:lang w:eastAsia="ko-KR"/>
        </w:rPr>
        <w:t>(미달) (미달)</w:t>
      </w:r>
      <w:r>
        <w:rPr>
          <w:lang w:eastAsia="ko-KR"/>
        </w:rPr>
        <w:t>(미달)크(미달)게(미달)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(미달)((미달)F(미달)1(미달) (미달)+(미달)0(미달).(미달)1(미달)7(미달)1(미달))(미달)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(미달)효(미달)율(미달)성(미달)</w:t>
      </w:r>
      <w:r>
        <w:rPr>
          <w:lang w:eastAsia="ko-KR"/>
        </w:rPr>
        <w:t>(미달):(미달) 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(미달)1(미달)5(미달).(미달)3(미달)%(미달) (미달)</w:t>
      </w:r>
      <w:r>
        <w:rPr>
          <w:lang w:eastAsia="ko-KR"/>
        </w:rPr>
        <w:t>(미달)감(미달)소(미달)하(미달)면(미달)서(미달)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(미달)4(미달)7(미달).(미달)2(미달)%(미달) (미달)</w:t>
      </w:r>
      <w:r>
        <w:rPr>
          <w:lang w:eastAsia="ko-KR"/>
        </w:rPr>
        <w:t>(미달)향(미달)상(미달)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(미달)클(미달)래(미달)스(미달)별(미달)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(미달)2(미달):(미달) (미달)</w:t>
      </w:r>
      <w:r>
        <w:rPr>
          <w:lang w:eastAsia="ko-KR"/>
        </w:rPr>
        <w:t>(미달)클(미달)래(미달)스(미달)별(미달)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(미달)재(미달)현(미달)율(미달)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t>(미달)클(미달)래(미달)스(미달)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(미달)Y(미달)O(미달)L(미달)O(미달)v(미달)8(미달) (미달)P(미달)r(미달)e(미달)c(미달)i(미달)s(미달)i(미달)o(미달)n(미달)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(미달)Y(미달)O(미달)L(미달)O(미달)1(미달)1(미달) (미달)P(미달)r(미달)e(미달)c(미달)i(미달)s(미달)i(미달)o(미달)n(미달)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(미달)Y(미달)O(미달)L(미달)O(미달)v(미달)8(미달) (미달)R(미달)e(미달)c(미달)a(미달)l(미달)l(미달)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(미달)Y(미달)O(미달)L(미달)O(미달)1(미달)1(미달) (미달)R(미달)e(미달)c(미달)a(미달)l(미달)l(미달)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(미달)Y(미달)O(미달)L(미달)O(미달)v(미달)8(미달) (미달)A(미달)P(미달)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(미달)Y(미달)O(미달)L(미달)O(미달)1(미달)1(미달) (미달)A(미달)P(미달)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(미달)C(미달)r(미달)a(미달)c(미달)k(미달)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(미달)6(미달)8(미달).(미달)5(미달)%(미달)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(미달)1(미달)0(미달)0(미달).(미달)0(미달)%(미달)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(미달)7(미달)1(미달).(미달)2(미달)%(미달)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(미달)8(미달)2(미달).(미달)5(미달)%(미달)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(미달)6(미달)1(미달).(미달)8(미달)%(미달)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(미달)9(미달)1(미달).(미달)2(미달)%(미달)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(미달)M(미달)e(미달)l(미달)t(미달)i(미달)n(미달)g(미달)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(미달)7(미달)5(미달).(미달)1(미달)%(미달)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(미달)8(미달)5(미달).(미달)6(미달)%(미달)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(미달)6(미달)5(미달).(미달)8(미달)%(미달)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(미달)8(미달)1(미달).(미달)9(미달)%(미달)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(미달)6(미달)2(미달).(미달)8(미달)%(미달)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(미달)9(미달)2(미달).(미달)2(미달)%(미달)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(미달)평(미달)균(미달)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(미달)7(미달)1(미달).(미달)8(미달)%(미달)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(미달)9(미달)2(미달).(미달)8(미달)%(미달)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(미달)6(미달)8(미달).(미달)5(미달)%(미달)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(미달)8(미달)2(미달).(미달)2(미달)%(미달)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(미달)6(미달)2(미달).(미달)3(미달)%(미달)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(미달)9(미달)1(미달).(미달)7(미달)%(미달)</w:t>
            </w:r>
          </w:p>
        </w:tc>
      </w:tr>
    </w:tbl>
    <w:p w14:paraId="621CDE94" w14:textId="77777777" w:rsidR="00E554A3" w:rsidRDefault="00000000">
      <w:proofErr w:type="spellStart"/>
      <w:r>
        <w:t>(미달)클(미달)래(미달)스(미달)별(미달)</w:t>
      </w:r>
      <w:proofErr w:type="spellEnd"/>
      <w:r>
        <w:t>(미달) (미달)</w:t>
      </w:r>
      <w:proofErr w:type="spellStart"/>
      <w:r>
        <w:t>(미달)개(미달)선(미달)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(미달)C(미달)r(미달)a(미달)c(미달)k(미달) (미달)((미달)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(미달))(미달)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(미달):(미달)</w:t>
      </w:r>
    </w:p>
    <w:p w14:paraId="28B0B45B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(미달)P(미달)r(미달)e(미달)c(미달)i(미달)s(미달)i(미달)o(미달)n(미달):(미달) (미달)6(미달)8(미달).(미달)5(미달)%(미달)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(미달)1(미달)0(미달)0(미달).(미달)0(미달)</w:t>
      </w:r>
      <w:proofErr w:type="gramEnd"/>
      <w:r>
        <w:rPr>
          <w:lang w:eastAsia="ko-KR"/>
        </w:rPr>
        <w:t>(미달)%(미달) (미달)((미달)+(미달)3(미달)1(미달).(미달)5(미달)%(미달)p(미달),(미달) (미달)+(미달)4(미달)6(미달).(미달)0(미달)%(미달))(미달)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(미달)완(미달)벽(미달)한(미달)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(미달):(미달)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(미달)오(미달)탐(미달)지(미달)</w:t>
      </w:r>
      <w:proofErr w:type="spellEnd"/>
      <w:r>
        <w:rPr>
          <w:lang w:eastAsia="ko-KR"/>
        </w:rPr>
        <w:t>(미달) (미달)0(미달)%(미달)</w:t>
      </w:r>
    </w:p>
    <w:p w14:paraId="1E03D177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(미달)R(미달)e(미달)c(미달)a(미달)l(미달)l(미달):(미달) (미달)7(미달)1(미달).(미달)2(미달)%(미달)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(미달)8(미달)2(미달).(미달)5(미달)</w:t>
      </w:r>
      <w:proofErr w:type="gramEnd"/>
      <w:r>
        <w:rPr>
          <w:lang w:eastAsia="ko-KR"/>
        </w:rPr>
        <w:t>(미달)%(미달) (미달)((미달)+(미달)1(미달)1(미달).(미달)3(미달)%(미달)p(미달),(미달) (미달)+(미달)1(미달)5(미달).(미달)9(미달)%(미달))(미달)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(미달)5(미달)5(미달)4(미달)</w:t>
      </w:r>
      <w:proofErr w:type="gramEnd"/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(미달)중(미달)</w:t>
      </w:r>
      <w:r>
        <w:rPr>
          <w:lang w:eastAsia="ko-KR"/>
        </w:rPr>
        <w:t>(미달) (미달)4(미달)5(미달)7(미달)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(미달)((미달)9(미달)7(미달)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(미달)누(미달)락(미달)</w:t>
      </w:r>
      <w:r>
        <w:rPr>
          <w:lang w:eastAsia="ko-KR"/>
        </w:rPr>
        <w:t>(미달))(미달)</w:t>
      </w:r>
    </w:p>
    <w:p w14:paraId="138783DF" w14:textId="77777777" w:rsidR="00E554A3" w:rsidRDefault="00000000">
      <w:pPr>
        <w:rPr>
          <w:lang w:eastAsia="ko-KR"/>
        </w:rPr>
      </w:pPr>
      <w:r>
        <w:rPr>
          <w:lang w:eastAsia="ko-KR"/>
        </w:rPr>
        <w:t>(미달)A(미달)P(미달):(미달) (미달)6(미달)1(미달).(미달)8(미달)%(미달)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(미달)9(미달)1(미달).(미달)2(미달)</w:t>
      </w:r>
      <w:proofErr w:type="gramEnd"/>
      <w:r>
        <w:rPr>
          <w:lang w:eastAsia="ko-KR"/>
        </w:rPr>
        <w:t>(미달)%(미달) (미달)((미달)+(미달)2(미달)9(미달).(미달)4(미달)%(미달)p(미달),(미달) (미달)+(미달)4(미달)7(미달).(미달)6(미달)%(미달))(미달)</w:t>
      </w:r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(미달)M(미달)e(미달)l(미달)t(미달)i(미달)n(미달)g(미달) (미달)((미달)</w:t>
      </w:r>
      <w:r>
        <w:rPr>
          <w:lang w:eastAsia="ko-KR"/>
        </w:rPr>
        <w:t>(미달)용(미달)융(미달)</w:t>
      </w:r>
      <w:r>
        <w:rPr>
          <w:lang w:eastAsia="ko-KR"/>
        </w:rPr>
        <w:t>(미달))(미달)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(미달):(미달)</w:t>
      </w:r>
    </w:p>
    <w:p w14:paraId="721DC652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(미달)P(미달)r(미달)e(미달)c(미달)i(미달)s(미달)i(미달)o(미달)n(미달):(미달) (미달)7(미달)5(미달).(미달)1(미달)%(미달)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(미달)8(미달)5(미달).(미달)6(미달)</w:t>
      </w:r>
      <w:proofErr w:type="gramEnd"/>
      <w:r>
        <w:rPr>
          <w:lang w:eastAsia="ko-KR"/>
        </w:rPr>
        <w:t>(미달)%(미달) (미달)((미달)+(미달)1(미달)0(미달).(미달)5(미달)%(미달)p(미달),(미달) (미달)+(미달)1(미달)4(미달).(미달)0(미달)%(미달))(미달)</w:t>
      </w:r>
    </w:p>
    <w:p w14:paraId="7B4E2674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(미달)R(미달)e(미달)c(미달)a(미달)l(미달)l(미달):(미달) (미달)6(미달)5(미달).(미달)8(미달)%(미달)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(미달)8(미달)1(미달).(미달)9(미달)</w:t>
      </w:r>
      <w:proofErr w:type="gramEnd"/>
      <w:r>
        <w:rPr>
          <w:lang w:eastAsia="ko-KR"/>
        </w:rPr>
        <w:t>(미달)%(미달) (미달)((미달)+(미달)1(미달)6(미달).(미달)1(미달)%(미달)p(미달),(미달) (미달)+(미달)2(미달)4(미달).(미달)5(미달)%(미달))(미달)</w:t>
      </w:r>
    </w:p>
    <w:p w14:paraId="00263B49" w14:textId="77777777" w:rsidR="00E554A3" w:rsidRDefault="00000000">
      <w:pPr>
        <w:rPr>
          <w:lang w:eastAsia="ko-KR"/>
        </w:rPr>
      </w:pPr>
      <w:r>
        <w:rPr>
          <w:lang w:eastAsia="ko-KR"/>
        </w:rPr>
        <w:t>(미달)A(미달)P(미달):(미달) (미달)6(미달)2(미달).(미달)8(미달)%(미달)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(미달)9(미달)2(미달).(미달)2(미달)</w:t>
      </w:r>
      <w:proofErr w:type="gramEnd"/>
      <w:r>
        <w:rPr>
          <w:lang w:eastAsia="ko-KR"/>
        </w:rPr>
        <w:t>(미달)%(미달) (미달)((미달)+(미달)2(미달)9(미달).(미달)4(미달)%(미달)p(미달),(미달) (미달)+(미달)4(미달)6(미달).(미달)8(미달)%(미달))(미달)</w:t>
      </w:r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(미달)해(미달)석(미달)</w:t>
      </w:r>
      <w:r>
        <w:rPr>
          <w:lang w:eastAsia="ko-KR"/>
        </w:rPr>
        <w:t>(미달):(미달)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</w:t>
      </w:r>
      <w:r>
        <w:rPr>
          <w:lang w:eastAsia="ko-KR"/>
        </w:rPr>
        <w:t>(미달)은(미달)</w:t>
      </w:r>
      <w:r>
        <w:rPr>
          <w:lang w:eastAsia="ko-KR"/>
        </w:rPr>
        <w:t>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(미달)모(미달)두(미달)</w:t>
      </w:r>
      <w:r>
        <w:rPr>
          <w:lang w:eastAsia="ko-KR"/>
        </w:rPr>
        <w:t>(미달) (미달)</w:t>
      </w:r>
      <w:r>
        <w:rPr>
          <w:lang w:eastAsia="ko-KR"/>
        </w:rPr>
        <w:t>(미달)일(미달)관(미달)되(미달)게(미달)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</w:t>
      </w:r>
      <w:proofErr w:type="spellStart"/>
      <w:r>
        <w:rPr>
          <w:lang w:eastAsia="ko-KR"/>
        </w:rPr>
        <w:t>(미달)균(미달)형(미달)잡(미달)힌(미달)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(미달))(미달)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(미달)C(미달)r(미달)a(미달)c(미달)k(미달) (미달)</w:t>
      </w:r>
      <w:r>
        <w:rPr>
          <w:lang w:eastAsia="ko-KR"/>
        </w:rPr>
        <w:t>(미달)클(미달)래(미달)스(미달)에(미달)서(미달)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(미달)완(미달)벽(미달)한(미달)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  <w:r>
        <w:rPr>
          <w:lang w:eastAsia="ko-KR"/>
        </w:rPr>
        <w:t>(미달) (미달)((미달)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  <w:r>
        <w:rPr>
          <w:lang w:eastAsia="ko-KR"/>
        </w:rPr>
        <w:t>(미달))(미달)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(미달)평(미달)균(미달)</w:t>
      </w:r>
      <w:r>
        <w:rPr>
          <w:lang w:eastAsia="ko-KR"/>
        </w:rPr>
        <w:t>(미달) (미달)A(미달)P(미달) (미달)9(미달)1(미달).(미달)7(미달)%(미달)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(미달)인(미달)간(미달)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(미달)검(미달)사(미달)자(미달)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(미달)((미달)8(미달)5(미달)-(미달)9(미달)0(미달)%(미달))(미달)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(미달)초(미달)과(미달)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(미달)혼(미달)동(미달)</w:t>
      </w:r>
      <w:r>
        <w:rPr>
          <w:lang w:eastAsia="ko-KR"/>
        </w:rPr>
        <w:t>(미달) (미달)</w:t>
      </w:r>
      <w:r>
        <w:rPr>
          <w:lang w:eastAsia="ko-KR"/>
        </w:rPr>
        <w:t>(미달)행(미달)렬(미달)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(미달)4(미달):(미달) (미달)Y(미달)O(미달)L(미달)O(미달)1(미달)1(미달) (미달)</w:t>
      </w:r>
      <w:r>
        <w:rPr>
          <w:lang w:eastAsia="ko-KR"/>
        </w:rPr>
        <w:t>(미달)혼(미달)동(미달)</w:t>
      </w:r>
      <w:r>
        <w:rPr>
          <w:lang w:eastAsia="ko-KR"/>
        </w:rPr>
        <w:t>(미달) (미달)</w:t>
      </w:r>
      <w:r>
        <w:rPr>
          <w:lang w:eastAsia="ko-KR"/>
        </w:rPr>
        <w:t>(미달)행(미달)렬(미달)</w:t>
      </w:r>
      <w:r>
        <w:rPr>
          <w:lang w:eastAsia="ko-KR"/>
        </w:rPr>
        <w:t>(미달) (미달)((미달)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(미달))(미달)</w:t>
      </w:r>
    </w:p>
    <w:p w14:paraId="0931062F" w14:textId="3F067F37" w:rsidR="00E554A3" w:rsidRDefault="002F3115">
      <w:pPr>
        <w:jc w:val="center"/>
      </w:pPr>
      <w:r>
        <w:rPr>
          <w:noProof/>
        </w:rPr>
        <w:t>(미달)</w: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(미달)4(미달):(미달) (미달)Y(미달)O(미달)L(미달)O(미달)1(미달)1(미달) (미달)</w:t>
      </w:r>
      <w:r>
        <w:rPr>
          <w:lang w:eastAsia="ko-KR"/>
        </w:rPr>
        <w:t>(미달)혼(미달)동(미달)</w:t>
      </w:r>
      <w:r>
        <w:rPr>
          <w:lang w:eastAsia="ko-KR"/>
        </w:rPr>
        <w:t>(미달) (미달)</w:t>
      </w:r>
      <w:r>
        <w:rPr>
          <w:lang w:eastAsia="ko-KR"/>
        </w:rPr>
        <w:t>(미달)행(미달)렬(미달)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(미달)정(미달)규(미달)화(미달)된(미달)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(미달)혼(미달)동(미달)</w:t>
      </w:r>
      <w:r>
        <w:rPr>
          <w:lang w:eastAsia="ko-KR"/>
        </w:rPr>
        <w:t>(미달) (미달)</w:t>
      </w:r>
      <w:r>
        <w:rPr>
          <w:lang w:eastAsia="ko-KR"/>
        </w:rPr>
        <w:t>(미달)행(미달)렬(미달)</w:t>
      </w:r>
      <w:r>
        <w:rPr>
          <w:lang w:eastAsia="ko-KR"/>
        </w:rPr>
        <w:t>(미달).(미달) (미달)</w:t>
      </w:r>
      <w:r>
        <w:t>(미달)C(미달)r(미달)a(미달)c(미달)k(미달) (미달)</w:t>
      </w:r>
      <w:proofErr w:type="spellStart"/>
      <w:r>
        <w:t>(미달)클(미달)래(미달)스(미달)에(미달)서(미달)</w:t>
      </w:r>
      <w:proofErr w:type="spellEnd"/>
      <w:r>
        <w:t>(미달) (미달)8(미달)2(미달).(미달)5(미달)%(미달) (미달)T(미달)r(미달)u(미달)e(미달) (미달)</w:t>
      </w:r>
      <w:proofErr w:type="spellStart"/>
      <w:r>
        <w:t>(미달)P(미달)o(미달)s(미달)i(미달)t(미달)i(미달)v(미달)e(미달)</w:t>
      </w:r>
      <w:r>
        <w:t>(미달)율(미달)을(미달)</w:t>
      </w:r>
      <w:proofErr w:type="spellEnd"/>
      <w:r>
        <w:t>(미달) (미달)</w:t>
      </w:r>
      <w:proofErr w:type="spellStart"/>
      <w:r>
        <w:t>(미달)보(미달)이(미달)며(미달)</w:t>
      </w:r>
      <w:proofErr w:type="spellEnd"/>
      <w:r>
        <w:t>(미달),(미달) (미달)1(미달)7(미달).(미달)5(미달)%(미달)</w:t>
      </w:r>
      <w:r>
        <w:t>(미달)의(미달)</w:t>
      </w:r>
      <w:r>
        <w:t>(미달) (미달)F(미달)a(미달)l(미달)s(미달)e(미달) (미달)</w:t>
      </w:r>
      <w:proofErr w:type="gramStart"/>
      <w:r>
        <w:t>(미달)N(미달)e(미달)g(미달)a(미달)t(미달)i(미달)v(미달)e(미달)((미달)</w:t>
      </w:r>
      <w:proofErr w:type="spellStart"/>
      <w:proofErr w:type="gramEnd"/>
      <w:r>
        <w:t>(미달)배(미달)경(미달)으(미달)로(미달)</w:t>
      </w:r>
      <w:proofErr w:type="spellEnd"/>
      <w:r>
        <w:t>(미달) (미달)</w:t>
      </w:r>
      <w:proofErr w:type="spellStart"/>
      <w:proofErr w:type="gramStart"/>
      <w:r>
        <w:t>(미달)오(미달)분(미달)류(미달)</w:t>
      </w:r>
      <w:proofErr w:type="spellEnd"/>
      <w:r>
        <w:t>(미달))(미달)</w:t>
      </w:r>
      <w:r>
        <w:t>(미달)가(미달)</w:t>
      </w:r>
      <w:proofErr w:type="gramEnd"/>
      <w:r>
        <w:t>(미달) (미달)</w:t>
      </w:r>
      <w:proofErr w:type="spellStart"/>
      <w:r>
        <w:t>(미달)발(미달)생(미달)한(미달)다(미달)</w:t>
      </w:r>
      <w:proofErr w:type="spellEnd"/>
      <w:r>
        <w:t>(미달).(미달) (미달)B(미달)a(미달)c(미달)k(미달)g(미달)r(미달)o(미달)u(미달)n(미달)d(미달) (미달)</w:t>
      </w:r>
      <w:proofErr w:type="spellStart"/>
      <w:r>
        <w:t>(미달)클(미달)래(미달)스(미달)에(미달)서(미달)는(미달)</w:t>
      </w:r>
      <w:proofErr w:type="spellEnd"/>
      <w:r>
        <w:t>(미달) (미달)8(미달)8(미달).(미달)2(미달)%(미달) (미달)</w:t>
      </w:r>
      <w:proofErr w:type="spellStart"/>
      <w:r>
        <w:t>(미달)정(미달)확(미달)도(미달)를(미달)</w:t>
      </w:r>
      <w:proofErr w:type="spellEnd"/>
      <w:r>
        <w:t>(미달) (미달)</w:t>
      </w:r>
      <w:proofErr w:type="spellStart"/>
      <w:r>
        <w:t>(미달)보(미달)이(미달)며(미달)</w:t>
      </w:r>
      <w:proofErr w:type="spellEnd"/>
      <w:r>
        <w:t>(미달),(미달) (미달)1(미달)1(미달).(미달)8(미달)%(미달)</w:t>
      </w:r>
      <w:r>
        <w:t>(미달)의(미달)</w:t>
      </w:r>
      <w:r>
        <w:t>(미달) (미달)F(미달)a(미달)l(미달)s(미달)e(미달) (미달)</w:t>
      </w:r>
      <w:proofErr w:type="gramStart"/>
      <w:r>
        <w:t>(미달)P(미달)o(미달)s(미달)i(미달)t(미달)i(미달)v(미달)e(미달)((미달)</w:t>
      </w:r>
      <w:proofErr w:type="spellStart"/>
      <w:proofErr w:type="gramEnd"/>
      <w:r>
        <w:t>(미달)C(미달)r(미달)a(미달)c(미달)k(미달)</w:t>
      </w:r>
      <w:r>
        <w:t>(미달)으(미달)로(미달)</w:t>
      </w:r>
      <w:proofErr w:type="spellEnd"/>
      <w:r>
        <w:t>(미달) (미달)</w:t>
      </w:r>
      <w:proofErr w:type="spellStart"/>
      <w:proofErr w:type="gramStart"/>
      <w:r>
        <w:t>(미달)오(미달)분(미달)류(미달)</w:t>
      </w:r>
      <w:proofErr w:type="spellEnd"/>
      <w:r>
        <w:t>(미달))(미달)</w:t>
      </w:r>
      <w:r>
        <w:t>(미달)가(미달)</w:t>
      </w:r>
      <w:proofErr w:type="gramEnd"/>
      <w:r>
        <w:t>(미달) (미달)</w:t>
      </w:r>
      <w:proofErr w:type="spellStart"/>
      <w:r>
        <w:t>(미달)관(미달)찰(미달)된(미달)다(미달)</w:t>
      </w:r>
      <w:proofErr w:type="spellEnd"/>
      <w:r>
        <w:t>(미달).(미달) (미달)</w:t>
      </w:r>
      <w:r>
        <w:rPr>
          <w:lang w:eastAsia="ko-KR"/>
        </w:rPr>
        <w:t>(미달)M(미달)e(미달)l(미달)t(미달)i(미달)n(미달)g(미달) (미달)</w:t>
      </w:r>
      <w:r>
        <w:rPr>
          <w:lang w:eastAsia="ko-KR"/>
        </w:rPr>
        <w:t>(미달)클(미달)래(미달)스(미달)는(미달)</w:t>
      </w:r>
      <w:r>
        <w:rPr>
          <w:lang w:eastAsia="ko-KR"/>
        </w:rPr>
        <w:t>(미달) (미달)1(미달)0(미달)0(미달)%(미달) (미달)</w:t>
      </w:r>
      <w:r>
        <w:rPr>
          <w:lang w:eastAsia="ko-KR"/>
        </w:rPr>
        <w:t>(미달)정(미달)확(미달)도(미달)를(미달)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(미달)오(미달)른(미달)쪽(미달)</w:t>
      </w:r>
      <w:r>
        <w:rPr>
          <w:lang w:eastAsia="ko-KR"/>
        </w:rPr>
        <w:t>(미달) (미달)</w:t>
      </w:r>
      <w:r>
        <w:rPr>
          <w:lang w:eastAsia="ko-KR"/>
        </w:rPr>
        <w:t>(미달)하(미달)단(미달)의(미달)</w:t>
      </w:r>
      <w:r>
        <w:rPr>
          <w:lang w:eastAsia="ko-KR"/>
        </w:rPr>
        <w:t>(미달) (미달)B(미달)a(미달)c(미달)k(미달)g(미달)r(미달)o(미달)u(미달)n(미달)d(미달) (미달)T(미달)P(미달) (미달)8(미달)8(미달).(미달)2(미달)%(미달) (미달)</w:t>
      </w:r>
      <w:r>
        <w:rPr>
          <w:lang w:eastAsia="ko-KR"/>
        </w:rPr>
        <w:t>(미달)값(미달)이(미달)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(미달)명(미달)확(미달)히(미달)</w:t>
      </w:r>
      <w:r>
        <w:rPr>
          <w:lang w:eastAsia="ko-KR"/>
        </w:rPr>
        <w:t>(미달) (미달)</w:t>
      </w:r>
      <w:r>
        <w:rPr>
          <w:lang w:eastAsia="ko-KR"/>
        </w:rPr>
        <w:t>(미달)표(미달)시(미달)되(미달)어(미달)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(미달)3(미달):(미달) (미달)Y(미달)O(미달)L(미달)O(미달)1(미달)1(미달) (미달)</w:t>
      </w:r>
      <w:r>
        <w:rPr>
          <w:lang w:eastAsia="ko-KR"/>
        </w:rPr>
        <w:t>(미달)혼(미달)동(미달)</w:t>
      </w:r>
      <w:r>
        <w:rPr>
          <w:lang w:eastAsia="ko-KR"/>
        </w:rPr>
        <w:t>(미달) (미달)</w:t>
      </w:r>
      <w:r>
        <w:rPr>
          <w:lang w:eastAsia="ko-KR"/>
        </w:rPr>
        <w:t>(미달)행(미달)렬(미달)</w:t>
      </w:r>
      <w:r>
        <w:rPr>
          <w:lang w:eastAsia="ko-KR"/>
        </w:rPr>
        <w:t>(미달) (미달)</w:t>
      </w:r>
      <w:r>
        <w:rPr>
          <w:lang w:eastAsia="ko-KR"/>
        </w:rPr>
        <w:t>(미달)수(미달)치(미달)</w:t>
      </w:r>
      <w:r>
        <w:rPr>
          <w:lang w:eastAsia="ko-KR"/>
        </w:rPr>
        <w:t>(미달) (미달)((미달)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</w:t>
      </w:r>
      <w:r>
        <w:rPr>
          <w:lang w:eastAsia="ko-KR"/>
        </w:rPr>
        <w:t>(미달))(미달)</w:t>
      </w:r>
    </w:p>
    <w:p w14:paraId="360DF476" w14:textId="77777777" w:rsidR="00E554A3" w:rsidRDefault="00000000">
      <w:r>
        <w:t>(미달)P(미달)r(미달)e(미달)d(미달)i(미달)c(미달)t(미달)e(미달)d(미달)</w:t>
      </w:r>
    </w:p>
    <w:p w14:paraId="50681F38" w14:textId="77777777" w:rsidR="00E554A3" w:rsidRDefault="00000000">
      <w:r>
        <w:t>(미달)C(미달)r(미달)a(미달)c(미달)k(미달) (미달) (미달) (미달)M(미달)e(미달)l(미달)t(미달)i(미달)n(미달)g(미달) (미달) (미달) (미달)B(미달)a(미달)c(미달)k(미달)g(미달)r(미달)o(미달)u(미달)n(미달)d(미달)</w:t>
      </w:r>
    </w:p>
    <w:p w14:paraId="458284B4" w14:textId="77777777" w:rsidR="00E554A3" w:rsidRDefault="00000000">
      <w:r>
        <w:t>(미달)A(미달)c(미달)t(미달)u(미달)a(미달)l(미달) (미달) (미달) (미달)C(미달)r(미달)a(미달)c(미달)k(미달) (미달) (미달) (미달) (미달)4(미달)5(미달)7(미달) (미달) (미달) (미달) (미달) (미달) (미달)0(미달) (미달) (미달) (미달) (미달) (미달) (미달) (미달) (미달) (미달) (미달)9(미달)7(미달)</w:t>
      </w:r>
    </w:p>
    <w:p w14:paraId="3B29D3AB" w14:textId="77777777" w:rsidR="00E554A3" w:rsidRDefault="00000000">
      <w:r>
        <w:t>(미달)M(미달)e(미달)l(미달)t(미달)i(미달)n(미달)g(미달) (미달) (미달) (미달)0(미달) (미달) (미달) (미달) (미달) (미달) (미달) (미달)0(미달) (미달) (미달) (미달) (미달) (미달) (미달) (미달) (미달) (미달) (미달)0(미달)</w:t>
      </w:r>
    </w:p>
    <w:p w14:paraId="4EAA1EA3" w14:textId="77777777" w:rsidR="00E554A3" w:rsidRDefault="00000000">
      <w:proofErr w:type="gramStart"/>
      <w:r>
        <w:t>(미달)B(미달)a(미달)c(미달)k(미달)g(미달)r(미달)o(미달)u(미달)n(미달)d(미달) (미달) (미달)6(미달)1(미달)</w:t>
      </w:r>
      <w:proofErr w:type="gramEnd"/>
      <w:r>
        <w:t>(미달) (미달) (미달) (미달) (미달) (미달) (미달) (미달)0(미달) (미달) (미달) (미달) (미달) (미달) (미달) (미달) (미달) (미달) (미달)0(미달)</w:t>
      </w:r>
    </w:p>
    <w:p w14:paraId="6F66330C" w14:textId="77777777" w:rsidR="00E554A3" w:rsidRDefault="00000000">
      <w:proofErr w:type="spellStart"/>
      <w:r>
        <w:t>(미달)수(미달)치(미달)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3EC1396A" w14:textId="77777777" w:rsidR="00E554A3" w:rsidRDefault="00000000">
      <w:r>
        <w:t>(미달)T(미달)r(미달)u(미달)e(미달) (미달)P(미달)o(미달)s(미달)i(미달)t(미달)i(미달)v(미달)e(미달) (미달)((미달)C(미달)r(미달)a(미달)c(미달)k(미달))(미달):(미달) (미달)4(미달)5(미달)7(미달)</w:t>
      </w:r>
      <w:r>
        <w:t>(미달)개(미달)</w:t>
      </w:r>
      <w:r>
        <w:t>(미달) (미달)((미달)</w:t>
      </w:r>
      <w:proofErr w:type="spellStart"/>
      <w:r>
        <w:t>(미달)정(미달)확(미달)</w:t>
      </w:r>
      <w:proofErr w:type="spellEnd"/>
      <w:r>
        <w:t>(미달) (미달)</w:t>
      </w:r>
      <w:proofErr w:type="spellStart"/>
      <w:r>
        <w:t>(미달)검(미달)출(미달)</w:t>
      </w:r>
      <w:proofErr w:type="spellEnd"/>
      <w:r>
        <w:t>(미달))(미달)</w:t>
      </w:r>
    </w:p>
    <w:p w14:paraId="15C45A46" w14:textId="77777777" w:rsidR="00E554A3" w:rsidRDefault="00000000">
      <w:r>
        <w:t>(미달)F(미달)a(미달)l(미달)s(미달)e(미달) (미달)P(미달)o(미달)s(미달)i(미달)t(미달)i(미달)v(미달)e(미달) (미달)((미달)</w:t>
      </w:r>
      <w:proofErr w:type="spellStart"/>
      <w:r>
        <w:t>(미달)B(미달)a(미달)c(미달)k(미달)g(미달)r(미달)o(미달)u(미달)n(미달)d(미달)</w:t>
      </w:r>
      <w:r>
        <w:t>(미달)에(미달)서(미달)</w:t>
      </w:r>
      <w:proofErr w:type="spellEnd"/>
      <w:r>
        <w:t>(미달) (미달)C(미달)r(미달)a(미달)c(미달)k(미달))(미달):(미달) (미달)6(미달)1(미달)</w:t>
      </w:r>
      <w:r>
        <w:t>(미달)개(미달)</w:t>
      </w:r>
      <w:r>
        <w:t>(미달) (미달)((미달)</w:t>
      </w:r>
      <w:proofErr w:type="spellStart"/>
      <w:r>
        <w:t>(미달)배(미달)경(미달)을(미달)</w:t>
      </w:r>
      <w:proofErr w:type="spellEnd"/>
      <w:r>
        <w:t>(미달) (미달)</w:t>
      </w:r>
      <w:proofErr w:type="spellStart"/>
      <w:r>
        <w:t>(미달)균(미달)열(미달)로(미달)</w:t>
      </w:r>
      <w:proofErr w:type="spellEnd"/>
      <w:r>
        <w:t>(미달) (미달)</w:t>
      </w:r>
      <w:proofErr w:type="spellStart"/>
      <w:r>
        <w:t>(미달)오(미달)판(미달)</w:t>
      </w:r>
      <w:proofErr w:type="spellEnd"/>
      <w:r>
        <w:t>(미달))(미달)</w:t>
      </w:r>
    </w:p>
    <w:p w14:paraId="28C7DCD7" w14:textId="77777777" w:rsidR="00E554A3" w:rsidRDefault="00000000">
      <w:r>
        <w:t>(미달)F(미달)a(미달)l(미달)s(미달)e(미달) (미달)N(미달)e(미달)g(미달)a(미달)t(미달)i(미달)v(미달)e(미달) (미달)((미달)</w:t>
      </w:r>
      <w:proofErr w:type="spellStart"/>
      <w:r>
        <w:t>(미달)C(미달)r(미달)a(미달)c(미달)k(미달)</w:t>
      </w:r>
      <w:r>
        <w:t>(미달)에(미달)서(미달)</w:t>
      </w:r>
      <w:proofErr w:type="spellEnd"/>
      <w:r>
        <w:t>(미달) (미달)B(미달)a(미달)c(미달)k(미달)g(미달)r(미달)o(미달)u(미달)n(미달)d(미달))(미달):(미달) (미달)9(미달)7(미달)</w:t>
      </w:r>
      <w:r>
        <w:t>(미달)개(미달)</w:t>
      </w:r>
      <w:r>
        <w:t>(미달) (미달)((미달)</w:t>
      </w:r>
      <w:proofErr w:type="spellStart"/>
      <w:r>
        <w:t>(미달)균(미달)열(미달)</w:t>
      </w:r>
      <w:proofErr w:type="spellEnd"/>
      <w:r>
        <w:t>(미달) (미달)</w:t>
      </w:r>
      <w:proofErr w:type="spellStart"/>
      <w:r>
        <w:t>(미달)누(미달)락(미달)</w:t>
      </w:r>
      <w:proofErr w:type="spellEnd"/>
      <w:r>
        <w:t>(미달))(미달)</w:t>
      </w:r>
    </w:p>
    <w:p w14:paraId="166FDA6E" w14:textId="77777777" w:rsidR="00E554A3" w:rsidRDefault="00000000">
      <w:pPr>
        <w:rPr>
          <w:lang w:eastAsia="ko-KR"/>
        </w:rPr>
      </w:pPr>
      <w:r>
        <w:rPr>
          <w:lang w:eastAsia="ko-KR"/>
        </w:rPr>
        <w:t>(미달)M(미달)e(미달)l(미달)t(미달)i(미달)n(미달)g(미달):(미달)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(미달)세(미달)트(미달)에(미달)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</w:t>
      </w:r>
      <w:r>
        <w:rPr>
          <w:lang w:eastAsia="ko-KR"/>
        </w:rPr>
        <w:t>(미달)없(미달)음(미달)</w:t>
      </w:r>
      <w:r>
        <w:rPr>
          <w:lang w:eastAsia="ko-KR"/>
        </w:rPr>
        <w:t>(미달) (미달)((미달)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(미달)세(미달)트(미달)에(미달)만(미달)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</w:t>
      </w:r>
      <w:r>
        <w:rPr>
          <w:lang w:eastAsia="ko-KR"/>
        </w:rPr>
        <w:t>(미달))(미달)</w:t>
      </w:r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(미달)클(미달)래(미달)스(미달)별(미달)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  <w:r>
        <w:rPr>
          <w:lang w:eastAsia="ko-KR"/>
        </w:rPr>
        <w:t>(미달) (미달)</w:t>
      </w:r>
      <w:r>
        <w:rPr>
          <w:lang w:eastAsia="ko-KR"/>
        </w:rPr>
        <w:t>(미달)재(미달)계(미달)산(미달)</w:t>
      </w:r>
      <w:r>
        <w:rPr>
          <w:lang w:eastAsia="ko-KR"/>
        </w:rPr>
        <w:t>(미달):(미달)</w:t>
      </w:r>
    </w:p>
    <w:p w14:paraId="256C89B6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(미달)C(미달)r(미달)a(미달)c(미달)k(미달):(미달)</w:t>
      </w:r>
    </w:p>
    <w:p w14:paraId="4FEBC137" w14:textId="77777777" w:rsidR="00E554A3" w:rsidRDefault="00000000">
      <w:r>
        <w:t>(미달)-(미달) (미달)P(미달)r(미달)e(미달)c(미달)i(미달)s(미달)i(미달)o(미달)n(미달) (미달)=(미달) (미달)4(미달)5(미달)7(미달) (미달)/(미달) (미달)((미달)4(미달)5(미달)7(미달) (미달)+(미달) (미달)6(미달)1(미달))(미달) (미달)=(미달) (미달)8(미달)8(미달).(미달)2(미달)%(미달)</w:t>
      </w:r>
    </w:p>
    <w:p w14:paraId="22603A5E" w14:textId="77777777" w:rsidR="00E554A3" w:rsidRDefault="00000000">
      <w:r>
        <w:t>(미달)-(미달) (미달)R(미달)e(미달)c(미달)a(미달)l(미달)l(미달) (미달)=(미달) (미달)4(미달)5(미달)7(미달) (미달)/(미달) (미달)((미달)4(미달)5(미달)7(미달) (미달)+(미달) (미달)9(미달)7(미달))(미달) (미달)=(미달) (미달)8(미달)2(미달).(미달)5(미달)%(미달)</w:t>
      </w:r>
    </w:p>
    <w:p w14:paraId="60ABE464" w14:textId="77777777" w:rsidR="00E554A3" w:rsidRDefault="00000000">
      <w:r>
        <w:t>(미달)-(미달) (미달)F(미달)1(미달) (미달)=(미달) (미달)2(미달) (미달)*(미달) (미달)((미달)0(미달).(미달)8(미달)8(미달)2(미달) (미달)*(미달) (미달)0(미달).(미달)8(미달)2(미달)5(미달))(미달) (미달)/(미달) (미달)((미달)0(미달).(미달)8(미달)8(미달)2(미달) (미달)+(미달) (미달)0(미달).(미달)8(미달)2(미달)5(미달))(미달) (미달)=(미달) (미달)0(미달).(미달)8(미달)5(미달)3(미달)</w:t>
      </w:r>
    </w:p>
    <w:p w14:paraId="3D65ABAB" w14:textId="77777777" w:rsidR="00E554A3" w:rsidRDefault="00000000">
      <w:r>
        <w:t>(미달)B(미달)a(미달)c(미달)k(미달)g(미달)r(미달)o(미달)u(미달)n(미달)d(미달):(미달)</w:t>
      </w:r>
    </w:p>
    <w:p w14:paraId="007782B6" w14:textId="77777777" w:rsidR="00E554A3" w:rsidRDefault="00000000">
      <w:r>
        <w:t>(미달)-(미달) (미달)T(미달)r(미달)u(미달)e(미달) (미달)N(미달)e(미달)g(미달)a(미달)t(미달)i(미달)v(미달)e(미달):(미달) (미달)</w:t>
      </w:r>
      <w:proofErr w:type="spellStart"/>
      <w:r>
        <w:t>(미달)정(미달)확(미달)한(미달)</w:t>
      </w:r>
      <w:proofErr w:type="spellEnd"/>
      <w:r>
        <w:t>(미달) (미달)</w:t>
      </w:r>
      <w:proofErr w:type="spellStart"/>
      <w:r>
        <w:t>(미달)배(미달)경(미달)</w:t>
      </w:r>
      <w:proofErr w:type="spellEnd"/>
      <w:r>
        <w:t>(미달) (미달)</w:t>
      </w:r>
      <w:proofErr w:type="spellStart"/>
      <w:r>
        <w:t>(미달)분(미달)류(미달)</w:t>
      </w:r>
      <w:proofErr w:type="spellEnd"/>
      <w:r>
        <w:t>(미달) (미달)((미달)</w:t>
      </w:r>
      <w:proofErr w:type="spellStart"/>
      <w:r>
        <w:t>(미달)정(미달)량(미달)화(미달)</w:t>
      </w:r>
      <w:proofErr w:type="spellEnd"/>
      <w:r>
        <w:t>(미달) (미달)</w:t>
      </w:r>
      <w:proofErr w:type="spellStart"/>
      <w:r>
        <w:t>(미달)어(미달)려(미달)움(미달)</w:t>
      </w:r>
      <w:proofErr w:type="spellEnd"/>
      <w:r>
        <w:t>(미달))(미달)</w:t>
      </w:r>
    </w:p>
    <w:p w14:paraId="03DE2D74" w14:textId="77777777" w:rsidR="00E554A3" w:rsidRDefault="00000000">
      <w:r>
        <w:t>(미달)-(미달) (미달)F(미달)a(미달)l(미달)s(미달)e(미달) (미달)P(미달)o(미달)s(미달)i(미달)t(미달)i(미달)v(미달)e(미달):(미달) (미달)6(미달)1(미달)</w:t>
      </w:r>
      <w:r>
        <w:t>(미달)개(미달)</w:t>
      </w:r>
      <w:r>
        <w:t>(미달) (미달)((미달)</w:t>
      </w:r>
      <w:proofErr w:type="spellStart"/>
      <w:r>
        <w:t>(미달)배(미달)경(미달)에(미달)서(미달)</w:t>
      </w:r>
      <w:proofErr w:type="spellEnd"/>
      <w:r>
        <w:t>(미달) (미달)</w:t>
      </w:r>
      <w:proofErr w:type="spellStart"/>
      <w:r>
        <w:t>(미달)균(미달)열(미달)</w:t>
      </w:r>
      <w:proofErr w:type="spellEnd"/>
      <w:r>
        <w:t>(미달) (미달)</w:t>
      </w:r>
      <w:proofErr w:type="spellStart"/>
      <w:r>
        <w:t>(미달)오(미달)류(미달)</w:t>
      </w:r>
      <w:proofErr w:type="spellEnd"/>
      <w:r>
        <w:t>(미달))(미달)</w:t>
      </w:r>
    </w:p>
    <w:p w14:paraId="7D826A7E" w14:textId="77777777" w:rsidR="00E554A3" w:rsidRDefault="00000000">
      <w:proofErr w:type="spellStart"/>
      <w:r>
        <w:t>(미달)오(미달)류(미달)</w:t>
      </w:r>
      <w:proofErr w:type="spellEnd"/>
      <w:r>
        <w:t>(미달) (미달)</w:t>
      </w:r>
      <w:proofErr w:type="spellStart"/>
      <w:r>
        <w:t>(미달)패(미달)턴(미달)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(미달)F(미달)a(미달)l(미달)s(미달)e(미달) (미달)N(미달)e(미달)g(미달)a(미달)t(미달)i(미달)v(미달)e(미달) (미달)((미달)9(미달)7(미달)</w:t>
      </w:r>
      <w:r>
        <w:rPr>
          <w:lang w:eastAsia="ko-KR"/>
        </w:rPr>
        <w:t>(미달)개(미달)</w:t>
      </w:r>
      <w:r>
        <w:rPr>
          <w:lang w:eastAsia="ko-KR"/>
        </w:rPr>
        <w:t>(미달))(미달):(미달) (미달)</w:t>
      </w:r>
      <w:r>
        <w:rPr>
          <w:lang w:eastAsia="ko-KR"/>
        </w:rPr>
        <w:t>(미달)주(미달)로(미달)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(미달)((미달)&lt;(미달)0(미달).(미달)3(미달)m(미달)m(미달))(미달)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(미달)저(미달)대(미달)비(미달)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(미달)F(미달)a(미달)l(미달)s(미달)e(미달) (미달)P(미달)o(미달)s(미달)i(미달)t(미달)i(미달)v(미달)e(미달) (미달)((미달)6(미달)1(미달)</w:t>
      </w:r>
      <w:r>
        <w:rPr>
          <w:lang w:eastAsia="ko-KR"/>
        </w:rPr>
        <w:t>(미달)개(미달)</w:t>
      </w:r>
      <w:r>
        <w:rPr>
          <w:lang w:eastAsia="ko-KR"/>
        </w:rPr>
        <w:t>(미달))(미달):(미달)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(미달)규(미달)칙(미달)적(미달)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(미달)패(미달)턴(미달)을(미달)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(미달)균(미달)열(미달)로(미달)</w:t>
      </w:r>
      <w:r>
        <w:rPr>
          <w:lang w:eastAsia="ko-KR"/>
        </w:rPr>
        <w:t>(미달) (미달)</w:t>
      </w:r>
      <w:r>
        <w:rPr>
          <w:lang w:eastAsia="ko-KR"/>
        </w:rPr>
        <w:t>(미달)오(미달)인(미달)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(미달)B(미달).(미달) (미달)2(미달)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(미달)단(미달)계(미달)별(미달)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(미달)기(미달)여(미달)도(미달)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(미달)4(미달):(미달)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(미달)전(미달)략(미달)별(미달)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(미달)학(미달)습(미달)</w:t>
            </w:r>
            <w:proofErr w:type="spellEnd"/>
            <w:r>
              <w:t>(미달) (미달)</w:t>
            </w:r>
            <w:proofErr w:type="spellStart"/>
            <w:r>
              <w:t>(미달)전(미달)략(미달)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>(미달)S(미달)t(미달)a(미달)g(미달)e(미달) (미달)1(미달)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>(미달)S(미달)t(미달)a(미달)g(미달)e(미달) (미달)2(미달)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(미달)최(미달)종(미달)</w:t>
            </w:r>
            <w:proofErr w:type="spellEnd"/>
            <w:r>
              <w:t>(미달) (미달)m(미달)A(미달)P(미달)5(미달)0(미달)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(미달)개(미달)선(미달)폭(미달)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(미달)직(미달)접(미달)</w:t>
            </w:r>
            <w:proofErr w:type="spellEnd"/>
            <w:r>
              <w:t>(미달) (미달)</w:t>
            </w:r>
            <w:proofErr w:type="spellStart"/>
            <w:r>
              <w:t>(미달)학(미달)습(미달)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(미달)없(미달)음(미달)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(미달)D(미달)P(미달)F(미달) (미달)3(미달)3(미달)9(미달)</w:t>
            </w:r>
            <w:r>
              <w:t>(미달)장(미달)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(미달)5(미달)6(미달).(미달)9(미달)%(미달)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(미달)b(미달)a(미달)s(미달)e(미달)l(미달)i(미달)n(미달)e(미달)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>(미달)I(미달)m(미달)a(미달)g(미달)e(미달)N(미달)e(미달)t(미달) (미달)</w:t>
            </w:r>
            <w:proofErr w:type="spellStart"/>
            <w:r>
              <w:t>(미달)전(미달)이(미달)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(미달)I(미달)m(미달)a(미달)g(미달)e(미달)N(미달)e(미달)t(미달)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(미달)D(미달)P(미달)F(미달) (미달)3(미달)3(미달)9(미달)</w:t>
            </w:r>
            <w:r>
              <w:t>(미달)장(미달)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(미달)7(미달)2(미달).(미달)3(미달)%(미달)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(미달)+(미달)1(미달)5(미달).(미달)4(미달)%(미달)p(미달)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t>(미달)2(미달)</w:t>
            </w:r>
            <w:r>
              <w:t>(미달)단(미달)계(미달)</w:t>
            </w:r>
            <w:r>
              <w:t>(미달) (미달)</w:t>
            </w:r>
            <w:proofErr w:type="spellStart"/>
            <w:r>
              <w:t>(미달)전(미달)이(미달)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(미달)X(미달)-(미달)r(미달)a(미달)y(미달) (미달)3(미달)1(미달)0(미달)</w:t>
            </w:r>
            <w:r>
              <w:t>(미달)장(미달)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(미달)D(미달)P(미달)F(미달) (미달)3(미달)3(미달)9(미달)</w:t>
            </w:r>
            <w:r>
              <w:t>(미달)장(미달)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(미달)+(미달)3(미달)4(미달).(미달)8(미달)%(미달)p(미달)</w:t>
            </w:r>
          </w:p>
        </w:tc>
      </w:tr>
    </w:tbl>
    <w:p w14:paraId="428EEB1C" w14:textId="77777777" w:rsidR="00E554A3" w:rsidRDefault="00000000">
      <w:proofErr w:type="spellStart"/>
      <w:r>
        <w:t>(미달)전(미달)이(미달)학(미달)습(미달)</w:t>
      </w:r>
      <w:proofErr w:type="spellEnd"/>
      <w:r>
        <w:t>(미달) (미달)</w:t>
      </w:r>
      <w:proofErr w:type="spellStart"/>
      <w:r>
        <w:t>(미달)효(미달)과(미달)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7FDE6E9B" w14:textId="77777777" w:rsidR="00E554A3" w:rsidRDefault="00000000">
      <w:proofErr w:type="spellStart"/>
      <w:r>
        <w:t>(미달)전(미달)이(미달)학(미달)습(미달)</w:t>
      </w:r>
      <w:proofErr w:type="spellEnd"/>
      <w:r>
        <w:t>(미달) (미달)</w:t>
      </w:r>
      <w:r>
        <w:t>(미달)총(미달)</w:t>
      </w:r>
      <w:r>
        <w:t>(미달) (미달)</w:t>
      </w:r>
      <w:proofErr w:type="spellStart"/>
      <w:r>
        <w:t>(미달)기(미달)여(미달)</w:t>
      </w:r>
      <w:proofErr w:type="spellEnd"/>
      <w:r>
        <w:t>(미달):(미달) (미달)9(미달)1(미달).(미달)7(미달)%(미달) (미달)-(미달) (미달)5(미달)6(미달).(미달)9(미달)%(미달) (미달)=(미달) (미달)3(미달)4(미달).(미달)8(미달)</w:t>
      </w:r>
      <w:proofErr w:type="gramStart"/>
      <w:r>
        <w:t>(미달)%(미달)p(미달)</w:t>
      </w:r>
      <w:proofErr w:type="gramEnd"/>
    </w:p>
    <w:p w14:paraId="13461D8F" w14:textId="77777777" w:rsidR="00E554A3" w:rsidRDefault="00000000">
      <w:proofErr w:type="spellStart"/>
      <w:r>
        <w:t>(미달)분(미달)해(미달)</w:t>
      </w:r>
      <w:proofErr w:type="spellEnd"/>
      <w:r>
        <w:t>(미달):(미달)</w:t>
      </w:r>
    </w:p>
    <w:p w14:paraId="03E8A423" w14:textId="77777777" w:rsidR="00E554A3" w:rsidRDefault="00000000">
      <w:r>
        <w:t>(미달)1(미달).(미달) (미달)I(미달)m(미달)a(미달)g(미달)e(미달)N(미달)e(미달)t(미달)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(미달)D(미달)P(미달)F(미달)</w:t>
      </w:r>
      <w:proofErr w:type="gramEnd"/>
      <w:r>
        <w:t>(미달):(미달) (미달)7(미달)2(미달).(미달)3(미달)%(미달) (미달)-(미달) (미달)5(미달)6(미달).(미달)9(미달)%(미달) (미달)=(미달) (미달)1(미달)5(미달).(미달)4(미달)</w:t>
      </w:r>
      <w:proofErr w:type="gramStart"/>
      <w:r>
        <w:t>(미달)%(미달)p(미달)</w:t>
      </w:r>
      <w:proofErr w:type="gramEnd"/>
      <w:r>
        <w:t>(미달) (미달)((미달)4(미달)4(미달).(미달)3(미달)%(미달))(미달)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(미달)X(미달)-(미달)r(미달)a(미달)y(미달)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(미달)D(미달)P(미달)F(미달)</w:t>
      </w:r>
      <w:proofErr w:type="gramEnd"/>
      <w:r>
        <w:rPr>
          <w:lang w:eastAsia="ko-KR"/>
        </w:rPr>
        <w:t>(미달) (미달)((미달)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(미달))(미달):(미달) (미달)9(미달)1(미달).(미달)7(미달)%(미달) (미달)-(미달) (미달)7(미달)2(미달).(미달)3(미달)%(미달) (미달)=(미달) (미달)1(미달)9(미달).(미달)4(미달)%(미달)p(미달) (미달)((미달)5(미달)5(미달).(미달)7(미달)%(미달))(미달)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(미달)결(미달)론(미달)</w:t>
      </w:r>
      <w:r>
        <w:rPr>
          <w:lang w:eastAsia="ko-KR"/>
        </w:rPr>
        <w:t>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(미달)((미달)X(미달)-(미달)r(미달)a(미달)y(미달))(미달)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(미달)큰(미달)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(미달)수(미달)학(미달)적(미달)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(미달)모(미달)델(미달)링(미달)</w:t>
      </w:r>
      <w:r>
        <w:rPr>
          <w:lang w:eastAsia="ko-KR"/>
        </w:rPr>
        <w:t>(미달):(미달)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(미달)정(미달)량(미달)화(미달)</w:t>
      </w:r>
      <w:r>
        <w:rPr>
          <w:lang w:eastAsia="ko-KR"/>
        </w:rPr>
        <w:t>(미달):(미달)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(미달)이(미달)득(미달)은(미달)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(미달)같(미달)이(미달)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(미달)모(미달)델(미달)링(미달)된(미달)다(미달)</w:t>
      </w:r>
      <w:proofErr w:type="spellEnd"/>
      <w:r>
        <w:rPr>
          <w:lang w:eastAsia="ko-KR"/>
        </w:rPr>
        <w:t>(미달):(미달)</w:t>
      </w:r>
    </w:p>
    <w:p w14:paraId="1BD63011" w14:textId="77777777" w:rsidR="00E554A3" w:rsidRDefault="00000000">
      <w:r>
        <w:t>(미달)$(미달)$(미달)</w:t>
      </w:r>
    </w:p>
    <w:p w14:paraId="02FECD8D" w14:textId="77777777" w:rsidR="00E554A3" w:rsidRDefault="00000000">
      <w:r>
        <w:t>(미달)G(미달)a(미달)i(미달)n(미달)_(미달){(미달)t(미달)r(미달)a(미달)n(미달)s(미달)f(미달)e(미달)r(미달)}(미달) (미달)=(미달) (미달)f(미달)((미달)s(미달)_(미달){(미달)d(미달)o(미달)m(미달)a(미달)i(미달)n(미달)}(미달),(미달) (미달)|(미달)\(미달)</w:t>
      </w:r>
      <w:proofErr w:type="spellStart"/>
      <w:r>
        <w:t>(미달)m(미달)a(미달)t(미달)h(미달)c(미달)a(미달)l(미달)</w:t>
      </w:r>
      <w:proofErr w:type="spellEnd"/>
      <w:r>
        <w:t>(미달){(미달)D(미달)}(미달)|(미달),(미달) (미달)C(미달)_(미달){(미달)m(미달)o(미달)d(미달)e(미달)l(미달)}(미달))(미달)</w:t>
      </w:r>
    </w:p>
    <w:p w14:paraId="042057BE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(미달)1(미달)8(미달)}(미달)</w:t>
      </w:r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(미달)여(미달)기(미달)서(미달)</w:t>
      </w:r>
      <w:r>
        <w:rPr>
          <w:lang w:eastAsia="ko-KR"/>
        </w:rPr>
        <w:t>(미달):(미달)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(미달)$(미달)s(미달)_(미달){(미달)d(미달)o(미달)m(미달)a(미달)i(미달)n(미달)}(미달) (미달)=(미달) (미달)1(미달) (미달)-(미달) (미달)d(미달)_(미달){(미달)\(미달)</w:t>
      </w:r>
      <w:proofErr w:type="spellStart"/>
      <w:r>
        <w:rPr>
          <w:lang w:eastAsia="ko-KR"/>
        </w:rPr>
        <w:t>(미달)m(미달)a(미달)t(미달)h(미달)c(미달)a(미달)l(미달)</w:t>
      </w:r>
      <w:proofErr w:type="spellEnd"/>
      <w:r>
        <w:rPr>
          <w:lang w:eastAsia="ko-KR"/>
        </w:rPr>
        <w:t>(미달){(미달)A(미달)}(미달)}(미달)((미달)\(미달)</w:t>
      </w:r>
      <w:proofErr w:type="spellStart"/>
      <w:r>
        <w:rPr>
          <w:lang w:eastAsia="ko-KR"/>
        </w:rPr>
        <w:t>(미달)m(미달)a(미달)t(미달)h(미달)c(미달)a(미달)l(미달)</w:t>
      </w:r>
      <w:proofErr w:type="spellEnd"/>
      <w:r>
        <w:rPr>
          <w:lang w:eastAsia="ko-KR"/>
        </w:rPr>
        <w:t>(미달){(미달)D(미달)}(미달)_(미달){(미달)s(미달)o(미달)u(미달)r(미달)c(미달)e(미달)}(미달),(미달) (미달)\(미달)</w:t>
      </w:r>
      <w:proofErr w:type="spellStart"/>
      <w:r>
        <w:rPr>
          <w:lang w:eastAsia="ko-KR"/>
        </w:rPr>
        <w:t>(미달)m(미달)a(미달)t(미달)h(미달)c(미달)a(미달)l(미달)</w:t>
      </w:r>
      <w:proofErr w:type="spellEnd"/>
      <w:r>
        <w:rPr>
          <w:lang w:eastAsia="ko-KR"/>
        </w:rPr>
        <w:t>(미달){(미달)D(미달)}(미달)_(미달){(미달)t(미달)a(미달)r(미달)g(미달)e(미달)t(미달)}(미달))(미달)$(미달):(미달)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(미달)$(미달)|(미달)\(미달)</w:t>
      </w:r>
      <w:proofErr w:type="spellStart"/>
      <w:r>
        <w:rPr>
          <w:lang w:eastAsia="ko-KR"/>
        </w:rPr>
        <w:t>(미달)m(미달)a(미달)t(미달)h(미달)c(미달)a(미달)l(미달)</w:t>
      </w:r>
      <w:proofErr w:type="spellEnd"/>
      <w:r>
        <w:rPr>
          <w:lang w:eastAsia="ko-KR"/>
        </w:rPr>
        <w:t>(미달){(미달)D(미달)}(미달)|(미달)$(미달):(미달) (미달)</w:t>
      </w:r>
      <w:r>
        <w:rPr>
          <w:lang w:eastAsia="ko-KR"/>
        </w:rPr>
        <w:t>(미달)데(미달)이(미달)터(미달)셋(미달)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(미달)$(미달)C(미달)_(미달){(미달)m(미달)o(미달)d(미달)e(미달)l(미달)}(미달)$(미달):(미달)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(미달)복(미달)잡(미달)도(미달)</w:t>
      </w:r>
      <w:r>
        <w:rPr>
          <w:lang w:eastAsia="ko-KR"/>
        </w:rPr>
        <w:t>(미달) (미달)((미달)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(미달))(미달)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(미달):(미달)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7665DB1B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(미달)\(미달)b(미달)e(미달)g(미달)i(미달)n(미달){(미달)a(미달)l(미달)i(미달)g(미달)n(미달)e(미달)d(미달)}(미달)</w:t>
      </w:r>
    </w:p>
    <w:p w14:paraId="3C9386C8" w14:textId="77777777" w:rsidR="00E554A3" w:rsidRDefault="00000000">
      <w:r>
        <w:t>(미달)s(미달)</w:t>
      </w:r>
      <w:proofErr w:type="gramStart"/>
      <w:r>
        <w:t>(미달)_(미달){(미달)</w:t>
      </w:r>
      <w:proofErr w:type="gramEnd"/>
      <w:r>
        <w:t>(미달)I(미달)m(미달)a(미달)g(미달)e(미달)N(미달)e(미달)t(미달) (미달)\(미달)</w:t>
      </w:r>
      <w:proofErr w:type="spellStart"/>
      <w:r>
        <w:t>(미달)l(미달)e(미달)f(미달)t(미달)r(미달)i(미달)g(미달)h(미달)t(미달)a(미달)r(미달)r(미달)o(미달)w(미달)</w:t>
      </w:r>
      <w:proofErr w:type="spellEnd"/>
      <w:r>
        <w:t>(미달) (미달)</w:t>
      </w:r>
      <w:proofErr w:type="gramStart"/>
      <w:r>
        <w:t>(미달)D(미달)P(미달)F(미달)}(미달) (미달)&amp;(미달)</w:t>
      </w:r>
      <w:proofErr w:type="gramEnd"/>
      <w:r>
        <w:t>(미달)=(미달) (미달)1(미달) (미달)-(미달) (미달)0(미달).(미달)8(미달)2(미달) (미달)=(미달) (미달)0(미달).(미달)1(미달)8(미달) (미달)\(미달)q(미달)u(미달)a(미달)d(미달) (미달)\(미달)</w:t>
      </w:r>
      <w:proofErr w:type="gramStart"/>
      <w:r>
        <w:t>(미달)t(미달)e(미달)x(미달)t(미달){(미달)((미달)</w:t>
      </w:r>
      <w:proofErr w:type="spellStart"/>
      <w:r>
        <w:t>(미달)낮(미달)음(미달)</w:t>
      </w:r>
      <w:proofErr w:type="spellEnd"/>
      <w:r>
        <w:t>(미달))(미달)}(미달)</w:t>
      </w:r>
      <w:proofErr w:type="gramEnd"/>
      <w:r>
        <w:t>(미달) (미달)\(미달)\(미달)</w:t>
      </w:r>
    </w:p>
    <w:p w14:paraId="02A676C2" w14:textId="77777777" w:rsidR="00E554A3" w:rsidRDefault="00000000">
      <w:r>
        <w:t>(미달)s(미달)</w:t>
      </w:r>
      <w:proofErr w:type="gramStart"/>
      <w:r>
        <w:t>(미달)_(미달){(미달)</w:t>
      </w:r>
      <w:proofErr w:type="gramEnd"/>
      <w:r>
        <w:t>(미달)X(미달)-(미달)r(미달)a(미달)y(미달) (미달)\(미달)</w:t>
      </w:r>
      <w:proofErr w:type="spellStart"/>
      <w:r>
        <w:t>(미달)l(미달)e(미달)f(미달)t(미달)r(미달)i(미달)g(미달)h(미달)t(미달)a(미달)r(미달)r(미달)o(미달)w(미달)</w:t>
      </w:r>
      <w:proofErr w:type="spellEnd"/>
      <w:r>
        <w:t>(미달) (미달)</w:t>
      </w:r>
      <w:proofErr w:type="gramStart"/>
      <w:r>
        <w:t>(미달)D(미달)P(미달)F(미달)}(미달) (미달)&amp;(미달)</w:t>
      </w:r>
      <w:proofErr w:type="gramEnd"/>
      <w:r>
        <w:t>(미달)=(미달) (미달)1(미달) (미달)-(미달) (미달)0(미달).(미달)2(미달)3(미달) (미달)=(미달) (미달)0(미달).(미달)7(미달)7(미달) (미달)\(미달)q(미달)u(미달)a(미달)d(미달) (미달)\(미달)</w:t>
      </w:r>
      <w:proofErr w:type="gramStart"/>
      <w:r>
        <w:t>(미달)t(미달)e(미달)x(미달)t(미달){(미달)((미달)</w:t>
      </w:r>
      <w:proofErr w:type="spellStart"/>
      <w:r>
        <w:t>(미달)높(미달)음(미달)</w:t>
      </w:r>
      <w:proofErr w:type="spellEnd"/>
      <w:r>
        <w:t>(미달))(미달)}(미달)</w:t>
      </w:r>
      <w:proofErr w:type="gramEnd"/>
    </w:p>
    <w:p w14:paraId="4726AA9F" w14:textId="77777777" w:rsidR="00E554A3" w:rsidRDefault="00000000">
      <w:r>
        <w:t>(미달)\(미달)</w:t>
      </w:r>
      <w:proofErr w:type="gramStart"/>
      <w:r>
        <w:t>(미달)e(미달)n(미달)d(미달)</w:t>
      </w:r>
      <w:proofErr w:type="gramEnd"/>
      <w:r>
        <w:t>(미달){(미달)a(미달)l(미달)i(미달)g(미달)n(미달)e(미달)d(미달)}(미달)</w:t>
      </w:r>
    </w:p>
    <w:p w14:paraId="316C6DCE" w14:textId="77777777" w:rsidR="00E554A3" w:rsidRDefault="00000000">
      <w:r>
        <w:t>(미달)$(미달)$(미달)</w:t>
      </w:r>
    </w:p>
    <w:p w14:paraId="27BD52BA" w14:textId="77777777" w:rsidR="00E554A3" w:rsidRDefault="00000000">
      <w:proofErr w:type="spellStart"/>
      <w:r>
        <w:t>(미달)전(미달)이(미달)</w:t>
      </w:r>
      <w:proofErr w:type="spellEnd"/>
      <w:r>
        <w:t>(미달) (미달)</w:t>
      </w:r>
      <w:proofErr w:type="spellStart"/>
      <w:r>
        <w:t>(미달)이(미달)득(미달)</w:t>
      </w:r>
      <w:proofErr w:type="spellEnd"/>
      <w:r>
        <w:t>(미달) (미달)</w:t>
      </w:r>
      <w:proofErr w:type="spellStart"/>
      <w:r>
        <w:t>(미달)비(미달)율(미달)</w:t>
      </w:r>
      <w:proofErr w:type="spellEnd"/>
      <w:r>
        <w:t>(미달):(미달)</w:t>
      </w:r>
    </w:p>
    <w:p w14:paraId="251B69B6" w14:textId="77777777" w:rsidR="00E554A3" w:rsidRDefault="00000000">
      <w:r>
        <w:t>(미달)$(미달)$(미달)</w:t>
      </w:r>
    </w:p>
    <w:p w14:paraId="27B3312D" w14:textId="77777777" w:rsidR="00E554A3" w:rsidRDefault="00000000">
      <w:r>
        <w:t>(미달)\(미달)</w:t>
      </w:r>
      <w:proofErr w:type="gramStart"/>
      <w:r>
        <w:t>(미달)t(미달)e(미달)x(미달)t(미달){(미달)</w:t>
      </w:r>
      <w:proofErr w:type="gramEnd"/>
      <w:r>
        <w:t>(미달)G(미달)a(미달)i(미달)n(미달) (미달)R(미달)a(미달)t(미달)i(미달)o(미달)}(미달) (미달)=(미달) (미달)\(미달)</w:t>
      </w:r>
      <w:proofErr w:type="gramStart"/>
      <w:r>
        <w:t>(미달)f(미달)r(미달)a(미달)c(미달){(미달)</w:t>
      </w:r>
      <w:proofErr w:type="gramEnd"/>
      <w:r>
        <w:t>(미달)G(미달)a(미달)i(미달)n(미달)_(미달){(미달)b(미달)r(미달)i(미달)d(미달)g(미달)e(미달)</w:t>
      </w:r>
      <w:proofErr w:type="gramStart"/>
      <w:r>
        <w:t>(미달)}(미달)}(미달){(미달)</w:t>
      </w:r>
      <w:proofErr w:type="gramEnd"/>
      <w:r>
        <w:t>(미달)G(미달)a(미달)i(미달)n(미달)_(미달){(미달)d(미달)i(미달)r(미달)e(미달)c(미달)t(미달)}(미달)}(미달) (미달)=(미달) (미달)\(미달)</w:t>
      </w:r>
      <w:proofErr w:type="gramStart"/>
      <w:r>
        <w:t>(미달)f(미달)r(미달)a(미달)c(미달){(미달)</w:t>
      </w:r>
      <w:proofErr w:type="gramEnd"/>
      <w:r>
        <w:t>(미달)1(미달)9(미달).(미달)4(미달)\(미달)%(미달)</w:t>
      </w:r>
      <w:proofErr w:type="gramStart"/>
      <w:r>
        <w:t>(미달)p(미달)}(미달){(미달)</w:t>
      </w:r>
      <w:proofErr w:type="gramEnd"/>
      <w:r>
        <w:t>(미달)1(미달)5(미달).(미달)4(미달)\(미달)%(미달)p(미달)}(미달) (미달)=(미달) (미달)1(미달).(미달)2(미달)6(미달)</w:t>
      </w:r>
    </w:p>
    <w:p w14:paraId="20725ED2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5EAC5F1A" w14:textId="77777777" w:rsidR="00E554A3" w:rsidRDefault="00000000">
      <w:pPr>
        <w:rPr>
          <w:lang w:eastAsia="ko-KR"/>
        </w:rPr>
      </w:pPr>
      <w:r>
        <w:rPr>
          <w:lang w:eastAsia="ko-KR"/>
        </w:rPr>
        <w:t>(미달)즉(미달)</w:t>
      </w:r>
      <w:r>
        <w:rPr>
          <w:lang w:eastAsia="ko-KR"/>
        </w:rPr>
        <w:t>(미달),(미달)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(미달)2(미달)6(미달)%(미달)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(미달).(미달)</w:t>
      </w:r>
    </w:p>
    <w:p w14:paraId="15C946DC" w14:textId="77777777" w:rsidR="00E554A3" w:rsidRDefault="00000000">
      <w:proofErr w:type="spellStart"/>
      <w:r>
        <w:t>(미달)유(미달)사(미달)도(미달)</w:t>
      </w:r>
      <w:r>
        <w:t>(미달)-(미달)</w:t>
      </w:r>
      <w:r>
        <w:t>(미달)성(미달)능(미달)</w:t>
      </w:r>
      <w:proofErr w:type="spellEnd"/>
      <w:r>
        <w:t>(미달) (미달)</w:t>
      </w:r>
      <w:proofErr w:type="spellStart"/>
      <w:r>
        <w:t>(미달)상(미달)관(미달)관(미달)계(미달)</w:t>
      </w:r>
      <w:proofErr w:type="spellEnd"/>
      <w:r>
        <w:t>(미달):(미달)</w:t>
      </w:r>
    </w:p>
    <w:p w14:paraId="65B0144D" w14:textId="77777777" w:rsidR="00E554A3" w:rsidRDefault="00000000">
      <w:r>
        <w:t>(미달)$(미달)$(미달)</w:t>
      </w:r>
    </w:p>
    <w:p w14:paraId="2F07B886" w14:textId="77777777" w:rsidR="00E554A3" w:rsidRDefault="00000000">
      <w:proofErr w:type="gramStart"/>
      <w:r>
        <w:t>(미달)G(미달)a(미달)i(미달)n(미달)_(미달){(미달)t(미달)r(미달)a(미달)n(미달)s(미달)f(미달)e(미달)r(미달)}(미달) (미달)\(미달)</w:t>
      </w:r>
      <w:proofErr w:type="spellStart"/>
      <w:proofErr w:type="gramEnd"/>
      <w:r>
        <w:t>(미달)p(미달)r(미달)o(미달)p(미달)t(미달)o(미달)</w:t>
      </w:r>
      <w:proofErr w:type="spellEnd"/>
      <w:r>
        <w:t>(미달) (미달)</w:t>
      </w:r>
      <w:proofErr w:type="gramStart"/>
      <w:r>
        <w:t>(미달)s(미달)_(미달){(미달)</w:t>
      </w:r>
      <w:proofErr w:type="gramEnd"/>
      <w:r>
        <w:t>(미달)d(미달)o(미달)m(미달)a(미달)i(미달)n(미달)}(미달)^(미달){(미달)\(미달)</w:t>
      </w:r>
      <w:proofErr w:type="gramStart"/>
      <w:r>
        <w:t>(미달)b(미달)e(미달)t(미달)a(미달)}(미달),(미달)</w:t>
      </w:r>
      <w:proofErr w:type="gramEnd"/>
      <w:r>
        <w:t>(미달) (미달)\(미달)q(미달)u(미달)a(미달)d(미달) (미달)\(미달)b(미달)e(미달)t(미달)a(미달) (미달)\(미달)</w:t>
      </w:r>
      <w:proofErr w:type="spellStart"/>
      <w:r>
        <w:t>(미달)a(미달)p(미달)p(미달)r(미달)o(미달)x(미달)</w:t>
      </w:r>
      <w:proofErr w:type="spellEnd"/>
      <w:r>
        <w:t>(미달) (미달)1(미달).(미달)5(미달)</w:t>
      </w:r>
    </w:p>
    <w:p w14:paraId="563EAB65" w14:textId="77777777" w:rsidR="00E554A3" w:rsidRDefault="00000000">
      <w:r>
        <w:t>(미달)\(미달)</w:t>
      </w:r>
      <w:proofErr w:type="gramStart"/>
      <w:r>
        <w:t>(미달)t(미달)a(미달)g(미달){(미달)</w:t>
      </w:r>
      <w:proofErr w:type="gramEnd"/>
      <w:r>
        <w:t>(미달)1(미달)9(미달)}(미달)</w:t>
      </w:r>
    </w:p>
    <w:p w14:paraId="3D421CCE" w14:textId="77777777" w:rsidR="00E554A3" w:rsidRDefault="00000000">
      <w:r>
        <w:t>(미달)$(미달)$(미달)</w:t>
      </w:r>
    </w:p>
    <w:p w14:paraId="2C57DFE2" w14:textId="77777777" w:rsidR="00E554A3" w:rsidRDefault="00000000">
      <w:proofErr w:type="spellStart"/>
      <w:r>
        <w:t>(미달)실(미달)증(미달)</w:t>
      </w:r>
      <w:proofErr w:type="spellEnd"/>
      <w:r>
        <w:t>(미달) (미달)</w:t>
      </w:r>
      <w:proofErr w:type="spellStart"/>
      <w:r>
        <w:t>(미달)검(미달)증(미달)</w:t>
      </w:r>
      <w:proofErr w:type="spellEnd"/>
      <w:r>
        <w:t>(미달):(미달)</w:t>
      </w:r>
    </w:p>
    <w:p w14:paraId="42349ACC" w14:textId="77777777" w:rsidR="00E554A3" w:rsidRDefault="00000000">
      <w:r>
        <w:t>(미달)$(미달)$(미달)</w:t>
      </w:r>
    </w:p>
    <w:p w14:paraId="772358B3" w14:textId="77777777" w:rsidR="00E554A3" w:rsidRDefault="00000000">
      <w:r>
        <w:t>(미달)\(미달)</w:t>
      </w:r>
      <w:proofErr w:type="gramStart"/>
      <w:r>
        <w:t>(미달)f(미달)r(미달)a(미달)c(미달){(미달)</w:t>
      </w:r>
      <w:proofErr w:type="gramEnd"/>
      <w:r>
        <w:t>(미달)G(미달)a(미달)i(미달)n(미달)_(미달){(미달)X(미달)-(미달)r(미달)a(미달)y(미달)</w:t>
      </w:r>
      <w:proofErr w:type="gramStart"/>
      <w:r>
        <w:t>(미달)}(미달)}(미달){(미달)</w:t>
      </w:r>
      <w:proofErr w:type="gramEnd"/>
      <w:r>
        <w:t>(미달)G(미달)a(미달)i(미달)n(미달)_(미달){(미달)I(미달)m(미달)a(미달)g(미달)e(미달)N(미달)e(미달)t(미달)}(미달)}(미달) (미달)=(미달) (미달)\(미달)l(미달)e(미달)f(미달)t(미달)((미달)\(미달)</w:t>
      </w:r>
      <w:proofErr w:type="gramStart"/>
      <w:r>
        <w:t>(미달)f(미달)r(미달)a(미달)c(미달){(미달)0(미달).(미달)7(미달)7(미달)}(미달){(미달)0(미달).(미달)1(미달)8(미달)}(미달)\(미달)r(미달)i(미달)g(미달)h(미달)t(미달))(미달)^(미달)</w:t>
      </w:r>
      <w:proofErr w:type="gramEnd"/>
      <w:r>
        <w:t>(미달){(미달)1(미달).(미달)5(미달)}(미달) (미달)=(미달) (미달)8(미달).(미달)9(미달)2(미달) (미달)\(미달)</w:t>
      </w:r>
      <w:proofErr w:type="spellStart"/>
      <w:r>
        <w:t>(미달)a(미달)p(미달)p(미달)r(미달)o(미달)x(미달)</w:t>
      </w:r>
      <w:proofErr w:type="spellEnd"/>
      <w:r>
        <w:t>(미달) (미달)\(미달)</w:t>
      </w:r>
      <w:proofErr w:type="gramStart"/>
      <w:r>
        <w:t>(미달)f(미달)r(미달)a(미달)c(미달){(미달)1(미달)9(미달).(미달)4(미달)}(미달){(미달)</w:t>
      </w:r>
      <w:proofErr w:type="gramEnd"/>
      <w:r>
        <w:t>(미달)1(미달)5(미달).(미달)4(미달)}(미달) (미달)\(미달)t(미달)i(미달)m(미달)e(미달)s(미달) (미달)\(미달)</w:t>
      </w:r>
      <w:proofErr w:type="gramStart"/>
      <w:r>
        <w:t>(미달)t(미달)e(미달)x(미달)t(미달){(미달)</w:t>
      </w:r>
      <w:proofErr w:type="gramEnd"/>
      <w:r>
        <w:t>(미달)s(미달)c(미달)a(미달)l(미달)e(미달) (미달)f(미달)a(미달)c(미달)t(미달)o(미달)r(미달)}(미달) (미달)=(미달) (미달)1(미달).(미달)2(미달)6(미달)</w:t>
      </w:r>
    </w:p>
    <w:p w14:paraId="220ECE01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2D01C352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(미달)R(미달)O(미달)I(미달) (미달)((미달)</w:t>
      </w:r>
      <w:r>
        <w:rPr>
          <w:lang w:eastAsia="ko-KR"/>
        </w:rPr>
        <w:t>(미달)투(미달)자(미달)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(미달)수(미달)익(미달)</w:t>
      </w:r>
      <w:r>
        <w:rPr>
          <w:lang w:eastAsia="ko-KR"/>
        </w:rPr>
        <w:t>(미달))(미달) (미달)</w:t>
      </w:r>
      <w:r>
        <w:rPr>
          <w:lang w:eastAsia="ko-KR"/>
        </w:rPr>
        <w:t>(미달)계(미달)산(미달)</w:t>
      </w:r>
      <w:r>
        <w:rPr>
          <w:lang w:eastAsia="ko-KR"/>
        </w:rPr>
        <w:t>(미달):(미달)</w:t>
      </w:r>
    </w:p>
    <w:p w14:paraId="37AEFB27" w14:textId="77777777" w:rsidR="00E554A3" w:rsidRDefault="00000000">
      <w:r>
        <w:t>(미달)$(미달)$(미달)</w:t>
      </w:r>
    </w:p>
    <w:p w14:paraId="4EE5E341" w14:textId="77777777" w:rsidR="00E554A3" w:rsidRDefault="00000000">
      <w:r>
        <w:t>(미달)R(미달)O(미달)I(미달) (미달)=(미달) (미달)\(미달)</w:t>
      </w:r>
      <w:proofErr w:type="gramStart"/>
      <w:r>
        <w:t>(미달)f(미달)r(미달)a(미달)c(미달){(미달)</w:t>
      </w:r>
      <w:proofErr w:type="gramEnd"/>
      <w:r>
        <w:t>(미달)\(미달)</w:t>
      </w:r>
      <w:proofErr w:type="gramStart"/>
      <w:r>
        <w:t>(미달)t(미달)e(미달)x(미달)t(미달){(미달)</w:t>
      </w:r>
      <w:proofErr w:type="gramEnd"/>
      <w:r>
        <w:t>(미달)A(미달)n(미달)n(미달)u(미달)a(미달)l(미달) (미달)S(미달)a(미달)v(미달)i(미달)n(미달)g(미달)s(미달)}(미달) (미달)-(미달) (미달)\(미달)</w:t>
      </w:r>
      <w:proofErr w:type="gramStart"/>
      <w:r>
        <w:t>(미달)t(미달)e(미달)x(미달)t(미달){(미달)</w:t>
      </w:r>
      <w:proofErr w:type="gramEnd"/>
      <w:r>
        <w:t>(미달)I(미달)n(미달)i(미달)t(미달)i(미달)a(미달)l(미달) (미달)I(미달)n(미달)v(미달)e(미달)s(미달)t(미달)m(미달)e(미달)n(미달)t(미달)</w:t>
      </w:r>
      <w:proofErr w:type="gramStart"/>
      <w:r>
        <w:t>(미달)}(미달)}(미달){(미달)</w:t>
      </w:r>
      <w:proofErr w:type="gramEnd"/>
      <w:r>
        <w:t>(미달)\(미달)</w:t>
      </w:r>
      <w:proofErr w:type="gramStart"/>
      <w:r>
        <w:t>(미달)t(미달)e(미달)x(미달)t(미달){(미달)</w:t>
      </w:r>
      <w:proofErr w:type="gramEnd"/>
      <w:r>
        <w:t>(미달)I(미달)n(미달)i(미달)t(미달)i(미달)a(미달)l(미달) (미달)I(미달)n(미달)v(미달)e(미달)s(미달)t(미달)m(미달)e(미달)n(미달)t(미달)}(미달)}(미달) (미달)\(미달)t(미달)i(미달)m(미달)e(미달)s(미달) (미달)1(미달)0(미달)0(미달)\(미달)%(미달)</w:t>
      </w:r>
    </w:p>
    <w:p w14:paraId="644C1784" w14:textId="77777777" w:rsidR="00E554A3" w:rsidRDefault="00000000">
      <w:pPr>
        <w:rPr>
          <w:lang w:eastAsia="ko-KR"/>
        </w:rPr>
      </w:pPr>
      <w:r>
        <w:rPr>
          <w:lang w:eastAsia="ko-KR"/>
        </w:rPr>
        <w:t>(미달)\(미달)</w:t>
      </w:r>
      <w:proofErr w:type="gramStart"/>
      <w:r>
        <w:rPr>
          <w:lang w:eastAsia="ko-KR"/>
        </w:rPr>
        <w:t>(미달)t(미달)a(미달)g(미달){(미달)</w:t>
      </w:r>
      <w:proofErr w:type="gramEnd"/>
      <w:r>
        <w:rPr>
          <w:lang w:eastAsia="ko-KR"/>
        </w:rPr>
        <w:t>(미달)2(미달)0(미달)}(미달)</w:t>
      </w:r>
    </w:p>
    <w:p w14:paraId="562F1A2A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680B96B8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1FA20C67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(미달)R(미달)O(미달)I(미달) (미달)=(미달) (미달)\(미달)</w:t>
      </w:r>
      <w:proofErr w:type="gramStart"/>
      <w:r>
        <w:rPr>
          <w:lang w:eastAsia="ko-KR"/>
        </w:rPr>
        <w:t>(미달)f(미달)r(미달)a(미달)c(미달){(미달)</w:t>
      </w:r>
      <w:proofErr w:type="gramEnd"/>
      <w:r>
        <w:rPr>
          <w:lang w:eastAsia="ko-KR"/>
        </w:rPr>
        <w:t>(미달)\(미달)$(미달)1(미달)0(미달)0(미달),(미달)0(미달)0(미달)0(미달) (미달)-(미달) (미달)\(미달)$(미달)</w:t>
      </w:r>
      <w:proofErr w:type="gramStart"/>
      <w:r>
        <w:rPr>
          <w:lang w:eastAsia="ko-KR"/>
        </w:rPr>
        <w:t>(미달)7(미달)7(미달)}(미달){(미달)</w:t>
      </w:r>
      <w:proofErr w:type="gramEnd"/>
      <w:r>
        <w:rPr>
          <w:lang w:eastAsia="ko-KR"/>
        </w:rPr>
        <w:t>(미달)\(미달)$(미달)7(미달)7(미달)}(미달) (미달)\(미달)t(미달)i(미달)m(미달)e(미달)s(미달) (미달)1(미달)0(미달)0(미달)\(미달)%(미달) (미달)=(미달) (미달)1(미달)2(미달)9(미달),(미달)8(미달)0(미달)0(미달)\(미달)%(미달)</w:t>
      </w:r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(미달)$(미달)$(미달)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(미달)1(미달)</w:t>
      </w:r>
      <w:r>
        <w:rPr>
          <w:lang w:eastAsia="ko-KR"/>
        </w:rPr>
        <w:t>(미달)년(미달)</w:t>
      </w:r>
      <w:r>
        <w:rPr>
          <w:lang w:eastAsia="ko-KR"/>
        </w:rPr>
        <w:t>(미달) (미달)</w:t>
      </w:r>
      <w:r>
        <w:rPr>
          <w:lang w:eastAsia="ko-KR"/>
        </w:rPr>
        <w:t>(미달)내(미달)에(미달)</w:t>
      </w:r>
      <w:r>
        <w:rPr>
          <w:lang w:eastAsia="ko-KR"/>
        </w:rPr>
        <w:t>(미달) (미달)</w:t>
      </w:r>
      <w:r>
        <w:rPr>
          <w:lang w:eastAsia="ko-KR"/>
        </w:rPr>
        <w:t>(미달)약(미달)</w:t>
      </w:r>
      <w:r>
        <w:rPr>
          <w:lang w:eastAsia="ko-KR"/>
        </w:rPr>
        <w:t>(미달) (미달)1(미달),(미달)3(미달)0(미달)0(미달)</w:t>
      </w:r>
      <w:r>
        <w:rPr>
          <w:lang w:eastAsia="ko-KR"/>
        </w:rPr>
        <w:t>(미달)배(미달)의(미달)</w:t>
      </w:r>
      <w:r>
        <w:rPr>
          <w:lang w:eastAsia="ko-KR"/>
        </w:rPr>
        <w:t>(미달) (미달)</w:t>
      </w:r>
      <w:r>
        <w:rPr>
          <w:lang w:eastAsia="ko-KR"/>
        </w:rPr>
        <w:t>(미달)투(미달)자(미달)</w:t>
      </w:r>
      <w:r>
        <w:rPr>
          <w:lang w:eastAsia="ko-KR"/>
        </w:rPr>
        <w:t>(미달) (미달)</w:t>
      </w:r>
      <w:r>
        <w:rPr>
          <w:lang w:eastAsia="ko-KR"/>
        </w:rPr>
        <w:t>(미달)수(미달)익(미달)을(미달)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(미달)의(미달)미(미달)한(미달)다(미달)</w:t>
      </w:r>
      <w:r>
        <w:rPr>
          <w:lang w:eastAsia="ko-KR"/>
        </w:rPr>
        <w:t>(미달).(미달)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(미달)S(미달)t(미달)a(미달)g(미달)e(미달) (미달)1(미달)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(미달)1(미달):(미달)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(미달)방(미달)법(미달)에(미달)</w:t>
      </w:r>
      <w:r>
        <w:rPr>
          <w:lang w:eastAsia="ko-KR"/>
        </w:rPr>
        <w:t>(미달) (미달)</w:t>
      </w:r>
      <w:r>
        <w:rPr>
          <w:lang w:eastAsia="ko-KR"/>
        </w:rPr>
        <w:t>(미달)따(미달)른(미달)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p w14:paraId="444E58EA" w14:textId="48EFFEE5" w:rsidR="00E554A3" w:rsidRDefault="002F3115">
      <w:pPr>
        <w:jc w:val="center"/>
      </w:pPr>
      <w:r>
        <w:rPr>
          <w:noProof/>
        </w:rPr>
        <w:t>(미달)</w: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(미달)1(미달):(미달)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(미달)시(미달)나(미달)리(미달)오(미달)의(미달)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(미달).(미달) (미달)</w:t>
      </w:r>
      <w:r>
        <w:rPr>
          <w:lang w:eastAsia="ko-KR"/>
        </w:rPr>
        <w:t>(미달)제(미달)안(미달)한(미달)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(미달)방(미달)식(미달)이(미달)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(미달)+(미달)1(미달)9(미달).(미달)4(미달)%(미달)p(미달) (미달)</w:t>
      </w:r>
      <w:r>
        <w:rPr>
          <w:lang w:eastAsia="ko-KR"/>
        </w:rPr>
        <w:t>(미달)향(미달)상(미달)을(미달)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(미달)보(미달)이(미달)며(미달)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(미달)베(미달)이(미달)스(미달)라(미달)인(미달)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</w:t>
      </w:r>
      <w:r>
        <w:rPr>
          <w:lang w:eastAsia="ko-KR"/>
        </w:rPr>
        <w:t>(미달)무(미달)려(미달)</w:t>
      </w:r>
      <w:r>
        <w:rPr>
          <w:lang w:eastAsia="ko-KR"/>
        </w:rPr>
        <w:t>(미달) (미달)+(미달)3(미달)4(미달).(미달)8(미달)%(미달)p(미달)((미달)6(미달)1(미달).(미달)1(미달)%(미달) (미달)</w:t>
      </w:r>
      <w:r>
        <w:rPr>
          <w:lang w:eastAsia="ko-KR"/>
        </w:rPr>
        <w:t>(미달)상(미달)대(미달)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(미달))(미달)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(미달)달(미달)성(미달)했(미달)다(미달)</w:t>
      </w:r>
      <w:r>
        <w:rPr>
          <w:lang w:eastAsia="ko-KR"/>
        </w:rPr>
        <w:t>(미달).(미달)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(미달)관(미달)찰(미달)</w:t>
      </w:r>
      <w:r>
        <w:rPr>
          <w:lang w:eastAsia="ko-KR"/>
        </w:rPr>
        <w:t>(미달):(미달)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(미달):(미달) (미달)2(미달)0(미달) (미달)</w:t>
      </w:r>
      <w:proofErr w:type="spellStart"/>
      <w:r>
        <w:rPr>
          <w:lang w:eastAsia="ko-KR"/>
        </w:rPr>
        <w:t>(미달)에(미달)포(미달)크(미달)에(미달)서(미달)</w:t>
      </w:r>
      <w:proofErr w:type="spellEnd"/>
      <w:r>
        <w:rPr>
          <w:lang w:eastAsia="ko-KR"/>
        </w:rPr>
        <w:t>(미달) (미달)4(미달)6(미달).(미달)2(미달)%(미달) (미달)</w:t>
      </w:r>
      <w:r>
        <w:rPr>
          <w:lang w:eastAsia="ko-KR"/>
        </w:rPr>
        <w:t>(미달)달(미달)성(미달)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(미달)안(미달)정(미달)적(미달)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(미달)과(미달)적(미달)합(미달)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(미달)없(미달)이(미달)</w:t>
      </w:r>
      <w:r>
        <w:rPr>
          <w:lang w:eastAsia="ko-KR"/>
        </w:rPr>
        <w:t>(미달) (미달)</w:t>
      </w:r>
      <w:r>
        <w:rPr>
          <w:lang w:eastAsia="ko-KR"/>
        </w:rPr>
        <w:t>(미달)지(미달)속(미달)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(미달):(미달) (미달)5(미달)2(미달).(미달)6(미달)%(미달) (미달)((미달)D(미달)P(미달)F(미달) (미달)</w:t>
      </w:r>
      <w:r>
        <w:rPr>
          <w:lang w:eastAsia="ko-KR"/>
        </w:rPr>
        <w:t>(미달)학(미달)습(미달)을(미달)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(미달)강(미달)건(미달)한(미달)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(미달))(미달)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(미달)S(미달)t(미달)a(미달)g(미달)e(미달) (미달)2(미달) (미달)</w:t>
      </w:r>
      <w:r>
        <w:rPr>
          <w:lang w:eastAsia="ko-KR"/>
        </w:rPr>
        <w:t>(미달)상(미달)세(미달)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(미달)5(미달):(미달) (미달)S(미달)t(미달)a(미달)g(미달)e(미달) (미달)2(미달) (미달)</w:t>
      </w:r>
      <w:proofErr w:type="spellStart"/>
      <w:r>
        <w:rPr>
          <w:lang w:eastAsia="ko-KR"/>
        </w:rPr>
        <w:t>(미달)에(미달)포(미달)크(미달)별(미달)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(미달)((미달)Y(미달)O(미달)L(미달)O(미달)1(미달)1(미달),(미달) (미달)</w:t>
      </w:r>
      <w:r>
        <w:rPr>
          <w:lang w:eastAsia="ko-KR"/>
        </w:rPr>
        <w:t>(미달)주(미달)요(미달)</w:t>
      </w:r>
      <w:r>
        <w:rPr>
          <w:lang w:eastAsia="ko-KR"/>
        </w:rPr>
        <w:t>(미달) (미달)</w:t>
      </w:r>
      <w:r>
        <w:rPr>
          <w:lang w:eastAsia="ko-KR"/>
        </w:rPr>
        <w:t>(미달)체(미달)크(미달)포(미달)인(미달)트(미달)</w:t>
      </w:r>
      <w:r>
        <w:rPr>
          <w:lang w:eastAsia="ko-KR"/>
        </w:rPr>
        <w:t>(미달))(미달)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(미달)E(미달)p(미달)o(미달)c(미달)h(미달)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(미달)m(미달)A(미달)P(미달)5(미달)0(미달) (미달)((미달)%(미달))(미달)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(미달)m(미달)A(미달)P(미달)5(미달)0(미달)-(미달)9(미달)5(미달) (미달)((미달)%(미달))(미달)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(미달)P(미달)r(미달)e(미달)c(미달)i(미달)s(미달)i(미달)o(미달)n(미달) (미달)((미달)%(미달))(미달)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(미달)R(미달)e(미달)c(미달)a(미달)l(미달)l(미달)</w:t>
            </w:r>
            <w:proofErr w:type="gramEnd"/>
            <w:r>
              <w:t>(미달) (미달)((미달)%(미달))(미달)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(미달)L(미달)o(미달)s(미달)s(미달)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(미달)P(미달)h(미달)a(미달)s(미달)e(미달)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(미달)1(미달)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(미달)3(미달)7(미달).(미달)2(미달)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(미달)2(미달)1(미달).(미달)3(미달)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(미달)5(미달)2(미달).(미달)4(미달)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(미달)4(미달)5(미달).(미달)1(미달)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(미달)1(미달).(미달)8(미달)2(미달)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(미달)전(미달)이(미달)</w:t>
            </w:r>
            <w:proofErr w:type="spellEnd"/>
            <w:r>
              <w:t>(미달) (미달)</w:t>
            </w:r>
            <w:proofErr w:type="spellStart"/>
            <w:r>
              <w:t>(미달)적(미달)응(미달)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(미달)1(미달)0(미달)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(미달)5(미달)8(미달).(미달)2(미달)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(미달)4(미달)1(미달).(미달)2(미달)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(미달)7(미달)1(미달).(미달)5(미달)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(미달)6(미달)3(미달).(미달)8(미달)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(미달)0(미달).(미달)9(미달)5(미달)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(미달)전(미달)이(미달)</w:t>
            </w:r>
            <w:proofErr w:type="spellEnd"/>
            <w:r>
              <w:t>(미달) (미달)</w:t>
            </w:r>
            <w:proofErr w:type="spellStart"/>
            <w:r>
              <w:t>(미달)적(미달)응(미달)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(미달)2(미달)5(미달)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(미달)6(미달)9(미달).(미달)1(미달)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(미달)5(미달)2(미달).(미달)1(미달)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(미달)8(미달)2(미달).(미달)1(미달)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(미달)7(미달)2(미달).(미달)8(미달)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(미달)0(미달).(미달)6(미달)9(미달)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(미달)전(미달)이(미달)</w:t>
            </w:r>
            <w:proofErr w:type="spellEnd"/>
            <w:r>
              <w:t>(미달) (미달)</w:t>
            </w:r>
            <w:proofErr w:type="spellStart"/>
            <w:r>
              <w:t>(미달)적(미달)응(미달)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t>(미달)5(미달)0(미달)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(미달)7(미달)6(미달).(미달)9(미달)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(미달)6(미달)1(미달).(미달)2(미달)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(미달)8(미달)9(미달).(미달)8(미달)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(미달)7(미달)9(미달).(미달)7(미달)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(미달)0(미달).(미달)5(미달)4(미달)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(미달)조(미달)기(미달)</w:t>
            </w:r>
            <w:proofErr w:type="spellEnd"/>
            <w:r>
              <w:t>(미달) (미달)</w:t>
            </w:r>
            <w:proofErr w:type="spellStart"/>
            <w:r>
              <w:t>(미달)종(미달)료(미달)</w:t>
            </w:r>
            <w:proofErr w:type="spellEnd"/>
            <w:r>
              <w:t>(미달) (미달)</w:t>
            </w:r>
            <w:proofErr w:type="spellStart"/>
            <w:r>
              <w:t>(미달)지(미달)점(미달)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(미달)6(미달)0(미달)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(미달)8(미달)1(미달).(미달)6(미달)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(미달)6(미달)6(미달).(미달)1(미달)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(미달)9(미달)1(미달).(미달)1(미달)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(미달)8(미달)1(미달).(미달)3(미달)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(미달)0(미달).(미달)4(미달)9(미달)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(미달)가(미달)속(미달)</w:t>
            </w:r>
            <w:proofErr w:type="spellEnd"/>
            <w:r>
              <w:t>(미달) (미달)</w:t>
            </w:r>
            <w:proofErr w:type="spellStart"/>
            <w:r>
              <w:t>(미달)구(미달)간(미달)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(미달)7(미달)5(미달)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(미달)8(미달)9(미달).(미달)5(미달)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(미달)7(미달)1(미달).(미달)8(미달)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(미달)9(미달)2(미달).(미달)4(미달)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(미달)8(미달)2(미달).(미달)1(미달)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(미달)0(미달).(미달)4(미달)3(미달)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(미달)가(미달)속(미달)</w:t>
            </w:r>
            <w:proofErr w:type="spellEnd"/>
            <w:r>
              <w:t>(미달) (미달)</w:t>
            </w:r>
            <w:proofErr w:type="spellStart"/>
            <w:r>
              <w:t>(미달)구(미달)간(미달)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(미달)9(미달)0(미달)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(미달)9(미달)1(미달).(미달)2(미달)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(미달)7(미달)2(미달).(미달)4(미달)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(미달)9(미달)2(미달).(미달)7(미달)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(미달)8(미달)2(미달).(미달)2(미달)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(미달)0(미달).(미달)4(미달)0(미달)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(미달)최(미달)종(미달)</w:t>
            </w:r>
            <w:proofErr w:type="spellEnd"/>
            <w:r>
              <w:t>(미달) (미달)</w:t>
            </w:r>
            <w:proofErr w:type="spellStart"/>
            <w:r>
              <w:t>(미달)수(미달)렴(미달)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t>(미달)9(미달)9(미달)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(미달)9(미달)1(미달).(미달)7(미달)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(미달)7(미달)2(미달).(미달)6(미달)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(미달)9(미달)2(미달).(미달)8(미달)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(미달)8(미달)2(미달).(미달)2(미달)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(미달)0(미달).(미달)3(미달)9(미달)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(미달)최(미달)고(미달)</w:t>
            </w:r>
            <w:proofErr w:type="spellEnd"/>
            <w:r>
              <w:t>(미달) (미달)</w:t>
            </w:r>
            <w:proofErr w:type="spellStart"/>
            <w:r>
              <w:t>(미달)성(미달)능(미달)</w:t>
            </w:r>
            <w:proofErr w:type="spellEnd"/>
            <w:r>
              <w:t>(미달) (미달)✓(미달)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(미달)2(미달):(미달) (미달)S(미달)t(미달)a(미달)g(미달)e(미달) (미달)2(미달)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  <w:r>
        <w:rPr>
          <w:lang w:eastAsia="ko-KR"/>
        </w:rPr>
        <w:t>(미달) (미달)((미달)1(미달)0(미달)0(미달) (미달)E(미달)p(미달)o(미달)c(미달)h(미달)s(미달))(미달)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t>(미달)그(미달)림(미달) (미달)설(미달)명(미달):(미달) (미달)Y(미달)O(미달)L(미달)O(미달)1(미달)1(미달)의(미달) (미달)1(미달)0(미달)0(미달) (미달)에(미달)포(미달)크(미달) (미달)D(미달)P(미달)F(미달) (미달)파(미달)인(미달)튜(미달)닝(미달) (미달)학(미달)습(미달) (미달)과(미달)정(미달).(미달) (미달)빨(미달)간(미달)색(미달) (미달)박(미달)스(미달)는(미달) (미달)"(미달)조(미달)기(미달) (미달)종(미달)료(미달) (미달)지(미달)점(미달)"(미달)((미달)E(미달)p(미달)o(미달)c(미달)h(미달) (미달)5(미달)0(미달),(미달) (미달)7(미달)6(미달).(미달)9(미달)%(미달) (미달)m(미달)A(미달)P(미달)5(미달)0(미달))(미달)을(미달) (미달)표(미달)시(미달)하(미달)며(미달),(미달) (미달)이(미달)후(미달) (미달)추(미달)가(미달) (미달)1(미달)4(미달).(미달)8(미달)%(미달)p(미달) (미달)성(미달)능(미달) (미달)향(미달)상(미달)((미달)7(미달)6(미달).(미달)9(미달)%(미달) (미달)에(미달)서(미달) (미달) (미달)9(미달)1(미달).(미달)7(미달)%(미달))(미달)이(미달) (미달)발(미달)생(미달)함(미달)을(미달) (미달)보(미달)여(미달)준(미달)다(미달).(미달) (미달)파(미달)란(미달)색(미달) (미달)m(미달)A(미달)P(미달)5(미달)0(미달) (미달)곡(미달)선(미달)이(미달) (미달)후(미달)반(미달)부(미달)((미달)E(미달)p(미달)o(미달)c(미달)h(미달) (미달)5(미달)1(미달)-(미달)1(미달)0(미달)0(미달))(미달)에(미달)서(미달) (미달)가(미달)속(미달)화(미달)되(미달)는(미달) (미달)"(미달)후(미달)반(미달)부(미달) (미달)성(미달)능(미달) (미달)향(미달)상(미달)"(미달) (미달)((미달)늦(미달)은(미달) (미달)개(미달)화(미달)((미달)L(미달)a(미달)t(미달)e(미달) (미달)B(미달)l(미달)o(미달)o(미달)m(미달)i(미달)n(미달)g(미달))(미달))(미달) (미달)패(미달)턴(미달)을(미달) (미달)명(미달)확(미달)히(미달) (미달)관(미달)찰(미달)할(미달) (미달)수(미달) (미달)있(미달)다(미달).(미달) (미달)녹(미달)색(미달) (미달)P(미달)r(미달)e(미달)c(미달)i(미달)s(미달)i(미달)o(미달)n(미달) (미달)곡(미달)선(미달)과(미달) (미달)주(미달)황(미달)색(미달) (미달)R(미달)e(미달)c(미달)a(미달)l(미달)l(미달) (미달)곡(미달)선(미달)의(미달) (미달)균(미달)형(미달)적(미달) (미달)향(미달)상(미달)도(미달) (미달)함(미달)께(미달) (미달)확(미달)인(미달)된(미달)다(미달).(미달)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(미달)4(미달)-(미달)P(미달)h(미달)a(미달)s(미달)e(미달) (미달)</w:t>
      </w:r>
      <w:r>
        <w:rPr>
          <w:lang w:eastAsia="ko-KR"/>
        </w:rPr>
        <w:t>(미달)상(미달)세(미달)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(미달):(미달)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(미달)1(미달):(미달)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 (미달)((미달)E(미달)p(미달)o(미달)c(미달)h(미달) (미달)1(미달)-(미달)2(미달)5(미달))(미달)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(미달)3(미달)7(미달).(미달)2(미달)%(미달)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(미달)6(미달)9(미달).(미달)1(미달)</w:t>
      </w:r>
      <w:proofErr w:type="gramEnd"/>
      <w:r>
        <w:rPr>
          <w:lang w:eastAsia="ko-KR"/>
        </w:rPr>
        <w:t>(미달)%(미달) (미달)((미달)+(미달)3(미달)1(미달).(미달)9(미달)%(미달)p(미달))(미달)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(미달)쇼(미달)크(미달)</w:t>
      </w:r>
      <w:r>
        <w:rPr>
          <w:lang w:eastAsia="ko-KR"/>
        </w:rPr>
        <w:t>(미달) (미달)</w:t>
      </w:r>
      <w:r>
        <w:rPr>
          <w:lang w:eastAsia="ko-KR"/>
        </w:rPr>
        <w:t>(미달)극(미달)복(미달)</w:t>
      </w:r>
      <w:r>
        <w:rPr>
          <w:lang w:eastAsia="ko-KR"/>
        </w:rPr>
        <w:t>(미달),(미달) (미달)</w:t>
      </w: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(미달)회(미달)복(미달)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(미달)속(미달)도(미달)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(미달)+(미달)1(미달).(미달)2(미달)8(미달)%(미달)p(미달)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(미달)2(미달):(미달) 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(미달)((미달)E(미달)p(미달)o(미달)c(미달)h(미달) (미달)2(미달)6(미달)-(미달)5(미달)0(미달))(미달)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(미달)6(미달)9(미달).(미달)1(미달)%(미달)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(미달)7(미달)6(미달).(미달)9(미달)</w:t>
      </w:r>
      <w:proofErr w:type="gramEnd"/>
      <w:r>
        <w:rPr>
          <w:lang w:eastAsia="ko-KR"/>
        </w:rPr>
        <w:t>(미달)%(미달) (미달)((미달)+(미달)7(미달).(미달)8(미달)%(미달)p(미달))(미달)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(미달)안(미달)정(미달)적(미달)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(미달),(미달)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(미달)정(미달)교(미달)화(미달)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(미달)속(미달)도(미달)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(미달)+(미달)0(미달).(미달)3(미달)1(미달)%(미달)p(미달)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(미달)많(미달)은(미달)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(미달)여(미달)기(미달)서(미달)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(미달)3(미달):(미달)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  <w:r>
        <w:rPr>
          <w:lang w:eastAsia="ko-KR"/>
        </w:rPr>
        <w:t>(미달) (미달)((미달)E(미달)p(미달)o(미달)c(미달)h(미달) (미달)5(미달)1(미달)-(미달)7(미달)5(미달))(미달)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(미달)7(미달)6(미달).(미달)9(미달)%(미달)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(미달)8(미달)9(미달).(미달)5(미달)</w:t>
      </w:r>
      <w:proofErr w:type="gramEnd"/>
      <w:r>
        <w:rPr>
          <w:lang w:eastAsia="ko-KR"/>
        </w:rPr>
        <w:t>(미달)%(미달) (미달)((미달)+(미달)1(미달)2(미달).(미달)6(미달)%(미달)p(미달))(미달)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(미달),(미달) (미달)C(미달)2(미달)P(미달)S(미달)A(미달) (미달)</w:t>
      </w:r>
      <w:r>
        <w:rPr>
          <w:lang w:eastAsia="ko-KR"/>
        </w:rPr>
        <w:t>(미달)상(미달)승(미달)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(미달)속(미달)도(미달)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(미달)+(미달)0(미달).(미달)5(미달)0(미달)%(미달)p(미달) (미달)((미달)P(미달)h(미달)a(미달)s(미달)e(미달) (미달)2(미달)</w:t>
      </w:r>
      <w:r>
        <w:rPr>
          <w:lang w:eastAsia="ko-KR"/>
        </w:rPr>
        <w:t>(미달)의(미달)</w:t>
      </w:r>
      <w:r>
        <w:rPr>
          <w:lang w:eastAsia="ko-KR"/>
        </w:rPr>
        <w:t>(미달) (미달)1(미달).(미달)6(미달)</w:t>
      </w:r>
      <w:r>
        <w:rPr>
          <w:lang w:eastAsia="ko-KR"/>
        </w:rPr>
        <w:t>(미달)배(미달)</w:t>
      </w:r>
      <w:r>
        <w:rPr>
          <w:lang w:eastAsia="ko-KR"/>
        </w:rPr>
        <w:t>(미달))(미달)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</w:t>
      </w:r>
      <w:r>
        <w:rPr>
          <w:lang w:eastAsia="ko-KR"/>
        </w:rPr>
        <w:t>(미달)현(미달)상(미달)의(미달)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(미달)구(미달)간(미달)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(미달)P(미달)h(미달)a(미달)s(미달)e(미달) (미달)4(미달):(미달)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(미달)((미달)E(미달)p(미달)o(미달)c(미달)h(미달) (미달)7(미달)6(미달)-(미달)1(미달)0(미달)0(미달))(미달)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(미달)성(미달)능(미달)</w:t>
      </w:r>
      <w:r>
        <w:rPr>
          <w:lang w:eastAsia="ko-KR"/>
        </w:rPr>
        <w:t>(미달):(미달) (미달)8(미달)9(미달).(미달)5(미달)%(미달)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(미달)9(미달)1(미달).(미달)7(미달)</w:t>
      </w:r>
      <w:proofErr w:type="gramEnd"/>
      <w:r>
        <w:rPr>
          <w:lang w:eastAsia="ko-KR"/>
        </w:rPr>
        <w:t>(미달)%(미달) (미달)((미달)+(미달)2(미달).(미달)2(미달)%(미달)p(미달))(미달)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(미달)조(미달)정(미달)</w:t>
      </w:r>
      <w:r>
        <w:rPr>
          <w:lang w:eastAsia="ko-KR"/>
        </w:rPr>
        <w:t>(미달),(미달) (미달)</w:t>
      </w:r>
      <w:r>
        <w:rPr>
          <w:lang w:eastAsia="ko-KR"/>
        </w:rPr>
        <w:t>(미달)안(미달)정(미달)적(미달)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(미달)속(미달)도(미달)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(미달)에(미달)포(미달)크(미달)당(미달)</w:t>
      </w:r>
      <w:proofErr w:type="spellEnd"/>
      <w:r>
        <w:rPr>
          <w:lang w:eastAsia="ko-KR"/>
        </w:rPr>
        <w:t>(미달) (미달)+(미달)0(미달).(미달)0(미달)9(미달)%(미달)p(미달)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(미달):(미달)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(미달)5(미달)0(미달)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(미달):(미달) (미달)7(미달)6(미달).(미달)9(미달)%(미달) (미달)((미달)</w:t>
      </w:r>
      <w:r>
        <w:rPr>
          <w:lang w:eastAsia="ko-KR"/>
        </w:rPr>
        <w:t>(미달)보(미달)조(미달)</w:t>
      </w:r>
      <w:r>
        <w:rPr>
          <w:lang w:eastAsia="ko-KR"/>
        </w:rPr>
        <w:t>(미달) (미달)</w:t>
      </w:r>
      <w:r>
        <w:rPr>
          <w:lang w:eastAsia="ko-KR"/>
        </w:rPr>
        <w:t>(미달)도(미달)구(미달)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(미달))(미달)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(미달)1(미달)0(미달)0(미달) (미달)</w:t>
      </w:r>
      <w:r>
        <w:rPr>
          <w:lang w:eastAsia="ko-KR"/>
        </w:rPr>
        <w:t>(미달)완(미달)료(미달)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(미달):(미달) (미달)9(미달)1(미달).(미달)7(미달)%(미달) (미달)((미달)</w:t>
      </w:r>
      <w:r>
        <w:rPr>
          <w:lang w:eastAsia="ko-KR"/>
        </w:rPr>
        <w:t>(미달)자(미달)동(미달)화(미달)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(미달))(미달)</w:t>
      </w:r>
    </w:p>
    <w:p w14:paraId="4B75080B" w14:textId="19BA46B5" w:rsidR="00E554A3" w:rsidRDefault="00000000">
      <w:pPr>
        <w:rPr>
          <w:lang w:eastAsia="ko-KR"/>
        </w:rPr>
      </w:pPr>
      <w:r>
        <w:t>(미달)후(미달)반(미달)부(미달) (미달)성(미달)능(미달) (미달)향(미달)상(미달) (미달)이(미달)득(미달) (미달)((미달)늦(미달)은(미달) (미달)개(미달)화(미달)((미달)L(미달)a(미달)t(미달)e(미달) (미달)B(미달)l(미달)o(미달)o(미달)m(미달)i(미달)n(미달)g(미달))(미달))(미달) (미달)G(미달)a(미달)i(미달)n(미달))(미달):(미달)</w:t>
      </w:r>
    </w:p>
    <w:p w14:paraId="63C276D2" w14:textId="77777777" w:rsidR="00E554A3" w:rsidRDefault="00000000">
      <w:pPr>
        <w:rPr>
          <w:lang w:eastAsia="ko-KR"/>
        </w:rPr>
      </w:pPr>
      <w:r>
        <w:rPr>
          <w:lang w:eastAsia="ko-KR"/>
        </w:rPr>
        <w:t>(미달)L(미달)B(미달)G(미달) (미달)=(미달) (미달)9(미달)1(미달).(미달)7(미달)%(미달) (미달)-(미달) (미달)7(미달)6(미달).(미달)9(미달)%(미달) (미달)=(미달) (미달)1(미달)4(미달).(미달)8(미달)</w:t>
      </w:r>
      <w:proofErr w:type="gramStart"/>
      <w:r>
        <w:rPr>
          <w:lang w:eastAsia="ko-KR"/>
        </w:rPr>
        <w:t>(미달)%(미달)p(미달)</w:t>
      </w:r>
      <w:proofErr w:type="gramEnd"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(미달)상(미달)대(미달)적(미달)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(미달)과(미달)소(미달)평(미달)가(미달)</w:t>
      </w:r>
      <w:r>
        <w:rPr>
          <w:lang w:eastAsia="ko-KR"/>
        </w:rPr>
        <w:t>(미달):(미달)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(미달)((미달)9(미달)1(미달).(미달)7(미달)%(미달) (미달)-(미달) (미달)7(미달)6(미달).(미달)9(미달)%(미달))(미달) (미달)/(미달) (미달)9(미달)1(미달).(미달)7(미달)%(미달) (미달)=(미달) (미달)1(미달)6(미달).(미달)1(미달)%(미달)</w:t>
      </w:r>
    </w:p>
    <w:p w14:paraId="5B191B55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(미달)종(미달)료(미달)는(미달)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(미달)성(미달)능(미달)의(미달)</w:t>
      </w:r>
      <w:r>
        <w:rPr>
          <w:lang w:eastAsia="ko-KR"/>
        </w:rPr>
        <w:t>(미달) (미달)8(미달)3(미달).(미달)9(미달)%(미달)</w:t>
      </w:r>
      <w:r>
        <w:rPr>
          <w:lang w:eastAsia="ko-KR"/>
        </w:rPr>
        <w:t>(미달)만(미달)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</w:p>
    <w:p w14:paraId="6D3A7035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(미달)1(미달)6(미달).(미달)1(미달)%(미달) (미달)</w:t>
      </w:r>
      <w:r>
        <w:rPr>
          <w:lang w:eastAsia="ko-KR"/>
        </w:rPr>
        <w:t>(미달)잠(미달)재(미달)력(미달)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(미달)미(미달)발(미달)휘(미달)</w:t>
      </w:r>
      <w:proofErr w:type="spellEnd"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(미달)C(미달).(미달)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 (미달)((미달)Y(미달)O(미달)L(미달)O(미달)1(미달)1(미달) (미달)v(미달)s(미달) (미달)Y(미달)O(미달)L(미달)O(미달)v(미달)8(미달))(미달)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(미달)6(미달):(미달) (미달)</w:t>
      </w:r>
      <w:proofErr w:type="spellStart"/>
      <w:r>
        <w:rPr>
          <w:lang w:eastAsia="ko-KR"/>
        </w:rPr>
        <w:t>(미달)에(미달)포(미달)크(미달)별(미달)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(미달)((미달)Y(미달)O(미달)L(미달)O(미달)v(미달)8(미달) (미달)v(미달)s(미달) (미달)Y(미달)O(미달)L(미달)O(미달)1(미달)1(미달))(미달)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(미달)E(미달)p(미달)o(미달)c(미달)h(미달)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(미달)Y(미달)O(미달)L(미달)O(미달)v(미달)8(미달) (미달)m(미달)A(미달)P(미달)5(미달)0(미달)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(미달)Y(미달)O(미달)L(미달)O(미달)1(미달)1(미달) (미달)m(미달)A(미달)P(미달)5(미달)0(미달)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(미달)격(미달)차(미달)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>(미달)Y(미달)O(미달)L(미달)O(미달)1(미달)1(미달) (미달)</w:t>
            </w:r>
            <w:proofErr w:type="spellStart"/>
            <w:r>
              <w:t>(미달)우(미달)위(미달)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(미달)1(미달)0(미달)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(미달)5(미달)2(미달).(미달)3(미달)%(미달)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(미달)5(미달)8(미달).(미달)2(미달)%(미달)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(미달)+(미달)5(미달).(미달)9(미달)%(미달)p(미달)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(미달)+(미달)1(미달)1(미달).(미달)3(미달)%(미달)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(미달)2(미달)5(미달)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(미달)5(미달)9(미달).(미달)7(미달)%(미달)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(미달)6(미달)9(미달).(미달)1(미달)%(미달)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(미달)+(미달)9(미달).(미달)4(미달)%(미달)p(미달)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(미달)+(미달)1(미달)5(미달).(미달)7(미달)%(미달)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(미달)5(미달)0(미달)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(미달)6(미달)2(미달).(미달)1(미달)%(미달)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(미달)7(미달)6(미달).(미달)9(미달)%(미달)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(미달)+(미달)1(미달)4(미달).(미달)8(미달)%(미달)p(미달)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(미달)+(미달)2(미달)3(미달).(미달)8(미달)%(미달)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(미달)7(미달)5(미달)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(미달)6(미달)2(미달).(미달)3(미달)%(미달)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(미달)8(미달)9(미달).(미달)5(미달)%(미달)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(미달)+(미달)2(미달)7(미달).(미달)2(미달)%(미달)p(미달)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(미달)+(미달)4(미달)3(미달).(미달)7(미달)%(미달)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(미달)9(미달)9(미달)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(미달)6(미달)2(미달).(미달)3(미달)%(미달)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(미달)+(미달)2(미달)9(미달).(미달)4(미달)%(미달)p(미달)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(미달)+(미달)4(미달)7(미달).(미달)2(미달)%(미달)</w:t>
            </w:r>
          </w:p>
        </w:tc>
      </w:tr>
    </w:tbl>
    <w:p w14:paraId="7EB09CCA" w14:textId="77777777" w:rsidR="00E554A3" w:rsidRDefault="00000000">
      <w:proofErr w:type="spellStart"/>
      <w:r>
        <w:t>(미달)핵(미달)심(미달)</w:t>
      </w:r>
      <w:proofErr w:type="spellEnd"/>
      <w:r>
        <w:t>(미달) (미달)</w:t>
      </w:r>
      <w:proofErr w:type="spellStart"/>
      <w:r>
        <w:t>(미달)발(미달)견(미달)</w:t>
      </w:r>
      <w:proofErr w:type="spellEnd"/>
      <w:r>
        <w:t>(미달):(미달)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(미달)격(미달)차(미달)</w:t>
      </w:r>
      <w:r>
        <w:rPr>
          <w:lang w:eastAsia="ko-KR"/>
        </w:rPr>
        <w:t>(미달) (미달)</w:t>
      </w:r>
      <w:r>
        <w:rPr>
          <w:lang w:eastAsia="ko-KR"/>
        </w:rPr>
        <w:t>(미달)확(미달)대(미달)</w:t>
      </w:r>
      <w:r>
        <w:rPr>
          <w:lang w:eastAsia="ko-KR"/>
        </w:rPr>
        <w:t>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(미달)진(미달)행(미달)에(미달)</w:t>
      </w:r>
      <w:r>
        <w:rPr>
          <w:lang w:eastAsia="ko-KR"/>
        </w:rPr>
        <w:t>(미달) (미달)</w:t>
      </w:r>
      <w:r>
        <w:rPr>
          <w:lang w:eastAsia="ko-KR"/>
        </w:rPr>
        <w:t>(미달)따(미달)라(미달)</w:t>
      </w:r>
      <w:r>
        <w:rPr>
          <w:lang w:eastAsia="ko-KR"/>
        </w:rPr>
        <w:t>(미달) (미달)Y(미달)O(미달)L(미달)O(미달)1(미달)1(미달) (미달)</w:t>
      </w:r>
      <w:r>
        <w:rPr>
          <w:lang w:eastAsia="ko-KR"/>
        </w:rPr>
        <w:t>(미달)우(미달)위(미달)</w:t>
      </w:r>
      <w:r>
        <w:rPr>
          <w:lang w:eastAsia="ko-KR"/>
        </w:rPr>
        <w:t>(미달) (미달)</w:t>
      </w:r>
      <w:r>
        <w:rPr>
          <w:lang w:eastAsia="ko-KR"/>
        </w:rPr>
        <w:t>(미달)지(미달)속(미달)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(미달):(미달) (미달)5(미달)0(미달) (미달)</w:t>
      </w:r>
      <w:proofErr w:type="spellStart"/>
      <w:r>
        <w:rPr>
          <w:lang w:eastAsia="ko-KR"/>
        </w:rPr>
        <w:t>(미달)에(미달)포(미달)크(미달)에(미달)서(미달)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(미달)사(미달)실(미달)상(미달)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(미달)((미달)6(미달)2(미달).(미달)1(미달)%(미달)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(미달)6(미달)2(미달).(미달)3(미달)</w:t>
      </w:r>
      <w:proofErr w:type="gramEnd"/>
      <w:r>
        <w:rPr>
          <w:lang w:eastAsia="ko-KR"/>
        </w:rPr>
        <w:t>(미달)%(미달))(미달)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(미달):(미달) (미달)5(미달)0(미달)-(미달)9(미달)9(미달) (미달)</w:t>
      </w:r>
      <w:proofErr w:type="spellStart"/>
      <w:r>
        <w:rPr>
          <w:lang w:eastAsia="ko-KR"/>
        </w:rPr>
        <w:t>(미달)에(미달)포(미달)크(미달)에(미달)서(미달)</w:t>
      </w:r>
      <w:proofErr w:type="spellEnd"/>
      <w:r>
        <w:rPr>
          <w:lang w:eastAsia="ko-KR"/>
        </w:rPr>
        <w:t>(미달) (미달)+(미달)1(미달)4(미달).(미달)8(미달)%(미달)p(미달)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286AF043" w14:textId="77777777" w:rsidR="00E554A3" w:rsidRDefault="00000000">
      <w:proofErr w:type="spellStart"/>
      <w:r>
        <w:t>(미달)그(미달)림(미달)</w:t>
      </w:r>
      <w:proofErr w:type="spellEnd"/>
      <w:r>
        <w:t>(미달) (미달)6(미달):(미달)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(미달)증(미달)강(미달)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</w:p>
    <w:p w14:paraId="298FFB87" w14:textId="425FF425" w:rsidR="00E554A3" w:rsidRDefault="002F3115">
      <w:pPr>
        <w:jc w:val="center"/>
      </w:pPr>
      <w:r>
        <w:rPr>
          <w:noProof/>
        </w:rPr>
        <w:t>(미달)</w: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(미달)6(미달):(미달)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(미달)D(미달)P(미달)F(미달) (미달)</w:t>
      </w:r>
      <w:r>
        <w:rPr>
          <w:lang w:eastAsia="ko-KR"/>
        </w:rPr>
        <w:t>(미달)데(미달)이(미달)터(미달)셋(미달)의(미달)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(미달)분(미달)포(미달)</w:t>
      </w:r>
      <w:r>
        <w:rPr>
          <w:lang w:eastAsia="ko-KR"/>
        </w:rPr>
        <w:t>(미달).(미달) (미달)</w:t>
      </w:r>
      <w:r>
        <w:rPr>
          <w:lang w:eastAsia="ko-KR"/>
        </w:rPr>
        <w:t>(미달)왼(미달)쪽(미달)은(미달)</w:t>
      </w:r>
      <w:r>
        <w:rPr>
          <w:lang w:eastAsia="ko-KR"/>
        </w:rPr>
        <w:t>(미달) (미달)</w:t>
      </w:r>
      <w:r>
        <w:rPr>
          <w:lang w:eastAsia="ko-KR"/>
        </w:rPr>
        <w:t>(미달)원(미달)본(미달)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(미달),(미달) (미달)</w:t>
      </w:r>
      <w:r>
        <w:rPr>
          <w:lang w:eastAsia="ko-KR"/>
        </w:rPr>
        <w:t>(미달)중(미달)간(미달)은(미달)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(미달)후(미달)</w:t>
      </w:r>
      <w:r>
        <w:rPr>
          <w:lang w:eastAsia="ko-KR"/>
        </w:rPr>
        <w:t>(미달),(미달) (미달)</w:t>
      </w:r>
      <w:r>
        <w:rPr>
          <w:lang w:eastAsia="ko-KR"/>
        </w:rPr>
        <w:t>(미달)오(미달)른(미달)쪽(미달)은(미달)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(미달)클(미달)래(미달)스(미달)별(미달)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</w:t>
      </w:r>
      <w:r>
        <w:rPr>
          <w:lang w:eastAsia="ko-KR"/>
        </w:rPr>
        <w:t>(미달)수(미달)와(미달)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(미달)배(미달)수(미달)를(미달)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 (미달)M(미달)o(미달)s(미달)a(미달)i(미달)c(미달),(미달) (미달)</w:t>
      </w:r>
      <w:r>
        <w:rPr>
          <w:lang w:eastAsia="ko-KR"/>
        </w:rPr>
        <w:t>(미달)r(미달)o(미달)t(미달)a(미달)t(미달)i(미달)o(미달)n(미달),(미달) (미달)s(미달)c(미달)a(미달)l(미달)e(미달) (미달)</w:t>
      </w:r>
      <w:r>
        <w:rPr>
          <w:lang w:eastAsia="ko-KR"/>
        </w:rPr>
        <w:t>(미달)등(미달)의(미달)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(미달)증(미달)강(미달)을(미달)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(미달)통(미달)해(미달)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(미달)3(미달)3(미달)9(미달)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(미달)데(미달)이(미달)터(미달)를(미달)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(미달)활(미달)용(미달)했(미달)다(미달)</w:t>
      </w:r>
      <w:r>
        <w:rPr>
          <w:lang w:eastAsia="ko-KR"/>
        </w:rPr>
        <w:t>(미달).(미달)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(미달)아(미달)키(미달)텍(미달)처(미달)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(미달)기(미달)여(미달)도(미달)</w:t>
      </w:r>
      <w:r>
        <w:rPr>
          <w:lang w:eastAsia="ko-KR"/>
        </w:rPr>
        <w:t>(미달):(미달)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(미달)총(미달)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(미달):(미달) (미달)9(미달)1(미달).(미달)7(미달)%(미달) (미달)-(미달) (미달)6(미달)2(미달).(미달)3(미달)%(미달) (미달)=(미달) (미달)2(미달)9(미달).(미달)4(미달)%(미달)p(미달)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(미달)추(미달)정(미달)</w:t>
      </w:r>
      <w:r>
        <w:rPr>
          <w:lang w:eastAsia="ko-KR"/>
        </w:rPr>
        <w:t>(미달) (미달)</w:t>
      </w:r>
      <w:r>
        <w:rPr>
          <w:lang w:eastAsia="ko-KR"/>
        </w:rPr>
        <w:t>(미달)분(미달)해(미달)</w:t>
      </w:r>
      <w:r>
        <w:rPr>
          <w:lang w:eastAsia="ko-KR"/>
        </w:rPr>
        <w:t>(미달):(미달)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(미달)C(미달)3(미달)k(미달)2(미달) (미달)</w:t>
      </w:r>
      <w:r>
        <w:rPr>
          <w:lang w:eastAsia="ko-KR"/>
        </w:rPr>
        <w:t>(미달)경(미달)량(미달)화(미달)</w:t>
      </w:r>
      <w:r>
        <w:rPr>
          <w:lang w:eastAsia="ko-KR"/>
        </w:rPr>
        <w:t>(미달):(미달) (미달)+(미달)2(미달)-(미달)3(미달)%(미달)p(미달) (미달)((미달)</w:t>
      </w:r>
      <w:r>
        <w:rPr>
          <w:lang w:eastAsia="ko-KR"/>
        </w:rPr>
        <w:t>(미달)파(미달)라(미달)미(미달)터(미달)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</w:t>
      </w:r>
      <w:r>
        <w:rPr>
          <w:lang w:eastAsia="ko-KR"/>
        </w:rPr>
        <w:t>(미달))(미달)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(미달)C(미달)2(미달)P(미달)S(미달)A(미달)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(미달):(미달) (미달)+(미달)1(미달)0(미달)-(미달)1(미달)5(미달)%(미달)p(미달) (미달)((미달)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(미달)추(미달)출(미달)</w:t>
      </w:r>
      <w:r>
        <w:rPr>
          <w:lang w:eastAsia="ko-KR"/>
        </w:rPr>
        <w:t>(미달) (미달)</w:t>
      </w:r>
      <w:r>
        <w:rPr>
          <w:lang w:eastAsia="ko-KR"/>
        </w:rPr>
        <w:t>(미달)강(미달)화(미달)</w:t>
      </w:r>
      <w:r>
        <w:rPr>
          <w:lang w:eastAsia="ko-KR"/>
        </w:rPr>
        <w:t>(미달))(미달)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(미달)안(미달)정(미달)성(미달)</w:t>
      </w:r>
      <w:r>
        <w:rPr>
          <w:lang w:eastAsia="ko-KR"/>
        </w:rPr>
        <w:t>(미달):(미달) (미달)+(미달)3(미달)-(미달)5(미달)%(미달)p(미달) (미달)((미달)</w:t>
      </w:r>
      <w:proofErr w:type="spellStart"/>
      <w:r>
        <w:rPr>
          <w:lang w:eastAsia="ko-KR"/>
        </w:rPr>
        <w:t>(미달)과(미달)적(미달)합(미달)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(미달)방(미달)지(미달)</w:t>
      </w:r>
      <w:r>
        <w:rPr>
          <w:lang w:eastAsia="ko-KR"/>
        </w:rPr>
        <w:t>(미달))(미달)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(미달)시(미달)너(미달)지(미달)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(미달)+(미달)9(미달)-(미달)1(미달)4(미달)%(미달)p(미달) (미달)((미달)</w:t>
      </w:r>
      <w:r>
        <w:rPr>
          <w:lang w:eastAsia="ko-KR"/>
        </w:rPr>
        <w:t>(미달)통(미달)합(미달)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(미달))(미달)</w:t>
      </w:r>
    </w:p>
    <w:p w14:paraId="32DD8276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(미달)C(미달)2(미달)P(미달)S(미달)A(미달)</w:t>
      </w:r>
      <w:r>
        <w:rPr>
          <w:lang w:eastAsia="ko-KR"/>
        </w:rPr>
        <w:t>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(미달)개(미달)선(미달)의(미달)</w:t>
      </w:r>
      <w:r>
        <w:rPr>
          <w:lang w:eastAsia="ko-KR"/>
        </w:rPr>
        <w:t>(미달) (미달)3(미달)4(미달)-(미달)5(미달)1(미달)%(미달) (미달)</w:t>
      </w:r>
      <w:r>
        <w:rPr>
          <w:lang w:eastAsia="ko-KR"/>
        </w:rPr>
        <w:t>(미달)기(미달)여(미달)</w:t>
      </w:r>
      <w:r>
        <w:rPr>
          <w:lang w:eastAsia="ko-KR"/>
        </w:rPr>
        <w:t>(미달) (미달)((미달)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(미달)요(미달)소(미달)</w:t>
      </w:r>
      <w:r>
        <w:rPr>
          <w:lang w:eastAsia="ko-KR"/>
        </w:rPr>
        <w:t>(미달))(미달)</w:t>
      </w:r>
    </w:p>
    <w:p w14:paraId="76E2A721" w14:textId="77777777" w:rsidR="00E554A3" w:rsidRDefault="00000000">
      <w:r>
        <w:t>(미달)C(미달)2(미달)P(미달)S(미달)A(미달) (미달)3(미달)-(미달)P(미달)a(미달)t(미달)h(미달)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70329B04" w14:textId="77777777" w:rsidR="00E554A3" w:rsidRDefault="00000000">
      <w:r>
        <w:t>(미달)S(미달)p(미달)a(미달)t(미달)i(미달)a(미달)l(미달) (미달)A(미달)t(미달)t(미달)e(미달)n(미달)t(미달)i(미달)o(미달)n(미달) (미달)P(미달)a(미달)t(미달)h(미달):(미달)</w:t>
      </w:r>
    </w:p>
    <w:p w14:paraId="6071D65F" w14:textId="77777777" w:rsidR="00E554A3" w:rsidRDefault="00000000">
      <w:r>
        <w:t>(미달)-(미달) (미달)</w:t>
      </w:r>
      <w:proofErr w:type="spellStart"/>
      <w:r>
        <w:t>(미달)효(미달)과(미달)</w:t>
      </w:r>
      <w:proofErr w:type="spellEnd"/>
      <w:r>
        <w:t>(미달):(미달) (미달)</w:t>
      </w:r>
      <w:proofErr w:type="spellStart"/>
      <w:r>
        <w:t>(미달)미(미달)세(미달)</w:t>
      </w:r>
      <w:proofErr w:type="spellEnd"/>
      <w:r>
        <w:t>(미달) (미달)</w:t>
      </w:r>
      <w:proofErr w:type="spellStart"/>
      <w:r>
        <w:t>(미달)균(미달)열(미달)</w:t>
      </w:r>
      <w:proofErr w:type="spellEnd"/>
      <w:r>
        <w:t>(미달) (미달)</w:t>
      </w:r>
      <w:proofErr w:type="spellStart"/>
      <w:r>
        <w:t>(미달)검(미달)출(미달)</w:t>
      </w:r>
      <w:proofErr w:type="spellEnd"/>
      <w:r>
        <w:t>(미달) (미달)</w:t>
      </w:r>
      <w:proofErr w:type="spellStart"/>
      <w:r>
        <w:t>(미달)정(미달)확(미달)도(미달)</w:t>
      </w:r>
      <w:proofErr w:type="spellEnd"/>
      <w:r>
        <w:t>(미달) (미달)+(미달)1(미달)8(미달)%(미달)</w:t>
      </w:r>
    </w:p>
    <w:p w14:paraId="0A39E656" w14:textId="77777777" w:rsidR="00E554A3" w:rsidRDefault="00000000">
      <w:r>
        <w:t>(미달)-(미달) (미달)</w:t>
      </w:r>
      <w:proofErr w:type="spellStart"/>
      <w:r>
        <w:t>(미달)특(미달)징(미달)</w:t>
      </w:r>
      <w:proofErr w:type="spellEnd"/>
      <w:r>
        <w:t>(미달):(미달) (미달)0(미달).(미달)1(미달)-(미달)0(미달).(미달)3(미달)m(미달)m(미달) (미달)</w:t>
      </w:r>
      <w:proofErr w:type="spellStart"/>
      <w:r>
        <w:t>(미달)균(미달)열(미달)도(미달)</w:t>
      </w:r>
      <w:proofErr w:type="spellEnd"/>
      <w:r>
        <w:t>(미달) (미달)</w:t>
      </w:r>
      <w:proofErr w:type="spellStart"/>
      <w:r>
        <w:t>(미달)포(미달)착(미달)</w:t>
      </w:r>
      <w:proofErr w:type="spellEnd"/>
    </w:p>
    <w:p w14:paraId="6A463354" w14:textId="77777777" w:rsidR="00E554A3" w:rsidRDefault="00000000">
      <w:r>
        <w:t>(미달)C(미달)h(미달)a(미달)n(미달)n(미달)e(미달)l(미달) (미달)A(미달)t(미달)t(미달)e(미달)n(미달)t(미달)i(미달)o(미달)n(미달) (미달)P(미달)a(미달)t(미달)h(미달):(미달)</w:t>
      </w:r>
    </w:p>
    <w:p w14:paraId="222BFF4D" w14:textId="77777777" w:rsidR="00E554A3" w:rsidRDefault="00000000">
      <w:r>
        <w:t>(미달)-(미달) (미달)</w:t>
      </w:r>
      <w:proofErr w:type="spellStart"/>
      <w:r>
        <w:t>(미달)효(미달)과(미달)</w:t>
      </w:r>
      <w:proofErr w:type="spellEnd"/>
      <w:r>
        <w:t>(미달):(미달) (미달)</w:t>
      </w:r>
      <w:proofErr w:type="spellStart"/>
      <w:r>
        <w:t>(미달)균(미달)열(미달)</w:t>
      </w:r>
      <w:proofErr w:type="spellEnd"/>
      <w:r>
        <w:t>(미달)/(미달)</w:t>
      </w:r>
      <w:proofErr w:type="spellStart"/>
      <w:r>
        <w:t>(미달)용(미달)융(미달)</w:t>
      </w:r>
      <w:proofErr w:type="spellEnd"/>
      <w:r>
        <w:t>(미달) (미달)</w:t>
      </w:r>
      <w:proofErr w:type="spellStart"/>
      <w:r>
        <w:t>(미달)구(미달)분(미달)</w:t>
      </w:r>
      <w:proofErr w:type="spellEnd"/>
      <w:r>
        <w:t>(미달) (미달)</w:t>
      </w:r>
      <w:proofErr w:type="spellStart"/>
      <w:r>
        <w:t>(미달)정(미달)확(미달)도(미달)</w:t>
      </w:r>
      <w:proofErr w:type="spellEnd"/>
      <w:r>
        <w:t>(미달) (미달)+(미달)2(미달)3(미달)%(미달)</w:t>
      </w:r>
    </w:p>
    <w:p w14:paraId="0CEDE206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r>
        <w:rPr>
          <w:lang w:eastAsia="ko-KR"/>
        </w:rPr>
        <w:t>(미달)채(미달)널(미달)</w:t>
      </w:r>
      <w:r>
        <w:rPr>
          <w:lang w:eastAsia="ko-KR"/>
        </w:rPr>
        <w:t>(미달) (미달)</w:t>
      </w:r>
      <w:r>
        <w:rPr>
          <w:lang w:eastAsia="ko-KR"/>
        </w:rPr>
        <w:t>(미달)활(미달)성(미달)화(미달)</w:t>
      </w:r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(미달)C(미달)o(미달)n(미달)t(미달)e(미달)x(미달)t(미달) (미달)A(미달)g(미달)g(미달)r(미달)e(미달)g(미달)a(미달)t(미달)i(미달)o(미달)n(미달) (미달)P(미달)a(미달)t(미달)h(미달):(미달)</w:t>
      </w:r>
    </w:p>
    <w:p w14:paraId="5BE25DD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(미달)배(미달)경(미달)</w:t>
      </w:r>
      <w:r>
        <w:rPr>
          <w:lang w:eastAsia="ko-KR"/>
        </w:rPr>
        <w:t>(미달) (미달)</w:t>
      </w:r>
      <w:r>
        <w:rPr>
          <w:lang w:eastAsia="ko-KR"/>
        </w:rPr>
        <w:t>(미달)노(미달)이(미달)즈(미달)</w:t>
      </w:r>
      <w:r>
        <w:rPr>
          <w:lang w:eastAsia="ko-KR"/>
        </w:rPr>
        <w:t>(미달) (미달)</w:t>
      </w:r>
      <w:r>
        <w:rPr>
          <w:lang w:eastAsia="ko-KR"/>
        </w:rPr>
        <w:t>(미달)제(미달)거(미달)</w:t>
      </w:r>
      <w:r>
        <w:rPr>
          <w:lang w:eastAsia="ko-KR"/>
        </w:rPr>
        <w:t>(미달) (미달)+(미달)1(미달)5(미달)%(미달)</w:t>
      </w:r>
    </w:p>
    <w:p w14:paraId="16380A1B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(미달)억(미달)제(미달)</w:t>
      </w:r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(미달)F(미달)u(미달)s(미달)i(미달)o(미달)n(미달) (미달)L(미달)a(미달)y(미달)e(미달)r(미달):(미달)</w:t>
      </w:r>
    </w:p>
    <w:p w14:paraId="37F6B08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  <w:r>
        <w:rPr>
          <w:lang w:eastAsia="ko-KR"/>
        </w:rPr>
        <w:t>(미달) (미달)+(미달)1(미달)2(미달)%(미달)</w:t>
      </w:r>
    </w:p>
    <w:p w14:paraId="0DDE26C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(미달)적(미달)응(미달)적(미달)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(미달)동(미달)역(미달)학(미달)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(미달)표(미달)</w:t>
      </w:r>
      <w:r>
        <w:rPr>
          <w:lang w:eastAsia="ko-KR"/>
        </w:rPr>
        <w:t>(미달) (미달)7(미달):(미달)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(미달)특(미달)성(미달)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(미달)특(미달)성(미달)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(미달)Y(미달)O(미달)L(미달)O(미달)v(미달)8(미달)s(미달)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(미달)Y(미달)O(미달)L(미달)O(미달)1(미달)1(미달)s(미달)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(미달)초(미달)기(미달)</w:t>
            </w:r>
            <w:proofErr w:type="spellEnd"/>
            <w:r>
              <w:t>(미달) (미달)</w:t>
            </w:r>
            <w:proofErr w:type="spellStart"/>
            <w:r>
              <w:t>(미달)학(미달)습(미달)</w:t>
            </w:r>
            <w:proofErr w:type="spellEnd"/>
            <w:r>
              <w:t>(미달) (미달)</w:t>
            </w:r>
            <w:proofErr w:type="spellStart"/>
            <w:r>
              <w:t>(미달)속(미달)도(미달)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(미달)빠(미달)름(미달)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(미달)빠(미달)름(미달)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(미달)중(미달)반(미달)</w:t>
            </w:r>
            <w:proofErr w:type="spellEnd"/>
            <w:r>
              <w:t>(미달) (미달)</w:t>
            </w:r>
            <w:proofErr w:type="spellStart"/>
            <w:r>
              <w:t>(미달)안(미달)정(미달)성(미달)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(미달)높(미달)음(미달)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(미달)높(미달)음(미달)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(미달)후(미달)반(미달)</w:t>
            </w:r>
            <w:proofErr w:type="spellEnd"/>
            <w:r>
              <w:t>(미달) (미달)</w:t>
            </w:r>
            <w:proofErr w:type="spellStart"/>
            <w:r>
              <w:t>(미달)개(미달)선(미달)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(미달)없(미달)음(미달)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(미달)강(미달)함(미달)</w:t>
            </w:r>
            <w:proofErr w:type="spellEnd"/>
            <w:r>
              <w:t>(미달) (미달)✓(미달)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(미달)수(미달)렴(미달)</w:t>
            </w:r>
            <w:proofErr w:type="spellEnd"/>
            <w:r>
              <w:t>(미달) (미달)</w:t>
            </w:r>
            <w:proofErr w:type="spellStart"/>
            <w:r>
              <w:t>(미달)에(미달)포(미달)크(미달)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(미달)~(미달)5(미달)0(미달)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(미달)~(미달)9(미달)5(미달)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(미달)최(미달)대(미달)</w:t>
            </w:r>
            <w:proofErr w:type="spellEnd"/>
            <w:r>
              <w:t>(미달) (미달)m(미달)A(미달)P(미달)5(미달)0(미달)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(미달)6(미달)2(미달).(미달)3(미달)%(미달)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(미달)9(미달)1(미달).(미달)7(미달)%(미달)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(미달)과(미달)적(미달)합(미달)</w:t>
            </w:r>
            <w:proofErr w:type="spellEnd"/>
            <w:r>
              <w:t>(미달) (미달)</w:t>
            </w:r>
            <w:proofErr w:type="spellStart"/>
            <w:r>
              <w:t>(미달)경(미달)향(미달)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(미달)없(미달)음(미달)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(미달)없(미달)음(미달)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(미달)학(미달)습(미달)</w:t>
            </w:r>
            <w:proofErr w:type="spellEnd"/>
            <w:r>
              <w:t>(미달) (미달)</w:t>
            </w:r>
            <w:proofErr w:type="spellStart"/>
            <w:r>
              <w:t>(미달)곡(미달)선(미달)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(미달)포(미달)화(미달)형(미달)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(미달)S(미달)</w:t>
            </w:r>
            <w:r>
              <w:t>(미달)자(미달)형(미달)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(미달)수(미달)렴(미달)</w:t>
      </w:r>
      <w:proofErr w:type="spellEnd"/>
      <w:r>
        <w:t>(미달) (미달)</w:t>
      </w:r>
      <w:proofErr w:type="spellStart"/>
      <w:r>
        <w:t>(미달)속(미달)도(미달)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19BAA25C" w14:textId="77777777" w:rsidR="00E554A3" w:rsidRDefault="00000000">
      <w:pPr>
        <w:pStyle w:val="1"/>
      </w:pPr>
      <w:r>
        <w:t>(미달)Y(미달)O(미달)L(미달)O(미달)v(미달)8(미달):(미달) (미달)</w:t>
      </w:r>
      <w:proofErr w:type="spellStart"/>
      <w:r>
        <w:t>(미달)지(미달)수(미달)</w:t>
      </w:r>
      <w:proofErr w:type="spellEnd"/>
      <w:r>
        <w:t>(미달) (미달)</w:t>
      </w:r>
      <w:proofErr w:type="spellStart"/>
      <w:r>
        <w:t>(미달)포(미달)화(미달)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(미달)P(미달)_(미달)y(미달)o(미달)l(미달)o(미달)v(미달)8(미달)((미달)t(미달))(미달) (미달)=(미달) (미달)6(미달)2(미달).(미달)3(미달) (미달)*(미달) (미달)((미달)1(미달) (미달)-(미달) (미달)e(미달)^(미달)((미달)-(미달)t(미달)/(미달)1(미달)5(미달))(미달))(미달)</w:t>
      </w:r>
    </w:p>
    <w:p w14:paraId="3FFFE8B5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(미달)E(미달)p(미달)o(미달)c(미달)h(미달) (미달)4(미달)5(미달)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(미달)9(미달)5(미달)%(미달) (미달)</w:t>
      </w:r>
      <w:r>
        <w:rPr>
          <w:lang w:eastAsia="ko-KR"/>
        </w:rPr>
        <w:t>(미달)수(미달)렴(미달)</w:t>
      </w:r>
    </w:p>
    <w:p w14:paraId="578F33A8" w14:textId="77777777" w:rsidR="00E554A3" w:rsidRDefault="00000000">
      <w:pPr>
        <w:pStyle w:val="1"/>
      </w:pPr>
      <w:r>
        <w:t>(미달)Y(미달)O(미달)L(미달)O(미달)1(미달)1(미달):(미달) (미달)</w:t>
      </w:r>
      <w:proofErr w:type="spellStart"/>
      <w:r>
        <w:t>(미달)시(미달)그(미달)모(미달)이(미달)드(미달)</w:t>
      </w:r>
      <w:proofErr w:type="spellEnd"/>
      <w:r>
        <w:t>(미달) (미달)+(미달) (미달)</w:t>
      </w:r>
      <w:proofErr w:type="spellStart"/>
      <w:r>
        <w:t>(미달)후(미달)반(미달)부(미달)</w:t>
      </w:r>
      <w:proofErr w:type="spellEnd"/>
      <w:r>
        <w:t>(미달) (미달)</w:t>
      </w:r>
      <w:proofErr w:type="spellStart"/>
      <w:r>
        <w:t>(미달)가(미달)속(미달)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rPr>
          <w:lang w:eastAsia="ko-KR"/>
        </w:rPr>
        <w:t>(미달)P(미달)_(미달)y(미달)o(미달)l(미달)o(미달)1(미달)1(미달)((미달)t(미달))(미달) (미달)=(미달) (미달)9(미달)1(미달).(미달)7(미달) (미달)/(미달) (미달)((미달)1(미달) (미달)+(미달) (미달)e(미달)^(미달)((미달)-(미달)((미달)t(미달)-(미달)6(미달)0(미달))(미달)/(미달)1(미달)2(미달))(미달))(미달)</w:t>
      </w:r>
    </w:p>
    <w:p w14:paraId="21FB558E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(미달)E(미달)p(미달)o(미달)c(미달)h(미달) (미달)9(미달)5(미달)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(미달)9(미달)5(미달)%(미달) (미달)</w:t>
      </w:r>
      <w:r>
        <w:rPr>
          <w:lang w:eastAsia="ko-KR"/>
        </w:rPr>
        <w:t>(미달)수(미달)렴(미달)</w:t>
      </w:r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(미달)해(미달)석(미달)</w:t>
      </w:r>
      <w:r>
        <w:rPr>
          <w:lang w:eastAsia="ko-KR"/>
        </w:rPr>
        <w:t>(미달):(미달)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(미달)Y(미달)O(미달)L(미달)O(미달)v(미달)8(미달):(미달) (미달)</w:t>
      </w:r>
      <w:r>
        <w:rPr>
          <w:lang w:eastAsia="ko-KR"/>
        </w:rPr>
        <w:t>(미달)단(미달)순(미달)</w:t>
      </w:r>
      <w:r>
        <w:rPr>
          <w:lang w:eastAsia="ko-KR"/>
        </w:rPr>
        <w:t>(미달) (미달)</w:t>
      </w:r>
      <w:r>
        <w:rPr>
          <w:lang w:eastAsia="ko-KR"/>
        </w:rPr>
        <w:t>(미달)아(미달)키(미달)텍(미달)처(미달)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(미달)빠(미달)른(미달)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(미달)낮(미달)은(미달)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(미달)Y(미달)O(미달)L(미달)O(미달)1(미달)1(미달):(미달)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(미달)느(미달)린(미달)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(미달)높(미달)은(미달)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(미달)트(미달)레(미달)이(미달)드(미달)오(미달)프(미달)</w:t>
      </w:r>
      <w:r>
        <w:rPr>
          <w:lang w:eastAsia="ko-KR"/>
        </w:rPr>
        <w:t>(미달):(미달)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(미달)((미달)+(미달)7(미달)0(미달) (미달)e(미달)p(미달)o(미달)c(미달)h(미달)s(미달))(미달) (미달)v(미달)s(미달)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(미달)((미달)+(미달)2(미달)9(미달).(미달)4(미달)%(미달)p(미달))(미달)</w:t>
      </w:r>
    </w:p>
    <w:p w14:paraId="588AD32D" w14:textId="77777777" w:rsidR="00E554A3" w:rsidRDefault="00000000">
      <w:pPr>
        <w:rPr>
          <w:lang w:eastAsia="ko-KR"/>
        </w:rPr>
      </w:pPr>
      <w:r>
        <w:rPr>
          <w:lang w:eastAsia="ko-KR"/>
        </w:rPr>
        <w:t>(미달)R(미달)O(미달)I(미달):(미달)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(미달)$(미달)2(미달)-(미달)5(미달) (미달)v(미달)s(미달) 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 (미달)$(미달)5(미달)0(미달)K(미달)-(미달)2(미달)0(미달)0(미달)K(미달)</w:t>
      </w:r>
    </w:p>
    <w:p w14:paraId="60D44E9F" w14:textId="77777777" w:rsidR="00E554A3" w:rsidRDefault="00000000">
      <w:pPr>
        <w:pStyle w:val="3"/>
      </w:pPr>
      <w:r>
        <w:t>(미달)D(미달).(미달) (미달)</w:t>
      </w:r>
      <w:proofErr w:type="spellStart"/>
      <w:r>
        <w:t>(미달)시(미달)각(미달)적(미달)</w:t>
      </w:r>
      <w:proofErr w:type="spellEnd"/>
      <w:r>
        <w:t>(미달) (미달)</w:t>
      </w:r>
      <w:proofErr w:type="spellStart"/>
      <w:r>
        <w:t>(미달)결(미달)과(미달)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</w:p>
    <w:p w14:paraId="4BD90B78" w14:textId="77777777" w:rsidR="00E554A3" w:rsidRDefault="00000000">
      <w:r>
        <w:t>(미달)1(미달).(미달) (미달)</w:t>
      </w:r>
      <w:proofErr w:type="spellStart"/>
      <w:r>
        <w:t>(미달)성(미달)공(미달)</w:t>
      </w:r>
      <w:proofErr w:type="spellEnd"/>
      <w:r>
        <w:t>(미달) (미달)</w:t>
      </w:r>
      <w:proofErr w:type="spellStart"/>
      <w:r>
        <w:t>(미달)사(미달)례(미달)</w:t>
      </w:r>
      <w:proofErr w:type="spellEnd"/>
      <w:r>
        <w:t>(미달) (미달)((미달)T(미달)r(미달)u(미달)e(미달) (미달)P(미달)o(미달)s(미달)i(미달)t(미달)i(미달)v(미달)e(미달)s(미달))(미달)</w:t>
      </w:r>
    </w:p>
    <w:p w14:paraId="6099CF09" w14:textId="77777777" w:rsidR="00E554A3" w:rsidRDefault="00000000">
      <w:proofErr w:type="spellStart"/>
      <w:r>
        <w:t>(미달)그(미달)림(미달)</w:t>
      </w:r>
      <w:proofErr w:type="spellEnd"/>
      <w:r>
        <w:t>(미달) (미달)3(미달):(미달) (미달)</w:t>
      </w:r>
      <w:proofErr w:type="spellStart"/>
      <w:r>
        <w:t>(미달)검(미달)증(미달)</w:t>
      </w:r>
      <w:proofErr w:type="spellEnd"/>
      <w:r>
        <w:t>(미달) (미달)</w:t>
      </w:r>
      <w:proofErr w:type="spellStart"/>
      <w:r>
        <w:t>(미달)배(미달)치(미달)</w:t>
      </w:r>
      <w:proofErr w:type="spellEnd"/>
      <w:r>
        <w:t>(미달) (미달)</w:t>
      </w:r>
      <w:proofErr w:type="spellStart"/>
      <w:r>
        <w:t>(미달)예(미달)측(미달)</w:t>
      </w:r>
      <w:proofErr w:type="spellEnd"/>
      <w:r>
        <w:t>(미달) (미달)</w:t>
      </w:r>
      <w:proofErr w:type="spellStart"/>
      <w:r>
        <w:t>(미달)결(미달)과(미달)</w:t>
      </w:r>
      <w:proofErr w:type="spellEnd"/>
    </w:p>
    <w:p w14:paraId="07A88150" w14:textId="6B573CA2" w:rsidR="00E554A3" w:rsidRDefault="002F3115">
      <w:pPr>
        <w:jc w:val="center"/>
      </w:pPr>
      <w:r>
        <w:rPr>
          <w:noProof/>
        </w:rPr>
        <w:t>(미달)</w: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(미달)3(미달):(미달)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  <w:r>
        <w:rPr>
          <w:lang w:eastAsia="ko-KR"/>
        </w:rPr>
        <w:t>(미달).(미달) (미달)</w:t>
      </w:r>
      <w:r>
        <w:rPr>
          <w:lang w:eastAsia="ko-KR"/>
        </w:rPr>
        <w:t>(미달)왼(미달)쪽(미달)</w:t>
      </w:r>
      <w:r>
        <w:rPr>
          <w:lang w:eastAsia="ko-KR"/>
        </w:rPr>
        <w:t>(미달) (미달)</w:t>
      </w:r>
      <w:r>
        <w:rPr>
          <w:lang w:eastAsia="ko-KR"/>
        </w:rPr>
        <w:t>(미달)열(미달)은(미달)</w:t>
      </w:r>
      <w:r>
        <w:rPr>
          <w:lang w:eastAsia="ko-KR"/>
        </w:rPr>
        <w:t>(미달) (미달)</w:t>
      </w:r>
      <w:r>
        <w:rPr>
          <w:lang w:eastAsia="ko-KR"/>
        </w:rPr>
        <w:t>(미달)원(미달)본(미달)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(미달),(미달) (미달)</w:t>
      </w:r>
      <w:r>
        <w:rPr>
          <w:lang w:eastAsia="ko-KR"/>
        </w:rPr>
        <w:t>(미달)오(미달)른(미달)쪽(미달)</w:t>
      </w:r>
      <w:r>
        <w:rPr>
          <w:lang w:eastAsia="ko-KR"/>
        </w:rPr>
        <w:t>(미달) (미달)</w:t>
      </w:r>
      <w:r>
        <w:rPr>
          <w:lang w:eastAsia="ko-KR"/>
        </w:rPr>
        <w:t>(미달)열(미달)은(미달)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(미달)바(미달)운(미달)딩(미달)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(미달)박(미달)스(미달)와(미달)</w:t>
      </w:r>
      <w:r>
        <w:rPr>
          <w:lang w:eastAsia="ko-KR"/>
        </w:rPr>
        <w:t>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</w:t>
      </w:r>
      <w:r>
        <w:rPr>
          <w:lang w:eastAsia="ko-KR"/>
        </w:rPr>
        <w:t>(미달)점(미달)수(미달)</w:t>
      </w:r>
      <w:r>
        <w:rPr>
          <w:lang w:eastAsia="ko-KR"/>
        </w:rPr>
        <w:t>(미달).(미달) (미달)C(미달)r(미달)a(미달)c(미달)k(미달)((미달)</w:t>
      </w:r>
      <w:r>
        <w:rPr>
          <w:lang w:eastAsia="ko-KR"/>
        </w:rPr>
        <w:t>(미달)빨(미달)강(미달)</w:t>
      </w:r>
      <w:r>
        <w:rPr>
          <w:lang w:eastAsia="ko-KR"/>
        </w:rPr>
        <w:t>(미달))(미달)</w:t>
      </w:r>
      <w:r>
        <w:rPr>
          <w:lang w:eastAsia="ko-KR"/>
        </w:rPr>
        <w:t>(미달)과(미달)</w:t>
      </w:r>
      <w:r>
        <w:rPr>
          <w:lang w:eastAsia="ko-KR"/>
        </w:rPr>
        <w:t>(미달) (미달)M(미달)e(미달)l(미달)t(미달)i(미달)n(미달)g(미달)((미달)</w:t>
      </w:r>
      <w:r>
        <w:rPr>
          <w:lang w:eastAsia="ko-KR"/>
        </w:rPr>
        <w:t>(미달)파(미달)랑(미달)</w:t>
      </w:r>
      <w:r>
        <w:rPr>
          <w:lang w:eastAsia="ko-KR"/>
        </w:rPr>
        <w:t>(미달))(미달) (미달)</w:t>
      </w:r>
      <w:r>
        <w:rPr>
          <w:lang w:eastAsia="ko-KR"/>
        </w:rPr>
        <w:t>(미달)결(미달)함(미달)을(미달)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(미달)((미달)0(미달).(미달)8(미달)5(미달)-(미달)0(미달).(미달)9(미달)5(미달))(미달)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(미달)배(미달)경(미달)</w:t>
      </w:r>
      <w:r>
        <w:rPr>
          <w:lang w:eastAsia="ko-KR"/>
        </w:rPr>
        <w:t>(미달) (미달)</w:t>
      </w:r>
      <w:r>
        <w:rPr>
          <w:lang w:eastAsia="ko-KR"/>
        </w:rPr>
        <w:t>(미달)노(미달)이(미달)즈(미달)에(미달)</w:t>
      </w:r>
      <w:r>
        <w:rPr>
          <w:lang w:eastAsia="ko-KR"/>
        </w:rPr>
        <w:t>(미달) (미달)</w:t>
      </w:r>
      <w:r>
        <w:rPr>
          <w:lang w:eastAsia="ko-KR"/>
        </w:rPr>
        <w:t>(미달)대(미달)한(미달)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(미달)오(미달)검(미달)출(미달)이(미달)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(미달)거(미달)의(미달)</w:t>
      </w:r>
      <w:r>
        <w:rPr>
          <w:lang w:eastAsia="ko-KR"/>
        </w:rPr>
        <w:t>(미달) (미달)</w:t>
      </w:r>
      <w:r>
        <w:rPr>
          <w:lang w:eastAsia="ko-KR"/>
        </w:rPr>
        <w:t>(미달)없(미달)음(미달)을(미달)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(미달)C(미달)a(미달)s(미달)e(미달) (미달)1(미달):(미달)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(미달)#(미달)0(미달),(미달) (미달)</w:t>
      </w:r>
      <w:r>
        <w:rPr>
          <w:lang w:eastAsia="ko-KR"/>
        </w:rPr>
        <w:t>(미달)상(미달)단(미달)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(미달):(미달) (미달)C(미달)r(미달)a(미달)c(미달)k(미달) (미달)((미달)0(미달).(미달)2(미달)m(미달)m(미달) (미달)</w:t>
      </w:r>
      <w:r>
        <w:rPr>
          <w:lang w:eastAsia="ko-KR"/>
        </w:rPr>
        <w:t>(미달)폭(미달)</w:t>
      </w:r>
      <w:r>
        <w:rPr>
          <w:lang w:eastAsia="ko-KR"/>
        </w:rPr>
        <w:t>(미달))(미달)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(미달):(미달) (미달)C(미달)r(미달)a(미달)c(미달)k(미달) (미달)((미달)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(미달)0(미달).(미달)8(미달)9(미달))(미달) (미달)✓(미달)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(미달)분(미달)석(미달)</w:t>
      </w:r>
      <w:r>
        <w:rPr>
          <w:lang w:eastAsia="ko-KR"/>
        </w:rPr>
        <w:t>(미달):(미달) (미달)C(미달)2(미달)P(미달)S(미달)A(미달) (미달)S(미달)p(미달)a(미달)t(미달)i(미달)a(미달)l(미달) (미달)A(미달)t(미달)t(미달)e(미달)n(미달)t(미달)i(미달)o(미달)n(미달)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(미달)미(미달)세(미달)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 (미달)</w:t>
      </w:r>
      <w:r>
        <w:rPr>
          <w:lang w:eastAsia="ko-KR"/>
        </w:rPr>
        <w:t>(미달)포(미달)착(미달)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(미달)C(미달)a(미달)s(미달)e(미달) (미달)2(미달):(미달) (미달)</w:t>
      </w:r>
      <w:r>
        <w:rPr>
          <w:lang w:eastAsia="ko-KR"/>
        </w:rPr>
        <w:t>(미달)복(미달)합(미달)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(미달)#(미달)0(미달),(미달) (미달)</w:t>
      </w:r>
      <w:r>
        <w:rPr>
          <w:lang w:eastAsia="ko-KR"/>
        </w:rPr>
        <w:t>(미달)중(미달)단(미달)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(미달):(미달) (미달)C(미달)r(미달)a(미달)c(미달)k(미달) (미달)+(미달) (미달)M(미달)e(미달)l(미달)t(미달)i(미달)n(미달)g(미달) (미달)((미달)</w:t>
      </w:r>
      <w:r>
        <w:rPr>
          <w:lang w:eastAsia="ko-KR"/>
        </w:rPr>
        <w:t>(미달)동(미달)시(미달)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</w:t>
      </w:r>
      <w:r>
        <w:rPr>
          <w:lang w:eastAsia="ko-KR"/>
        </w:rPr>
        <w:t>(미달))(미달)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(미달):(미달)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(미달)모(미달)두(미달)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(미달)✓(미달)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(미달)분(미달)석(미달)</w:t>
      </w:r>
      <w:r>
        <w:rPr>
          <w:lang w:eastAsia="ko-KR"/>
        </w:rPr>
        <w:t>(미달):(미달) (미달)C(미달)2(미달)P(미달)S(미달)A(미달) (미달)C(미달)o(미달)n(미달)t(미달)e(미달)x(미달)t(미달) (미달)A(미달)g(미달)g(미달)r(미달)e(미달)g(미달)a(미달)t(미달)i(미달)o(미달)n(미달)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(미달)인(미달)식(미달)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(미달)C(미달)a(미달)s(미달)e(미달) (미달)3(미달):(미달) (미달)</w:t>
      </w:r>
      <w:proofErr w:type="spellStart"/>
      <w:r>
        <w:rPr>
          <w:lang w:eastAsia="ko-KR"/>
        </w:rPr>
        <w:t>(미달)저(미달)대(미달)비(미달)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(미달)환(미달)경(미달)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(미달)#(미달)0(미달),(미달) (미달)</w:t>
      </w:r>
      <w:r>
        <w:rPr>
          <w:lang w:eastAsia="ko-KR"/>
        </w:rPr>
        <w:t>(미달)하(미달)단(미달)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(미달):(미달) (미달)C(미달)r(미달)a(미달)c(미달)k(미달) (미달)((미달)</w:t>
      </w:r>
      <w:r>
        <w:rPr>
          <w:lang w:eastAsia="ko-KR"/>
        </w:rPr>
        <w:t>(미달)배(미달)경(미달)과(미달)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(미달)유(미달)사(미달)한(미달)</w:t>
      </w:r>
      <w:r>
        <w:rPr>
          <w:lang w:eastAsia="ko-KR"/>
        </w:rPr>
        <w:t>(미달) (미달)</w:t>
      </w:r>
      <w:r>
        <w:rPr>
          <w:lang w:eastAsia="ko-KR"/>
        </w:rPr>
        <w:t>(미달)색(미달)상(미달)</w:t>
      </w:r>
      <w:r>
        <w:rPr>
          <w:lang w:eastAsia="ko-KR"/>
        </w:rPr>
        <w:t>(미달))(미달)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(미달):(미달)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(미달)0(미달).(미달)8(미달)7(미달) (미달)((미달)</w:t>
      </w:r>
      <w:r>
        <w:rPr>
          <w:lang w:eastAsia="ko-KR"/>
        </w:rPr>
        <w:t>(미달)높(미달)음(미달)</w:t>
      </w:r>
      <w:r>
        <w:rPr>
          <w:lang w:eastAsia="ko-KR"/>
        </w:rPr>
        <w:t>(미달))(미달) (미달)✓(미달)</w:t>
      </w:r>
    </w:p>
    <w:p w14:paraId="04F4428D" w14:textId="77777777" w:rsidR="00E554A3" w:rsidRDefault="00000000">
      <w:proofErr w:type="spellStart"/>
      <w:r>
        <w:t>(미달)분(미달)석(미달)</w:t>
      </w:r>
      <w:proofErr w:type="spellEnd"/>
      <w:r>
        <w:t>(미달):(미달) (미달)C(미달)h(미달)a(미달)n(미달)n(미달)e(미달)l(미달) (미달)</w:t>
      </w:r>
      <w:proofErr w:type="spellStart"/>
      <w:r>
        <w:t>(미달)A(미달)t(미달)t(미달)e(미달)n(미달)t(미달)i(미달)o(미달)n(미달)</w:t>
      </w:r>
      <w:r>
        <w:t>(미달)으(미달)로(미달)</w:t>
      </w:r>
      <w:proofErr w:type="spellEnd"/>
      <w:r>
        <w:t>(미달) (미달)</w:t>
      </w:r>
      <w:proofErr w:type="spellStart"/>
      <w:r>
        <w:t>(미달)미(미달)세(미달)한(미달)</w:t>
      </w:r>
      <w:proofErr w:type="spellEnd"/>
      <w:r>
        <w:t>(미달) (미달)</w:t>
      </w:r>
      <w:proofErr w:type="spellStart"/>
      <w:r>
        <w:t>(미달)강(미달)도(미달)</w:t>
      </w:r>
      <w:proofErr w:type="spellEnd"/>
      <w:r>
        <w:t>(미달) (미달)</w:t>
      </w:r>
      <w:proofErr w:type="spellStart"/>
      <w:r>
        <w:t>(미달)차(미달)이(미달)</w:t>
      </w:r>
      <w:proofErr w:type="spellEnd"/>
      <w:r>
        <w:t>(미달) (미달)</w:t>
      </w:r>
      <w:proofErr w:type="spellStart"/>
      <w:r>
        <w:t>(미달)증(미달)폭(미달)</w:t>
      </w:r>
      <w:proofErr w:type="spellEnd"/>
    </w:p>
    <w:p w14:paraId="29A9CA34" w14:textId="77777777" w:rsidR="00E554A3" w:rsidRDefault="00000000">
      <w:r>
        <w:t>(미달)2(미달).(미달) (미달)</w:t>
      </w:r>
      <w:proofErr w:type="spellStart"/>
      <w:r>
        <w:t>(미달)실(미달)패(미달)</w:t>
      </w:r>
      <w:proofErr w:type="spellEnd"/>
      <w:r>
        <w:t>(미달) (미달)</w:t>
      </w:r>
      <w:proofErr w:type="spellStart"/>
      <w:r>
        <w:t>(미달)사(미달)례(미달)</w:t>
      </w:r>
      <w:proofErr w:type="spellEnd"/>
      <w:r>
        <w:t>(미달) (미달)((미달)F(미달)a(미달)l(미달)s(미달)e(미달) (미달)N(미달)e(미달)g(미달)a(미달)t(미달)i(미달)v(미달)e(미달)s(미달))(미달)</w:t>
      </w:r>
    </w:p>
    <w:p w14:paraId="71BF0275" w14:textId="77777777" w:rsidR="00E554A3" w:rsidRDefault="00000000">
      <w:proofErr w:type="spellStart"/>
      <w:r>
        <w:t>(미달)그(미달)림(미달)</w:t>
      </w:r>
      <w:proofErr w:type="spellEnd"/>
      <w:r>
        <w:t>(미달) (미달)5(미달):(미달) (미달)P(미달)r(미달)e(미달)c(미달)i(미달)s(미달)i(미달)o(미달)n(미달)-(미달)R(미달)e(미달)c(미달)a(미달)l(미달)l(미달) (미달)</w:t>
      </w:r>
      <w:proofErr w:type="spellStart"/>
      <w:r>
        <w:t>(미달)곡(미달)선(미달)</w:t>
      </w:r>
      <w:proofErr w:type="spellEnd"/>
    </w:p>
    <w:p w14:paraId="47CE2CFA" w14:textId="24AE0EDC" w:rsidR="00E554A3" w:rsidRDefault="002F3115">
      <w:pPr>
        <w:jc w:val="center"/>
      </w:pPr>
      <w:r>
        <w:rPr>
          <w:noProof/>
        </w:rPr>
        <w:t>(미달)</w: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(미달)5(미달):(미달) (미달)P(미달)r(미달)e(미달)c(미달)i(미달)s(미달)i(미달)o(미달)n(미달)-(미달)R(미달)e(미달)c(미달)a(미달)l(미달)l(미달) (미달)</w:t>
      </w:r>
      <w:r>
        <w:rPr>
          <w:lang w:eastAsia="ko-KR"/>
        </w:rPr>
        <w:t>(미달)곡(미달)선(미달)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(미달)클(미달)래(미달)스(미달)별(미달)</w:t>
      </w:r>
      <w:r>
        <w:rPr>
          <w:lang w:eastAsia="ko-KR"/>
        </w:rPr>
        <w:t>(미달) (미달)P(미달)r(미달)e(미달)c(미달)i(미달)s(미달)i(미달)o(미달)n(미달)-(미달)R(미달)e(미달)c(미달)a(미달)l(미달)l(미달) (미달)</w:t>
      </w:r>
      <w:r>
        <w:rPr>
          <w:lang w:eastAsia="ko-KR"/>
        </w:rPr>
        <w:t>(미달)곡(미달)선(미달)</w:t>
      </w:r>
      <w:r>
        <w:rPr>
          <w:lang w:eastAsia="ko-KR"/>
        </w:rPr>
        <w:t>(미달).(미달) (미달)C(미달)r(미달)a(미달)c(미달)k(미달)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(미달)((미달)</w:t>
      </w:r>
      <w:r>
        <w:rPr>
          <w:lang w:eastAsia="ko-KR"/>
        </w:rPr>
        <w:t>(미달)빨(미달)강(미달)</w:t>
      </w:r>
      <w:r>
        <w:rPr>
          <w:lang w:eastAsia="ko-KR"/>
        </w:rPr>
        <w:t>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(미달)m(미달)A(미달)P(미달)@(미달)0(미달).(미달)5(미달)</w:t>
      </w:r>
      <w:r>
        <w:rPr>
          <w:lang w:eastAsia="ko-KR"/>
        </w:rPr>
        <w:t>(미달)가(미달)</w:t>
      </w:r>
      <w:r>
        <w:rPr>
          <w:lang w:eastAsia="ko-KR"/>
        </w:rPr>
        <w:t>(미달) (미달)0(미달).(미달)9(미달)1(미달)7(미달)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(미달)매(미달)우(미달)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(미달)보(미달)이(미달)며(미달)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(미달)모(미달)든(미달)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(미달)클(미달)래(미달)스(미달)의(미달)</w:t>
      </w:r>
      <w:r>
        <w:rPr>
          <w:lang w:eastAsia="ko-KR"/>
        </w:rPr>
        <w:t>(미달) 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(미달)((미달)</w:t>
      </w:r>
      <w:r>
        <w:rPr>
          <w:lang w:eastAsia="ko-KR"/>
        </w:rPr>
        <w:t>(미달)파(미달)랑(미달)</w:t>
      </w:r>
      <w:r>
        <w:rPr>
          <w:lang w:eastAsia="ko-KR"/>
        </w:rPr>
        <w:t>(미달))(미달)</w:t>
      </w:r>
      <w:r>
        <w:rPr>
          <w:lang w:eastAsia="ko-KR"/>
        </w:rPr>
        <w:t>(미달)도(미달)</w:t>
      </w:r>
      <w:r>
        <w:rPr>
          <w:lang w:eastAsia="ko-KR"/>
        </w:rPr>
        <w:t>(미달) (미달)0(미달).(미달)9(미달)1(미달)7(미달)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(미달)곡(미달)선(미달)이(미달)</w:t>
      </w:r>
      <w:r>
        <w:rPr>
          <w:lang w:eastAsia="ko-KR"/>
        </w:rPr>
        <w:t>(미달) (미달)</w:t>
      </w:r>
      <w:r>
        <w:rPr>
          <w:lang w:eastAsia="ko-KR"/>
        </w:rPr>
        <w:t>(미달)우(미달)상(미달)단(미달)에(미달)</w:t>
      </w:r>
      <w:r>
        <w:rPr>
          <w:lang w:eastAsia="ko-KR"/>
        </w:rPr>
        <w:t>(미달) (미달)</w:t>
      </w:r>
      <w:r>
        <w:rPr>
          <w:lang w:eastAsia="ko-KR"/>
        </w:rPr>
        <w:t>(미달)위(미달)치(미달)하(미달)여(미달)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(미달)정(미달)밀(미달)도(미달)와(미달)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(미달)재(미달)현(미달)율(미달)의(미달)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(미달)C(미달)a(미달)s(미달)e(미달) (미달)1(미달):(미달) (미달)</w:t>
      </w:r>
      <w:proofErr w:type="spellStart"/>
      <w:r>
        <w:rPr>
          <w:lang w:eastAsia="ko-KR"/>
        </w:rPr>
        <w:t>(미달)극(미달)미(미달)세(미달)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(미달):(미달) (미달)D(미달)P(미달)F(미달)_(미달)m(미달)i(미달)c(미달)r(미달)o(미달)_(미달)0(미달)1(미달)5(미달)6(미달).(미달)j(미달)p(미달)g(미달)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(미달):(미달) (미달)C(미달)r(미달)a(미달)c(미달)k(미달) (미달)((미달)0(미달).(미달)0(미달)8(미달)m(미달)m(미달) (미달)</w:t>
      </w:r>
      <w:r>
        <w:rPr>
          <w:lang w:eastAsia="ko-KR"/>
        </w:rPr>
        <w:t>(미달)폭(미달)</w:t>
      </w:r>
      <w:r>
        <w:rPr>
          <w:lang w:eastAsia="ko-KR"/>
        </w:rPr>
        <w:t>(미달),(미달) (미달)</w:t>
      </w:r>
      <w:r>
        <w:rPr>
          <w:lang w:eastAsia="ko-KR"/>
        </w:rPr>
        <w:t>(미달)픽(미달)셀(미달)</w:t>
      </w:r>
      <w:r>
        <w:rPr>
          <w:lang w:eastAsia="ko-KR"/>
        </w:rPr>
        <w:t>(미달) (미달)1(미달)-(미달)2(미달)</w:t>
      </w:r>
      <w:r>
        <w:rPr>
          <w:lang w:eastAsia="ko-KR"/>
        </w:rPr>
        <w:t>(미달)개(미달)</w:t>
      </w:r>
      <w:r>
        <w:rPr>
          <w:lang w:eastAsia="ko-KR"/>
        </w:rPr>
        <w:t>(미달))(미달)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(미달):(미달) (미달)</w:t>
      </w:r>
      <w:r>
        <w:rPr>
          <w:lang w:eastAsia="ko-KR"/>
        </w:rPr>
        <w:t>(미달)배(미달)경(미달)</w:t>
      </w:r>
      <w:r>
        <w:rPr>
          <w:lang w:eastAsia="ko-KR"/>
        </w:rPr>
        <w:t>(미달) (미달)((미달)</w:t>
      </w:r>
      <w:r>
        <w:rPr>
          <w:lang w:eastAsia="ko-KR"/>
        </w:rPr>
        <w:t>(미달)놓(미달)침(미달)</w:t>
      </w:r>
      <w:r>
        <w:rPr>
          <w:lang w:eastAsia="ko-KR"/>
        </w:rPr>
        <w:t>(미달))(미달) (미달)✗(미달)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(미달)원(미달)인(미달)</w:t>
      </w:r>
      <w:r>
        <w:rPr>
          <w:lang w:eastAsia="ko-KR"/>
        </w:rPr>
        <w:t>(미달):(미달) (미달)</w:t>
      </w:r>
      <w:r>
        <w:rPr>
          <w:lang w:eastAsia="ko-KR"/>
        </w:rPr>
        <w:t>(미달)해(미달)상(미달)도(미달)</w:t>
      </w:r>
      <w:r>
        <w:rPr>
          <w:lang w:eastAsia="ko-KR"/>
        </w:rPr>
        <w:t>(미달) (미달)</w:t>
      </w:r>
      <w:r>
        <w:rPr>
          <w:lang w:eastAsia="ko-KR"/>
        </w:rPr>
        <w:t>(미달)한(미달)계(미달)</w:t>
      </w:r>
      <w:r>
        <w:rPr>
          <w:lang w:eastAsia="ko-KR"/>
        </w:rPr>
        <w:t>(미달) (미달)((미달)6(미달)4(미달)0(미달)×(미달)6(미달)4(미달)0(미달))(미달)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(미달)해(미달)결(미달)책(미달)</w:t>
      </w:r>
      <w:r>
        <w:rPr>
          <w:lang w:eastAsia="ko-KR"/>
        </w:rPr>
        <w:t>(미달):(미달) (미달)</w:t>
      </w:r>
      <w:r>
        <w:rPr>
          <w:lang w:eastAsia="ko-KR"/>
        </w:rPr>
        <w:t>(미달)입(미달)력(미달)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 (미달)((미달)1(미달)2(미달)8(미달)0(미달)×(미달)1(미달)2(미달)8(미달)0(미달))(미달) (미달)</w:t>
      </w:r>
      <w:r>
        <w:rPr>
          <w:lang w:eastAsia="ko-KR"/>
        </w:rPr>
        <w:t>(미달)또(미달)는(미달)</w:t>
      </w:r>
      <w:r>
        <w:rPr>
          <w:lang w:eastAsia="ko-KR"/>
        </w:rPr>
        <w:t>(미달) (미달)</w:t>
      </w:r>
      <w:r>
        <w:rPr>
          <w:lang w:eastAsia="ko-KR"/>
        </w:rPr>
        <w:t>(미달)타(미달)일(미달)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(미달)추(미달)론(미달)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(미달)C(미달)a(미달)s(미달)e(미달) (미달)2(미달):(미달) (미달)</w:t>
      </w:r>
      <w:r>
        <w:rPr>
          <w:lang w:eastAsia="ko-KR"/>
        </w:rPr>
        <w:t>(미달)가(미달)장(미달)자(미달)리(미달)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(미달)이(미달)미(미달)지(미달)</w:t>
      </w:r>
      <w:r>
        <w:rPr>
          <w:lang w:eastAsia="ko-KR"/>
        </w:rPr>
        <w:t>(미달):(미달) (미달)D(미달)P(미달)F(미달)_(미달)e(미달)d(미달)g(미달)e(미달)_(미달)0(미달)2(미달)0(미달)1(미달).(미달)j(미달)p(미달)g(미달)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(미달):(미달) (미달)M(미달)e(미달)l(미달)t(미달)i(미달)n(미달)g(미달) (미달)((미달)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(미달)경(미달)계(미달)</w:t>
      </w:r>
      <w:r>
        <w:rPr>
          <w:lang w:eastAsia="ko-KR"/>
        </w:rPr>
        <w:t>(미달) (미달)5(미달)0(미달)%(미달) (미달)</w:t>
      </w:r>
      <w:r>
        <w:rPr>
          <w:lang w:eastAsia="ko-KR"/>
        </w:rPr>
        <w:t>(미달)잘(미달)림(미달)</w:t>
      </w:r>
      <w:r>
        <w:rPr>
          <w:lang w:eastAsia="ko-KR"/>
        </w:rPr>
        <w:t>(미달))(미달)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(미달):(미달) (미달)</w:t>
      </w:r>
      <w:r>
        <w:rPr>
          <w:lang w:eastAsia="ko-KR"/>
        </w:rPr>
        <w:t>(미달)낮(미달)은(미달)</w:t>
      </w:r>
      <w:r>
        <w:rPr>
          <w:lang w:eastAsia="ko-KR"/>
        </w:rPr>
        <w:t>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(미달)((미달)0(미달).(미달)3(미달)8(미달),(미달) (미달)</w:t>
      </w:r>
      <w:proofErr w:type="spellStart"/>
      <w:r>
        <w:rPr>
          <w:lang w:eastAsia="ko-KR"/>
        </w:rPr>
        <w:t>(미달)임(미달)계(미달)값(미달)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(미달)미(미달)달(미달)</w:t>
      </w:r>
      <w:r>
        <w:rPr>
          <w:lang w:eastAsia="ko-KR"/>
        </w:rPr>
        <w:t>(미달))(미달) (미달)✗(미달)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(미달)원(미달)인(미달)</w:t>
      </w:r>
      <w:r>
        <w:rPr>
          <w:lang w:eastAsia="ko-KR"/>
        </w:rPr>
        <w:t>(미달):(미달) (미달)</w:t>
      </w:r>
      <w:r>
        <w:rPr>
          <w:lang w:eastAsia="ko-KR"/>
        </w:rPr>
        <w:t>(미달)부(미달)분(미달)적(미달)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(미달)객(미달)체(미달)</w:t>
      </w:r>
      <w:r>
        <w:rPr>
          <w:lang w:eastAsia="ko-KR"/>
        </w:rPr>
        <w:t>(미달) (미달)</w:t>
      </w:r>
      <w:r>
        <w:rPr>
          <w:lang w:eastAsia="ko-KR"/>
        </w:rPr>
        <w:t>(미달)인(미달)식(미달)</w:t>
      </w:r>
      <w:r>
        <w:rPr>
          <w:lang w:eastAsia="ko-KR"/>
        </w:rPr>
        <w:t>(미달) (미달)</w:t>
      </w:r>
      <w:r>
        <w:rPr>
          <w:lang w:eastAsia="ko-KR"/>
        </w:rPr>
        <w:t>(미달)어(미달)려(미달)움(미달)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(미달)해(미달)결(미달)책(미달)</w:t>
      </w:r>
      <w:r>
        <w:rPr>
          <w:lang w:eastAsia="ko-KR"/>
        </w:rPr>
        <w:t>(미달):(미달) (미달)</w:t>
      </w:r>
      <w:r>
        <w:rPr>
          <w:lang w:eastAsia="ko-KR"/>
        </w:rPr>
        <w:t>(미달)테(미달)스(미달)트(미달)</w:t>
      </w:r>
      <w:r>
        <w:rPr>
          <w:lang w:eastAsia="ko-KR"/>
        </w:rPr>
        <w:t>(미달) (미달)</w:t>
      </w:r>
      <w:r>
        <w:rPr>
          <w:lang w:eastAsia="ko-KR"/>
        </w:rPr>
        <w:t>(미달)시(미달)</w:t>
      </w:r>
      <w:r>
        <w:rPr>
          <w:lang w:eastAsia="ko-KR"/>
        </w:rPr>
        <w:t>(미달) (미달)</w:t>
      </w:r>
      <w:r>
        <w:rPr>
          <w:lang w:eastAsia="ko-KR"/>
        </w:rPr>
        <w:t>(미달)오(미달)버(미달)랩(미달)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(미달)타(미달)일(미달)링(미달)</w:t>
      </w:r>
      <w:proofErr w:type="spellEnd"/>
    </w:p>
    <w:p w14:paraId="04EF8F4F" w14:textId="77777777" w:rsidR="00E554A3" w:rsidRDefault="00000000">
      <w:r>
        <w:t>(미달)3(미달).(미달) (미달)</w:t>
      </w:r>
      <w:proofErr w:type="spellStart"/>
      <w:r>
        <w:t>(미달)오(미달)탐(미달)지(미달)</w:t>
      </w:r>
      <w:proofErr w:type="spellEnd"/>
      <w:r>
        <w:t>(미달) (미달)</w:t>
      </w:r>
      <w:proofErr w:type="spellStart"/>
      <w:r>
        <w:t>(미달)사(미달)례(미달)</w:t>
      </w:r>
      <w:proofErr w:type="spellEnd"/>
      <w:r>
        <w:t>(미달) (미달)((미달)F(미달)a(미달)l(미달)s(미달)e(미달) (미달)P(미달)o(미달)s(미달)i(미달)t(미달)i(미달)v(미달)e(미달)s(미달))(미달)</w:t>
      </w:r>
    </w:p>
    <w:p w14:paraId="7559844A" w14:textId="77777777" w:rsidR="00E554A3" w:rsidRDefault="00000000">
      <w:r>
        <w:t>(미달)C(미달)a(미달)s(미달)e(미달) (미달)1(미달):(미달) (미달)</w:t>
      </w:r>
      <w:proofErr w:type="spellStart"/>
      <w:r>
        <w:t>(미달)필(미달)터(미달)</w:t>
      </w:r>
      <w:proofErr w:type="spellEnd"/>
      <w:r>
        <w:t>(미달) (미달)</w:t>
      </w:r>
      <w:proofErr w:type="spellStart"/>
      <w:r>
        <w:t>(미달)패(미달)턴(미달)</w:t>
      </w:r>
      <w:proofErr w:type="spellEnd"/>
      <w:r>
        <w:t>(미달) (미달)</w:t>
      </w:r>
      <w:proofErr w:type="spellStart"/>
      <w:r>
        <w:t>(미달)오(미달)인(미달)</w:t>
      </w:r>
      <w:proofErr w:type="spellEnd"/>
    </w:p>
    <w:p w14:paraId="06350CBD" w14:textId="77777777" w:rsidR="00E554A3" w:rsidRDefault="00000000">
      <w:proofErr w:type="spellStart"/>
      <w:r>
        <w:t>(미달)이(미달)미(미달)지(미달)</w:t>
      </w:r>
      <w:proofErr w:type="spellEnd"/>
      <w:r>
        <w:t>(미달):(미달) (미달)D(미달)P(미달)F(미달)_(미달)n(미달)o(미달)r(미달)m(미달)a(미달)l(미달)_(미달)0(미달)0(미달)7(미달)8(미달).(미달)j(미달)p(미달)g(미달)</w:t>
      </w:r>
    </w:p>
    <w:p w14:paraId="3C3659E5" w14:textId="77777777" w:rsidR="00E554A3" w:rsidRDefault="00000000">
      <w:proofErr w:type="spellStart"/>
      <w:r>
        <w:t>(미달)실(미달)제(미달)</w:t>
      </w:r>
      <w:proofErr w:type="spellEnd"/>
      <w:r>
        <w:t>(미달) (미달)</w:t>
      </w:r>
      <w:proofErr w:type="spellStart"/>
      <w:r>
        <w:t>(미달)라(미달)벨(미달)</w:t>
      </w:r>
      <w:proofErr w:type="spellEnd"/>
      <w:r>
        <w:t>(미달):(미달) (미달)</w:t>
      </w:r>
      <w:proofErr w:type="spellStart"/>
      <w:r>
        <w:t>(미달)배(미달)경(미달)</w:t>
      </w:r>
      <w:proofErr w:type="spellEnd"/>
      <w:r>
        <w:t>(미달) (미달)((미달)</w:t>
      </w:r>
      <w:proofErr w:type="spellStart"/>
      <w:r>
        <w:t>(미달)정(미달)상(미달)</w:t>
      </w:r>
      <w:proofErr w:type="spellEnd"/>
      <w:r>
        <w:t>(미달) (미달)</w:t>
      </w:r>
      <w:proofErr w:type="spellStart"/>
      <w:r>
        <w:t>(미달)필(미달)터(미달)</w:t>
      </w:r>
      <w:proofErr w:type="spellEnd"/>
      <w:r>
        <w:t>(미달))(미달)</w:t>
      </w:r>
    </w:p>
    <w:p w14:paraId="0C23789E" w14:textId="77777777" w:rsidR="00E554A3" w:rsidRDefault="00000000">
      <w:r>
        <w:t>(미달)Y(미달)O(미달)L(미달)O(미달)1(미달)1(미달) (미달)</w:t>
      </w:r>
      <w:proofErr w:type="spellStart"/>
      <w:r>
        <w:t>(미달)예(미달)측(미달)</w:t>
      </w:r>
      <w:proofErr w:type="spellEnd"/>
      <w:r>
        <w:t>(미달):(미달) (미달)C(미달)r(미달)a(미달)c(미달)k(미달) (미달)((미달)</w:t>
      </w:r>
      <w:proofErr w:type="spellStart"/>
      <w:r>
        <w:t>(미달)신(미달)뢰(미달)도(미달)</w:t>
      </w:r>
      <w:proofErr w:type="spellEnd"/>
      <w:r>
        <w:t>(미달) (미달)0(미달).(미달)6(미달)2(미달))(미달) (미달)✗(미달)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(미달)원(미달)인(미달)</w:t>
      </w:r>
      <w:r>
        <w:rPr>
          <w:lang w:eastAsia="ko-KR"/>
        </w:rPr>
        <w:t>(미달):(미달)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 (미달)</w:t>
      </w:r>
      <w:r>
        <w:rPr>
          <w:lang w:eastAsia="ko-KR"/>
        </w:rPr>
        <w:t>(미달)벌(미달)집(미달)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(미달)규(미달)칙(미달)적(미달)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(미달)균(미달)열(미달)로(미달)</w:t>
      </w:r>
      <w:r>
        <w:rPr>
          <w:lang w:eastAsia="ko-KR"/>
        </w:rPr>
        <w:t>(미달) (미달)</w:t>
      </w:r>
      <w:r>
        <w:rPr>
          <w:lang w:eastAsia="ko-KR"/>
        </w:rPr>
        <w:t>(미달)오(미달)판(미달)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(미달)해(미달)결(미달)책(미달)</w:t>
      </w:r>
      <w:r>
        <w:rPr>
          <w:lang w:eastAsia="ko-KR"/>
        </w:rPr>
        <w:t>(미달):(미달) (미달)</w:t>
      </w:r>
      <w:r>
        <w:rPr>
          <w:lang w:eastAsia="ko-KR"/>
        </w:rPr>
        <w:t>(미달)배(미달)경(미달)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(미달)증(미달)강(미달)</w:t>
      </w:r>
      <w:r>
        <w:rPr>
          <w:lang w:eastAsia="ko-KR"/>
        </w:rPr>
        <w:t>(미달) (미달)</w:t>
      </w:r>
      <w:r>
        <w:rPr>
          <w:lang w:eastAsia="ko-KR"/>
        </w:rPr>
        <w:t>(미달)강(미달)화(미달)</w:t>
      </w:r>
    </w:p>
    <w:p w14:paraId="6EF9F7AE" w14:textId="77777777" w:rsidR="00E554A3" w:rsidRDefault="00000000">
      <w:proofErr w:type="spellStart"/>
      <w:r>
        <w:t>(미달)빈(미달)도(미달)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(미달):(미달)</w:t>
      </w:r>
    </w:p>
    <w:p w14:paraId="069FC3B4" w14:textId="77777777" w:rsidR="00E554A3" w:rsidRDefault="00000000">
      <w:r>
        <w:t>(미달)T(미달)r(미달)u(미달)e(미달) (미달)P(미달)o(미달)s(미달)i(미달)t(미달)i(미달)v(미달)e(미달)s(미달):(미달) (미달)4(미달)5(미달)7(미달)</w:t>
      </w:r>
      <w:r>
        <w:t>(미달)개(미달)</w:t>
      </w:r>
      <w:r>
        <w:t>(미달) (미달)((미달)8(미달)2(미달).(미달)5(미달)%(미달))(미달)</w:t>
      </w:r>
    </w:p>
    <w:p w14:paraId="3A237CAD" w14:textId="77777777" w:rsidR="00E554A3" w:rsidRDefault="00000000">
      <w:r>
        <w:t>(미달)F(미달)a(미달)l(미달)s(미달)e(미달) (미달)N(미달)e(미달)g(미달)a(미달)t(미달)i(미달)v(미달)e(미달)s(미달):(미달) (미달)9(미달)7(미달)</w:t>
      </w:r>
      <w:r>
        <w:t>(미달)개(미달)</w:t>
      </w:r>
      <w:r>
        <w:t>(미달) (미달)((미달)1(미달)7(미달).(미달)5(미달)%(미달))(미달) (미달)-(미달) (미달)</w:t>
      </w:r>
      <w:proofErr w:type="spellStart"/>
      <w:r>
        <w:t>(미달)주(미달)로(미달)</w:t>
      </w:r>
      <w:proofErr w:type="spellEnd"/>
      <w:r>
        <w:t>(미달) (미달)</w:t>
      </w:r>
      <w:proofErr w:type="spellStart"/>
      <w:r>
        <w:t>(미달)극(미달)미(미달)세(미달)</w:t>
      </w:r>
      <w:proofErr w:type="spellEnd"/>
      <w:r>
        <w:t>(미달) (미달)</w:t>
      </w:r>
      <w:proofErr w:type="spellStart"/>
      <w:r>
        <w:t>(미달)균(미달)열(미달)</w:t>
      </w:r>
      <w:proofErr w:type="spellEnd"/>
    </w:p>
    <w:p w14:paraId="7E72B9BB" w14:textId="77777777" w:rsidR="00E554A3" w:rsidRDefault="00000000">
      <w:r>
        <w:t>(미달)F(미달)a(미달)l(미달)s(미달)e(미달) (미달)P(미달)o(미달)s(미달)i(미달)t(미달)i(미달)v(미달)e(미달)s(미달):(미달) (미달)6(미달)1(미달)</w:t>
      </w:r>
      <w:r>
        <w:t>(미달)개(미달)</w:t>
      </w:r>
      <w:r>
        <w:t>(미달) (미달)((미달)1(미달)1(미달).(미달)8(미달)%(미달))(미달) (미달)-(미달) (미달)</w:t>
      </w:r>
      <w:proofErr w:type="spellStart"/>
      <w:r>
        <w:t>(미달)주(미달)로(미달)</w:t>
      </w:r>
      <w:proofErr w:type="spellEnd"/>
      <w:r>
        <w:t>(미달) (미달)</w:t>
      </w:r>
      <w:proofErr w:type="spellStart"/>
      <w:r>
        <w:t>(미달)필(미달)터(미달)</w:t>
      </w:r>
      <w:proofErr w:type="spellEnd"/>
      <w:r>
        <w:t>(미달) (미달)</w:t>
      </w:r>
      <w:proofErr w:type="spellStart"/>
      <w:r>
        <w:t>(미달)패(미달)턴(미달)</w:t>
      </w:r>
      <w:proofErr w:type="spellEnd"/>
      <w:r>
        <w:t>(미달) (미달)</w:t>
      </w:r>
      <w:proofErr w:type="spellStart"/>
      <w:r>
        <w:t>(미달)오(미달)인(미달)</w:t>
      </w:r>
      <w:proofErr w:type="spellEnd"/>
    </w:p>
    <w:p w14:paraId="124C46AE" w14:textId="77777777" w:rsidR="00E554A3" w:rsidRDefault="00000000">
      <w:pPr>
        <w:pStyle w:val="3"/>
      </w:pPr>
      <w:r>
        <w:t>(미달)E(미달).(미달) (미달)</w:t>
      </w:r>
      <w:proofErr w:type="spellStart"/>
      <w:r>
        <w:t>(미달)통(미달)계(미달)적(미달)</w:t>
      </w:r>
      <w:proofErr w:type="spellEnd"/>
      <w:r>
        <w:t>(미달) (미달)</w:t>
      </w:r>
      <w:proofErr w:type="spellStart"/>
      <w:r>
        <w:t>(미달)유(미달)의(미달)성(미달)</w:t>
      </w:r>
      <w:proofErr w:type="spellEnd"/>
      <w:r>
        <w:t>(미달) (미달)</w:t>
      </w:r>
      <w:proofErr w:type="spellStart"/>
      <w:r>
        <w:t>(미달)검(미달)증(미달)</w:t>
      </w:r>
      <w:proofErr w:type="spellEnd"/>
    </w:p>
    <w:p w14:paraId="13402B8C" w14:textId="77777777" w:rsidR="00E554A3" w:rsidRDefault="00000000">
      <w:r>
        <w:t>(미달)1(미달).(미달) (미달)</w:t>
      </w:r>
      <w:proofErr w:type="spellStart"/>
      <w:r>
        <w:t>(미달)모(미달)델(미달)</w:t>
      </w:r>
      <w:proofErr w:type="spellEnd"/>
      <w:r>
        <w:t>(미달) (미달)</w:t>
      </w:r>
      <w:r>
        <w:t>(미달)간(미달)</w:t>
      </w:r>
      <w:r>
        <w:t>(미달) (미달)</w:t>
      </w:r>
      <w:proofErr w:type="spellStart"/>
      <w:r>
        <w:t>(미달)차(미달)이(미달)</w:t>
      </w:r>
      <w:proofErr w:type="spellEnd"/>
      <w:r>
        <w:t>(미달) (미달)</w:t>
      </w:r>
      <w:proofErr w:type="spellStart"/>
      <w:r>
        <w:t>(미달)검(미달)증(미달)</w:t>
      </w:r>
      <w:proofErr w:type="spellEnd"/>
    </w:p>
    <w:p w14:paraId="1FD36564" w14:textId="77777777" w:rsidR="00E554A3" w:rsidRDefault="00000000">
      <w:r>
        <w:t>(미달)P(미달)a(미달)i(미달)r(미달)e(미달)d(미달) (미달)t(미달)-(미달)t(미달)e(미달)s(미달)t(미달) (미달)((미달)</w:t>
      </w:r>
      <w:proofErr w:type="spellStart"/>
      <w:r>
        <w:t>(미달)클(미달)래(미달)스(미달)별(미달)</w:t>
      </w:r>
      <w:proofErr w:type="spellEnd"/>
      <w:r>
        <w:t>(미달) (미달)A(미달)P(미달))(미달):(미달)</w:t>
      </w:r>
    </w:p>
    <w:p w14:paraId="0BE56467" w14:textId="77777777" w:rsidR="00E554A3" w:rsidRDefault="00000000">
      <w:r>
        <w:t>(미달)H(미달)0(미달):(미달) (미달)μ(미달)_(미달)Y(미달)O(미달)L(미달)O(미달)1(미달)1(미달) (미달)=(미달) (미달)μ(미달)_(미달)Y(미달)O(미달)L(미달)O(미달)v(미달)8(미달) (미달)((미달)</w:t>
      </w:r>
      <w:proofErr w:type="spellStart"/>
      <w:r>
        <w:t>(미달)차(미달)이(미달)</w:t>
      </w:r>
      <w:proofErr w:type="spellEnd"/>
      <w:r>
        <w:t>(미달) (미달)</w:t>
      </w:r>
      <w:proofErr w:type="spellStart"/>
      <w:r>
        <w:t>(미달)없(미달)음(미달)</w:t>
      </w:r>
      <w:proofErr w:type="spellEnd"/>
      <w:r>
        <w:t>(미달))(미달)</w:t>
      </w:r>
    </w:p>
    <w:p w14:paraId="7A498A4C" w14:textId="77777777" w:rsidR="00E554A3" w:rsidRDefault="00000000">
      <w:r>
        <w:t>(미달)H(미달)1(미달):(미달) (미달)μ(미달)_(미달)Y(미달)O(미달)L(미달)O(미달)1(미달)1(미달) (미달)&gt;(미달) (미달)μ(미달)_(미달)Y(미달)O(미달)L(미달)O(미달)v(미달)8(미달) (미달)((미달)Y(미달)O(미달)L(미달)O(미달)1(미달)1(미달)</w:t>
      </w:r>
      <w:r>
        <w:t>(미달)이(미달)</w:t>
      </w:r>
      <w:r>
        <w:t>(미달) (미달)</w:t>
      </w:r>
      <w:proofErr w:type="spellStart"/>
      <w:r>
        <w:t>(미달)우(미달)수(미달)함(미달)</w:t>
      </w:r>
      <w:proofErr w:type="spellEnd"/>
      <w:r>
        <w:t>(미달))(미달)</w:t>
      </w:r>
    </w:p>
    <w:p w14:paraId="724B7F5D" w14:textId="77777777" w:rsidR="00E554A3" w:rsidRDefault="00000000">
      <w:proofErr w:type="spellStart"/>
      <w:r>
        <w:t>(미달)데(미달)이(미달)터(미달)</w:t>
      </w:r>
      <w:proofErr w:type="spellEnd"/>
      <w:r>
        <w:t>(미달):(미달)</w:t>
      </w:r>
    </w:p>
    <w:p w14:paraId="5562196E" w14:textId="77777777" w:rsidR="00E554A3" w:rsidRDefault="00000000">
      <w:r>
        <w:t>(미달)-(미달) (미달)n(미달) (미달)=(미달) (미달)2(미달) (미달)((미달)</w:t>
      </w:r>
      <w:proofErr w:type="spellStart"/>
      <w:r>
        <w:t>(미달)클(미달)래(미달)스(미달)</w:t>
      </w:r>
      <w:proofErr w:type="spellEnd"/>
      <w:r>
        <w:t>(미달) (미달)</w:t>
      </w:r>
      <w:r>
        <w:t>(미달)수(미달)</w:t>
      </w:r>
      <w:r>
        <w:t>(미달):(미달) (미달)C(미달)r(미달)a(미달)c(미달)k(미달),(미달) (미달)M(미달)e(미달)l(미달)t(미달)i(미달)n(미달)g(미달))(미달)</w:t>
      </w:r>
    </w:p>
    <w:p w14:paraId="2F767A89" w14:textId="77777777" w:rsidR="00E554A3" w:rsidRDefault="00000000">
      <w:r>
        <w:t>(미달)-(미달) (미달)Y(미달)O(미달)L(미달)O(미달)v(미달)8(미달) (미달)A(미달)P(미달):(미달) (미달)[(미달)6(미달)1(미달).(미달)8(미달)%(미달),(미달) (미달)6(미달)2(미달).(미달)8(미달)%(미달)](미달)</w:t>
      </w:r>
    </w:p>
    <w:p w14:paraId="6F47B0FC" w14:textId="77777777" w:rsidR="00E554A3" w:rsidRDefault="00000000">
      <w:r>
        <w:t>(미달)-(미달) (미달)Y(미달)O(미달)L(미달)O(미달)1(미달)1(미달) (미달)A(미달)P(미달):(미달) (미달)[(미달)9(미달)1(미달).(미달)2(미달)%(미달),(미달) (미달)9(미달)2(미달).(미달)2(미달)%(미달)](미달)</w:t>
      </w:r>
    </w:p>
    <w:p w14:paraId="2C5D9DDF" w14:textId="77777777" w:rsidR="00E554A3" w:rsidRDefault="00000000">
      <w:proofErr w:type="spellStart"/>
      <w:r>
        <w:t>(미달)결(미달)과(미달)</w:t>
      </w:r>
      <w:proofErr w:type="spellEnd"/>
      <w:r>
        <w:t>(미달):(미달)</w:t>
      </w:r>
    </w:p>
    <w:p w14:paraId="1E7E4443" w14:textId="77777777" w:rsidR="00E554A3" w:rsidRDefault="00000000">
      <w:r>
        <w:t>(미달)t(미달)-(미달)</w:t>
      </w:r>
      <w:proofErr w:type="gramStart"/>
      <w:r>
        <w:t>(미달)s(미달)t(미달)a(미달)t(미달)i(미달)s(미달)t(미달)i(미달)c(미달)</w:t>
      </w:r>
      <w:proofErr w:type="gramEnd"/>
      <w:r>
        <w:t>(미달) (미달)=(미달) (미달)2(미달)9(미달).(미달)4(미달)</w:t>
      </w:r>
    </w:p>
    <w:p w14:paraId="6D0D866B" w14:textId="77777777" w:rsidR="00E554A3" w:rsidRDefault="00000000">
      <w:r>
        <w:t>(미달)p(미달)-(미달)v(미달)a(미달)l(미달)u(미달)e(미달) (미달)&lt;(미달) (미달)0(미달).(미달)0(미달)0(미달)1(미달) (미달)((미달)*(미달))(미달)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(미달)C(미달)o(미달)h(미달)e(미달)n(미달)'(미달)s(미달) (미달)d(미달) (미달)=(미달) (미달)4(미달).(미달)3(미달)2(미달) (미달)((미달)</w:t>
      </w:r>
      <w:r>
        <w:rPr>
          <w:lang w:eastAsia="ko-KR"/>
        </w:rPr>
        <w:t>(미달)매(미달)우(미달)</w:t>
      </w:r>
      <w:r>
        <w:rPr>
          <w:lang w:eastAsia="ko-KR"/>
        </w:rPr>
        <w:t>(미달) (미달)</w:t>
      </w:r>
      <w:r>
        <w:rPr>
          <w:lang w:eastAsia="ko-KR"/>
        </w:rPr>
        <w:t>(미달)큰(미달)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</w:t>
      </w:r>
      <w:r>
        <w:rPr>
          <w:lang w:eastAsia="ko-KR"/>
        </w:rPr>
        <w:t>(미달))(미달)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(미달)결(미달)론(미달)</w:t>
      </w:r>
      <w:r>
        <w:rPr>
          <w:lang w:eastAsia="ko-KR"/>
        </w:rPr>
        <w:t>(미달):(미달) 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(미달)우(미달)수(미달)함(미달)성(미달)</w:t>
      </w:r>
      <w:r>
        <w:rPr>
          <w:lang w:eastAsia="ko-KR"/>
        </w:rPr>
        <w:t>(미달) (미달)</w:t>
      </w:r>
      <w:r>
        <w:rPr>
          <w:lang w:eastAsia="ko-KR"/>
        </w:rPr>
        <w:t>(미달)통(미달)계(미달)적(미달)으(미달)로(미달)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(미달)유(미달)의(미달)</w:t>
      </w:r>
      <w:r>
        <w:rPr>
          <w:lang w:eastAsia="ko-KR"/>
        </w:rPr>
        <w:t>(미달) (미달)((미달)9(미달)9(미달).(미달)9(미달)%(미달) (미달)</w:t>
      </w:r>
      <w:r>
        <w:rPr>
          <w:lang w:eastAsia="ko-KR"/>
        </w:rPr>
        <w:t>(미달)신(미달)뢰(미달)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(미달))(미달)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</w:t>
      </w:r>
      <w:r>
        <w:rPr>
          <w:lang w:eastAsia="ko-KR"/>
        </w:rPr>
        <w:t>(미달)회(미달)</w:t>
      </w:r>
      <w:r>
        <w:rPr>
          <w:lang w:eastAsia="ko-KR"/>
        </w:rPr>
        <w:t>(미달) (미달)</w:t>
      </w:r>
      <w:r>
        <w:rPr>
          <w:lang w:eastAsia="ko-KR"/>
        </w:rPr>
        <w:t>(미달)독(미달)립(미달)</w:t>
      </w:r>
      <w:r>
        <w:rPr>
          <w:lang w:eastAsia="ko-KR"/>
        </w:rPr>
        <w:t>(미달) (미달)</w:t>
      </w:r>
      <w:r>
        <w:rPr>
          <w:lang w:eastAsia="ko-KR"/>
        </w:rPr>
        <w:t>(미달)실(미달)행(미달)</w:t>
      </w:r>
      <w:r>
        <w:rPr>
          <w:lang w:eastAsia="ko-KR"/>
        </w:rPr>
        <w:t>(미달) (미달)((미달)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(미달)시(미달)드(미달)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(미달)설(미달)정(미달)</w:t>
      </w:r>
      <w:r>
        <w:rPr>
          <w:lang w:eastAsia="ko-KR"/>
        </w:rPr>
        <w:t>(미달))(미달):(미달)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(미달)실(미달)행(미달)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(미달)m(미달)A(미달)P(미달)5(미달)0(미달)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(미달)m(미달)A(미달)P(미달)5(미달)0(미달)-(미달)9(미달)5(미달)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(미달)P(미달)r(미달)e(미달)c(미달)i(미달)s(미달)i(미달)o(미달)n(미달)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(미달)R(미달)e(미달)c(미달)a(미달)l(미달)l(미달)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(미달)R(미달)u(미달)n(미달) (미달)1(미달)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(미달)7(미달)2(미달).(미달)6(미달)%(미달)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(미달)9(미달)2(미달).(미달)8(미달)%(미달)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(미달)8(미달)2(미달).(미달)2(미달)%(미달)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(미달)R(미달)u(미달)n(미달) (미달)2(미달)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(미달)7(미달)2(미달).(미달)6(미달)%(미달)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(미달)9(미달)2(미달).(미달)8(미달)%(미달)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(미달)8(미달)2(미달).(미달)2(미달)%(미달)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(미달)R(미달)u(미달)n(미달) (미달)3(미달)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(미달)9(미달)1(미달).(미달)6(미달)%(미달)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(미달)7(미달)2(미달).(미달)5(미달)%(미달)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(미달)9(미달)2(미달).(미달)7(미달)%(미달)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(미달)8(미달)2(미달).(미달)3(미달)%(미달)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(미달)평(미달)균(미달)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(미달)9(미달)1(미달).(미달)7(미달)%(미달)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(미달)7(미달)2(미달).(미달)6(미달)%(미달)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(미달)9(미달)2(미달).(미달)8(미달)%(미달)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(미달)8(미달)2(미달).(미달)2(미달)%(미달)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(미달)표(미달)준(미달)편(미달)차(미달)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(미달)0(미달).(미달)0(미달)5(미달)%(미달)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(미달)0(미달).(미달)0(미달)5(미달)%(미달)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(미달)0(미달).(미달)0(미달)5(미달)%(미달)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(미달)0(미달).(미달)0(미달)5(미달)%(미달)</w:t>
            </w:r>
          </w:p>
        </w:tc>
      </w:tr>
    </w:tbl>
    <w:p w14:paraId="439BFCDC" w14:textId="77777777" w:rsidR="00E554A3" w:rsidRDefault="00000000">
      <w:proofErr w:type="spellStart"/>
      <w:r>
        <w:t>(미달)변(미달)동(미달)</w:t>
      </w:r>
      <w:proofErr w:type="spellEnd"/>
      <w:r>
        <w:t>(미달) (미달)</w:t>
      </w:r>
      <w:proofErr w:type="spellStart"/>
      <w:r>
        <w:t>(미달)계(미달)수(미달)</w:t>
      </w:r>
      <w:proofErr w:type="spellEnd"/>
      <w:r>
        <w:t>(미달) (미달)((미달)C(미달)V(미달))(미달):(미달)</w:t>
      </w:r>
    </w:p>
    <w:p w14:paraId="52404F4D" w14:textId="77777777" w:rsidR="00E554A3" w:rsidRDefault="00000000">
      <w:r>
        <w:t>(미달)C(미달)V(미달) (미달)=(미달) (미달)σ(미달) (미달)/(미달) (미달)μ(미달) (미달)=(미달) (미달)0(미달).(미달)0(미달)0(미달)0(미달)5(미달) (미달)((미달)0(미달).(미달)0(미달)5(미달)%(미달))(미달)</w:t>
      </w:r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(미달)해(미달)석(미달)</w:t>
      </w:r>
      <w:r>
        <w:rPr>
          <w:lang w:eastAsia="ko-KR"/>
        </w:rPr>
        <w:t>(미달):(미달) (미달)</w:t>
      </w:r>
      <w:r>
        <w:rPr>
          <w:lang w:eastAsia="ko-KR"/>
        </w:rPr>
        <w:t>(미달)거(미달)의(미달)</w:t>
      </w:r>
      <w:r>
        <w:rPr>
          <w:lang w:eastAsia="ko-KR"/>
        </w:rPr>
        <w:t>(미달) (미달)</w:t>
      </w:r>
      <w:r>
        <w:rPr>
          <w:lang w:eastAsia="ko-KR"/>
        </w:rPr>
        <w:t>(미달)완(미달)벽(미달)한(미달)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(미달)재(미달)현(미달)성(미달)</w:t>
      </w:r>
      <w:r>
        <w:rPr>
          <w:lang w:eastAsia="ko-KR"/>
        </w:rPr>
        <w:t>(미달) (미달)((미달)C(미달)V(미달) (미달)</w:t>
      </w:r>
      <w:proofErr w:type="gramStart"/>
      <w:r>
        <w:rPr>
          <w:lang w:eastAsia="ko-KR"/>
        </w:rPr>
        <w:t>(미달)&lt;(미달) (미달)1(미달)</w:t>
      </w:r>
      <w:proofErr w:type="gramEnd"/>
      <w:r>
        <w:rPr>
          <w:lang w:eastAsia="ko-KR"/>
        </w:rPr>
        <w:t>(미달)%(미달))(미달)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(미달)시(미달)각(미달)화(미달)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(미달)7(미달):(미달) (미달)F(미달)1(미달) (미달)</w:t>
      </w:r>
      <w:r>
        <w:rPr>
          <w:lang w:eastAsia="ko-KR"/>
        </w:rPr>
        <w:t>(미달)점(미달)수(미달)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</w:p>
    <w:p w14:paraId="0F37F1AF" w14:textId="4DBC451C" w:rsidR="00E554A3" w:rsidRDefault="002F3115">
      <w:pPr>
        <w:jc w:val="center"/>
      </w:pPr>
      <w:r>
        <w:rPr>
          <w:noProof/>
        </w:rPr>
        <w:t>(미달)</w: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(미달)7(미달):(미달) (미달)F(미달)1(미달) (미달)</w:t>
      </w:r>
      <w:r>
        <w:rPr>
          <w:lang w:eastAsia="ko-KR"/>
        </w:rPr>
        <w:t>(미달)점(미달)수(미달)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(미달)임(미달)계(미달)값(미달)에(미달)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(미달)따(미달)른(미달)</w:t>
      </w:r>
      <w:r>
        <w:rPr>
          <w:lang w:eastAsia="ko-KR"/>
        </w:rPr>
        <w:t>(미달) (미달)F(미달)1(미달) (미달)</w:t>
      </w:r>
      <w:r>
        <w:rPr>
          <w:lang w:eastAsia="ko-KR"/>
        </w:rPr>
        <w:t>(미달)점(미달)수(미달)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(미달).(미달) (미달)C(미달)r(미달)a(미달)c(미달)k(미달)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(미달)((미달)</w:t>
      </w:r>
      <w:r>
        <w:rPr>
          <w:lang w:eastAsia="ko-KR"/>
        </w:rPr>
        <w:t>(미달)빨(미달)강(미달)</w:t>
      </w:r>
      <w:r>
        <w:rPr>
          <w:lang w:eastAsia="ko-KR"/>
        </w:rPr>
        <w:t>(미달))(미달)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(미달)0(미달).(미달)4(미달)9(미달)2(미달)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(미달)최(미달)대(미달)</w:t>
      </w:r>
      <w:r>
        <w:rPr>
          <w:lang w:eastAsia="ko-KR"/>
        </w:rPr>
        <w:t>(미달) (미달)F(미달)1(미달)=(미달)0(미달).(미달)8(미달)5(미달)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(미달)기(미달)록(미달)하(미달)며(미달)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(미달)모(미달)든(미달)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(미달)((미달)</w:t>
      </w:r>
      <w:r>
        <w:rPr>
          <w:lang w:eastAsia="ko-KR"/>
        </w:rPr>
        <w:t>(미달)파(미달)랑(미달)</w:t>
      </w:r>
      <w:r>
        <w:rPr>
          <w:lang w:eastAsia="ko-KR"/>
        </w:rPr>
        <w:t>(미달))(미달)</w:t>
      </w:r>
      <w:r>
        <w:rPr>
          <w:lang w:eastAsia="ko-KR"/>
        </w:rPr>
        <w:t>(미달)은(미달)</w:t>
      </w:r>
      <w:r>
        <w:rPr>
          <w:lang w:eastAsia="ko-KR"/>
        </w:rPr>
        <w:t>(미달) (미달)0(미달).(미달)8(미달)5(미달)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(미달)F(미달)1(미달) (미달)</w:t>
      </w:r>
      <w:r>
        <w:rPr>
          <w:lang w:eastAsia="ko-KR"/>
        </w:rPr>
        <w:t>(미달)점(미달)수(미달)는(미달)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(미달)정(미달)밀(미달)도(미달)와(미달)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(미달)재(미달)현(미달)율(미달)의(미달)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(미달)우(미달)수(미달)함(미달)한(미달)</w:t>
      </w:r>
      <w:r>
        <w:rPr>
          <w:lang w:eastAsia="ko-KR"/>
        </w:rPr>
        <w:t>(미달) (미달)</w:t>
      </w:r>
      <w:r>
        <w:rPr>
          <w:lang w:eastAsia="ko-KR"/>
        </w:rPr>
        <w:t>(미달)균(미달)형(미달)을(미달)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(미달)의(미달)미(미달)한(미달)다(미달)</w:t>
      </w:r>
      <w:r>
        <w:rPr>
          <w:lang w:eastAsia="ko-KR"/>
        </w:rPr>
        <w:t>(미달).(미달)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(미달)8(미달):(미달)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</w:p>
    <w:p w14:paraId="4B23BD49" w14:textId="7D2012BE" w:rsidR="00E554A3" w:rsidRDefault="002F3115">
      <w:pPr>
        <w:jc w:val="center"/>
      </w:pPr>
      <w:r>
        <w:rPr>
          <w:noProof/>
        </w:rPr>
        <w:t>(미달)</w: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(미달)8(미달):(미달)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</w:t>
      </w:r>
      <w:r>
        <w:rPr>
          <w:lang w:eastAsia="ko-KR"/>
        </w:rPr>
        <w:t>(미달)두(미달)</w:t>
      </w:r>
      <w:r>
        <w:rPr>
          <w:lang w:eastAsia="ko-KR"/>
        </w:rPr>
        <w:t>(미달) 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 (미달)</w:t>
      </w:r>
      <w:r>
        <w:rPr>
          <w:lang w:eastAsia="ko-KR"/>
        </w:rPr>
        <w:t>(미달)배(미달)치(미달)의(미달)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</w:t>
      </w:r>
      <w:r>
        <w:rPr>
          <w:lang w:eastAsia="ko-KR"/>
        </w:rPr>
        <w:t>(미달).(미달)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(미달)조(미달)명(미달)</w:t>
      </w:r>
      <w:r>
        <w:rPr>
          <w:lang w:eastAsia="ko-KR"/>
        </w:rPr>
        <w:t>(미달) (미달)</w:t>
      </w:r>
      <w:r>
        <w:rPr>
          <w:lang w:eastAsia="ko-KR"/>
        </w:rPr>
        <w:t>(미달)조(미달)건(미달)과(미달)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(미달)크(미달)기(미달)에(미달)서(미달)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(미달)일(미달)관(미달)되(미달)게(미달)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</w:t>
      </w:r>
      <w:r>
        <w:rPr>
          <w:lang w:eastAsia="ko-KR"/>
        </w:rPr>
        <w:t>(미달)((미달)0(미달).(미달)8(미달)0(미달)-(미달)0(미달).(미달)9(미달)3(미달))(미달)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(미달)유(미달)지(미달)하(미달)며(미달)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(미달)((미달)</w:t>
      </w:r>
      <w:proofErr w:type="spellStart"/>
      <w:r>
        <w:rPr>
          <w:lang w:eastAsia="ko-KR"/>
        </w:rPr>
        <w:t>(미달)C(미달)r(미달)a(미달)c(미달)k(미달)+(미달)M(미달)e(미달)l(미달)t(미달)i(미달)n(미달)g(미달)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(미달)동(미달)시(미달)</w:t>
      </w:r>
      <w:r>
        <w:rPr>
          <w:lang w:eastAsia="ko-KR"/>
        </w:rPr>
        <w:t>(미달) (미달)</w:t>
      </w:r>
      <w:r>
        <w:rPr>
          <w:lang w:eastAsia="ko-KR"/>
        </w:rPr>
        <w:t>(미달)존(미달)재(미달)</w:t>
      </w:r>
      <w:r>
        <w:rPr>
          <w:lang w:eastAsia="ko-KR"/>
        </w:rPr>
        <w:t>(미달))(미달) (미달)</w:t>
      </w:r>
      <w:r>
        <w:rPr>
          <w:lang w:eastAsia="ko-KR"/>
        </w:rPr>
        <w:t>(미달)상(미달)황(미달)에(미달)서(미달)도(미달)</w:t>
      </w:r>
      <w:r>
        <w:rPr>
          <w:lang w:eastAsia="ko-KR"/>
        </w:rPr>
        <w:t>(미달) (미달)</w:t>
      </w:r>
      <w:r>
        <w:rPr>
          <w:lang w:eastAsia="ko-KR"/>
        </w:rPr>
        <w:t>(미달)모(미달)두(미달)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(미달)정(미달)확(미달)히(미달)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</w:t>
      </w:r>
    </w:p>
    <w:p w14:paraId="4B9A6A34" w14:textId="77777777" w:rsidR="00E554A3" w:rsidRDefault="00000000">
      <w:pPr>
        <w:pStyle w:val="2"/>
      </w:pPr>
      <w:r>
        <w:t>(미달)V(미달)I(미달).(미달) (미달)</w:t>
      </w:r>
      <w:proofErr w:type="spellStart"/>
      <w:r>
        <w:t>(미달)토(미달)론(미달)</w:t>
      </w:r>
      <w:proofErr w:type="spellEnd"/>
      <w:r>
        <w:t>(미달) (미달)((미달)D(미달)i(미달)s(미달)c(미달)u(미달)s(미달)s(미달)i(미달)o(미달)n(미달))(미달)</w:t>
      </w:r>
    </w:p>
    <w:p w14:paraId="7DE92C1F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(미달)주(미달)요(미달)</w:t>
      </w:r>
      <w:proofErr w:type="spellEnd"/>
      <w:r>
        <w:t>(미달) (미달)</w:t>
      </w:r>
      <w:proofErr w:type="spellStart"/>
      <w:r>
        <w:t>(미달)발(미달)견(미달)의(미달)</w:t>
      </w:r>
      <w:proofErr w:type="spellEnd"/>
      <w:r>
        <w:t>(미달) (미달)</w:t>
      </w:r>
      <w:proofErr w:type="spellStart"/>
      <w:r>
        <w:t>(미달)해(미달)석(미달)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(미달)우(미달)수(미달)함(미달)성(미달)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(미달)가(미달)장(미달)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(미달)중(미달)요(미달)한(미달)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(미달)발(미달)견(미달)은(미달)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(미달)((미달)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</w:t>
      </w:r>
      <w:r>
        <w:rPr>
          <w:lang w:eastAsia="ko-KR"/>
        </w:rPr>
        <w:t>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(미달)것(미달)이(미달)다(미달)</w:t>
      </w:r>
      <w:r>
        <w:rPr>
          <w:lang w:eastAsia="ko-KR"/>
        </w:rPr>
        <w:t>(미달).(미달)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r>
        <w:rPr>
          <w:lang w:eastAsia="ko-KR"/>
        </w:rPr>
        <w:t>(미달)거(미달)리(미달)를(미달)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(미달)공(미달)간(미달)에(미달)서(미달)의(미달)</w:t>
      </w:r>
      <w:r>
        <w:rPr>
          <w:lang w:eastAsia="ko-KR"/>
        </w:rPr>
        <w:t>(미달) (미달)</w:t>
      </w:r>
      <w:r>
        <w:rPr>
          <w:lang w:eastAsia="ko-KR"/>
        </w:rPr>
        <w:t>(미달)분(미달)포(미달)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(미달)정(미달)의(미달)하(미달)면(미달)</w:t>
      </w:r>
      <w:r>
        <w:rPr>
          <w:lang w:eastAsia="ko-KR"/>
        </w:rPr>
        <w:t>(미달):(미달)</w:t>
      </w:r>
    </w:p>
    <w:p w14:paraId="4661FFB0" w14:textId="77777777" w:rsidR="00E554A3" w:rsidRDefault="00000000">
      <w:r>
        <w:t>(미달)D(미달)_(미달)K(미달)L(미달)((미달)P(미달)|(미달)|(미달)Q(미달))(미달) (미달)=(미달) (미달)∫(미달) (미달)P(미달)((미달)x(미달))(미달) (미달)l(미달)o(미달)g(미달)((미달)P(미달)((미달)x(미달))(미달)/(미달)Q(미달)((미달)x(미달))(미달))(미달) (미달)d(미달)x(미달)</w:t>
      </w:r>
    </w:p>
    <w:p w14:paraId="389ACA92" w14:textId="77777777" w:rsidR="00E554A3" w:rsidRDefault="00000000">
      <w:r>
        <w:t>(미달)I(미달)m(미달)a(미달)g(미달)e(미달)N(미달)e(미달)t(미달)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(미달)D(미달)P(미달)F(미달)</w:t>
      </w:r>
      <w:proofErr w:type="gramEnd"/>
      <w:r>
        <w:t>(미달) (미달)((미달)</w:t>
      </w:r>
      <w:proofErr w:type="spellStart"/>
      <w:r>
        <w:t>(미달)직(미달)접(미달)</w:t>
      </w:r>
      <w:proofErr w:type="spellEnd"/>
      <w:r>
        <w:t>(미달))(미달):(미달) (미달)D(미달)_(미달)K(미달)L(미달) (미달)=(미달) (미달)2(미달).(미달)3(미달)4(미달) (미달)((미달)</w:t>
      </w:r>
      <w:r>
        <w:t>(미달)큰(미달)</w:t>
      </w:r>
      <w:r>
        <w:t>(미달) (미달)</w:t>
      </w:r>
      <w:r>
        <w:t>(미달)갭(미달)</w:t>
      </w:r>
      <w:r>
        <w:t>(미달))(미달)</w:t>
      </w:r>
    </w:p>
    <w:p w14:paraId="255A0F65" w14:textId="77777777" w:rsidR="00E554A3" w:rsidRDefault="00000000">
      <w:r>
        <w:t>(미달)I(미달)m(미달)a(미달)g(미달)e(미달)N(미달)e(미달)t(미달)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(미달)X(미달)</w:t>
      </w:r>
      <w:proofErr w:type="gramEnd"/>
      <w:r>
        <w:t>(미달)-(미달)r(미달)a(미달)y(미달):(미달) (미달)D(미달)_(미달)K(미달)L(미달) (미달)=(미달) (미달)1(미달).(미달)7(미달)6(미달) (미달)((미달)</w:t>
      </w:r>
      <w:proofErr w:type="spellStart"/>
      <w:r>
        <w:t>(미달)중(미달)간(미달)</w:t>
      </w:r>
      <w:proofErr w:type="spellEnd"/>
      <w:r>
        <w:t>(미달) (미달)</w:t>
      </w:r>
      <w:r>
        <w:t>(미달)갭(미달)</w:t>
      </w:r>
      <w:r>
        <w:t>(미달))(미달)</w:t>
      </w:r>
    </w:p>
    <w:p w14:paraId="0B0D4CB1" w14:textId="77777777" w:rsidR="00E554A3" w:rsidRDefault="00000000">
      <w:r>
        <w:t>(미달)X(미달)-(미달)r(미달)a(미달)y(미달)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(미달)D(미달)P(미달)F(미달)</w:t>
      </w:r>
      <w:proofErr w:type="gramEnd"/>
      <w:r>
        <w:t>(미달):(미달) (미달)D(미달)_(미달)K(미달)L(미달) (미달)=(미달) (미달)0(미달).(미달)5(미달)8(미달) (미달)((미달)</w:t>
      </w:r>
      <w:proofErr w:type="spellStart"/>
      <w:r>
        <w:t>(미달)작(미달)은(미달)</w:t>
      </w:r>
      <w:proofErr w:type="spellEnd"/>
      <w:r>
        <w:t>(미달) (미달)</w:t>
      </w:r>
      <w:r>
        <w:t>(미달)갭(미달)</w:t>
      </w:r>
      <w:r>
        <w:t>(미달))(미달)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(미달)T(미달)r(미달)a(미달)n(미달)s(미달)f(미달)e(미달)r(미달)((미달)A(미달)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(미달)C(미달))(미달) (미달)∝(미달) (미달)</w:t>
      </w:r>
      <w:proofErr w:type="gramStart"/>
      <w:r>
        <w:rPr>
          <w:lang w:eastAsia="ko-KR"/>
        </w:rPr>
        <w:t>(미달)1(미달) (미달)/(미달)</w:t>
      </w:r>
      <w:proofErr w:type="gramEnd"/>
      <w:r>
        <w:rPr>
          <w:lang w:eastAsia="ko-KR"/>
        </w:rPr>
        <w:t>(미달) (미달)D(미달)_(미달)K(미달)L(미달)((미달)A(미달),(미달) (미달)C(미달))(미달)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(미달)((미달)X(미달)-(미달)r(미달)a(미달)y(미달))(미달)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(미달)경(미달)유(미달)함(미달)으(미달)로(미달)써(미달)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(미달)공(미달)간(미달)</w:t>
      </w:r>
      <w:r>
        <w:rPr>
          <w:lang w:eastAsia="ko-KR"/>
        </w:rPr>
        <w:t>(미달) (미달)</w:t>
      </w:r>
      <w:r>
        <w:rPr>
          <w:lang w:eastAsia="ko-KR"/>
        </w:rPr>
        <w:t>(미달)이(미달)동(미달)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(미달):(미달)</w:t>
      </w:r>
    </w:p>
    <w:p w14:paraId="5C0CFAF8" w14:textId="77777777" w:rsidR="00E554A3" w:rsidRDefault="00000000">
      <w:proofErr w:type="spellStart"/>
      <w:r>
        <w:t>(미달)직(미달)접(미달)</w:t>
      </w:r>
      <w:proofErr w:type="spellEnd"/>
      <w:r>
        <w:t>(미달) (미달)</w:t>
      </w:r>
      <w:proofErr w:type="spellStart"/>
      <w:r>
        <w:t>(미달)경(미달)로(미달)</w:t>
      </w:r>
      <w:proofErr w:type="spellEnd"/>
      <w:r>
        <w:t>(미달) (미달)((미달)1(미달)-(미달)s(미달)t(미달)a(미달)g(미달)e(미달))(미달):(미달)</w:t>
      </w:r>
    </w:p>
    <w:p w14:paraId="7904E238" w14:textId="77777777" w:rsidR="00E554A3" w:rsidRDefault="00000000">
      <w:r>
        <w:t>(미달)I(미달)m(미달)a(미달)g(미달)e(미달)N(미달)e(미달)t(미달) (미달)─(미달)─(미달)─(미달)─(미달)─(미달)─(미달)─(미달)─(미달)─(미달)─(미달)─(미달)─(미달)─(미달)─(미달)─(미달)─(미달)─(미달)─(미달)</w:t>
      </w:r>
      <w:proofErr w:type="spellStart"/>
      <w:proofErr w:type="gramStart"/>
      <w:r>
        <w:t>(미달)에(미달)서(미달)</w:t>
      </w:r>
      <w:proofErr w:type="spellEnd"/>
      <w:r>
        <w:t>(미달) (미달) (미달)D(미달)P(미달)F(미달)</w:t>
      </w:r>
      <w:proofErr w:type="gramEnd"/>
    </w:p>
    <w:p w14:paraId="4B676E49" w14:textId="77777777" w:rsidR="00E554A3" w:rsidRDefault="00000000">
      <w:r>
        <w:t>(미달)((미달)D(미달)_(미달)K(미달)L(미달) (미달)=(미달) (미달)2(미달).(미달)3(미달)4(미달),(미달) (미달)G(미달)a(미달)i(미달)n(미달) (미달)=(미달) (미달)1(미달)5(미달).(미달)4(미달)%(미달)p(미달) (미달)</w:t>
      </w:r>
      <w:proofErr w:type="spellStart"/>
      <w:proofErr w:type="gramStart"/>
      <w:r>
        <w:t>(미달)에(미달)서(미달)</w:t>
      </w:r>
      <w:proofErr w:type="spellEnd"/>
      <w:r>
        <w:t>(미달) (미달) (미달)7(미달)2(미달).(미달)3(미달)</w:t>
      </w:r>
      <w:proofErr w:type="gramEnd"/>
      <w:r>
        <w:t>(미달)%(미달))(미달)</w:t>
      </w:r>
    </w:p>
    <w:p w14:paraId="59FECEBE" w14:textId="77777777" w:rsidR="00E554A3" w:rsidRDefault="00000000">
      <w:proofErr w:type="spellStart"/>
      <w:r>
        <w:t>(미달)브(미달)리(미달)지(미달)</w:t>
      </w:r>
      <w:proofErr w:type="spellEnd"/>
      <w:r>
        <w:t>(미달) (미달)</w:t>
      </w:r>
      <w:proofErr w:type="spellStart"/>
      <w:r>
        <w:t>(미달)경(미달)로(미달)</w:t>
      </w:r>
      <w:proofErr w:type="spellEnd"/>
      <w:r>
        <w:t>(미달) (미달)((미달)2(미달)-(미달)s(미달)t(미달)a(미달)g(미달)e(미달) (미달)w(미달)i(미달)t(미달)h(미달) (미달)d(미달)o(미달)m(미달)a(미달)i(미달)n(미달) (미달)b(미달)r(미달)i(미달)d(미달)g(미달)e(미달))(미달):(미달)</w:t>
      </w:r>
    </w:p>
    <w:p w14:paraId="1F4E4244" w14:textId="77777777" w:rsidR="00E554A3" w:rsidRDefault="00000000">
      <w:r>
        <w:t>(미달)I(미달)m(미달)a(미달)g(미달)e(미달)N(미달)e(미달)t(미달) (미달)─(미달)─(미달)─(미달)─(미달)</w:t>
      </w:r>
      <w:proofErr w:type="spellStart"/>
      <w:proofErr w:type="gramStart"/>
      <w:r>
        <w:t>(미달)에(미달)서(미달)</w:t>
      </w:r>
      <w:proofErr w:type="spellEnd"/>
      <w:r>
        <w:t>(미달) (미달) (미달)X(미달)</w:t>
      </w:r>
      <w:proofErr w:type="gramEnd"/>
      <w:r>
        <w:t>(미달)-(미달)r(미달)a(미달)y(미달) (미달)─(미달)─(미달)─(미달)─(미달)</w:t>
      </w:r>
      <w:proofErr w:type="spellStart"/>
      <w:proofErr w:type="gramStart"/>
      <w:r>
        <w:t>(미달)에(미달)서(미달)</w:t>
      </w:r>
      <w:proofErr w:type="spellEnd"/>
      <w:r>
        <w:t>(미달) (미달) (미달)D(미달)P(미달)F(미달)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(미달)((미달)D(미달)_(미달)K(미달)L(미달)=(미달)1(미달).(미달)7(미달)6(미달))(미달)</w:t>
      </w:r>
      <w:proofErr w:type="gramStart"/>
      <w:r>
        <w:rPr>
          <w:lang w:eastAsia="ko-KR"/>
        </w:rPr>
        <w:t>(미달) (미달) (미달) (미달)((미달)</w:t>
      </w:r>
      <w:proofErr w:type="gramEnd"/>
      <w:r>
        <w:rPr>
          <w:lang w:eastAsia="ko-KR"/>
        </w:rPr>
        <w:t>(미달)D(미달)_(미달)K(미달)L(미달)=(미달)0(미달).(미달)5(미달)8(미달))(미달)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(미달)총(미달)</w:t>
      </w:r>
      <w:r>
        <w:rPr>
          <w:lang w:eastAsia="ko-KR"/>
        </w:rPr>
        <w:t>(미달) (미달)G(미달)a(미달)i(미달)n(미달) (미달)=(미달) (미달)3(미달)4(미달).(미달)8(미달)%(미달)p(미달)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(미달)9(미달)1(미달).(미달)7(미달)</w:t>
      </w:r>
      <w:proofErr w:type="gramEnd"/>
      <w:r>
        <w:rPr>
          <w:lang w:eastAsia="ko-KR"/>
        </w:rPr>
        <w:t>(미달)%(미달)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(미달)1(미달)9(미달).(미달)4(미달)%(미달)p(미달) (미달)=(미달) (미달)3(미달)4(미달).(미달)8(미달)%(미달)p(미달) (미달)-(미달) (미달)1(미달)5(미달).(미달)4(미달)%(미달)p(미달)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(미달)함(미달)의(미달)</w:t>
      </w:r>
      <w:r>
        <w:rPr>
          <w:lang w:eastAsia="ko-KR"/>
        </w:rPr>
        <w:t>(미달):(미달)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(미달)설(미달)계(미달)</w:t>
      </w:r>
      <w:r>
        <w:rPr>
          <w:lang w:eastAsia="ko-KR"/>
        </w:rPr>
        <w:t>(미달):(미달)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(미달)데(미달)이(미달)터(미달)가(미달)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(미달)부(미달)족(미달)할(미달)</w:t>
      </w:r>
      <w:r>
        <w:rPr>
          <w:lang w:eastAsia="ko-KR"/>
        </w:rPr>
        <w:t>(미달) (미달)</w:t>
      </w:r>
      <w:r>
        <w:rPr>
          <w:lang w:eastAsia="ko-KR"/>
        </w:rPr>
        <w:t>(미달)때(미달)</w:t>
      </w:r>
      <w:r>
        <w:rPr>
          <w:lang w:eastAsia="ko-KR"/>
        </w:rPr>
        <w:t>(미달),(미달) (미달)</w:t>
      </w:r>
      <w:r>
        <w:rPr>
          <w:lang w:eastAsia="ko-KR"/>
        </w:rPr>
        <w:t>(미달)유(미달)사(미달)한(미달)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(미달)도(미달)메(미달)인(미달)을(미달)</w:t>
      </w:r>
      <w:r>
        <w:rPr>
          <w:lang w:eastAsia="ko-KR"/>
        </w:rPr>
        <w:t>(미달) (미달)</w:t>
      </w:r>
      <w:r>
        <w:rPr>
          <w:lang w:eastAsia="ko-KR"/>
        </w:rPr>
        <w:t>(미달)찾(미달)아(미달)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(미달)브(미달)리(미달)지(미달)로(미달)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</w:t>
      </w:r>
      <w:r>
        <w:rPr>
          <w:lang w:eastAsia="ko-KR"/>
        </w:rPr>
        <w:t>(미달):(미달) (미달)X(미달)-(미달)r(미달)a(미달)y(미달)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(미달)3(미달)1(미달)0(미달)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(미달)((미달)$(미달)1(미달)5(미달)K(미달)-(미달)3(미달)0(미달)K(미달))(미달)</w:t>
      </w:r>
      <w:r>
        <w:rPr>
          <w:lang w:eastAsia="ko-KR"/>
        </w:rPr>
        <w:t>(미달)으(미달)로(미달)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(미달)도(미달)약(미달)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(미달):(미달) 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(미달)산(미달)업(미달)이(미달)미(미달)지(미달)에(미달)서(미달)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(미달)특(미달)정(미달)부(미달)품(미달)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(미달)분(미달)야(미달)에(미달)도(미달)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(미달)"(미달)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</w:t>
      </w:r>
      <w:r>
        <w:rPr>
          <w:lang w:eastAsia="ko-KR"/>
        </w:rPr>
        <w:t>(미달)현(미달)상(미달)의(미달)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(미달)본(미달)질(미달)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(미달)재(미달)요(미달)약(미달)</w:t>
      </w:r>
      <w:proofErr w:type="spellEnd"/>
      <w:r>
        <w:rPr>
          <w:lang w:eastAsia="ko-KR"/>
        </w:rPr>
        <w:t>(미달):(미달)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(미달)1(미달)-(미달)5(미달)0(미달):(미달) (미달)7(미달)6(미달).(미달)9(미달)%(미달) (미달)((미달)</w:t>
      </w:r>
      <w:r>
        <w:rPr>
          <w:lang w:eastAsia="ko-KR"/>
        </w:rPr>
        <w:t>(미달)일(미달)반(미달)적(미달)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(미달))(미달)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>(미달)E(미달)p(미달)o(미달)c(미달)h(미달) (미달)5(미달)1(미달)-(미달)1(미달)0(미달)0(미달):(미달) (미달)9(미달)1(미달).(미달)7(미달)%(미달) (미달)((미달)+(미달)1(미달)4(미달).(미달)8(미달)%(미달)p(미달),(미달) (미달)1(미달)9(미달).(미달)2(미달)%(미달)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(미달))(미달)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(미달)신(미달)경(미달)망(미달)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(미달)관(미달)점(미달)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</w:t>
      </w:r>
      <w:r>
        <w:rPr>
          <w:lang w:eastAsia="ko-KR"/>
        </w:rPr>
        <w:t>(미달)의(미달)</w:t>
      </w:r>
      <w:r>
        <w:rPr>
          <w:lang w:eastAsia="ko-KR"/>
        </w:rPr>
        <w:t>(미달) (미달)C(미달)2(미달)P(미달)S(미달)A(미달)</w:t>
      </w:r>
      <w:r>
        <w:rPr>
          <w:lang w:eastAsia="ko-KR"/>
        </w:rPr>
        <w:t>(미달)는(미달)</w:t>
      </w:r>
      <w:r>
        <w:rPr>
          <w:lang w:eastAsia="ko-KR"/>
        </w:rPr>
        <w:t>(미달) (미달)3(미달)</w:t>
      </w:r>
      <w:r>
        <w:rPr>
          <w:lang w:eastAsia="ko-KR"/>
        </w:rPr>
        <w:t>(미달)개(미달)의(미달)</w:t>
      </w:r>
      <w:r>
        <w:rPr>
          <w:lang w:eastAsia="ko-KR"/>
        </w:rPr>
        <w:t>(미달) (미달)</w:t>
      </w:r>
      <w:r>
        <w:rPr>
          <w:lang w:eastAsia="ko-KR"/>
        </w:rPr>
        <w:t>(미달)독(미달)립(미달)적(미달)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(미달)((미달)S(미달)p(미달)a(미달)t(미달)i(미달)a(미달)l(미달),(미달) (미달)C(미달)h(미달)a(미달)n(미달)n(미달)e(미달)l(미달),(미달) (미달)C(미달)o(미달)n(미달)t(미달)e(미달)x(미달)t(미달))(미달)</w:t>
      </w:r>
      <w:r>
        <w:rPr>
          <w:lang w:eastAsia="ko-KR"/>
        </w:rPr>
        <w:t>(미달)와(미달)</w:t>
      </w:r>
      <w:r>
        <w:rPr>
          <w:lang w:eastAsia="ko-KR"/>
        </w:rPr>
        <w:t>(미달) (미달)1(미달)</w:t>
      </w:r>
      <w:r>
        <w:rPr>
          <w:lang w:eastAsia="ko-KR"/>
        </w:rPr>
        <w:t>(미달)개(미달)의(미달)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(미달)융(미달)합(미달)층(미달)으(미달)로(미달)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(미달)구(미달)성(미달)된(미달)다(미달)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(미달)문(미달)제(미달)를(미달)</w:t>
      </w:r>
      <w:r>
        <w:rPr>
          <w:lang w:eastAsia="ko-KR"/>
        </w:rPr>
        <w:t>(미달) (미달)</w:t>
      </w:r>
      <w:r>
        <w:rPr>
          <w:lang w:eastAsia="ko-KR"/>
        </w:rPr>
        <w:t>(미달)만(미달)든(미달)다(미달)</w:t>
      </w:r>
      <w:r>
        <w:rPr>
          <w:lang w:eastAsia="ko-KR"/>
        </w:rPr>
        <w:t>(미달):(미달)</w:t>
      </w:r>
    </w:p>
    <w:p w14:paraId="3F6DA832" w14:textId="77777777" w:rsidR="00E554A3" w:rsidRDefault="00000000">
      <w:proofErr w:type="spellStart"/>
      <w:r>
        <w:t>(미달)최(미달)소(미달)화(미달)</w:t>
      </w:r>
      <w:proofErr w:type="spellEnd"/>
      <w:r>
        <w:t>(미달) (미달)</w:t>
      </w:r>
      <w:proofErr w:type="spellStart"/>
      <w:r>
        <w:t>(미달)목(미달)표(미달)</w:t>
      </w:r>
      <w:proofErr w:type="spellEnd"/>
      <w:r>
        <w:t>(미달):(미달)</w:t>
      </w:r>
    </w:p>
    <w:p w14:paraId="6CDA57FC" w14:textId="77777777" w:rsidR="00E554A3" w:rsidRDefault="00000000">
      <w:proofErr w:type="spellStart"/>
      <w:r>
        <w:t>(미달)L(미달)_(미달)t(미달)o(미달)t(미달)a(미달)l(미달)</w:t>
      </w:r>
      <w:proofErr w:type="spellEnd"/>
      <w:r>
        <w:t>(미달) (미달)=(미달) (미달)</w:t>
      </w:r>
      <w:proofErr w:type="spellStart"/>
      <w:r>
        <w:t>(미달)L(미달)_(미달)s(미달)p(미달)a(미달)t(미달)i(미달)a(미달)l(미달)</w:t>
      </w:r>
      <w:proofErr w:type="spellEnd"/>
      <w:r>
        <w:t>(미달) (미달)+(미달) (미달)</w:t>
      </w:r>
      <w:proofErr w:type="spellStart"/>
      <w:r>
        <w:t>(미달)L(미달)_(미달)c(미달)h(미달)a(미달)n(미달)n(미달)e(미달)l(미달)</w:t>
      </w:r>
      <w:proofErr w:type="spellEnd"/>
      <w:r>
        <w:t>(미달) (미달)+(미달) (미달)</w:t>
      </w:r>
      <w:proofErr w:type="spellStart"/>
      <w:r>
        <w:t>(미달)L(미달)_(미달)c(미달)o(미달)n(미달)t(미달)e(미달)x(미달)t(미달)</w:t>
      </w:r>
      <w:proofErr w:type="spellEnd"/>
      <w:r>
        <w:t>(미달) (미달)+(미달) (미달)</w:t>
      </w:r>
      <w:proofErr w:type="spellStart"/>
      <w:r>
        <w:t>(미달)λ(미달)·(미달)L(미달)_(미달)f(미달)u(미달)s(미달)i(미달)o(미달)n(미달)</w:t>
      </w:r>
      <w:proofErr w:type="spellEnd"/>
    </w:p>
    <w:p w14:paraId="0F6E45E0" w14:textId="77777777" w:rsidR="00E554A3" w:rsidRDefault="00000000">
      <w:proofErr w:type="spellStart"/>
      <w:r>
        <w:t>(미달)여(미달)기(미달)서(미달)</w:t>
      </w:r>
      <w:proofErr w:type="spellEnd"/>
      <w:r>
        <w:t>(미달) (미달)</w:t>
      </w:r>
      <w:r>
        <w:t>(미달)각(미달)</w:t>
      </w:r>
      <w:r>
        <w:t>(미달) (미달)</w:t>
      </w:r>
      <w:proofErr w:type="spellStart"/>
      <w:r>
        <w:t>(미달)L(미달)_(미달)i(미달)</w:t>
      </w:r>
      <w:r>
        <w:t>(미달)는(미달)</w:t>
      </w:r>
      <w:proofErr w:type="spellEnd"/>
      <w:r>
        <w:t>(미달) (미달)</w:t>
      </w:r>
      <w:proofErr w:type="spellStart"/>
      <w:r>
        <w:t>(미달)고(미달)차(미달)원(미달)</w:t>
      </w:r>
      <w:proofErr w:type="spellEnd"/>
      <w:r>
        <w:t>(미달) (미달)</w:t>
      </w:r>
      <w:proofErr w:type="spellStart"/>
      <w:r>
        <w:t>(미달)비(미달)볼(미달)록(미달)</w:t>
      </w:r>
      <w:proofErr w:type="spellEnd"/>
      <w:r>
        <w:t>(미달)((미달)n(미달)o(미달)n(미달)-(미달)c(미달)o(미달)n(미달)v(미달)e(미달)x(미달))(미달) (미달)</w:t>
      </w:r>
      <w:proofErr w:type="spellStart"/>
      <w:r>
        <w:t>(미달)손(미달)실(미달)</w:t>
      </w:r>
      <w:proofErr w:type="spellEnd"/>
      <w:r>
        <w:t>(미달) (미달)</w:t>
      </w:r>
      <w:proofErr w:type="spellStart"/>
      <w:r>
        <w:t>(미달)함(미달)수(미달)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(미달):(미달)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(미달)((미달)E(미달)p(미달)o(미달)c(미달)h(미달) (미달)1(미달)-(미달)3(미달)0(미달))(미달):(미달) (미달)</w:t>
      </w:r>
      <w:r>
        <w:rPr>
          <w:lang w:eastAsia="ko-KR"/>
        </w:rPr>
        <w:t>(미달)각(미달)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(미달)독(미달)립(미달)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(미달)∇(미달)</w:t>
      </w:r>
      <w:proofErr w:type="spellStart"/>
      <w:r>
        <w:rPr>
          <w:lang w:eastAsia="ko-KR"/>
        </w:rPr>
        <w:t>(미달)L(미달)_(미달)s(미달)p(미달)a(미달)t(미달)i(미달)a(미달)l(미달)</w:t>
      </w:r>
      <w:proofErr w:type="spellEnd"/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(미달)0(미달)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(미달)∇(미달)</w:t>
      </w:r>
      <w:proofErr w:type="spellStart"/>
      <w:r>
        <w:rPr>
          <w:lang w:eastAsia="ko-KR"/>
        </w:rPr>
        <w:t>(미달)L(미달)_(미달)c(미달)h(미달)a(미달)n(미달)n(미달)e(미달)l(미달)</w:t>
      </w:r>
      <w:proofErr w:type="spellEnd"/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(미달)0(미달)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(미달)∇(미달)</w:t>
      </w:r>
      <w:proofErr w:type="spellStart"/>
      <w:r>
        <w:rPr>
          <w:lang w:eastAsia="ko-KR"/>
        </w:rPr>
        <w:t>(미달)L(미달)_(미달)c(미달)o(미달)n(미달)t(미달)e(미달)x(미달)t(미달)</w:t>
      </w:r>
      <w:proofErr w:type="spellEnd"/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(미달)0(미달)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t>(미달)λ(미달)</w:t>
      </w:r>
      <w:r>
        <w:rPr>
          <w:lang w:eastAsia="ko-KR"/>
        </w:rPr>
        <w:t>(미달) (미달)≈(미달) (미달)0(미달).(미달)1(미달) (미달)((미달)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(미달)가(미달)중(미달)치(미달)</w:t>
      </w:r>
      <w:r>
        <w:rPr>
          <w:lang w:eastAsia="ko-KR"/>
        </w:rPr>
        <w:t>(미달) (미달)</w:t>
      </w:r>
      <w:r>
        <w:rPr>
          <w:lang w:eastAsia="ko-KR"/>
        </w:rPr>
        <w:t>(미달)낮(미달)음(미달)</w:t>
      </w:r>
      <w:r>
        <w:rPr>
          <w:lang w:eastAsia="ko-KR"/>
        </w:rPr>
        <w:t>(미달))(미달)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(미달)((미달)E(미달)p(미달)o(미달)c(미달)h(미달) (미달)3(미달)1(미달)-(미달)6(미달)0(미달))(미달):(미달)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(미달)분(미달)화(미달)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(미달)각(미달)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(미달)경(미달)로(미달)가(미달)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(미달)특(미달)화(미달)된(미달)</w:t>
      </w:r>
      <w:r>
        <w:rPr>
          <w:lang w:eastAsia="ko-KR"/>
        </w:rPr>
        <w:t>(미달) (미달)</w:t>
      </w:r>
      <w:r>
        <w:rPr>
          <w:lang w:eastAsia="ko-KR"/>
        </w:rPr>
        <w:t>(미달)역(미달)할(미달)</w:t>
      </w:r>
      <w:r>
        <w:rPr>
          <w:lang w:eastAsia="ko-KR"/>
        </w:rPr>
        <w:t>(미달) (미달)</w:t>
      </w:r>
      <w:r>
        <w:rPr>
          <w:lang w:eastAsia="ko-KR"/>
        </w:rPr>
        <w:t>(미달)확(미달)립(미달)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(미달)그(미달)래(미달)디(미달)언(미달)트(미달)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(미달)충(미달)돌(미달)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t>(미달)λ(미달)</w:t>
      </w:r>
      <w:r>
        <w:rPr>
          <w:lang w:eastAsia="ko-KR"/>
        </w:rPr>
        <w:t>(미달) (미달)≈(미달) (미달)0(미달).(미달)5(미달) (미달)((미달)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</w:t>
      </w:r>
      <w:r>
        <w:rPr>
          <w:lang w:eastAsia="ko-KR"/>
        </w:rPr>
        <w:t>(미달))(미달)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(미달)((미달)E(미달)p(미달)o(미달)c(미달)h(미달) (미달)6(미달)1(미달)-(미달)1(미달)0(미달)0(미달))(미달):(미달) (미달)</w:t>
      </w:r>
      <w:r>
        <w:rPr>
          <w:lang w:eastAsia="ko-KR"/>
        </w:rPr>
        <w:t>(미달)상(미달)승(미달)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(미달)융(미달)합(미달)층(미달)이(미달)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r>
        <w:rPr>
          <w:lang w:eastAsia="ko-KR"/>
        </w:rPr>
        <w:t>(미달)간(미달)</w:t>
      </w:r>
      <w:r>
        <w:rPr>
          <w:lang w:eastAsia="ko-KR"/>
        </w:rPr>
        <w:t>(미달) (미달)</w:t>
      </w:r>
      <w:r>
        <w:rPr>
          <w:lang w:eastAsia="ko-KR"/>
        </w:rPr>
        <w:t>(미달)상(미달)호(미달)</w:t>
      </w:r>
      <w:r>
        <w:rPr>
          <w:lang w:eastAsia="ko-KR"/>
        </w:rPr>
        <w:t>(미달) (미달)</w:t>
      </w:r>
      <w:r>
        <w:rPr>
          <w:lang w:eastAsia="ko-KR"/>
        </w:rPr>
        <w:t>(미달)보(미달)완(미달)적(미달)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(미달)통(미달)합(미달)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t>(미달)λ(미달)</w:t>
      </w:r>
      <w:r>
        <w:rPr>
          <w:lang w:eastAsia="ko-KR"/>
        </w:rPr>
        <w:t>(미달) (미달)≈(미달) (미달)0(미달).(미달)9(미달) (미달)((미달)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</w:t>
      </w:r>
      <w:r>
        <w:rPr>
          <w:lang w:eastAsia="ko-KR"/>
        </w:rPr>
        <w:t>(미달))(미달)</w:t>
      </w:r>
    </w:p>
    <w:p w14:paraId="54E3E2EF" w14:textId="77777777" w:rsidR="00E554A3" w:rsidRDefault="00000000">
      <w:r>
        <w:rPr>
          <w:lang w:eastAsia="ko-KR"/>
        </w:rPr>
        <w:t>(미달)-(미달)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(미달)!(미달) (미달)((미달)+(미달)1(미달)2(미달).(미달)6(미달)%(미달)p(미달) (미달)i(미달)n(미달) (미달)2(미달)5(미달) (미달)e(미달)p(미달)o(미달)c(미달)h(미달)s(미달))(미달)</w:t>
      </w:r>
    </w:p>
    <w:p w14:paraId="4585BB26" w14:textId="77777777" w:rsidR="00E554A3" w:rsidRDefault="00000000">
      <w:proofErr w:type="spellStart"/>
      <w:r>
        <w:t>(미달)수(미달)학(미달)적(미달)</w:t>
      </w:r>
      <w:proofErr w:type="spellEnd"/>
      <w:r>
        <w:t>(미달) (미달)</w:t>
      </w:r>
      <w:proofErr w:type="spellStart"/>
      <w:r>
        <w:t>(미달)모(미달)델(미달)링(미달)</w:t>
      </w:r>
      <w:proofErr w:type="spellEnd"/>
      <w:r>
        <w:t>(미달):(미달)</w:t>
      </w:r>
    </w:p>
    <w:p w14:paraId="36696FDB" w14:textId="77777777" w:rsidR="00E554A3" w:rsidRDefault="00000000">
      <w:r>
        <w:t>(미달)P(미달)((미달)t(미달))(미달) (미달)=(미달) (미달)</w:t>
      </w:r>
      <w:proofErr w:type="spellStart"/>
      <w:r>
        <w:t>(미달)P(미달)_(미달)m(미달)a(미달)x(미달)</w:t>
      </w:r>
      <w:proofErr w:type="spellEnd"/>
      <w:r>
        <w:t>(미달) (미달)/(미달) (미달)((미달)1(미달) (미달)+(미달) (미달)e(미달)^(미달)((미달)-(미달)((미달)t(미달)-(미달)</w:t>
      </w:r>
      <w:proofErr w:type="spellStart"/>
      <w:r>
        <w:t>(미달)t(미달)_(미달)b(미달)l(미달)o(미달)o(미달)m(미달)</w:t>
      </w:r>
      <w:proofErr w:type="spellEnd"/>
      <w:r>
        <w:t>(미달))(미달)/(미달)τ(미달))(미달))(미달)</w:t>
      </w:r>
    </w:p>
    <w:p w14:paraId="05F4F03D" w14:textId="77777777" w:rsidR="00E554A3" w:rsidRDefault="00000000">
      <w:proofErr w:type="spellStart"/>
      <w:r>
        <w:t>(미달)여(미달)기(미달)서(미달)</w:t>
      </w:r>
      <w:proofErr w:type="spellEnd"/>
      <w:r>
        <w:t>(미달):(미달)</w:t>
      </w:r>
    </w:p>
    <w:p w14:paraId="20B1192C" w14:textId="77777777" w:rsidR="00E554A3" w:rsidRDefault="00000000">
      <w:r>
        <w:t>(미달)-(미달) (미달)</w:t>
      </w:r>
      <w:proofErr w:type="spellStart"/>
      <w:r>
        <w:t>(미달)t(미달)_(미달)b(미달)l(미달)o(미달)o(미달)m(미달)</w:t>
      </w:r>
      <w:proofErr w:type="spellEnd"/>
      <w:r>
        <w:t>(미달) (미달)=(미달) (미달)5(미달)1(미달) (미달)e(미달)p(미달)o(미달)c(미달)h(미달)s(미달) (미달)((미달)</w:t>
      </w:r>
      <w:proofErr w:type="spellStart"/>
      <w:r>
        <w:t>(미달)개(미달)화(미달)</w:t>
      </w:r>
      <w:proofErr w:type="spellEnd"/>
      <w:r>
        <w:t>(미달) (미달)</w:t>
      </w:r>
      <w:proofErr w:type="spellStart"/>
      <w:r>
        <w:t>(미달)시(미달)작(미달)점(미달)</w:t>
      </w:r>
      <w:proofErr w:type="spellEnd"/>
      <w:r>
        <w:t>(미달))(미달)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t>(미달)τ(미달)</w:t>
      </w:r>
      <w:r>
        <w:rPr>
          <w:lang w:eastAsia="ko-KR"/>
        </w:rPr>
        <w:t>(미달) (미달)=(미달) (미달)1(미달)2(미달) (미달)e(미달)p(미달)o(미달)c(미달)h(미달)s(미달) (미달)((미달)</w:t>
      </w:r>
      <w:proofErr w:type="spellStart"/>
      <w:r>
        <w:rPr>
          <w:lang w:eastAsia="ko-KR"/>
        </w:rPr>
        <w:t>(미달)시(미달)그(미달)모(미달)이(미달)드(미달)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(미달)기(미달)울(미달)기(미달)</w:t>
      </w:r>
      <w:r>
        <w:rPr>
          <w:lang w:eastAsia="ko-KR"/>
        </w:rPr>
        <w:t>(미달))(미달)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(미달)P(미달)_(미달)m(미달)a(미달)x(미달)</w:t>
      </w:r>
      <w:proofErr w:type="spellEnd"/>
      <w:r>
        <w:rPr>
          <w:lang w:eastAsia="ko-KR"/>
        </w:rPr>
        <w:t>(미달) (미달)=(미달) (미달)9(미달)1(미달).(미달)7(미달)%(미달) (미달)((미달)</w:t>
      </w:r>
      <w:r>
        <w:rPr>
          <w:lang w:eastAsia="ko-KR"/>
        </w:rPr>
        <w:t>(미달)최(미달)대(미달)</w:t>
      </w:r>
      <w:r>
        <w:rPr>
          <w:lang w:eastAsia="ko-KR"/>
        </w:rPr>
        <w:t>(미달) (미달)</w:t>
      </w:r>
      <w:r>
        <w:rPr>
          <w:lang w:eastAsia="ko-KR"/>
        </w:rPr>
        <w:t>(미달)도(미달)달(미달)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(미달))(미달)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(미달)물(미달)리(미달)적(미달)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</w:t>
      </w:r>
      <w:r>
        <w:rPr>
          <w:lang w:eastAsia="ko-KR"/>
        </w:rPr>
        <w:t>(미달):(미달)</w:t>
      </w:r>
    </w:p>
    <w:p w14:paraId="27D2FC1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(미달)t(미달)_(미달)b(미달)l(미달)o(미달)o(미달)m(미달)</w:t>
      </w:r>
      <w:proofErr w:type="spellEnd"/>
      <w:r>
        <w:rPr>
          <w:lang w:eastAsia="ko-KR"/>
        </w:rPr>
        <w:t>(미달):(미달)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(미달)경(미달)로(미달)가(미달)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(미달)충(미달)분(미달)히(미달)</w:t>
      </w:r>
      <w:r>
        <w:rPr>
          <w:lang w:eastAsia="ko-KR"/>
        </w:rPr>
        <w:t>(미달) (미달)</w:t>
      </w:r>
      <w:r>
        <w:rPr>
          <w:lang w:eastAsia="ko-KR"/>
        </w:rPr>
        <w:t>(미달)분(미달)화(미달)된(미달)</w:t>
      </w:r>
      <w:r>
        <w:rPr>
          <w:lang w:eastAsia="ko-KR"/>
        </w:rPr>
        <w:t>(미달) (미달)</w:t>
      </w:r>
      <w:r>
        <w:rPr>
          <w:lang w:eastAsia="ko-KR"/>
        </w:rPr>
        <w:t>(미달)시(미달)점(미달)</w:t>
      </w:r>
    </w:p>
    <w:p w14:paraId="641EE30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t>(미달)τ(미달)</w:t>
      </w:r>
      <w:r>
        <w:rPr>
          <w:lang w:eastAsia="ko-KR"/>
        </w:rPr>
        <w:t>(미달):(미달)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 (미달)</w:t>
      </w:r>
      <w:r>
        <w:rPr>
          <w:lang w:eastAsia="ko-KR"/>
        </w:rPr>
        <w:t>(미달)속(미달)도(미달)</w:t>
      </w:r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</w:t>
      </w:r>
      <w:r>
        <w:rPr>
          <w:lang w:eastAsia="ko-KR"/>
        </w:rPr>
        <w:t>(미달)은(미달)</w:t>
      </w:r>
      <w:r>
        <w:rPr>
          <w:lang w:eastAsia="ko-KR"/>
        </w:rPr>
        <w:t>(미달) (미달)</w:t>
      </w:r>
      <w:r>
        <w:rPr>
          <w:lang w:eastAsia="ko-KR"/>
        </w:rPr>
        <w:t>(미달)왜(미달)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(미달)수(미달)렴(미달)했(미달)는(미달)가(미달)</w:t>
      </w:r>
      <w:r>
        <w:rPr>
          <w:lang w:eastAsia="ko-KR"/>
        </w:rPr>
        <w:t>(미달)?(미달)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(미달)Y(미달)O(미달)L(미달)O(미달)v(미달)8(미달)</w:t>
      </w:r>
      <w:r>
        <w:rPr>
          <w:lang w:eastAsia="ko-KR"/>
        </w:rPr>
        <w:t>(미달)의(미달)</w:t>
      </w:r>
      <w:r>
        <w:rPr>
          <w:lang w:eastAsia="ko-KR"/>
        </w:rPr>
        <w:t>(미달) (미달)C(미달)2(미달)f(미달)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(미달)2(미달)-(미달)p(미달)a(미달)t(미달)h(미달) (미달)</w:t>
      </w:r>
      <w:r>
        <w:rPr>
          <w:lang w:eastAsia="ko-KR"/>
        </w:rPr>
        <w:t>(미달)구(미달)조(미달)로(미달)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(미달)복(미달)잡(미달)도(미달)가(미달)</w:t>
      </w:r>
      <w:r>
        <w:rPr>
          <w:lang w:eastAsia="ko-KR"/>
        </w:rPr>
        <w:t>(미달) (미달)</w:t>
      </w:r>
      <w:r>
        <w:rPr>
          <w:lang w:eastAsia="ko-KR"/>
        </w:rPr>
        <w:t>(미달)낮(미달)아(미달)</w:t>
      </w:r>
      <w:r>
        <w:rPr>
          <w:lang w:eastAsia="ko-KR"/>
        </w:rPr>
        <w:t>(미달) (미달)</w:t>
      </w:r>
      <w:r>
        <w:rPr>
          <w:lang w:eastAsia="ko-KR"/>
        </w:rPr>
        <w:t>(미달)빠(미달)르(미달)게(미달)</w:t>
      </w:r>
      <w:r>
        <w:rPr>
          <w:lang w:eastAsia="ko-KR"/>
        </w:rPr>
        <w:t>(미달) (미달)</w:t>
      </w:r>
      <w:r>
        <w:rPr>
          <w:lang w:eastAsia="ko-KR"/>
        </w:rPr>
        <w:t>(미달)수(미달)렴(미달)하(미달)지(미달)만(미달)</w:t>
      </w:r>
      <w:r>
        <w:rPr>
          <w:lang w:eastAsia="ko-KR"/>
        </w:rPr>
        <w:t>(미달) (미달)</w:t>
      </w:r>
      <w:r>
        <w:rPr>
          <w:lang w:eastAsia="ko-KR"/>
        </w:rPr>
        <w:t>(미달)표(미달)현(미달)력(미달)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</w:t>
      </w:r>
      <w:r>
        <w:rPr>
          <w:lang w:eastAsia="ko-KR"/>
        </w:rPr>
        <w:t>(미달):(미달)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(미달)C(미달)2(미달)f(미달):(미달) (미달)2(미달)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(미달)2(미달)</w:t>
      </w:r>
      <w:proofErr w:type="gramEnd"/>
      <w:r>
        <w:rPr>
          <w:lang w:eastAsia="ko-KR"/>
        </w:rPr>
        <w:t>(미달)^(미달)2(미달) (미달)=(미달) (미달)4(미달)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(미달)C(미달)2(미달)P(미달)S(미달)A(미달):(미달) (미달)3(미달)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(미달)2(미달)</w:t>
      </w:r>
      <w:proofErr w:type="gramEnd"/>
      <w:r>
        <w:rPr>
          <w:lang w:eastAsia="ko-KR"/>
        </w:rPr>
        <w:t>(미달)^(미달)3(미달) (미달)=(미달) (미달)8(미달)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</w:p>
    <w:p w14:paraId="32368121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(미달)Y(미달)O(미달)L(미달)O(미달)1(미달)1(미달)</w:t>
      </w:r>
      <w:r>
        <w:rPr>
          <w:lang w:eastAsia="ko-KR"/>
        </w:rPr>
        <w:t>(미달)은(미달)</w:t>
      </w:r>
      <w:r>
        <w:rPr>
          <w:lang w:eastAsia="ko-KR"/>
        </w:rPr>
        <w:t>(미달) (미달)2(미달)</w:t>
      </w:r>
      <w:r>
        <w:rPr>
          <w:lang w:eastAsia="ko-KR"/>
        </w:rPr>
        <w:t>(미달)배(미달)</w:t>
      </w:r>
      <w:r>
        <w:rPr>
          <w:lang w:eastAsia="ko-KR"/>
        </w:rPr>
        <w:t>(미달) (미달)</w:t>
      </w:r>
      <w:r>
        <w:rPr>
          <w:lang w:eastAsia="ko-KR"/>
        </w:rPr>
        <w:t>(미달)많(미달)은(미달)</w:t>
      </w:r>
      <w:r>
        <w:rPr>
          <w:lang w:eastAsia="ko-KR"/>
        </w:rPr>
        <w:t>(미달) (미달)</w:t>
      </w:r>
      <w:r>
        <w:rPr>
          <w:lang w:eastAsia="ko-KR"/>
        </w:rPr>
        <w:t>(미달)특(미달)징(미달)</w:t>
      </w:r>
      <w:r>
        <w:rPr>
          <w:lang w:eastAsia="ko-KR"/>
        </w:rPr>
        <w:t>(미달) (미달)</w:t>
      </w:r>
      <w:r>
        <w:rPr>
          <w:lang w:eastAsia="ko-KR"/>
        </w:rPr>
        <w:t>(미달)조(미달)합(미달)</w:t>
      </w:r>
      <w:r>
        <w:rPr>
          <w:lang w:eastAsia="ko-KR"/>
        </w:rPr>
        <w:t>(미달) (미달)</w:t>
      </w:r>
      <w:r>
        <w:rPr>
          <w:lang w:eastAsia="ko-KR"/>
        </w:rPr>
        <w:t>(미달)탐(미달)색(미달)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(미달)하(미달)지(미달)만(미달)</w:t>
      </w:r>
      <w:r>
        <w:rPr>
          <w:lang w:eastAsia="ko-KR"/>
        </w:rPr>
        <w:t>(미달) (미달)</w:t>
      </w:r>
      <w:r>
        <w:rPr>
          <w:lang w:eastAsia="ko-KR"/>
        </w:rPr>
        <w:t>(미달)탐(미달)색(미달)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(미달)시(미달)간(미달)도(미달)</w:t>
      </w:r>
      <w:r>
        <w:rPr>
          <w:lang w:eastAsia="ko-KR"/>
        </w:rPr>
        <w:t>(미달) (미달)2(미달)</w:t>
      </w:r>
      <w:r>
        <w:rPr>
          <w:lang w:eastAsia="ko-KR"/>
        </w:rPr>
        <w:t>(미달)배(미달)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 (미달)((미달)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(미달))(미달)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(미달)새(미달)로(미달)운(미달)</w:t>
      </w:r>
      <w:r>
        <w:rPr>
          <w:lang w:eastAsia="ko-KR"/>
        </w:rPr>
        <w:t>(미달) (미달)</w:t>
      </w:r>
      <w:r>
        <w:rPr>
          <w:lang w:eastAsia="ko-KR"/>
        </w:rPr>
        <w:t>(미달)패(미달)러(미달)다(미달)임(미달)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(미달)도(미달)입(미달)에(미달)</w:t>
      </w:r>
      <w:r>
        <w:rPr>
          <w:lang w:eastAsia="ko-KR"/>
        </w:rPr>
        <w:t>(미달) (미달)</w:t>
      </w:r>
      <w:r>
        <w:rPr>
          <w:lang w:eastAsia="ko-KR"/>
        </w:rPr>
        <w:t>(미달)대(미달)한(미달)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(미달)세(미달)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(미달)패(미달)러(미달)다(미달)임(미달)</w:t>
      </w:r>
      <w:r>
        <w:rPr>
          <w:lang w:eastAsia="ko-KR"/>
        </w:rPr>
        <w:t>(미달) (미달)</w:t>
      </w:r>
      <w:r>
        <w:rPr>
          <w:lang w:eastAsia="ko-KR"/>
        </w:rPr>
        <w:t>(미달)전(미달)환(미달)을(미달)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(미달)제(미달)시(미달)한(미달)다(미달)</w:t>
      </w:r>
      <w:r>
        <w:rPr>
          <w:lang w:eastAsia="ko-KR"/>
        </w:rPr>
        <w:t>(미달):(미달)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(미달)첫(미달)</w:t>
      </w:r>
      <w:r>
        <w:rPr>
          <w:lang w:eastAsia="ko-KR"/>
        </w:rPr>
        <w:t>(미달) (미달)</w:t>
      </w:r>
      <w:r>
        <w:rPr>
          <w:lang w:eastAsia="ko-KR"/>
        </w:rPr>
        <w:t>(미달)번(미달)째(미달)</w:t>
      </w:r>
      <w:r>
        <w:rPr>
          <w:lang w:eastAsia="ko-KR"/>
        </w:rPr>
        <w:t>(미달) (미달)</w:t>
      </w:r>
      <w:r>
        <w:rPr>
          <w:lang w:eastAsia="ko-KR"/>
        </w:rPr>
        <w:t>(미달)전(미달)환(미달)점(미달)은(미달)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(미달)데(미달)이(미달)터(미달)의(미달)</w:t>
      </w:r>
      <w:r>
        <w:rPr>
          <w:lang w:eastAsia="ko-KR"/>
        </w:rPr>
        <w:t>(미달) (미달)</w:t>
      </w:r>
      <w:r>
        <w:rPr>
          <w:lang w:eastAsia="ko-KR"/>
        </w:rPr>
        <w:t>(미달)양(미달)보(미달)다(미달)</w:t>
      </w:r>
      <w:r>
        <w:rPr>
          <w:lang w:eastAsia="ko-KR"/>
        </w:rPr>
        <w:t>(미달) (미달)</w:t>
      </w:r>
      <w:r>
        <w:rPr>
          <w:lang w:eastAsia="ko-KR"/>
        </w:rPr>
        <w:t>(미달)올(미달)바(미달)른(미달)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(미달)것(미달)이(미달)다(미달)</w:t>
      </w:r>
      <w:r>
        <w:rPr>
          <w:lang w:eastAsia="ko-KR"/>
        </w:rPr>
        <w:t>(미달).(미달)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(미달)패(미달)러(미달)다(미달)임(미달)은(미달)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(미달)"(미달)1(미달),(미달)0(미달)0(미달)0(미달)</w:t>
      </w:r>
      <w:r>
        <w:rPr>
          <w:lang w:eastAsia="ko-KR"/>
        </w:rPr>
        <w:t>(미달)장(미달)에(미달)서(미달)</w:t>
      </w:r>
      <w:r>
        <w:rPr>
          <w:lang w:eastAsia="ko-KR"/>
        </w:rPr>
        <w:t>(미달) (미달)5(미달),(미달)0(미달)0(미달)0(미달)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(미달)이(미달)상(미달)의(미달)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(미달)데(미달)이(미달)터(미달)를(미달)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(미달)수(미달)집(미달)해(미달)야(미달)만(미달)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(미달)도(미달)입(미달)이(미달)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(미달)가(미달)능(미달)하(미달)다(미달)</w:t>
      </w:r>
      <w:r>
        <w:rPr>
          <w:lang w:eastAsia="ko-KR"/>
        </w:rPr>
        <w:t>(미달)"(미달)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(미달)것(미달)이(미달)었(미달)다(미달)</w:t>
      </w:r>
      <w:r>
        <w:rPr>
          <w:lang w:eastAsia="ko-KR"/>
        </w:rPr>
        <w:t>(미달).(미달)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(미달)중(미달)소(미달)기(미달)업(미달)에(미달)게(미달)</w:t>
      </w:r>
      <w:r>
        <w:rPr>
          <w:lang w:eastAsia="ko-KR"/>
        </w:rPr>
        <w:t>(미달) (미달)</w:t>
      </w:r>
      <w:r>
        <w:rPr>
          <w:lang w:eastAsia="ko-KR"/>
        </w:rPr>
        <w:t>(미달)높(미달)은(미달)</w:t>
      </w:r>
      <w:r>
        <w:rPr>
          <w:lang w:eastAsia="ko-KR"/>
        </w:rPr>
        <w:t>(미달) (미달)</w:t>
      </w:r>
      <w:r>
        <w:rPr>
          <w:lang w:eastAsia="ko-KR"/>
        </w:rPr>
        <w:t>(미달)진(미달)입(미달)</w:t>
      </w:r>
      <w:r>
        <w:rPr>
          <w:lang w:eastAsia="ko-KR"/>
        </w:rPr>
        <w:t>(미달) (미달)</w:t>
      </w:r>
      <w:r>
        <w:rPr>
          <w:lang w:eastAsia="ko-KR"/>
        </w:rPr>
        <w:t>(미달)장(미달)벽(미달)으(미달)로(미달)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(미달)작(미달)용(미달)하(미달)며(미달)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(미달)비(미달)용(미달)이(미달)</w:t>
      </w:r>
      <w:r>
        <w:rPr>
          <w:lang w:eastAsia="ko-KR"/>
        </w:rPr>
        <w:t>(미달) (미달)$(미달)1(미달)0(미달)0(미달),(미달)0(미달)0(미달)0(미달)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(미달)$(미달)5(미달)0(미달)0(미달),(미달)0(미달)0(미달)0(미달)</w:t>
      </w:r>
      <w:r>
        <w:rPr>
          <w:lang w:eastAsia="ko-KR"/>
        </w:rPr>
        <w:t>(미달)에(미달)</w:t>
      </w:r>
      <w:r>
        <w:rPr>
          <w:lang w:eastAsia="ko-KR"/>
        </w:rPr>
        <w:t>(미달) (미달)</w:t>
      </w:r>
      <w:r>
        <w:rPr>
          <w:lang w:eastAsia="ko-KR"/>
        </w:rPr>
        <w:t>(미달)달(미달)하(미달)게(미달)</w:t>
      </w:r>
      <w:r>
        <w:rPr>
          <w:lang w:eastAsia="ko-KR"/>
        </w:rPr>
        <w:t>(미달) (미달)</w:t>
      </w:r>
      <w:r>
        <w:rPr>
          <w:lang w:eastAsia="ko-KR"/>
        </w:rPr>
        <w:t>(미달)만(미달)든(미달)다(미달)</w:t>
      </w:r>
      <w:r>
        <w:rPr>
          <w:lang w:eastAsia="ko-KR"/>
        </w:rPr>
        <w:t>(미달).(미달)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(미달)반(미달)면(미달)</w:t>
      </w:r>
      <w:r>
        <w:rPr>
          <w:lang w:eastAsia="ko-KR"/>
        </w:rPr>
        <w:t>(미달),(미달)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(미달)새(미달)로(미달)운(미달)</w:t>
      </w:r>
      <w:r>
        <w:rPr>
          <w:lang w:eastAsia="ko-KR"/>
        </w:rPr>
        <w:t>(미달) (미달)</w:t>
      </w:r>
      <w:r>
        <w:rPr>
          <w:lang w:eastAsia="ko-KR"/>
        </w:rPr>
        <w:t>(미달)패(미달)러(미달)다(미달)임(미달)은(미달)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(미달)3(미달)0(미달)0(미달)~(미달)5(미달)0(미달)0(미달)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(미달)데(미달)이(미달)터(미달)와(미달)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(미달)전(미달)이(미달)학(미달)습(미달)만(미달)으(미달)로(미달)도(미달)</w:t>
      </w:r>
      <w:r>
        <w:rPr>
          <w:lang w:eastAsia="ko-KR"/>
        </w:rPr>
        <w:t>(미달) (미달)9(미달)0(미달)%(미달) (미달)</w:t>
      </w:r>
      <w:r>
        <w:rPr>
          <w:lang w:eastAsia="ko-KR"/>
        </w:rPr>
        <w:t>(미달)이(미달)상(미달)의(미달)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(미달)정(미달)확(미달)도(미달)를(미달)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(미달)것(미달)이(미달)다(미달)</w:t>
      </w:r>
      <w:r>
        <w:rPr>
          <w:lang w:eastAsia="ko-KR"/>
        </w:rPr>
        <w:t>(미달).(미달)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(미달)이(미달)는(미달)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(미달)접(미달)근(미달)성(미달)을(미달)</w:t>
      </w:r>
      <w:r>
        <w:rPr>
          <w:lang w:eastAsia="ko-KR"/>
        </w:rPr>
        <w:t>(미달) (미달)</w:t>
      </w:r>
      <w:r>
        <w:rPr>
          <w:lang w:eastAsia="ko-KR"/>
        </w:rPr>
        <w:t>(미달)크(미달)게(미달)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(미달)향(미달)상(미달)시(미달)키(미달)며(미달)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(미달)비(미달)용(미달)을(미달)</w:t>
      </w:r>
      <w:r>
        <w:rPr>
          <w:lang w:eastAsia="ko-KR"/>
        </w:rPr>
        <w:t>(미달) (미달)$(미달)3(미달)0(미달),(미달)0(미달)0(미달)0(미달)~(미달)$(미달)5(미달)0(미달),(미달)0(미달)0(미달)0(미달) (미달)</w:t>
      </w:r>
      <w:r>
        <w:rPr>
          <w:lang w:eastAsia="ko-KR"/>
        </w:rPr>
        <w:t>(미달)수(미달)준(미달)으(미달)로(미달)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(미달)낮(미달)추(미달)어(미달)</w:t>
      </w:r>
      <w:r>
        <w:rPr>
          <w:lang w:eastAsia="ko-KR"/>
        </w:rPr>
        <w:t>(미달) (미달)</w:t>
      </w:r>
      <w:r>
        <w:rPr>
          <w:lang w:eastAsia="ko-KR"/>
        </w:rPr>
        <w:t>(미달)약(미달)</w:t>
      </w:r>
      <w:r>
        <w:rPr>
          <w:lang w:eastAsia="ko-KR"/>
        </w:rPr>
        <w:t>(미달) (미달)7(미달)0(미달)%(미달)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(미달)제(미달)공(미달)한(미달)다(미달)</w:t>
      </w:r>
      <w:r>
        <w:rPr>
          <w:lang w:eastAsia="ko-KR"/>
        </w:rPr>
        <w:t>(미달).(미달)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(미달)핵(미달)심(미달)은(미달)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(미달)같(미달)다(미달)</w:t>
      </w:r>
      <w:r>
        <w:rPr>
          <w:lang w:eastAsia="ko-KR"/>
        </w:rPr>
        <w:t>(미달):(미달) (미달)</w:t>
      </w:r>
      <w:r>
        <w:rPr>
          <w:lang w:eastAsia="ko-KR"/>
        </w:rPr>
        <w:t>(미달)중(미달)간(미달)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(미달)찾(미달)기(미달)</w:t>
      </w:r>
      <w:r>
        <w:rPr>
          <w:lang w:eastAsia="ko-KR"/>
        </w:rPr>
        <w:t>(미달) (미달)((미달)X(미달)-(미달)r(미달)a(미달)y(미달),(미달) (미달)</w:t>
      </w:r>
      <w:r>
        <w:rPr>
          <w:lang w:eastAsia="ko-KR"/>
        </w:rPr>
        <w:t>(미달)현(미달)미(미달)경(미달)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(미달)전(미달)환(미달)</w:t>
      </w:r>
      <w:r>
        <w:rPr>
          <w:lang w:eastAsia="ko-KR"/>
        </w:rPr>
        <w:t>(미달) (미달)2(미달):(미달) (미달)"(미달)</w:t>
      </w: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(미달)실(미달)험(미달)</w:t>
      </w:r>
      <w:r>
        <w:rPr>
          <w:lang w:eastAsia="ko-KR"/>
        </w:rPr>
        <w:t>(미달) (미달)v(미달)s(미달)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(미달)"(미달)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(미달)관(미달)행(미달)</w:t>
      </w:r>
      <w:r>
        <w:rPr>
          <w:lang w:eastAsia="ko-KR"/>
        </w:rPr>
        <w:t>(미달):(미달)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(미달)"(미달)2(미달)0(미달)-(미달)5(미달)0(미달) (미달)</w:t>
      </w:r>
      <w:proofErr w:type="spellStart"/>
      <w:r>
        <w:rPr>
          <w:lang w:eastAsia="ko-KR"/>
        </w:rPr>
        <w:t>(미달)에(미달)포(미달)크(미달)로(미달)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(미달)빠(미달)른(미달)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(미달)프(미달)로(미달)토(미달)타(미달)이(미달)핑(미달)</w:t>
      </w:r>
      <w:r>
        <w:rPr>
          <w:lang w:eastAsia="ko-KR"/>
        </w:rPr>
        <w:t>(미달)"(미달)</w:t>
      </w:r>
    </w:p>
    <w:p w14:paraId="362429BA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(미달)1(미달)6(미달).(미달)1(미달)%(미달) (미달)</w:t>
      </w:r>
      <w:r>
        <w:rPr>
          <w:lang w:eastAsia="ko-KR"/>
        </w:rPr>
        <w:t>(미달)과(미달)소(미달)평(미달)가(미달)</w:t>
      </w:r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(미달)새(미달)로(미달)운(미달)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(미달):(미달)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(미달)"(미달)1(미달)0(미달)0(미달)+(미달)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(미달)완(미달)전(미달)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(미달)필(미달)수(미달)</w:t>
      </w:r>
      <w:r>
        <w:rPr>
          <w:lang w:eastAsia="ko-KR"/>
        </w:rPr>
        <w:t>(미달)"(미달)</w:t>
      </w:r>
    </w:p>
    <w:p w14:paraId="104B44EE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(미달)$(미달)2(미달)-(미달)5(미달)</w:t>
      </w:r>
      <w:r>
        <w:rPr>
          <w:lang w:eastAsia="ko-KR"/>
        </w:rPr>
        <w:t>(미달)로(미달)</w:t>
      </w:r>
      <w:r>
        <w:rPr>
          <w:lang w:eastAsia="ko-KR"/>
        </w:rPr>
        <w:t>(미달) (미달)1(미달)4(미달).(미달)8(미달)%(미달)p(미달)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32A011F0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(미달)R(미달)O(미달)I(미달) (미달)1(미달)0(미달),(미달)0(미달)0(미달)0(미달)%(미달) (미달)((미달)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(미달)$(미달)5(미달)0(미달)K(미달)-(미달)2(미달)0(미달)0(미달)K(미달)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(미달))(미달)</w:t>
      </w:r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(미달)전(미달)환(미달)</w:t>
      </w:r>
      <w:r>
        <w:rPr>
          <w:lang w:eastAsia="ko-KR"/>
        </w:rPr>
        <w:t>(미달) (미달)3(미달):(미달) (미달)"(미달)</w:t>
      </w:r>
      <w:r>
        <w:rPr>
          <w:lang w:eastAsia="ko-KR"/>
        </w:rPr>
        <w:t>(미달)보(미달)조(미달)</w:t>
      </w:r>
      <w:r>
        <w:rPr>
          <w:lang w:eastAsia="ko-KR"/>
        </w:rPr>
        <w:t>(미달) (미달)</w:t>
      </w:r>
      <w:r>
        <w:rPr>
          <w:lang w:eastAsia="ko-KR"/>
        </w:rPr>
        <w:t>(미달)도(미달)구(미달)</w:t>
      </w:r>
      <w:r>
        <w:rPr>
          <w:lang w:eastAsia="ko-KR"/>
        </w:rPr>
        <w:t>(미달) (미달)v(미달)s(미달) (미달)</w:t>
      </w:r>
      <w:r>
        <w:rPr>
          <w:lang w:eastAsia="ko-KR"/>
        </w:rPr>
        <w:t>(미달)자(미달)동(미달)화(미달)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(미달)"(미달)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(미달)7(미달)6(미달).(미달)9(미달)%(미달) (미달)((미달)5(미달)0(미달) (미달)e(미달)p(미달)o(미달)c(미달)h(미달)s(미달))(미달):(미달)</w:t>
      </w:r>
    </w:p>
    <w:p w14:paraId="6A21154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(미달)역(미달)할(미달)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(미달)검(미달)사(미달)자(미달)</w:t>
      </w:r>
      <w:r>
        <w:rPr>
          <w:lang w:eastAsia="ko-KR"/>
        </w:rPr>
        <w:t>(미달) (미달)</w:t>
      </w:r>
      <w:r>
        <w:rPr>
          <w:lang w:eastAsia="ko-KR"/>
        </w:rPr>
        <w:t>(미달)보(미달)조(미달)</w:t>
      </w:r>
    </w:p>
    <w:p w14:paraId="123A83A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(미달):(미달) (미달)</w:t>
      </w:r>
      <w:r>
        <w:rPr>
          <w:lang w:eastAsia="ko-KR"/>
        </w:rPr>
        <w:t>(미달)의(미달)심(미달)</w:t>
      </w:r>
      <w:r>
        <w:rPr>
          <w:lang w:eastAsia="ko-KR"/>
        </w:rPr>
        <w:t>(미달) (미달)</w:t>
      </w:r>
      <w:r>
        <w:rPr>
          <w:lang w:eastAsia="ko-KR"/>
        </w:rPr>
        <w:t>(미달)영(미달)역(미달)</w:t>
      </w:r>
      <w:r>
        <w:rPr>
          <w:lang w:eastAsia="ko-KR"/>
        </w:rPr>
        <w:t>(미달) (미달)</w:t>
      </w:r>
      <w:r>
        <w:rPr>
          <w:lang w:eastAsia="ko-KR"/>
        </w:rPr>
        <w:t>(미달)하(미달)이(미달)라(미달)이(미달)트(미달)</w:t>
      </w:r>
    </w:p>
    <w:p w14:paraId="69D8D03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(미달)인(미달)력(미달)</w:t>
      </w:r>
      <w:r>
        <w:rPr>
          <w:lang w:eastAsia="ko-KR"/>
        </w:rPr>
        <w:t>(미달):(미달) (미달)3(미달)</w:t>
      </w:r>
      <w:r>
        <w:rPr>
          <w:lang w:eastAsia="ko-KR"/>
        </w:rPr>
        <w:t>(미달)교(미달)대(미달)</w:t>
      </w:r>
      <w:r>
        <w:rPr>
          <w:lang w:eastAsia="ko-KR"/>
        </w:rPr>
        <w:t>(미달) (미달)</w:t>
      </w:r>
      <w:r>
        <w:rPr>
          <w:lang w:eastAsia="ko-KR"/>
        </w:rPr>
        <w:t>(미달)유(미달)지(미달)</w:t>
      </w:r>
      <w:r>
        <w:rPr>
          <w:lang w:eastAsia="ko-KR"/>
        </w:rPr>
        <w:t>(미달) (미달)((미달)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(미달))(미달)</w:t>
      </w:r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(미달)9(미달)1(미달).(미달)7(미달)%(미달) (미달)((미달)1(미달)0(미달)0(미달) (미달)e(미달)p(미달)o(미달)c(미달)h(미달)s(미달))(미달):(미달)</w:t>
      </w:r>
    </w:p>
    <w:p w14:paraId="4E9AB61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(미달)역(미달)할(미달)</w:t>
      </w:r>
      <w:r>
        <w:rPr>
          <w:lang w:eastAsia="ko-KR"/>
        </w:rPr>
        <w:t>(미달):(미달) (미달)</w:t>
      </w:r>
      <w:r>
        <w:rPr>
          <w:lang w:eastAsia="ko-KR"/>
        </w:rPr>
        <w:t>(미달)주(미달)도(미달)적(미달)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r>
        <w:rPr>
          <w:lang w:eastAsia="ko-KR"/>
        </w:rPr>
        <w:t>(미달)시(미달)스(미달)템(미달)</w:t>
      </w:r>
    </w:p>
    <w:p w14:paraId="20488C5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(미달):(미달) (미달)</w:t>
      </w:r>
      <w:r>
        <w:rPr>
          <w:lang w:eastAsia="ko-KR"/>
        </w:rPr>
        <w:t>(미달)자(미달)동(미달)</w:t>
      </w:r>
      <w:r>
        <w:rPr>
          <w:lang w:eastAsia="ko-KR"/>
        </w:rPr>
        <w:t>(미달) (미달)</w:t>
      </w:r>
      <w:r>
        <w:rPr>
          <w:lang w:eastAsia="ko-KR"/>
        </w:rPr>
        <w:t>(미달)판(미달)정(미달)</w:t>
      </w:r>
      <w:r>
        <w:rPr>
          <w:lang w:eastAsia="ko-KR"/>
        </w:rPr>
        <w:t>(미달),(미달) (미달)</w:t>
      </w:r>
      <w:r>
        <w:rPr>
          <w:lang w:eastAsia="ko-KR"/>
        </w:rPr>
        <w:t>(미달)예(미달)외(미달)만(미달)</w:t>
      </w:r>
      <w:r>
        <w:rPr>
          <w:lang w:eastAsia="ko-KR"/>
        </w:rPr>
        <w:t>(미달) (미달)</w:t>
      </w:r>
      <w:r>
        <w:rPr>
          <w:lang w:eastAsia="ko-KR"/>
        </w:rPr>
        <w:t>(미달)인(미달)간(미달)</w:t>
      </w:r>
      <w:r>
        <w:rPr>
          <w:lang w:eastAsia="ko-KR"/>
        </w:rPr>
        <w:t>(미달) (미달)</w:t>
      </w:r>
      <w:r>
        <w:rPr>
          <w:lang w:eastAsia="ko-KR"/>
        </w:rPr>
        <w:t>(미달)검(미달)토(미달)</w:t>
      </w:r>
    </w:p>
    <w:p w14:paraId="1A3D96D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(미달)인(미달)력(미달)</w:t>
      </w:r>
      <w:r>
        <w:rPr>
          <w:lang w:eastAsia="ko-KR"/>
        </w:rPr>
        <w:t>(미달):(미달) (미달)1(미달)</w:t>
      </w:r>
      <w:r>
        <w:rPr>
          <w:lang w:eastAsia="ko-KR"/>
        </w:rPr>
        <w:t>(미달)교(미달)대(미달)</w:t>
      </w:r>
      <w:r>
        <w:rPr>
          <w:lang w:eastAsia="ko-KR"/>
        </w:rPr>
        <w:t>(미달) (미달)</w:t>
      </w:r>
      <w:r>
        <w:rPr>
          <w:lang w:eastAsia="ko-KR"/>
        </w:rPr>
        <w:t>(미달)모(미달)니(미달)터(미달)링(미달)</w:t>
      </w:r>
      <w:r>
        <w:rPr>
          <w:lang w:eastAsia="ko-KR"/>
        </w:rPr>
        <w:t>(미달) (미달)((미달)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(미달)6(미달)7(미달)%(미달)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(미달))(미달)</w:t>
      </w:r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(미달)이(미달)러(미달)한(미달)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</w:t>
      </w:r>
      <w:r>
        <w:rPr>
          <w:lang w:eastAsia="ko-KR"/>
        </w:rPr>
        <w:t>(미달)수(미달)치(미달)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(미달)넘(미달)어(미달)</w:t>
      </w:r>
      <w:r>
        <w:rPr>
          <w:lang w:eastAsia="ko-KR"/>
        </w:rPr>
        <w:t>(미달) (미달)</w:t>
      </w:r>
      <w:r>
        <w:rPr>
          <w:lang w:eastAsia="ko-KR"/>
        </w:rPr>
        <w:t>(미달)질(미달)적(미달)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(미달)전(미달)환(미달)을(미달)</w:t>
      </w:r>
      <w:r>
        <w:rPr>
          <w:lang w:eastAsia="ko-KR"/>
        </w:rPr>
        <w:t>(미달) (미달)</w:t>
      </w:r>
      <w:r>
        <w:rPr>
          <w:lang w:eastAsia="ko-KR"/>
        </w:rPr>
        <w:t>(미달)의(미달)미(미달)한(미달)다(미달)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(미달)차(미달)이(미달)가(미달)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  <w:r>
        <w:rPr>
          <w:lang w:eastAsia="ko-KR"/>
        </w:rPr>
        <w:t>(미달) (미달)</w:t>
      </w:r>
      <w:r>
        <w:rPr>
          <w:lang w:eastAsia="ko-KR"/>
        </w:rPr>
        <w:t>(미달)방(미달)식(미달)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</w:p>
    <w:p w14:paraId="49B33B0A" w14:textId="77777777" w:rsidR="00E554A3" w:rsidRDefault="00000000">
      <w:pPr>
        <w:pStyle w:val="3"/>
      </w:pPr>
      <w:r>
        <w:t>(미달)B(미달).(미달) (미달)</w:t>
      </w:r>
      <w:proofErr w:type="spellStart"/>
      <w:r>
        <w:t>(미달)실(미달)용(미달)적(미달)</w:t>
      </w:r>
      <w:proofErr w:type="spellEnd"/>
      <w:r>
        <w:t>(미달) (미달)</w:t>
      </w:r>
      <w:proofErr w:type="spellStart"/>
      <w:r>
        <w:t>(미달)함(미달)의(미달)</w:t>
      </w:r>
      <w:proofErr w:type="spellEnd"/>
    </w:p>
    <w:p w14:paraId="7BECBFC7" w14:textId="77777777" w:rsidR="00E554A3" w:rsidRDefault="00000000">
      <w:proofErr w:type="spellStart"/>
      <w:r>
        <w:t>(미달)그(미달)림(미달)</w:t>
      </w:r>
      <w:proofErr w:type="spellEnd"/>
      <w:r>
        <w:t>(미달) (미달)9(미달):(미달) (미달)</w:t>
      </w:r>
      <w:proofErr w:type="spellStart"/>
      <w:r>
        <w:t>(미달)성(미달)능(미달)</w:t>
      </w:r>
      <w:proofErr w:type="spellEnd"/>
      <w:r>
        <w:t>(미달) (미달)</w:t>
      </w:r>
      <w:proofErr w:type="spellStart"/>
      <w:r>
        <w:t>(미달)개(미달)선(미달)</w:t>
      </w:r>
      <w:proofErr w:type="spellEnd"/>
      <w:r>
        <w:t>(미달) (미달)</w:t>
      </w:r>
      <w:proofErr w:type="spellStart"/>
      <w:r>
        <w:t>(미달)종(미달)합(미달)</w:t>
      </w:r>
      <w:proofErr w:type="spellEnd"/>
      <w:r>
        <w:t>(미달) (미달)</w:t>
      </w:r>
      <w:proofErr w:type="spellStart"/>
      <w:r>
        <w:t>(미달)요(미달)약(미달)</w:t>
      </w:r>
      <w:proofErr w:type="spellEnd"/>
    </w:p>
    <w:p w14:paraId="44862AA1" w14:textId="240AF474" w:rsidR="00E554A3" w:rsidRDefault="002F3115">
      <w:pPr>
        <w:jc w:val="center"/>
      </w:pPr>
      <w:r>
        <w:rPr>
          <w:noProof/>
        </w:rPr>
        <w:t>(미달)</w: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(미달)9(미달):(미달)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</w:t>
      </w:r>
      <w:r>
        <w:rPr>
          <w:lang w:eastAsia="ko-KR"/>
        </w:rPr>
        <w:t>(미달)종(미달)합(미달)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t>(미달)그(미달)림(미달)</w:t>
      </w:r>
      <w:r>
        <w:rPr>
          <w:lang w:eastAsia="ko-KR"/>
        </w:rPr>
        <w:t>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(미달):(미달)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(미달)성(미달)과(미달)를(미달)</w:t>
      </w:r>
      <w:r>
        <w:rPr>
          <w:lang w:eastAsia="ko-KR"/>
        </w:rPr>
        <w:t>(미달) (미달)</w:t>
      </w:r>
      <w:r>
        <w:rPr>
          <w:lang w:eastAsia="ko-KR"/>
        </w:rPr>
        <w:t>(미달)한(미달)눈(미달)에(미달)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(미달)보(미달)여(미달)주(미달)는(미달)</w:t>
      </w:r>
      <w:r>
        <w:rPr>
          <w:lang w:eastAsia="ko-KR"/>
        </w:rPr>
        <w:t>(미달) (미달)</w:t>
      </w:r>
      <w:r>
        <w:rPr>
          <w:lang w:eastAsia="ko-KR"/>
        </w:rPr>
        <w:t>(미달)종(미달)합(미달)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(미달)시(미달)각(미달)화(미달)</w:t>
      </w:r>
      <w:r>
        <w:rPr>
          <w:lang w:eastAsia="ko-KR"/>
        </w:rPr>
        <w:t>(미달).(미달) (미달)</w:t>
      </w:r>
      <w:r>
        <w:rPr>
          <w:lang w:eastAsia="ko-KR"/>
        </w:rPr>
        <w:t>(미달)왼(미달)쪽(미달)은(미달)</w:t>
      </w:r>
      <w:r>
        <w:rPr>
          <w:lang w:eastAsia="ko-KR"/>
        </w:rPr>
        <w:t>(미달) (미달)3(미달)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(미달)시(미달)나(미달)리(미달)오(미달)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(미달)((미달)B(미달)a(미달)s(미달)e(미달)l(미달)i(미달)n(미달)e(미달) (미달)5(미달)6(미달).(미달)9(미달)%(미달)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(미달)D(미달)i(미달)r(미달)e(미달)c(미달)t(미달)</w:t>
      </w:r>
      <w:proofErr w:type="gramEnd"/>
      <w:r>
        <w:rPr>
          <w:lang w:eastAsia="ko-KR"/>
        </w:rPr>
        <w:t>(미달) (미달)7(미달)2(미달).(미달)3(미달)%(미달)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(미달)D(미달)o(미달)m(미달)a(미달)i(미달)n(미달)</w:t>
      </w:r>
      <w:proofErr w:type="gramEnd"/>
      <w:r>
        <w:rPr>
          <w:lang w:eastAsia="ko-KR"/>
        </w:rPr>
        <w:t>(미달) (미달)B(미달)r(미달)i(미달)d(미달)g(미달)e(미달) (미달)9(미달)1(미달).(미달)7(미달)%(미달))(미달),(미달) (미달)</w:t>
      </w:r>
      <w:r>
        <w:rPr>
          <w:lang w:eastAsia="ko-KR"/>
        </w:rPr>
        <w:t>(미달)중(미달)앙(미달)은(미달)</w:t>
      </w:r>
      <w:r>
        <w:rPr>
          <w:lang w:eastAsia="ko-KR"/>
        </w:rPr>
        <w:t>(미달) (미달)Y(미달)O(미달)L(미달)O(미달)1(미달)1(미달) (미달)v(미달)s(미달) (미달)Y(미달)O(미달)L(미달)O(미달)v(미달)8(미달)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(미달)((미달)+(미달)2(미달)9(미달).(미달)4(미달)%(미달)p(미달))(미달),(미달) (미달)</w:t>
      </w:r>
      <w:r>
        <w:rPr>
          <w:lang w:eastAsia="ko-KR"/>
        </w:rPr>
        <w:t>(미달)오(미달)른(미달)쪽(미달)은(미달)</w:t>
      </w:r>
      <w:r>
        <w:rPr>
          <w:lang w:eastAsia="ko-KR"/>
        </w:rPr>
        <w:t>(미달) 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(미달)곡(미달)선(미달)과(미달)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(미달)위(미달)험(미달)</w:t>
      </w:r>
      <w:r>
        <w:rPr>
          <w:lang w:eastAsia="ko-KR"/>
        </w:rPr>
        <w:t>(미달)((미달)E(미달)p(미달)o(미달)c(미달)h(미달) (미달)5(미달)0(미달))(미달)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(미달)전(미달)이(미달)학(미달)습(미달)과(미달)</w:t>
      </w:r>
      <w:r>
        <w:rPr>
          <w:lang w:eastAsia="ko-KR"/>
        </w:rPr>
        <w:t>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(미달)시(미달)간(미달)의(미달)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(미달)향(미달)상(미달)된(미달)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(미달)효(미달)과(미달)를(미달)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(미달)명(미달)확(미달)히(미달)</w:t>
      </w:r>
      <w:r>
        <w:rPr>
          <w:lang w:eastAsia="ko-KR"/>
        </w:rPr>
        <w:t>(미달) (미달)</w:t>
      </w:r>
      <w:r>
        <w:rPr>
          <w:lang w:eastAsia="ko-KR"/>
        </w:rPr>
        <w:t>(미달)전(미달)달(미달)한(미달)다(미달)</w:t>
      </w:r>
      <w:r>
        <w:rPr>
          <w:lang w:eastAsia="ko-KR"/>
        </w:rPr>
        <w:t>(미달).(미달)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(미달)분(미달)야(미달)로(미달)의(미달)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(미달)((미달)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(미달)&gt;(미달)8(미달)0(미달)%(미달))(미달):(미달)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(미달)분(미달)야(미달)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(미달)유(미달)사(미달)도(미달)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>(미달)S(미달)t(미달)a(미달)g(미달)e(미달) (미달)1(미달)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(미달)예(미달)상(미달)</w:t>
            </w:r>
            <w:proofErr w:type="spellEnd"/>
            <w:r>
              <w:t>(미달) (미달)m(미달)A(미달)P(미달)5(미달)0(미달)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(미달)추(미달)가(미달)</w:t>
            </w:r>
            <w:proofErr w:type="spellEnd"/>
            <w:r>
              <w:t>(미달) (미달)</w:t>
            </w:r>
            <w:proofErr w:type="spellStart"/>
            <w:r>
              <w:t>(미달)작(미달)업(미달)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(미달)용(미달)접(미달)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  <w:r>
              <w:t>(미달) (미달)((미달)X(미달)-(미달)r(미달)a(미달)y(미달))(미달)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(미달)9(미달)5(미달)%(미달)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(미달)동(미달)일(미달)</w:t>
            </w:r>
            <w:proofErr w:type="spellEnd"/>
            <w:r>
              <w:t>(미달) (미달)X(미달)-(미달)r(미달)a(미달)y(미달)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(미달)8(미달)8(미달)-(미달)9(미달)3(미달)%(미달)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(미달)거(미달)의(미달)</w:t>
            </w:r>
            <w:proofErr w:type="spellEnd"/>
            <w:r>
              <w:t>(미달) (미달)</w:t>
            </w:r>
            <w:proofErr w:type="spellStart"/>
            <w:r>
              <w:t>(미달)없(미달)음(미달)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(미달)주(미달)조(미달)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  <w:r>
              <w:t>(미달) (미달)((미달)X(미달)-(미달)r(미달)a(미달)y(미달))(미달)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(미달)9(미달)0(미달)%(미달)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(미달)동(미달)일(미달)</w:t>
            </w:r>
            <w:proofErr w:type="spellEnd"/>
            <w:r>
              <w:t>(미달) (미달)X(미달)-(미달)r(미달)a(미달)y(미달)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(미달)8(미달)5(미달)-(미달)9(미달)1(미달)%(미달)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(미달)최(미달)소(미달)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(미달)엔(미달)진(미달)</w:t>
            </w:r>
            <w:proofErr w:type="spellEnd"/>
            <w:r>
              <w:t>(미달) (미달)</w:t>
            </w:r>
            <w:proofErr w:type="spellStart"/>
            <w:r>
              <w:t>(미달)블(미달)록(미달)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(미달)8(미달)5(미달)%(미달)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(미달)동(미달)일(미달)</w:t>
            </w:r>
            <w:proofErr w:type="spellEnd"/>
            <w:r>
              <w:t>(미달) (미달)X(미달)-(미달)r(미달)a(미달)y(미달)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(미달)8(미달)2(미달)-(미달)8(미달)8(미달)%(미달)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(미달)데(미달)이(미달)터(미달)</w:t>
            </w:r>
            <w:proofErr w:type="spellEnd"/>
            <w:r>
              <w:t>(미달) (미달)</w:t>
            </w:r>
            <w:proofErr w:type="spellStart"/>
            <w:r>
              <w:t>(미달)증(미달)강(미달)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(미달)배(미달)터(미달)리(미달)</w:t>
            </w:r>
            <w:proofErr w:type="spellEnd"/>
            <w:r>
              <w:t>(미달) (미달)</w:t>
            </w:r>
            <w:r>
              <w:t>(미달)셀(미달)</w:t>
            </w:r>
            <w:r>
              <w:t>(미달) (미달)((미달)C(미달)T(미달))(미달)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(미달)8(미달)0(미달)%(미달)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>(미달)X(미달)-(미달)r(미달)a(미달)y(미달) (미달)</w:t>
            </w:r>
            <w:proofErr w:type="spellStart"/>
            <w:r>
              <w:t>(미달)또(미달)는(미달)</w:t>
            </w:r>
            <w:proofErr w:type="spellEnd"/>
            <w:r>
              <w:t>(미달) (미달)C(미달)T(미달)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(미달)8(미달)0(미달)-(미달)8(미달)6(미달)%(미달)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>(미달)C(미달)T(미달) (미달)</w:t>
            </w:r>
            <w:proofErr w:type="spellStart"/>
            <w:r>
              <w:t>(미달)데(미달)이(미달)터(미달)</w:t>
            </w:r>
            <w:proofErr w:type="spellEnd"/>
            <w:r>
              <w:t>(미달) (미달)</w:t>
            </w:r>
            <w:proofErr w:type="spellStart"/>
            <w:r>
              <w:t>(미달)추(미달)가(미달)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(미달)중(미달)간(미달)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  <w:r>
        <w:t>(미달) (미달)((미달)</w:t>
      </w:r>
      <w:proofErr w:type="spellStart"/>
      <w:r>
        <w:t>(미달)유(미달)사(미달)도(미달)</w:t>
      </w:r>
      <w:proofErr w:type="spellEnd"/>
      <w:r>
        <w:t>(미달) (미달)5(미달)0(미달)-(미달)8(미달)0(미달)%(미달))(미달):(미달)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(미달)분(미달)야(미달)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(미달)유(미달)사(미달)도(미달)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>(미달)S(미달)t(미달)a(미달)g(미달)e(미달) (미달)1(미달)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(미달)예(미달)상(미달)</w:t>
            </w:r>
            <w:proofErr w:type="spellEnd"/>
            <w:r>
              <w:t>(미달) (미달)m(미달)A(미달)P(미달)5(미달)0(미달)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(미달)추(미달)가(미달)</w:t>
            </w:r>
            <w:proofErr w:type="spellEnd"/>
            <w:r>
              <w:t>(미달) (미달)</w:t>
            </w:r>
            <w:proofErr w:type="spellStart"/>
            <w:r>
              <w:t>(미달)작(미달)업(미달)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>(미달)P(미달)C(미달)B(미달) (미달)</w:t>
            </w:r>
            <w:proofErr w:type="spellStart"/>
            <w:r>
              <w:t>(미달)결(미달)함(미달)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(미달)6(미달)5(미달)%(미달)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(미달)전(미달)자(미달)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  <w:r>
              <w:t>(미달) (미달)D(미달)B(미달)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(미달)7(미달)5(미달)-(미달)8(미달)5(미달)%(미달)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(미달)새(미달)</w:t>
            </w:r>
            <w:r>
              <w:t>(미달) (미달)S(미달)t(미달)a(미달)g(미달)e(미달) (미달)1(미달)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(미달)반(미달)도(미달)체(미달)</w:t>
            </w:r>
            <w:proofErr w:type="spellEnd"/>
            <w:r>
              <w:t>(미달) (미달)</w:t>
            </w:r>
            <w:proofErr w:type="spellStart"/>
            <w:r>
              <w:t>(미달)웨(미달)이(미달)퍼(미달)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(미달)6(미달)0(미달)%(미달)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(미달)현(미달)미(미달)경(미달)</w:t>
            </w:r>
            <w:proofErr w:type="spellEnd"/>
            <w:r>
              <w:t>(미달) (미달)</w:t>
            </w:r>
            <w:proofErr w:type="spellStart"/>
            <w:r>
              <w:t>(미달)이(미달)미(미달)지(미달)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(미달)7(미달)0(미달)-(미달)8(미달)2(미달)%(미달)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(미달)고(미달)해(미달)상(미달)도(미달)</w:t>
            </w:r>
            <w:proofErr w:type="spellEnd"/>
            <w:r>
              <w:t>(미달) (미달)</w:t>
            </w:r>
            <w:proofErr w:type="spellStart"/>
            <w:r>
              <w:t>(미달)대(미달)응(미달)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(미달)강(미달)철(미달)</w:t>
            </w:r>
            <w:proofErr w:type="spellEnd"/>
            <w:r>
              <w:t>(미달) (미달)</w:t>
            </w:r>
            <w:proofErr w:type="spellStart"/>
            <w:r>
              <w:t>(미달)표(미달)면(미달)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(미달)5(미달)5(미달)%(미달)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(미달)표(미달)면(미달)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  <w:r>
              <w:t>(미달) (미달)D(미달)B(미달)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(미달)6(미달)8(미달)-(미달)7(미달)8(미달)%(미달)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>(미달)R(미달)G(미달)B(미달) (미달)</w:t>
            </w:r>
            <w:proofErr w:type="spellStart"/>
            <w:r>
              <w:t>(미달)처(미달)리(미달)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(미달)낮(미달)은(미달)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  <w:r>
        <w:t>(미달) (미달)((미달)</w:t>
      </w:r>
      <w:proofErr w:type="spellStart"/>
      <w:r>
        <w:t>(미달)유(미달)사(미달)도(미달)</w:t>
      </w:r>
      <w:proofErr w:type="spellEnd"/>
      <w:r>
        <w:t>(미달) (미달)&lt;(미달)5(미달)0(미달)%(미달))(미달):(미달)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(미달)분(미달)야(미달)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(미달)유(미달)사(미달)도(미달)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>(미달)S(미달)t(미달)a(미달)g(미달)e(미달) (미달)1(미달) (미달)</w:t>
            </w:r>
            <w:proofErr w:type="spellStart"/>
            <w:r>
              <w:t>(미달)데(미달)이(미달)터(미달)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(미달)예(미달)상(미달)</w:t>
            </w:r>
            <w:proofErr w:type="spellEnd"/>
            <w:r>
              <w:t>(미달) (미달)m(미달)A(미달)P(미달)5(미달)0(미달)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(미달)추(미달)가(미달)</w:t>
            </w:r>
            <w:proofErr w:type="spellEnd"/>
            <w:r>
              <w:t>(미달) (미달)</w:t>
            </w:r>
            <w:proofErr w:type="spellStart"/>
            <w:r>
              <w:t>(미달)작(미달)업(미달)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(미달)직(미달)물(미달)</w:t>
            </w:r>
            <w:proofErr w:type="spellEnd"/>
            <w:r>
              <w:t>(미달) (미달)</w:t>
            </w:r>
            <w:proofErr w:type="spellStart"/>
            <w:r>
              <w:t>(미달)결(미달)함(미달)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(미달)4(미달)0(미달)%(미달)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(미달)직(미달)물(미달)</w:t>
            </w:r>
            <w:proofErr w:type="spellEnd"/>
            <w:r>
              <w:t>(미달) (미달)D(미달)B(미달)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(미달)6(미달)0(미달)-(미달)7(미달)5(미달)%(미달)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(미달)새(미달)</w:t>
            </w:r>
            <w:r>
              <w:t>(미달) (미달)</w:t>
            </w:r>
            <w:proofErr w:type="spellStart"/>
            <w:r>
              <w:t>(미달)프(미달)레(미달)임(미달)워(미달)크(미달)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(미달)식(미달)품(미달)</w:t>
            </w:r>
            <w:proofErr w:type="spellEnd"/>
            <w:r>
              <w:t>(미달) (미달)</w:t>
            </w:r>
            <w:proofErr w:type="spellStart"/>
            <w:r>
              <w:t>(미달)품(미달)질(미달)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(미달)3(미달)0(미달)%(미달)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(미달)식(미달)품(미달)</w:t>
            </w:r>
            <w:proofErr w:type="spellEnd"/>
            <w:r>
              <w:t>(미달) (미달)</w:t>
            </w:r>
            <w:proofErr w:type="spellStart"/>
            <w:r>
              <w:t>(미달)이(미달)미(미달)지(미달)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(미달)5(미달)5(미달)-(미달)7(미달)0(미달)%(미달)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(미달)완(미달)전(미달)</w:t>
            </w:r>
            <w:proofErr w:type="spellEnd"/>
            <w:r>
              <w:t>(미달) (미달)</w:t>
            </w:r>
            <w:proofErr w:type="spellStart"/>
            <w:r>
              <w:t>(미달)재(미달)설(미달)계(미달)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(미달)포(미달)장(미달)</w:t>
            </w:r>
            <w:proofErr w:type="spellEnd"/>
            <w:r>
              <w:t>(미달) (미달)</w:t>
            </w:r>
            <w:proofErr w:type="spellStart"/>
            <w:r>
              <w:t>(미달)검(미달)사(미달)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(미달)2(미달)5(미달)%(미달)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(미달)일(미달)반(미달)</w:t>
            </w:r>
            <w:proofErr w:type="spellEnd"/>
            <w:r>
              <w:t>(미달) (미달)</w:t>
            </w:r>
            <w:proofErr w:type="spellStart"/>
            <w:r>
              <w:t>(미달)물(미달)체(미달)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(미달)5(미달)0(미달)-(미달)6(미달)5(미달)%(미달)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(미달)새(미달)</w:t>
            </w:r>
            <w:r>
              <w:t>(미달) (미달)</w:t>
            </w:r>
            <w:proofErr w:type="spellStart"/>
            <w:r>
              <w:t>(미달)접(미달)근(미달)</w:t>
            </w:r>
            <w:proofErr w:type="spellEnd"/>
            <w:r>
              <w:t>(미달) (미달)</w:t>
            </w:r>
            <w:proofErr w:type="spellStart"/>
            <w:r>
              <w:t>(미달)필(미달)요(미달)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(미달)확(미달)장(미달)</w:t>
      </w:r>
      <w:proofErr w:type="spellEnd"/>
      <w:r>
        <w:t>(미달) (미달)</w:t>
      </w:r>
      <w:proofErr w:type="spellStart"/>
      <w:r>
        <w:t>(미달)가(미달)이(미달)드(미달)라(미달)인(미달)</w:t>
      </w:r>
      <w:proofErr w:type="spellEnd"/>
      <w:r>
        <w:t>(미달):(미달)</w:t>
      </w:r>
    </w:p>
    <w:p w14:paraId="2E4995D2" w14:textId="77777777" w:rsidR="00E554A3" w:rsidRDefault="00000000">
      <w:r>
        <w:t>(미달)d(미달)e(미달)f(미달) (미달)</w:t>
      </w:r>
      <w:proofErr w:type="spellStart"/>
      <w:r>
        <w:t>(미달)e(미달)s(미달)t(미달)i(미달)m(미달)a(미달)t(미달)e(미달)_(미달)t(미달)r(미달)a(미달)n(미달)s(미달)f(미달)e(미달)r(미달)_(미달)</w:t>
      </w:r>
      <w:proofErr w:type="gramStart"/>
      <w:r>
        <w:t>(미달)e(미달)f(미달)f(미달)e(미달)c(미달)t(미달)i(미달)v(미달)e(미달)n(미달)e(미달)s(미달)s(미달)</w:t>
      </w:r>
      <w:proofErr w:type="spellEnd"/>
      <w:r>
        <w:t>(미달)((미달)</w:t>
      </w:r>
      <w:proofErr w:type="spellStart"/>
      <w:proofErr w:type="gramEnd"/>
      <w:r>
        <w:t>(미달)s(미달)o(미달)u(미달)r(미달)c(미달)e(미달)_(미달)d(미달)o(미달)m(미달)a(미달)i(미달)n(미달)</w:t>
      </w:r>
      <w:proofErr w:type="spellEnd"/>
      <w:r>
        <w:t>(미달),(미달) (미달)</w:t>
      </w:r>
      <w:proofErr w:type="spellStart"/>
      <w:r>
        <w:t>(미달)t(미달)a(미달)r(미달)g(미달)e(미달)t(미달)_(미달)d(미달)o(미달)m(미달)a(미달)i(미달)n(미달)</w:t>
      </w:r>
      <w:proofErr w:type="spellEnd"/>
      <w:r>
        <w:t>(미달))(미달):(미달)</w:t>
      </w:r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(미달)"(미달)"(미달)"(미달)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</w:p>
    <w:p w14:paraId="2C418602" w14:textId="77777777" w:rsidR="00E554A3" w:rsidRDefault="00000000">
      <w:r>
        <w:t>(미달)"(미달)"(미달)"(미달)</w:t>
      </w:r>
    </w:p>
    <w:p w14:paraId="68BEB77E" w14:textId="77777777" w:rsidR="00E554A3" w:rsidRDefault="00000000">
      <w:r>
        <w:t>(미달)s(미달)i(미달)m(미달)i(미달)l(미달)a(미달)r(미달)i(미달)t(미달)y(미달) (미달)=(미달) (미달)</w:t>
      </w:r>
      <w:proofErr w:type="spellStart"/>
      <w:r>
        <w:t>(미달)c(미달)a(미달)l(미달)c(미달)u(미달)l(미달)a(미달)t(미달)e(미달)_(미달)</w:t>
      </w:r>
      <w:proofErr w:type="gramStart"/>
      <w:r>
        <w:t>(미달)s(미달)i(미달)m(미달)i(미달)l(미달)a(미달)r(미달)i(미달)t(미달)y(미달)</w:t>
      </w:r>
      <w:proofErr w:type="spellEnd"/>
      <w:r>
        <w:t>(미달)((미달)</w:t>
      </w:r>
      <w:proofErr w:type="spellStart"/>
      <w:proofErr w:type="gramEnd"/>
      <w:r>
        <w:t>(미달)s(미달)o(미달)u(미달)r(미달)c(미달)e(미달)_(미달)d(미달)o(미달)m(미달)a(미달)i(미달)n(미달)</w:t>
      </w:r>
      <w:proofErr w:type="spellEnd"/>
      <w:r>
        <w:t>(미달),(미달) (미달)</w:t>
      </w:r>
      <w:proofErr w:type="spellStart"/>
      <w:r>
        <w:t>(미달)t(미달)a(미달)r(미달)g(미달)e(미달)t(미달)_(미달)d(미달)o(미달)m(미달)a(미달)i(미달)n(미달)</w:t>
      </w:r>
      <w:proofErr w:type="spellEnd"/>
      <w:r>
        <w:t>(미달))(미달)</w:t>
      </w:r>
    </w:p>
    <w:p w14:paraId="77924286" w14:textId="77777777" w:rsidR="00E554A3" w:rsidRDefault="00000000">
      <w:r>
        <w:t>(미달)i(미달)f(미달) (미달)s(미달)i(미달)m(미달)i(미달)l(미달)a(미달)r(미달)i(미달)t(미달)y(미달) (미달)&gt;(미달) (미달)0(미달).(미달)8(미달):(미달)</w:t>
      </w:r>
    </w:p>
    <w:p w14:paraId="410F0225" w14:textId="77777777" w:rsidR="00E554A3" w:rsidRDefault="00000000">
      <w:r>
        <w:t>(미달)r(미달)e(미달)t(미달)u(미달)r(미달)n(미달) (미달)"(미달)</w:t>
      </w:r>
      <w:proofErr w:type="spellStart"/>
      <w:r>
        <w:t>(미달)직(미달)접(미달)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  <w:r>
        <w:t>(미달) (미달)</w:t>
      </w:r>
      <w:proofErr w:type="spellStart"/>
      <w:r>
        <w:t>(미달)가(미달)능(미달)</w:t>
      </w:r>
      <w:proofErr w:type="spellEnd"/>
      <w:r>
        <w:t>(미달),(미달) (미달)m(미달)A(미달)P(미달)5(미달)0(미달) (미달)&gt;(미달)8(미달)5(미달)%(미달) (미달)</w:t>
      </w:r>
      <w:proofErr w:type="spellStart"/>
      <w:r>
        <w:t>(미달)예(미달)상(미달)</w:t>
      </w:r>
      <w:proofErr w:type="spellEnd"/>
      <w:r>
        <w:t>(미달)"(미달)</w:t>
      </w:r>
    </w:p>
    <w:p w14:paraId="77D21BD5" w14:textId="77777777" w:rsidR="00E554A3" w:rsidRDefault="00000000">
      <w:proofErr w:type="spellStart"/>
      <w:r>
        <w:t>(미달)e(미달)l(미달)i(미달)f(미달)</w:t>
      </w:r>
      <w:proofErr w:type="spellEnd"/>
      <w:r>
        <w:t>(미달) (미달)s(미달)i(미달)m(미달)i(미달)l(미달)a(미달)r(미달)i(미달)t(미달)y(미달) (미달)&gt;(미달) (미달)0(미달).(미달)5(미달):(미달)</w:t>
      </w:r>
    </w:p>
    <w:p w14:paraId="5282A4C7" w14:textId="77777777" w:rsidR="00E554A3" w:rsidRDefault="00000000">
      <w:r>
        <w:t>(미달)r(미달)e(미달)t(미달)u(미달)r(미달)n(미달) (미달)"(미달)</w:t>
      </w:r>
      <w:proofErr w:type="spellStart"/>
      <w:r>
        <w:t>(미달)중(미달)간(미달)</w:t>
      </w:r>
      <w:proofErr w:type="spellEnd"/>
      <w:r>
        <w:t>(미달) (미달)</w:t>
      </w:r>
      <w:proofErr w:type="spellStart"/>
      <w:r>
        <w:t>(미달)도(미달)메(미달)인(미달)</w:t>
      </w:r>
      <w:proofErr w:type="spellEnd"/>
      <w:r>
        <w:t>(미달) (미달)</w:t>
      </w:r>
      <w:proofErr w:type="spellStart"/>
      <w:r>
        <w:t>(미달)재(미달)설(미달)계(미달)</w:t>
      </w:r>
      <w:proofErr w:type="spellEnd"/>
      <w:r>
        <w:t>(미달) (미달)</w:t>
      </w:r>
      <w:proofErr w:type="spellStart"/>
      <w:r>
        <w:t>(미달)필(미달)요(미달)</w:t>
      </w:r>
      <w:proofErr w:type="spellEnd"/>
      <w:r>
        <w:t>(미달),(미달) (미달)m(미달)A(미달)P(미달)5(미달)0(미달) (미달)7(미달)0(미달)-(미달)8(미달)5(미달)%(미달)"(미달)</w:t>
      </w:r>
    </w:p>
    <w:p w14:paraId="78F83D6E" w14:textId="77777777" w:rsidR="00E554A3" w:rsidRDefault="00000000">
      <w:r>
        <w:t>(미달)e(미달)l(미달)s(미달)e(미달):(미달)</w:t>
      </w:r>
    </w:p>
    <w:p w14:paraId="6659AEAD" w14:textId="77777777" w:rsidR="00E554A3" w:rsidRDefault="00000000">
      <w:r>
        <w:t>(미달)r(미달)e(미달)t(미달)u(미달)r(미달)n(미달) (미달)"(미달)</w:t>
      </w:r>
      <w:proofErr w:type="spellStart"/>
      <w:r>
        <w:t>(미달)새(미달)로(미달)운(미달)</w:t>
      </w:r>
      <w:proofErr w:type="spellEnd"/>
      <w:r>
        <w:t>(미달) (미달)</w:t>
      </w:r>
      <w:proofErr w:type="spellStart"/>
      <w:r>
        <w:t>(미달)프(미달)레(미달)임(미달)워(미달)크(미달)</w:t>
      </w:r>
      <w:proofErr w:type="spellEnd"/>
      <w:r>
        <w:t>(미달) (미달)</w:t>
      </w:r>
      <w:proofErr w:type="spellStart"/>
      <w:r>
        <w:t>(미달)개(미달)발(미달)</w:t>
      </w:r>
      <w:proofErr w:type="spellEnd"/>
      <w:r>
        <w:t>(미달) (미달)</w:t>
      </w:r>
      <w:proofErr w:type="spellStart"/>
      <w:r>
        <w:t>(미달)권(미달)장(미달)</w:t>
      </w:r>
      <w:proofErr w:type="spellEnd"/>
      <w:r>
        <w:t>(미달)"(미달)</w:t>
      </w:r>
    </w:p>
    <w:p w14:paraId="198F1DA8" w14:textId="77777777" w:rsidR="00E554A3" w:rsidRDefault="00000000">
      <w:pPr>
        <w:pStyle w:val="3"/>
      </w:pPr>
      <w:r>
        <w:t>(미달)C(미달).(미달) (미달)</w:t>
      </w:r>
      <w:proofErr w:type="spellStart"/>
      <w:r>
        <w:t>(미달)한(미달)계(미달)점(미달)</w:t>
      </w:r>
      <w:proofErr w:type="spellEnd"/>
      <w:r>
        <w:t>(미달) (미달)</w:t>
      </w:r>
      <w:r>
        <w:t>(미달)및(미달)</w:t>
      </w:r>
      <w:r>
        <w:t>(미달) (미달)</w:t>
      </w:r>
      <w:proofErr w:type="spellStart"/>
      <w:r>
        <w:t>(미달)향(미달)후(미달)</w:t>
      </w:r>
      <w:proofErr w:type="spellEnd"/>
      <w:r>
        <w:t>(미달) (미달)</w:t>
      </w:r>
      <w:proofErr w:type="spellStart"/>
      <w:r>
        <w:t>(미달)연(미달)구(미달)</w:t>
      </w:r>
      <w:proofErr w:type="spellEnd"/>
    </w:p>
    <w:p w14:paraId="227184B5" w14:textId="77777777" w:rsidR="00E554A3" w:rsidRDefault="00000000">
      <w:r>
        <w:t>(미달)1(미달).(미달) (미달)</w:t>
      </w:r>
      <w:proofErr w:type="spellStart"/>
      <w:r>
        <w:t>(미달)현(미달)재(미달)</w:t>
      </w:r>
      <w:proofErr w:type="spellEnd"/>
      <w:r>
        <w:t>(미달) (미달)</w:t>
      </w:r>
      <w:proofErr w:type="spellStart"/>
      <w:r>
        <w:t>(미달)연(미달)구(미달)의(미달)</w:t>
      </w:r>
      <w:proofErr w:type="spellEnd"/>
      <w:r>
        <w:t>(미달) (미달)</w:t>
      </w:r>
      <w:proofErr w:type="spellStart"/>
      <w:r>
        <w:t>(미달)한(미달)계(미달)</w:t>
      </w:r>
      <w:proofErr w:type="spellEnd"/>
    </w:p>
    <w:p w14:paraId="77FCE2F3" w14:textId="77777777" w:rsidR="00E554A3" w:rsidRDefault="00000000">
      <w:proofErr w:type="spellStart"/>
      <w:r>
        <w:t>(미달)한(미달)계(미달)</w:t>
      </w:r>
      <w:proofErr w:type="spellEnd"/>
      <w:r>
        <w:t>(미달) (미달)1(미달):(미달) (미달)</w:t>
      </w:r>
      <w:proofErr w:type="spellStart"/>
      <w:r>
        <w:t>(미달)실(미달)시(미달)간(미달)</w:t>
      </w:r>
      <w:proofErr w:type="spellEnd"/>
      <w:r>
        <w:t>(미달) (미달)</w:t>
      </w:r>
      <w:proofErr w:type="spellStart"/>
      <w:r>
        <w:t>(미달)추(미달)론(미달)</w:t>
      </w:r>
      <w:proofErr w:type="spellEnd"/>
      <w:r>
        <w:t>(미달) (미달)</w:t>
      </w:r>
      <w:proofErr w:type="spellStart"/>
      <w:r>
        <w:t>(미달)미(미달)검(미달)증(미달)</w:t>
      </w:r>
      <w:proofErr w:type="spellEnd"/>
    </w:p>
    <w:p w14:paraId="3B9B8441" w14:textId="77777777" w:rsidR="00E554A3" w:rsidRDefault="00000000">
      <w:proofErr w:type="spellStart"/>
      <w:r>
        <w:t>(미달)현(미달)재(미달)</w:t>
      </w:r>
      <w:proofErr w:type="spellEnd"/>
      <w:r>
        <w:t>(미달) (미달)</w:t>
      </w:r>
      <w:proofErr w:type="spellStart"/>
      <w:r>
        <w:t>(미달)성(미달)능(미달)</w:t>
      </w:r>
      <w:proofErr w:type="spellEnd"/>
      <w:r>
        <w:t>(미달) (미달)((미달)C(미달)P(미달)U(미달))(미달):(미달)</w:t>
      </w:r>
    </w:p>
    <w:p w14:paraId="582D94BE" w14:textId="77777777" w:rsidR="00E554A3" w:rsidRDefault="00000000">
      <w:r>
        <w:t>(미달)-(미달) (미달)Y(미달)O(미달)L(미달)O(미달)v(미달)8(미달)s(미달):(미달) (미달)~(미달)7(미달).(미달)8(미달) (미달)F(미달)P(미달)S(미달) (미달)((미달)1(미달)2(미달)8(미달)m(미달)s(미달)/(미달)f(미달)r(미달)a(미달)m(미달)e(미달))(미달)</w:t>
      </w:r>
    </w:p>
    <w:p w14:paraId="67B022C6" w14:textId="77777777" w:rsidR="00E554A3" w:rsidRDefault="00000000">
      <w:r>
        <w:t>(미달)-(미달) (미달)Y(미달)O(미달)L(미달)O(미달)1(미달)1(미달)s(미달):(미달) (미달)~(미달)6(미달).(미달)9(미달) (미달)F(미달)P(미달)S(미달) (미달)((미달)1(미달)4(미달)5(미달)m(미달)s(미달)/(미달)f(미달)r(미달)a(미달)m(미달)e(미달))(미달)</w:t>
      </w:r>
    </w:p>
    <w:p w14:paraId="6B32F964" w14:textId="77777777" w:rsidR="00E554A3" w:rsidRDefault="00000000">
      <w:proofErr w:type="spellStart"/>
      <w:r>
        <w:t>(미달)실(미달)시(미달)간(미달)</w:t>
      </w:r>
      <w:proofErr w:type="spellEnd"/>
      <w:r>
        <w:t>(미달) (미달)</w:t>
      </w:r>
      <w:proofErr w:type="spellStart"/>
      <w:r>
        <w:t>(미달)요(미달)구(미달)사(미달)항(미달)</w:t>
      </w:r>
      <w:proofErr w:type="spellEnd"/>
      <w:r>
        <w:t>(미달):(미달)</w:t>
      </w:r>
    </w:p>
    <w:p w14:paraId="1D966E03" w14:textId="77777777" w:rsidR="00E554A3" w:rsidRDefault="00000000">
      <w:r>
        <w:t>(미달)-(미달) (미달)</w:t>
      </w:r>
      <w:proofErr w:type="spellStart"/>
      <w:r>
        <w:t>(미달)생(미달)산(미달)</w:t>
      </w:r>
      <w:proofErr w:type="spellEnd"/>
      <w:r>
        <w:t>(미달) (미달)</w:t>
      </w:r>
      <w:proofErr w:type="spellStart"/>
      <w:r>
        <w:t>(미달)라(미달)인(미달)</w:t>
      </w:r>
      <w:proofErr w:type="spellEnd"/>
      <w:r>
        <w:t>(미달):(미달) (미달)3(미달)0(미달)-(미달)6(미달)0(미달) (미달)F(미달)P(미달)S(미달) (미달)((미달)1(미달)6(미달)-(미달)3(미달)3(미달)m(미달)s(미달)/(미달)f(미달)r(미달)a(미달)m(미달)e(미달))(미달)</w:t>
      </w:r>
    </w:p>
    <w:p w14:paraId="2F072628" w14:textId="77777777" w:rsidR="00E554A3" w:rsidRDefault="00000000">
      <w:r>
        <w:t>(미달)-(미달) (미달)</w:t>
      </w:r>
      <w:proofErr w:type="spellStart"/>
      <w:r>
        <w:t>(미달)격(미달)차(미달)</w:t>
      </w:r>
      <w:proofErr w:type="spellEnd"/>
      <w:r>
        <w:t>(미달):(미달) (미달)4(미달)-(미달)9(미달)</w:t>
      </w:r>
      <w:r>
        <w:t>(미달)배(미달)</w:t>
      </w:r>
      <w:r>
        <w:t>(미달) (미달)</w:t>
      </w:r>
      <w:proofErr w:type="spellStart"/>
      <w:r>
        <w:t>(미달)느(미달)림(미달)</w:t>
      </w:r>
      <w:proofErr w:type="spellEnd"/>
    </w:p>
    <w:p w14:paraId="404FA7CB" w14:textId="77777777" w:rsidR="00E554A3" w:rsidRDefault="00000000">
      <w:proofErr w:type="spellStart"/>
      <w:r>
        <w:t>(미달)해(미달)결(미달)</w:t>
      </w:r>
      <w:proofErr w:type="spellEnd"/>
      <w:r>
        <w:t>(미달) (미달)</w:t>
      </w:r>
      <w:proofErr w:type="spellStart"/>
      <w:r>
        <w:t>(미달)방(미달)안(미달)</w:t>
      </w:r>
      <w:proofErr w:type="spellEnd"/>
      <w:r>
        <w:t>(미달):(미달)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(미달)G(미달)P(미달)U(미달) (미달)</w:t>
      </w:r>
      <w:r>
        <w:rPr>
          <w:lang w:eastAsia="ko-KR"/>
        </w:rPr>
        <w:t>(미달)추(미달)론(미달)</w:t>
      </w:r>
      <w:r>
        <w:rPr>
          <w:lang w:eastAsia="ko-KR"/>
        </w:rPr>
        <w:t>(미달) (미달)((미달)R(미달)T(미달)X(미달) (미달)3(미달)0(미달)6(미달)0(미달))(미달):(미달) (미달)</w:t>
      </w:r>
      <w:r>
        <w:rPr>
          <w:lang w:eastAsia="ko-KR"/>
        </w:rPr>
        <w:t>(미달)예(미달)상(미달)</w:t>
      </w:r>
      <w:r>
        <w:rPr>
          <w:lang w:eastAsia="ko-KR"/>
        </w:rPr>
        <w:t>(미달) (미달)1(미달)8(미달)0(미달)-(미달)2(미달)0(미달)0(미달) (미달)F(미달)P(미달)S(미달) (미달)달(미달)성(미달) (미달)가(미달)능(미달)✓(미달)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proofErr w:type="spellStart"/>
      <w:r>
        <w:rPr>
          <w:lang w:eastAsia="ko-KR"/>
        </w:rPr>
        <w:t>(미달)T(미달)e(미달)n(미달)s(미달)o(미달)r(미달)R(미달)T(미달)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(미달)2(미달)-(미달)3(미달)</w:t>
      </w:r>
      <w:r>
        <w:rPr>
          <w:lang w:eastAsia="ko-KR"/>
        </w:rPr>
        <w:t>(미달)배(미달)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(미달)✓(미달)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(미달)E(미달)d(미달)g(미달)e(미달) (미달)T(미달)P(미달)U(미달)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(미달):(미달) (미달)</w:t>
      </w:r>
      <w:r>
        <w:rPr>
          <w:lang w:eastAsia="ko-KR"/>
        </w:rPr>
        <w:t>(미달)경(미달)량(미달)화(미달)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 (미달)2(미달):(미달) (미달)</w:t>
      </w:r>
      <w:r>
        <w:rPr>
          <w:lang w:eastAsia="ko-KR"/>
        </w:rPr>
        <w:t>(미달)단(미달)일(미달)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(미달)현(미달)재(미달)</w:t>
      </w:r>
      <w:r>
        <w:rPr>
          <w:lang w:eastAsia="ko-KR"/>
        </w:rPr>
        <w:t>(미달):(미달) (미달)1(미달)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(미달)제(미달)조(미달)사(미달)의(미달)</w:t>
      </w:r>
      <w:r>
        <w:rPr>
          <w:lang w:eastAsia="ko-KR"/>
        </w:rPr>
        <w:t>(미달) (미달)D(미달)P(미달)F(미달) (미달)</w:t>
      </w:r>
      <w:r>
        <w:rPr>
          <w:lang w:eastAsia="ko-KR"/>
        </w:rPr>
        <w:t>(미달)데(미달)이(미달)터(미달)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(미달)문(미달)제(미달)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(미달)필(미달)터(미달)는(미달)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(미달)미(미달)검(미달)증(미달)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(미달)방(미달)안(미달)</w:t>
      </w:r>
      <w:r>
        <w:rPr>
          <w:lang w:eastAsia="ko-KR"/>
        </w:rPr>
        <w:t>(미달):(미달)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  <w:r>
        <w:rPr>
          <w:lang w:eastAsia="ko-KR"/>
        </w:rPr>
        <w:t>(미달) (미달)((미달)2(미달)0(미달)0(미달)-(미달)3(미달)0(미달)0(미달)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1D7305F8" w14:textId="77777777" w:rsidR="00E554A3" w:rsidRDefault="00000000">
      <w:r>
        <w:t>(미달)2(미달).(미달) (미달)D(미달)o(미달)m(미달)a(미달)i(미달)n(미달) (미달)A(미달)d(미달)a(미달)p(미달)t(미달)a(미달)t(미달)i(미달)o(미달)n(미달) (미달)</w:t>
      </w:r>
      <w:proofErr w:type="spellStart"/>
      <w:r>
        <w:t>(미달)기(미달)법(미달)</w:t>
      </w:r>
      <w:proofErr w:type="spellEnd"/>
      <w:r>
        <w:t>(미달) (미달)</w:t>
      </w:r>
      <w:proofErr w:type="spellStart"/>
      <w:r>
        <w:t>(미달)적(미달)용(미달)</w:t>
      </w:r>
      <w:proofErr w:type="spellEnd"/>
    </w:p>
    <w:p w14:paraId="60B8B9CF" w14:textId="77777777" w:rsidR="00E554A3" w:rsidRDefault="00000000">
      <w:r>
        <w:t>(미달)3(미달).(미달) (미달)F(미달)e(미달)w(미달)-(미달)s(미달)h(미달)o(미달)t(미달) (미달)</w:t>
      </w:r>
      <w:proofErr w:type="spellStart"/>
      <w:r>
        <w:t>(미달)미(미달)세(미달)조(미달)정(미달)</w:t>
      </w:r>
      <w:proofErr w:type="spellEnd"/>
      <w:r>
        <w:t>(미달) (미달)</w:t>
      </w:r>
      <w:proofErr w:type="spellStart"/>
      <w:r>
        <w:t>(미달)프(미달)로(미달)토(미달)콜(미달)</w:t>
      </w:r>
      <w:proofErr w:type="spellEnd"/>
    </w:p>
    <w:p w14:paraId="29BD1550" w14:textId="77777777" w:rsidR="00E554A3" w:rsidRDefault="00000000">
      <w:proofErr w:type="spellStart"/>
      <w:r>
        <w:t>(미달)한(미달)계(미달)</w:t>
      </w:r>
      <w:proofErr w:type="spellEnd"/>
      <w:r>
        <w:t>(미달) (미달)3(미달):(미달) (미달)2(미달)</w:t>
      </w:r>
      <w:r>
        <w:t>(미달)개(미달)</w:t>
      </w:r>
      <w:r>
        <w:t>(미달) (미달)</w:t>
      </w:r>
      <w:proofErr w:type="spellStart"/>
      <w:r>
        <w:t>(미달)결(미달)함(미달)</w:t>
      </w:r>
      <w:proofErr w:type="spellEnd"/>
      <w:r>
        <w:t>(미달) (미달)</w:t>
      </w:r>
      <w:proofErr w:type="spellStart"/>
      <w:r>
        <w:t>(미달)클(미달)래(미달)스(미달)만(미달)</w:t>
      </w:r>
      <w:proofErr w:type="spellEnd"/>
    </w:p>
    <w:p w14:paraId="55E7731B" w14:textId="77777777" w:rsidR="00E554A3" w:rsidRDefault="00000000">
      <w:proofErr w:type="spellStart"/>
      <w:r>
        <w:t>(미달)현(미달)재(미달)</w:t>
      </w:r>
      <w:proofErr w:type="spellEnd"/>
      <w:r>
        <w:t>(미달):(미달) (미달)C(미달)r(미달)a(미달)c(미달)k(미달),(미달) (미달)M(미달)e(미달)l(미달)t(미달)i(미달)n(미달)g(미달)</w:t>
      </w:r>
    </w:p>
    <w:p w14:paraId="2B37B2DE" w14:textId="77777777" w:rsidR="00E554A3" w:rsidRDefault="00000000">
      <w:proofErr w:type="spellStart"/>
      <w:r>
        <w:t>(미달)실(미달)제(미달)</w:t>
      </w:r>
      <w:proofErr w:type="spellEnd"/>
      <w:r>
        <w:t>(미달):(미달) (미달)C(미달)r(미달)a(미달)c(미달)k(미달),(미달) (미달)M(미달)e(미달)l(미달)t(미달)i(미달)n(미달)g(미달),(미달) (미달)C(미달)l(미달)o(미달)g(미달)g(미달)i(미달)n(미달)g(미달),(미달) (미달)C(미달)o(미달)r(미달)r(미달)o(미달)s(미달)i(미달)o(미달)n(미달),(미달) (미달)D(미달)e(미달)f(미달)o(미달)r(미달)m(미달)a(미달)t(미달)i(미달)o(미달)n(미달).(미달).(미달).(미달)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(미달)확(미달)장(미달)</w:t>
      </w:r>
      <w:r>
        <w:rPr>
          <w:lang w:eastAsia="ko-KR"/>
        </w:rPr>
        <w:t>(미달) (미달)</w:t>
      </w:r>
      <w:r>
        <w:rPr>
          <w:lang w:eastAsia="ko-KR"/>
        </w:rPr>
        <w:t>(미달)계(미달)획(미달)</w:t>
      </w:r>
      <w:r>
        <w:rPr>
          <w:lang w:eastAsia="ko-KR"/>
        </w:rPr>
        <w:t>(미달):(미달)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(미달)((미달)I(미달)n(미달)c(미달)r(미달)e(미달)m(미달)e(미달)n(미달)t(미달)a(미달)l(미달) (미달)L(미달)e(미달)a(미달)r(미달)n(미달)i(미달)n(미달)g(미달))(미달)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(미달)클(미달)래(미달)스(미달)당(미달)</w:t>
      </w:r>
      <w:r>
        <w:rPr>
          <w:lang w:eastAsia="ko-KR"/>
        </w:rPr>
        <w:t>(미달) (미달)1(미달)0(미달)0(미달)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proofErr w:type="spellStart"/>
      <w:r>
        <w:rPr>
          <w:lang w:eastAsia="ko-KR"/>
        </w:rPr>
        <w:t>(미달)재(미달)학(미달)습(미달)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(미달)수(미달)립(미달)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(미달)한(미달)계(미달)</w:t>
      </w:r>
      <w:r>
        <w:rPr>
          <w:lang w:eastAsia="ko-KR"/>
        </w:rPr>
        <w:t>(미달) (미달)4(미달):(미달) (미달)</w:t>
      </w:r>
      <w:r>
        <w:rPr>
          <w:lang w:eastAsia="ko-KR"/>
        </w:rPr>
        <w:t>(미달)정(미달)적(미달)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(미달)이(미달)미(미달)지(미달)만(미달)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(미달)현(미달)재(미달)</w:t>
      </w:r>
      <w:r>
        <w:rPr>
          <w:lang w:eastAsia="ko-KR"/>
        </w:rPr>
        <w:t>(미달):(미달) (미달)</w:t>
      </w:r>
      <w:r>
        <w:rPr>
          <w:lang w:eastAsia="ko-KR"/>
        </w:rPr>
        <w:t>(미달)단(미달)일(미달)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(미달)실(미달)제(미달)</w:t>
      </w:r>
      <w:r>
        <w:rPr>
          <w:lang w:eastAsia="ko-KR"/>
        </w:rPr>
        <w:t>(미달):(미달) (미달)</w:t>
      </w:r>
      <w:r>
        <w:rPr>
          <w:lang w:eastAsia="ko-KR"/>
        </w:rPr>
        <w:t>(미달)연(미달)속(미달)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(미달),(미달) (미달)</w:t>
      </w:r>
      <w:r>
        <w:rPr>
          <w:lang w:eastAsia="ko-KR"/>
        </w:rPr>
        <w:t>(미달)비(미달)디(미달)오(미달)</w:t>
      </w:r>
      <w:r>
        <w:rPr>
          <w:lang w:eastAsia="ko-KR"/>
        </w:rPr>
        <w:t>(미달) (미달)</w:t>
      </w:r>
      <w:r>
        <w:rPr>
          <w:lang w:eastAsia="ko-KR"/>
        </w:rPr>
        <w:t>(미달)스(미달)트(미달)림(미달)</w:t>
      </w:r>
    </w:p>
    <w:p w14:paraId="09D553F0" w14:textId="77777777" w:rsidR="00E554A3" w:rsidRDefault="00000000">
      <w:proofErr w:type="spellStart"/>
      <w:r>
        <w:t>(미달)향(미달)후(미달)</w:t>
      </w:r>
      <w:proofErr w:type="spellEnd"/>
      <w:r>
        <w:t>(미달) (미달)</w:t>
      </w:r>
      <w:proofErr w:type="spellStart"/>
      <w:r>
        <w:t>(미달)확(미달)장(미달)</w:t>
      </w:r>
      <w:proofErr w:type="spellEnd"/>
      <w:r>
        <w:t>(미달):(미달)</w:t>
      </w:r>
    </w:p>
    <w:p w14:paraId="5801E465" w14:textId="77777777" w:rsidR="00E554A3" w:rsidRDefault="00000000">
      <w:r>
        <w:t>(미달)1(미달).(미달) (미달)</w:t>
      </w:r>
      <w:proofErr w:type="spellStart"/>
      <w:r>
        <w:t>(미달)시(미달)계(미달)열(미달)</w:t>
      </w:r>
      <w:proofErr w:type="spellEnd"/>
      <w:r>
        <w:t>(미달) (미달)</w:t>
      </w:r>
      <w:proofErr w:type="spellStart"/>
      <w:r>
        <w:t>(미달)분(미달)석(미달)</w:t>
      </w:r>
      <w:proofErr w:type="spellEnd"/>
      <w:r>
        <w:t>(미달) (미달)((미달)T(미달)e(미달)m(미달)p(미달)o(미달)r(미달)a(미달)l(미달) (미달)M(미달)o(미달)d(미달)e(미달)l(미달)i(미달)n(미달)g(미달))(미달)</w:t>
      </w:r>
    </w:p>
    <w:p w14:paraId="5BA3D819" w14:textId="77777777" w:rsidR="00E554A3" w:rsidRDefault="00000000">
      <w:r>
        <w:t>(미달)2(미달).(미달) (미달)</w:t>
      </w:r>
      <w:proofErr w:type="spellStart"/>
      <w:r>
        <w:t>(미달)다(미달)중(미달)</w:t>
      </w:r>
      <w:proofErr w:type="spellEnd"/>
      <w:r>
        <w:t>(미달) (미달)</w:t>
      </w:r>
      <w:proofErr w:type="spellStart"/>
      <w:r>
        <w:t>(미달)각(미달)도(미달)</w:t>
      </w:r>
      <w:proofErr w:type="spellEnd"/>
      <w:r>
        <w:t>(미달) (미달)</w:t>
      </w:r>
      <w:proofErr w:type="spellStart"/>
      <w:r>
        <w:t>(미달)융(미달)합(미달)</w:t>
      </w:r>
      <w:proofErr w:type="spellEnd"/>
      <w:r>
        <w:t>(미달) (미달)((미달)M(미달)u(미달)l(미달)t(미달)i(미달)-(미달)v(미달)i(미달)e(미달)w(미달) (미달)F(미달)u(미달)s(미달)i(미달)o(미달)n(미달))(미달)</w:t>
      </w:r>
    </w:p>
    <w:p w14:paraId="37A61604" w14:textId="77777777" w:rsidR="00E554A3" w:rsidRDefault="00000000">
      <w:r>
        <w:t>(미달)3(미달).(미달) (미달)3(미달)D(미달) (미달)</w:t>
      </w:r>
      <w:proofErr w:type="spellStart"/>
      <w:r>
        <w:t>(미달)재(미달)구(미달)성(미달)</w:t>
      </w:r>
      <w:proofErr w:type="spellEnd"/>
      <w:r>
        <w:t>(미달) (미달)((미달)T(미달)o(미달)m(미달)o(미달)g(미달)r(미달)a(미달)p(미달)h(미달)y(미달))(미달)</w:t>
      </w:r>
    </w:p>
    <w:p w14:paraId="79A7769C" w14:textId="77777777" w:rsidR="00E554A3" w:rsidRDefault="00000000">
      <w:r>
        <w:t>(미달)2(미달).(미달) (미달)</w:t>
      </w:r>
      <w:proofErr w:type="spellStart"/>
      <w:r>
        <w:t>(미달)향(미달)후(미달)</w:t>
      </w:r>
      <w:proofErr w:type="spellEnd"/>
      <w:r>
        <w:t>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(미달)방(미달)향(미달)</w:t>
      </w:r>
      <w:proofErr w:type="spellEnd"/>
    </w:p>
    <w:p w14:paraId="287E32BD" w14:textId="77777777" w:rsidR="00E554A3" w:rsidRDefault="00000000">
      <w:proofErr w:type="spellStart"/>
      <w:r>
        <w:t>(미달)방(미달)향(미달)</w:t>
      </w:r>
      <w:proofErr w:type="spellEnd"/>
      <w:r>
        <w:t>(미달) (미달)1(미달):(미달) (미달)</w:t>
      </w:r>
      <w:proofErr w:type="spellStart"/>
      <w:r>
        <w:t>(미달)추(미달)론(미달)</w:t>
      </w:r>
      <w:proofErr w:type="spellEnd"/>
      <w:r>
        <w:t>(미달) (미달)</w:t>
      </w:r>
      <w:proofErr w:type="spellStart"/>
      <w:r>
        <w:t>(미달)최(미달)적(미달)화(미달)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(미달)C(미달)P(미달)U(미달) (미달)</w:t>
      </w:r>
      <w:r>
        <w:rPr>
          <w:lang w:eastAsia="ko-KR"/>
        </w:rPr>
        <w:t>(미달)환(미달)경(미달)에(미달)서(미달)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 (미달)((미달)3(미달)0(미달)+(미달) (미달)F(미달)P(미달)S(미달))(미달)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(미달)세(미달)부(미달)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(미달)과(미달)제(미달)</w:t>
      </w:r>
      <w:r>
        <w:rPr>
          <w:lang w:eastAsia="ko-KR"/>
        </w:rPr>
        <w:t>(미달):(미달)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(미달)경(미달)량(미달)화(미달)</w:t>
      </w:r>
    </w:p>
    <w:p w14:paraId="1835CA0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(미달)P(미달)r(미달)u(미달)n(미달)i(미달)n(미달)g(미달):(미달) (미달)</w:t>
      </w:r>
      <w:r>
        <w:rPr>
          <w:lang w:eastAsia="ko-KR"/>
        </w:rPr>
        <w:t>(미달)중(미달)요(미달)도(미달)</w:t>
      </w:r>
      <w:r>
        <w:rPr>
          <w:lang w:eastAsia="ko-KR"/>
        </w:rPr>
        <w:t>(미달) (미달)</w:t>
      </w:r>
      <w:r>
        <w:rPr>
          <w:lang w:eastAsia="ko-KR"/>
        </w:rPr>
        <w:t>(미달)낮(미달)은(미달)</w:t>
      </w:r>
      <w:r>
        <w:rPr>
          <w:lang w:eastAsia="ko-KR"/>
        </w:rPr>
        <w:t>(미달) (미달)</w:t>
      </w:r>
      <w:r>
        <w:rPr>
          <w:lang w:eastAsia="ko-KR"/>
        </w:rPr>
        <w:t>(미달)채(미달)널(미달)</w:t>
      </w:r>
      <w:r>
        <w:rPr>
          <w:lang w:eastAsia="ko-KR"/>
        </w:rPr>
        <w:t>(미달) (미달)</w:t>
      </w:r>
      <w:r>
        <w:rPr>
          <w:lang w:eastAsia="ko-KR"/>
        </w:rPr>
        <w:t>(미달)제(미달)거(미달)</w:t>
      </w:r>
      <w:r>
        <w:rPr>
          <w:lang w:eastAsia="ko-KR"/>
        </w:rPr>
        <w:t>(미달) (미달)((미달)3(미달)0(미달)-(미달)5(미달)0(미달)%(미달)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(미달))(미달)</w:t>
      </w:r>
    </w:p>
    <w:p w14:paraId="62932B0E" w14:textId="77777777" w:rsidR="00E554A3" w:rsidRDefault="00000000">
      <w:r>
        <w:t>(미달)-(미달) (미달)Q(미달)u(미달)a(미달)n(미달)t(미달)i(미달)z(미달)a(미달)t(미달)i(미달)o(미달)n(미달):(미달) (미달)I(미달)N(미달)T(미달)8(미달) (미달)</w:t>
      </w:r>
      <w:proofErr w:type="spellStart"/>
      <w:r>
        <w:t>(미달)변(미달)환(미달)</w:t>
      </w:r>
      <w:proofErr w:type="spellEnd"/>
      <w:r>
        <w:t>(미달) (미달)((미달)2(미달)-(미달)4(미달)</w:t>
      </w:r>
      <w:r>
        <w:t>(미달)배(미달)</w:t>
      </w:r>
      <w:r>
        <w:t>(미달) (미달)</w:t>
      </w:r>
      <w:proofErr w:type="spellStart"/>
      <w:r>
        <w:t>(미달)가(미달)속(미달)</w:t>
      </w:r>
      <w:proofErr w:type="spellEnd"/>
      <w:r>
        <w:t>(미달))(미달)</w:t>
      </w:r>
    </w:p>
    <w:p w14:paraId="42E795BF" w14:textId="77777777" w:rsidR="00E554A3" w:rsidRDefault="00000000">
      <w:r>
        <w:t>(미달)-(미달) (미달)K(미달)n(미달)o(미달)w(미달)l(미달)e(미달)d(미달)g(미달)e(미달) (미달)D(미달)i(미달)s(미달)t(미달)i(미달)l(미달)l(미달)a(미달)t(미달)i(미달)o(미달)n(미달):(미달) (미달)T(미달)e(미달)a(미달)c(미달)h(미달)e(미달)r(미달)-(미달)S(미달)t(미달)u(미달)d(미달)e(미달)n(미달)t(미달) (미달)</w:t>
      </w:r>
      <w:proofErr w:type="spellStart"/>
      <w:r>
        <w:t>(미달)학(미달)습(미달)</w:t>
      </w:r>
      <w:proofErr w:type="spellEnd"/>
    </w:p>
    <w:p w14:paraId="49689C2C" w14:textId="77777777" w:rsidR="00E554A3" w:rsidRDefault="00000000">
      <w:r>
        <w:t>(미달)2(미달).(미달) (미달)</w:t>
      </w:r>
      <w:proofErr w:type="spellStart"/>
      <w:r>
        <w:t>(미달)아(미달)키(미달)텍(미달)처(미달)</w:t>
      </w:r>
      <w:proofErr w:type="spellEnd"/>
      <w:r>
        <w:t>(미달) (미달)</w:t>
      </w:r>
      <w:proofErr w:type="spellStart"/>
      <w:r>
        <w:t>(미달)최(미달)적(미달)화(미달)</w:t>
      </w:r>
      <w:proofErr w:type="spellEnd"/>
    </w:p>
    <w:p w14:paraId="4D3C3161" w14:textId="77777777" w:rsidR="00E554A3" w:rsidRDefault="00000000">
      <w:r>
        <w:t>(미달)-(미달) (미달)C(미달)2(미달)P(미달)S(미달)A(미달) (미달)</w:t>
      </w:r>
      <w:proofErr w:type="spellStart"/>
      <w:r>
        <w:t>(미달)경(미달)량(미달)</w:t>
      </w:r>
      <w:proofErr w:type="spellEnd"/>
      <w:r>
        <w:t>(미달) (미달)</w:t>
      </w:r>
      <w:proofErr w:type="spellStart"/>
      <w:r>
        <w:t>(미달)버(미달)전(미달)</w:t>
      </w:r>
      <w:proofErr w:type="spellEnd"/>
      <w:r>
        <w:t>(미달) (미달)</w:t>
      </w:r>
      <w:proofErr w:type="spellStart"/>
      <w:r>
        <w:t>(미달)설(미달)계(미달)</w:t>
      </w:r>
      <w:proofErr w:type="spellEnd"/>
    </w:p>
    <w:p w14:paraId="193F3793" w14:textId="77777777" w:rsidR="00E554A3" w:rsidRDefault="00000000">
      <w:r>
        <w:t>(미달)-(미달) (미달)E(미달)a(미달)r(미달)l(미달)y(미달) (미달)E(미달)x(미달)i(미달)t(미달):(미달) (미달)</w:t>
      </w:r>
      <w:proofErr w:type="spellStart"/>
      <w:r>
        <w:t>(미달)쉬(미달)운(미달)</w:t>
      </w:r>
      <w:proofErr w:type="spellEnd"/>
      <w:r>
        <w:t>(미달) (미달)</w:t>
      </w:r>
      <w:proofErr w:type="spellStart"/>
      <w:r>
        <w:t>(미달)샘(미달)플(미달)</w:t>
      </w:r>
      <w:proofErr w:type="spellEnd"/>
      <w:r>
        <w:t>(미달) (미달)</w:t>
      </w:r>
      <w:proofErr w:type="spellStart"/>
      <w:r>
        <w:t>(미달)조(미달)기(미달)</w:t>
      </w:r>
      <w:proofErr w:type="spellEnd"/>
      <w:r>
        <w:t>(미달) (미달)</w:t>
      </w:r>
      <w:proofErr w:type="spellStart"/>
      <w:r>
        <w:t>(미달)종(미달)료(미달)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(미달)C(미달)a(미달)s(미달)c(미달)a(미달)d(미달)e(미달)d(미달) (미달)D(미달)e(미달)t(미달)e(미달)c(미달)t(미달)i(미달)o(미달)n(미달):(미달) (미달)</w:t>
      </w:r>
      <w:r>
        <w:rPr>
          <w:lang w:eastAsia="ko-KR"/>
        </w:rPr>
        <w:t>(미달)단(미달)계(미달)적(미달)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(미달)정(미달)밀(미달)도(미달)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(미달)배(미달)치(미달)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(미달):(미달)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(미달)동(미달)시(미달)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</w:p>
    <w:p w14:paraId="2C96BBE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(미달)파(미달)이(미달)프(미달)라(미달)이(미달)닝(미달)</w:t>
      </w:r>
      <w:proofErr w:type="spellEnd"/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(미달)전(미달)처(미달)리(미달)</w:t>
      </w:r>
      <w:proofErr w:type="spellEnd"/>
      <w:r>
        <w:rPr>
          <w:lang w:eastAsia="ko-KR"/>
        </w:rPr>
        <w:t>(미달)-(미달)</w:t>
      </w:r>
      <w:r>
        <w:rPr>
          <w:lang w:eastAsia="ko-KR"/>
        </w:rPr>
        <w:t>(미달)추(미달)론(미달)</w:t>
      </w:r>
      <w:r>
        <w:rPr>
          <w:lang w:eastAsia="ko-KR"/>
        </w:rPr>
        <w:t>(미달)-(미달)</w:t>
      </w:r>
      <w:r>
        <w:rPr>
          <w:lang w:eastAsia="ko-KR"/>
        </w:rPr>
        <w:t>(미달)후(미달)처(미달)리(미달)</w:t>
      </w:r>
      <w:r>
        <w:rPr>
          <w:lang w:eastAsia="ko-KR"/>
        </w:rPr>
        <w:t>(미달) (미달)</w:t>
      </w:r>
      <w:r>
        <w:rPr>
          <w:lang w:eastAsia="ko-KR"/>
        </w:rPr>
        <w:t>(미달)병(미달)렬(미달)화(미달)</w:t>
      </w:r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(미달)O(미달)N(미달)N(미달)X(미달) (미달)R(미달)u(미달)n(미달)t(미달)i(미달)m(미달)e(미달):(미달) (미달)</w:t>
      </w:r>
      <w:r>
        <w:rPr>
          <w:lang w:eastAsia="ko-KR"/>
        </w:rPr>
        <w:t>(미달)추(미달)론(미달)</w:t>
      </w:r>
      <w:r>
        <w:rPr>
          <w:lang w:eastAsia="ko-KR"/>
        </w:rPr>
        <w:t>(미달) (미달)</w:t>
      </w:r>
      <w:r>
        <w:rPr>
          <w:lang w:eastAsia="ko-KR"/>
        </w:rPr>
        <w:t>(미달)엔(미달)진(미달)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(미달):(미달) (미달)C(미달)P(미달)U(미달) (미달)3(미달)0(미달)-(미달)6(미달)0(미달) (미달)F(미달)P(미달)S(미달) (미달)</w:t>
      </w:r>
      <w:r>
        <w:rPr>
          <w:lang w:eastAsia="ko-KR"/>
        </w:rPr>
        <w:t>(미달)달(미달)성(미달)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(미달)방(미달)향(미달)</w:t>
      </w:r>
      <w:r>
        <w:rPr>
          <w:lang w:eastAsia="ko-KR"/>
        </w:rPr>
        <w:t>(미달) (미달)2(미달):(미달) (미달)F(미달)e(미달)w(미달)-(미달)s(미달)h(미달)o(미달)t(미달)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</w:t>
      </w:r>
      <w:r>
        <w:rPr>
          <w:lang w:eastAsia="ko-KR"/>
        </w:rPr>
        <w:t>(미달)새(미달)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(미달)필(미달)터(미달)를(미달)</w:t>
      </w:r>
      <w:r>
        <w:rPr>
          <w:lang w:eastAsia="ko-KR"/>
        </w:rPr>
        <w:t>(미달) (미달)1(미달)0(미달)-(미달)5(미달)0(미달)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</w:p>
    <w:p w14:paraId="1C3C8E0F" w14:textId="77777777" w:rsidR="00E554A3" w:rsidRDefault="00000000">
      <w:proofErr w:type="spellStart"/>
      <w:r>
        <w:t>(미달)접(미달)근(미달)법(미달)</w:t>
      </w:r>
      <w:proofErr w:type="spellEnd"/>
      <w:r>
        <w:t>(미달):(미달)</w:t>
      </w:r>
    </w:p>
    <w:p w14:paraId="5A22A386" w14:textId="77777777" w:rsidR="00E554A3" w:rsidRDefault="00000000">
      <w:r>
        <w:t>(미달)1(미달).(미달) (미달)M(미달)e(미달)t(미달)a(미달)-(미달)L(미달)e(미달)a(미달)r(미달)n(미달)i(미달)n(미달)g(미달)</w:t>
      </w:r>
    </w:p>
    <w:p w14:paraId="7DE82FDB" w14:textId="77777777" w:rsidR="00E554A3" w:rsidRDefault="00000000">
      <w:r>
        <w:t>(미달)-(미달) (미달)M(미달)A(미달)M(미달)L(미달) (미달)((미달)M(미달)o(미달)d(미달)e(미달)l(미달)-(미달)A(미달)g(미달)n(미달)o(미달)s(미달)t(미달)i(미달)c(미달) (미달)M(미달)e(미달)t(미달)a(미달)-(미달)L(미달)e(미달)a(미달)r(미달)n(미달)i(미달)n(미달)g(미달))(미달)</w:t>
      </w:r>
    </w:p>
    <w:p w14:paraId="4F80DF24" w14:textId="77777777" w:rsidR="00E554A3" w:rsidRDefault="00000000">
      <w:r>
        <w:t>(미달)-(미달) (미달)P(미달)r(미달)o(미달)t(미달)o(미달)t(미달)y(미달)p(미달)i(미달)c(미달)a(미달)l(미달) (미달)N(미달)e(미달)t(미달)w(미달)o(미달)r(미달)k(미달)s(미달)</w:t>
      </w:r>
    </w:p>
    <w:p w14:paraId="1DFD4837" w14:textId="77777777" w:rsidR="00E554A3" w:rsidRDefault="00000000">
      <w:r>
        <w:t>(미달)-(미달) (미달)</w:t>
      </w:r>
      <w:proofErr w:type="spellStart"/>
      <w:r>
        <w:t>(미달)사(미달)전(미달)학(미달)습(미달)</w:t>
      </w:r>
      <w:proofErr w:type="spellEnd"/>
      <w:r>
        <w:t>(미달):(미달) (미달)</w:t>
      </w:r>
      <w:proofErr w:type="spellStart"/>
      <w:r>
        <w:t>(미달)다(미달)중(미달)</w:t>
      </w:r>
      <w:proofErr w:type="spellEnd"/>
      <w:r>
        <w:t>(미달) (미달)</w:t>
      </w:r>
      <w:proofErr w:type="spellStart"/>
      <w:r>
        <w:t>(미달)제(미달)조(미달)사(미달)</w:t>
      </w:r>
      <w:proofErr w:type="spellEnd"/>
      <w:r>
        <w:t>(미달) (미달)</w:t>
      </w:r>
      <w:proofErr w:type="spellStart"/>
      <w:r>
        <w:t>(미달)데(미달)이(미달)터(미달)</w:t>
      </w:r>
      <w:proofErr w:type="spellEnd"/>
    </w:p>
    <w:p w14:paraId="18C81B2F" w14:textId="77777777" w:rsidR="00E554A3" w:rsidRDefault="00000000">
      <w:r>
        <w:t>(미달)2(미달).(미달) (미달)D(미달)o(미달)m(미달)a(미달)i(미달)n(미달) (미달)A(미달)d(미달)a(미달)p(미달)t(미달)a(미달)t(미달)i(미달)o(미달)n(미달)</w:t>
      </w:r>
    </w:p>
    <w:p w14:paraId="4FC78C33" w14:textId="77777777" w:rsidR="00E554A3" w:rsidRDefault="00000000">
      <w:r>
        <w:t>(미달)-(미달) (미달)A(미달)d(미달)v(미달)e(미달)r(미달)s(미달)a(미달)r(미달)i(미달)a(미달)l(미달) (미달)T(미달)r(미달)a(미달)i(미달)n(미달)i(미달)n(미달)g(미달):(미달) (미달)</w:t>
      </w:r>
      <w:proofErr w:type="spellStart"/>
      <w:r>
        <w:t>(미달)제(미달)조(미달)사(미달)</w:t>
      </w:r>
      <w:proofErr w:type="spellEnd"/>
      <w:r>
        <w:t>(미달) (미달)</w:t>
      </w:r>
      <w:proofErr w:type="spellStart"/>
      <w:r>
        <w:t>(미달)불(미달)변(미달)</w:t>
      </w:r>
      <w:proofErr w:type="spellEnd"/>
      <w:r>
        <w:t>(미달) (미달)</w:t>
      </w:r>
      <w:proofErr w:type="spellStart"/>
      <w:r>
        <w:t>(미달)특(미달)징(미달)</w:t>
      </w:r>
      <w:proofErr w:type="spellEnd"/>
      <w:r>
        <w:t>(미달) (미달)</w:t>
      </w:r>
      <w:proofErr w:type="spellStart"/>
      <w:r>
        <w:t>(미달)학(미달)습(미달)</w:t>
      </w:r>
      <w:proofErr w:type="spellEnd"/>
    </w:p>
    <w:p w14:paraId="355A6E39" w14:textId="77777777" w:rsidR="00E554A3" w:rsidRDefault="00000000">
      <w:r>
        <w:t>(미달)-(미달) (미달)S(미달)e(미달)l(미달)f(미달)-(미달)t(미달)r(미달)a(미달)i(미달)n(미달)i(미달)n(미달)g(미달):(미달) (미달)</w:t>
      </w:r>
      <w:proofErr w:type="spellStart"/>
      <w:r>
        <w:t>(미달)라(미달)벨(미달)</w:t>
      </w:r>
      <w:proofErr w:type="spellEnd"/>
      <w:r>
        <w:t>(미달) (미달)</w:t>
      </w:r>
      <w:proofErr w:type="spellStart"/>
      <w:r>
        <w:t>(미달)없(미달)는(미달)</w:t>
      </w:r>
      <w:proofErr w:type="spellEnd"/>
      <w:r>
        <w:t>(미달) (미달)</w:t>
      </w:r>
      <w:proofErr w:type="spellStart"/>
      <w:r>
        <w:t>(미달)데(미달)이(미달)터(미달)</w:t>
      </w:r>
      <w:proofErr w:type="spellEnd"/>
      <w:r>
        <w:t>(미달) (미달)</w:t>
      </w:r>
      <w:proofErr w:type="spellStart"/>
      <w:r>
        <w:t>(미달)활(미달)용(미달)</w:t>
      </w:r>
      <w:proofErr w:type="spellEnd"/>
    </w:p>
    <w:p w14:paraId="6943578C" w14:textId="77777777" w:rsidR="00E554A3" w:rsidRDefault="00000000">
      <w:r>
        <w:t>(미달)-(미달) (미달)P(미달)s(미달)e(미달)u(미달)d(미달)o(미달)-(미달)l(미달)a(미달)b(미달)e(미달)l(미달)i(미달)n(미달)g(미달):(미달) (미달)</w:t>
      </w:r>
      <w:proofErr w:type="spellStart"/>
      <w:r>
        <w:t>(미달)고(미달)신(미달)뢰(미달)도(미달)</w:t>
      </w:r>
      <w:proofErr w:type="spellEnd"/>
      <w:r>
        <w:t>(미달) (미달)</w:t>
      </w:r>
      <w:proofErr w:type="spellStart"/>
      <w:r>
        <w:t>(미달)예(미달)측(미달)</w:t>
      </w:r>
      <w:proofErr w:type="spellEnd"/>
      <w:r>
        <w:t>(미달) (미달)</w:t>
      </w:r>
      <w:proofErr w:type="spellStart"/>
      <w:r>
        <w:t>(미달)재(미달)학(미달)습(미달)</w:t>
      </w:r>
      <w:proofErr w:type="spellEnd"/>
    </w:p>
    <w:p w14:paraId="578283B4" w14:textId="77777777" w:rsidR="00E554A3" w:rsidRDefault="00000000">
      <w:r>
        <w:t>(미달)3(미달).(미달) (미달)T(미달)r(미달)a(미달)n(미달)s(미달)f(미달)e(미달)r(미달) (미달)L(미달)e(미달)a(미달)r(미달)n(미달)i(미달)n(미달)g(미달) (미달)v(미달)2(미달)</w:t>
      </w:r>
    </w:p>
    <w:p w14:paraId="4503752B" w14:textId="77777777" w:rsidR="00E554A3" w:rsidRDefault="00000000">
      <w:r>
        <w:t>(미달)-(미달) (미달)</w:t>
      </w:r>
      <w:proofErr w:type="spellStart"/>
      <w:r>
        <w:t>(미달)제(미달)조(미달)사(미달)별(미달)</w:t>
      </w:r>
      <w:proofErr w:type="spellEnd"/>
      <w:r>
        <w:t>(미달) (미달)A(미달)d(미달)a(미달)p(미달)t(미달)e(미달)r(미달) (미달)L(미달)a(미달)y(미달)e(미달)r(미달) (미달)</w:t>
      </w:r>
      <w:proofErr w:type="spellStart"/>
      <w:r>
        <w:t>(미달)추(미달)가(미달)</w:t>
      </w:r>
      <w:proofErr w:type="spellEnd"/>
    </w:p>
    <w:p w14:paraId="30B2D83A" w14:textId="77777777" w:rsidR="00E554A3" w:rsidRDefault="00000000">
      <w:r>
        <w:t>(미달)-(미달) (미달)</w:t>
      </w:r>
      <w:proofErr w:type="spellStart"/>
      <w:r>
        <w:t>(미달)대(미달)부(미달)분(미달)</w:t>
      </w:r>
      <w:proofErr w:type="spellEnd"/>
      <w:r>
        <w:t>(미달) (미달)</w:t>
      </w:r>
      <w:proofErr w:type="spellStart"/>
      <w:r>
        <w:t>(미달)가(미달)중(미달)치(미달)</w:t>
      </w:r>
      <w:proofErr w:type="spellEnd"/>
      <w:r>
        <w:t>(미달) (미달)</w:t>
      </w:r>
      <w:proofErr w:type="spellStart"/>
      <w:r>
        <w:t>(미달)고(미달)정(미달)</w:t>
      </w:r>
      <w:proofErr w:type="spellEnd"/>
      <w:r>
        <w:t>(미달),(미달) (미달)</w:t>
      </w:r>
      <w:proofErr w:type="spellStart"/>
      <w:r>
        <w:t>(미달)A(미달)d(미달)a(미달)p(미달)t(미달)e(미달)r(미달)</w:t>
      </w:r>
      <w:r>
        <w:t>(미달)만(미달)</w:t>
      </w:r>
      <w:proofErr w:type="spellEnd"/>
      <w:r>
        <w:t>(미달) (미달)</w:t>
      </w:r>
      <w:proofErr w:type="spellStart"/>
      <w:r>
        <w:t>(미달)학(미달)습(미달)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(미달)1(미달)0(미달)-(미달)2(미달)0(미달)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(미달)8(미달)0(미달)%(미달)+(미달) (미달)</w:t>
      </w:r>
      <w:r>
        <w:rPr>
          <w:lang w:eastAsia="ko-KR"/>
        </w:rPr>
        <w:t>(미달)정(미달)확(미달)도(미달)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(미달)신(미달)규(미달)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(미달)1(미달)</w:t>
      </w:r>
      <w:r>
        <w:rPr>
          <w:lang w:eastAsia="ko-KR"/>
        </w:rPr>
        <w:t>(미달)일(미달)에(미달)서(미달)</w:t>
      </w:r>
      <w:r>
        <w:rPr>
          <w:lang w:eastAsia="ko-KR"/>
        </w:rPr>
        <w:t>(미달) (미달)1(미달)</w:t>
      </w:r>
      <w:r>
        <w:rPr>
          <w:lang w:eastAsia="ko-KR"/>
        </w:rPr>
        <w:t>(미달)시(미달)간(미달)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(미달)방(미달)향(미달)</w:t>
      </w:r>
      <w:r>
        <w:rPr>
          <w:lang w:eastAsia="ko-KR"/>
        </w:rPr>
        <w:t>(미달) (미달)3(미달):(미달) (미달)</w:t>
      </w:r>
      <w:proofErr w:type="spellStart"/>
      <w:r>
        <w:rPr>
          <w:lang w:eastAsia="ko-KR"/>
        </w:rPr>
        <w:t>(미달)멀(미달)티(미달)모(미달)달(미달)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(미달)X(미달)-(미달)r(미달)a(미달)y(미달) (미달)+(미달) (미달)R(미달)G(미달)B(미달) (미달)+(미달) (미달)</w:t>
      </w:r>
      <w:r>
        <w:rPr>
          <w:lang w:eastAsia="ko-KR"/>
        </w:rPr>
        <w:t>(미달)열(미달)화(미달)상(미달)</w:t>
      </w:r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</w:p>
    <w:p w14:paraId="15F4EE90" w14:textId="77777777" w:rsidR="00E554A3" w:rsidRDefault="00000000">
      <w:proofErr w:type="spellStart"/>
      <w:r>
        <w:t>(미달)구(미달)조(미달)</w:t>
      </w:r>
      <w:proofErr w:type="spellEnd"/>
      <w:r>
        <w:t>(미달):(미달)</w:t>
      </w:r>
    </w:p>
    <w:p w14:paraId="7070B804" w14:textId="77777777" w:rsidR="00E554A3" w:rsidRDefault="00000000">
      <w:r>
        <w:t>(미달)I(미달)n(미달)p(미달)u(미달)t(미달):(미달) (미달)[(미달)X(미달)-(미달)r(미달)a(미달)y(미달),(미달) (미달)R(미달)G(미달)B(미달),(미달) (미달)T(미달)h(미달)e(미달)r(미달)m(미달)a(미달)l(미달)](미달)</w:t>
      </w:r>
    </w:p>
    <w:p w14:paraId="2F506A04" w14:textId="77777777" w:rsidR="00E554A3" w:rsidRDefault="00000000">
      <w:r>
        <w:t>(미달)↓(미달)</w:t>
      </w:r>
    </w:p>
    <w:p w14:paraId="3AFFD8F8" w14:textId="77777777" w:rsidR="00E554A3" w:rsidRDefault="00000000">
      <w:r>
        <w:t>(미달)M(미달)o(미달)d(미달)a(미달)l(미달)i(미달)t(미달)y(미달)-(미달)s(미달)p(미달)e(미달)c(미달)i(미달)f(미달)i(미달)c(미달) (미달)E(미달)n(미달)c(미달)o(미달)d(미달)e(미달)r(미달)s(미달):(미달)</w:t>
      </w:r>
    </w:p>
    <w:p w14:paraId="043380CF" w14:textId="77777777" w:rsidR="00E554A3" w:rsidRDefault="00000000">
      <w:r>
        <w:t>(미달)-(미달) (미달)X(미달)-(미달)r(미달)a(미달)y(미달) (미달)E(미달)n(미달)c(미달)o(미달)d(미달)e(미달)r(미달) (미달)((미달)</w:t>
      </w:r>
      <w:r>
        <w:t>(미달)본(미달)</w:t>
      </w:r>
      <w:r>
        <w:t>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(미달)모(미달)델(미달)</w:t>
      </w:r>
      <w:proofErr w:type="spellEnd"/>
      <w:r>
        <w:t>(미달))(미달)</w:t>
      </w:r>
    </w:p>
    <w:p w14:paraId="46E12917" w14:textId="77777777" w:rsidR="00E554A3" w:rsidRDefault="00000000">
      <w:r>
        <w:t>(미달)-(미달) (미달)R(미달)G(미달)B(미달) (미달)E(미달)n(미달)c(미달)o(미달)d(미달)e(미달)r(미달) (미달)((미달)R(미달)e(미달)s(미달)N(미달)e(미달)t(미달)-(미달)5(미달)0(미달))(미달)</w:t>
      </w:r>
    </w:p>
    <w:p w14:paraId="46F2316B" w14:textId="77777777" w:rsidR="00E554A3" w:rsidRDefault="00000000">
      <w:r>
        <w:t>(미달)-(미달) (미달)T(미달)h(미달)e(미달)r(미달)m(미달)a(미달)l(미달) (미달)E(미달)n(미달)c(미달)o(미달)d(미달)e(미달)r(미달) (미달)((미달)</w:t>
      </w:r>
      <w:proofErr w:type="spellStart"/>
      <w:r>
        <w:t>(미달)M(미달)o(미달)b(미달)i(미달)l(미달)e(미달)N(미달)e(미달)t(미달)</w:t>
      </w:r>
      <w:proofErr w:type="spellEnd"/>
      <w:r>
        <w:t>(미달))(미달)</w:t>
      </w:r>
    </w:p>
    <w:p w14:paraId="545EBC72" w14:textId="77777777" w:rsidR="00E554A3" w:rsidRDefault="00000000">
      <w:r>
        <w:t>(미달)↓(미달)</w:t>
      </w:r>
    </w:p>
    <w:p w14:paraId="517054CE" w14:textId="77777777" w:rsidR="00E554A3" w:rsidRDefault="00000000">
      <w:r>
        <w:t>(미달)C(미달)r(미달)o(미달)s(미달)s(미달)-(미달)m(미달)o(미달)d(미달)a(미달)l(미달) (미달)F(미달)u(미달)s(미달)i(미달)o(미달)n(미달):(미달)</w:t>
      </w:r>
    </w:p>
    <w:p w14:paraId="5D72322F" w14:textId="77777777" w:rsidR="00E554A3" w:rsidRDefault="00000000">
      <w:r>
        <w:t>(미달)-(미달) (미달)A(미달)t(미달)t(미달)e(미달)n(미달)t(미달)i(미달)o(미달)n(미달)-(미달)b(미달)a(미달)s(미달)e(미달)d(미달) (미달)F(미달)u(미달)s(미달)i(미달)o(미달)n(미달)</w:t>
      </w:r>
    </w:p>
    <w:p w14:paraId="00FC1CA1" w14:textId="77777777" w:rsidR="00E554A3" w:rsidRDefault="00000000">
      <w:r>
        <w:t>(미달)-(미달) (미달)C(미달)o(미달)m(미달)p(미달)l(미달)e(미달)m(미달)e(미달)n(미달)t(미달)a(미달)r(미달)y(미달) (미달)I(미달)n(미달)f(미달)o(미달)r(미달)m(미달)a(미달)t(미달)i(미달)o(미달)n(미달) (미달)E(미달)x(미달)t(미달)r(미달)a(미달)c(미달)t(미달)i(미달)o(미달)n(미달)</w:t>
      </w:r>
    </w:p>
    <w:p w14:paraId="62E30103" w14:textId="77777777" w:rsidR="00E554A3" w:rsidRDefault="00000000">
      <w:r>
        <w:t>(미달)↓(미달)</w:t>
      </w:r>
    </w:p>
    <w:p w14:paraId="39AAB698" w14:textId="77777777" w:rsidR="00E554A3" w:rsidRDefault="00000000">
      <w:r>
        <w:t>(미달)U(미달)n(미달)i(미달)f(미달)i(미달)e(미달)d(미달) (미달)D(미달)e(미달)t(미달)e(미달)c(미달)t(미달)o(미달)r(미달):(미달)</w:t>
      </w:r>
    </w:p>
    <w:p w14:paraId="652BB6BD" w14:textId="77777777" w:rsidR="00E554A3" w:rsidRDefault="00000000">
      <w:r>
        <w:t>(미달)-(미달) (미달)M(미달)u(미달)l(미달)t(미달)i(미달)-(미달)t(미달)a(미달)s(미달)k(미달) (미달)H(미달)e(미달)a(미달)d(미달) (미달)((미달)D(미달)e(미달)t(미달)e(미달)c(미달)t(미달)i(미달)o(미달)n(미달) (미달)+(미달) (미달)C(미달)l(미달)a(미달)s(미달)s(미달)i(미달)f(미달)i(미달)c(미달)a(미달)t(미달)i(미달)o(미달)n(미달))(미달)</w:t>
      </w:r>
    </w:p>
    <w:p w14:paraId="590E627A" w14:textId="77777777" w:rsidR="00E554A3" w:rsidRDefault="00000000">
      <w:r>
        <w:t>(미달)↓(미달)</w:t>
      </w:r>
    </w:p>
    <w:p w14:paraId="17E4B8CA" w14:textId="77777777" w:rsidR="00E554A3" w:rsidRDefault="00000000">
      <w:r>
        <w:t>(미달)O(미달)u(미달)t(미달)p(미달)u(미달)t(미달):(미달) (미달)B(미달)o(미달)u(미달)n(미달)d(미달)i(미달)n(미달)g(미달) (미달)B(미달)o(미달)x(미달)e(미달)s(미달) (미달)+(미달) (미달)D(미달)e(미달)f(미달)e(미달)c(미달)t(미달) (미달)T(미달)y(미달)p(미달)e(미달)s(미달)</w:t>
      </w:r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(미달):(미달) (미달)m(미달)A(미달)P(미달)5(미달)0(미달) (미달)9(미달)5(미달)%(미달)+(미달) (미달)((미달)</w:t>
      </w:r>
      <w:r>
        <w:rPr>
          <w:lang w:eastAsia="ko-KR"/>
        </w:rPr>
        <w:t>(미달)단(미달)일(미달)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(미달)모(미달)달(미달)리(미달)티(미달)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(미달)+(미달)3(미달)-(미달)5(미달)%(미달)p(미달))(미달)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(미달)방(미달)향(미달)</w:t>
      </w:r>
      <w:r>
        <w:rPr>
          <w:lang w:eastAsia="ko-KR"/>
        </w:rPr>
        <w:t>(미달) (미달)4(미달):(미달) (미달)</w:t>
      </w:r>
      <w:r>
        <w:rPr>
          <w:lang w:eastAsia="ko-KR"/>
        </w:rPr>
        <w:t>(미달)설(미달)명(미달)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(미달)A(미달)I(미달) (미달)((미달)X(미달)A(미달)I(미달))(미달)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(미달)해(미달)석(미달)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(미달)기(미달)법(미달)</w:t>
      </w:r>
      <w:r>
        <w:rPr>
          <w:lang w:eastAsia="ko-KR"/>
        </w:rPr>
        <w:t>(미달):(미달)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(미달)G(미달)r(미달)a(미달)d(미달)-(미달)C(미달)A(미달)M(미달)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(미달)시(미달)각(미달)화(미달)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(미달)"(미달)</w:t>
      </w:r>
      <w:r>
        <w:rPr>
          <w:lang w:eastAsia="ko-KR"/>
        </w:rPr>
        <w:t>(미달)어(미달)디(미달)를(미달)</w:t>
      </w:r>
      <w:r>
        <w:rPr>
          <w:lang w:eastAsia="ko-KR"/>
        </w:rPr>
        <w:t>(미달) (미달)</w:t>
      </w:r>
      <w:r>
        <w:rPr>
          <w:lang w:eastAsia="ko-KR"/>
        </w:rPr>
        <w:t>(미달)보(미달)고(미달)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(미달)결(미달)함(미달)이(미달)라(미달)</w:t>
      </w:r>
      <w:r>
        <w:rPr>
          <w:lang w:eastAsia="ko-KR"/>
        </w:rPr>
        <w:t>(미달) (미달)</w:t>
      </w:r>
      <w:r>
        <w:rPr>
          <w:lang w:eastAsia="ko-KR"/>
        </w:rPr>
        <w:t>(미달)판(미달)단(미달)했(미달)는(미달)가(미달)</w:t>
      </w:r>
      <w:r>
        <w:rPr>
          <w:lang w:eastAsia="ko-KR"/>
        </w:rPr>
        <w:t>(미달)?(미달)"(미달)</w:t>
      </w:r>
    </w:p>
    <w:p w14:paraId="0173579C" w14:textId="77777777" w:rsidR="00E554A3" w:rsidRDefault="00000000">
      <w:r>
        <w:t>(미달)2(미달).(미달) (미달)S(미달)H(미달)A(미달)P(미달) (미달)((미달)</w:t>
      </w:r>
      <w:proofErr w:type="spellStart"/>
      <w:r>
        <w:t>(미달)S(미달)H(미달)a(미달)p(미달)l(미달)e(미달)y(미달)</w:t>
      </w:r>
      <w:proofErr w:type="spellEnd"/>
      <w:r>
        <w:t>(미달) (미달)A(미달)d(미달)d(미달)i(미달)t(미달)i(미달)v(미달)e(미달) (미달)</w:t>
      </w:r>
      <w:proofErr w:type="spellStart"/>
      <w:r>
        <w:t>(미달)e(미달)x(미달)P(미달)l(미달)a(미달)n(미달)a(미달)t(미달)i(미달)o(미달)n(미달)s(미달)</w:t>
      </w:r>
      <w:proofErr w:type="spellEnd"/>
      <w:r>
        <w:t>(미달))(미달)</w:t>
      </w:r>
    </w:p>
    <w:p w14:paraId="40F49A3E" w14:textId="77777777" w:rsidR="00E554A3" w:rsidRDefault="00000000">
      <w:r>
        <w:t>(미달)-(미달) (미달)</w:t>
      </w:r>
      <w:proofErr w:type="spellStart"/>
      <w:r>
        <w:t>(미달)픽(미달)셀(미달)별(미달)</w:t>
      </w:r>
      <w:proofErr w:type="spellEnd"/>
      <w:r>
        <w:t>(미달) (미달)</w:t>
      </w:r>
      <w:proofErr w:type="spellStart"/>
      <w:r>
        <w:t>(미달)기(미달)여(미달)도(미달)</w:t>
      </w:r>
      <w:proofErr w:type="spellEnd"/>
      <w:r>
        <w:t>(미달) (미달)</w:t>
      </w:r>
      <w:proofErr w:type="spellStart"/>
      <w:r>
        <w:t>(미달)정(미달)량(미달)화(미달)</w:t>
      </w:r>
      <w:proofErr w:type="spellEnd"/>
    </w:p>
    <w:p w14:paraId="02CE1A90" w14:textId="77777777" w:rsidR="00E554A3" w:rsidRDefault="00000000">
      <w:r>
        <w:t>(미달)-(미달) (미달)"(미달)</w:t>
      </w:r>
      <w:r>
        <w:t>(미달)이(미달)</w:t>
      </w:r>
      <w:r>
        <w:t>(미달) (미달)</w:t>
      </w:r>
      <w:proofErr w:type="spellStart"/>
      <w:r>
        <w:t>(미달)픽(미달)셀(미달)들(미달)이(미달)</w:t>
      </w:r>
      <w:proofErr w:type="spellEnd"/>
      <w:r>
        <w:t>(미달) (미달)</w:t>
      </w:r>
      <w:proofErr w:type="spellStart"/>
      <w:r>
        <w:t>(미달)균(미달)열(미달)</w:t>
      </w:r>
      <w:proofErr w:type="spellEnd"/>
      <w:r>
        <w:t>(미달) (미달)</w:t>
      </w:r>
      <w:proofErr w:type="spellStart"/>
      <w:r>
        <w:t>(미달)예(미달)측(미달)에(미달)</w:t>
      </w:r>
      <w:proofErr w:type="spellEnd"/>
      <w:r>
        <w:t>(미달) (미달)X(미달)%(미달) (미달)</w:t>
      </w:r>
      <w:proofErr w:type="spellStart"/>
      <w:r>
        <w:t>(미달)기(미달)여(미달)</w:t>
      </w:r>
      <w:proofErr w:type="spellEnd"/>
      <w:r>
        <w:t>(미달)"(미달)</w:t>
      </w:r>
    </w:p>
    <w:p w14:paraId="37DDC3AE" w14:textId="77777777" w:rsidR="00E554A3" w:rsidRDefault="00000000">
      <w:r>
        <w:t>(미달)3(미달).(미달) (미달)C(미달)o(미달)u(미달)n(미달)t(미달)e(미달)r(미달)f(미달)a(미달)c(미달)t(미달)u(미달)a(미달)l(미달) (미달)E(미달)x(미달)p(미달)l(미달)a(미달)n(미달)a(미달)t(미달)i(미달)o(미달)n(미달)</w:t>
      </w:r>
    </w:p>
    <w:p w14:paraId="51A8BAFC" w14:textId="77777777" w:rsidR="00E554A3" w:rsidRDefault="00000000">
      <w:r>
        <w:t>(미달)-(미달) (미달)"(미달)</w:t>
      </w:r>
      <w:r>
        <w:t>(미달)이(미달)</w:t>
      </w:r>
      <w:r>
        <w:t>(미달) (미달)</w:t>
      </w:r>
      <w:proofErr w:type="spellStart"/>
      <w:r>
        <w:t>(미달)영(미달)역(미달)이(미달)</w:t>
      </w:r>
      <w:proofErr w:type="spellEnd"/>
      <w:r>
        <w:t>(미달) (미달)</w:t>
      </w:r>
      <w:proofErr w:type="spellStart"/>
      <w:r>
        <w:t>(미달)A(미달)</w:t>
      </w:r>
      <w:r>
        <w:t>(미달)처(미달)럼(미달)</w:t>
      </w:r>
      <w:proofErr w:type="spellEnd"/>
      <w:r>
        <w:t>(미달) (미달)</w:t>
      </w:r>
      <w:proofErr w:type="spellStart"/>
      <w:r>
        <w:t>(미달)보(미달)였(미달)다(미달)면(미달)</w:t>
      </w:r>
      <w:proofErr w:type="spellEnd"/>
      <w:r>
        <w:t>(미달) (미달)</w:t>
      </w:r>
      <w:proofErr w:type="spellStart"/>
      <w:r>
        <w:t>(미달)정(미달)상(미달)으(미달)로(미달)</w:t>
      </w:r>
      <w:proofErr w:type="spellEnd"/>
      <w:r>
        <w:t>(미달) (미달)</w:t>
      </w:r>
      <w:proofErr w:type="spellStart"/>
      <w:r>
        <w:t>(미달)판(미달)정(미달)</w:t>
      </w:r>
      <w:proofErr w:type="spellEnd"/>
      <w:r>
        <w:t>(미달)"(미달)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(미달)오(미달)탐(미달)지(미달)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(미달)원(미달)인(미달)</w:t>
      </w:r>
      <w:r>
        <w:rPr>
          <w:lang w:eastAsia="ko-KR"/>
        </w:rPr>
        <w:t>(미달) (미달)</w:t>
      </w:r>
      <w:r>
        <w:rPr>
          <w:lang w:eastAsia="ko-KR"/>
        </w:rPr>
        <w:t>(미달)분(미달)석(미달)</w:t>
      </w:r>
      <w:r>
        <w:rPr>
          <w:lang w:eastAsia="ko-KR"/>
        </w:rPr>
        <w:t>(미달) (미달)</w:t>
      </w:r>
      <w:r>
        <w:rPr>
          <w:lang w:eastAsia="ko-KR"/>
        </w:rPr>
        <w:t>(미달)도(미달)구(미달)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(미달)가(미달)치(미달)</w:t>
      </w:r>
      <w:r>
        <w:rPr>
          <w:lang w:eastAsia="ko-KR"/>
        </w:rPr>
        <w:t>(미달):(미달)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(미달)검(미달)사(미달)자(미달)</w:t>
      </w:r>
      <w:r>
        <w:rPr>
          <w:lang w:eastAsia="ko-KR"/>
        </w:rPr>
        <w:t>(미달) (미달)</w:t>
      </w:r>
      <w:r>
        <w:rPr>
          <w:lang w:eastAsia="ko-KR"/>
        </w:rPr>
        <w:t>(미달)신(미달)뢰(미달)도(미달)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(미달)오(미달)탐(미달)지(미달)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(미달)디(미달)버(미달)깅(미달)</w:t>
      </w:r>
      <w:r>
        <w:rPr>
          <w:lang w:eastAsia="ko-KR"/>
        </w:rPr>
        <w:t>(미달) (미달)</w:t>
      </w:r>
      <w:r>
        <w:rPr>
          <w:lang w:eastAsia="ko-KR"/>
        </w:rPr>
        <w:t>(미달)용(미달)이(미달)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(미달)규(미달)제(미달)</w:t>
      </w:r>
      <w:r>
        <w:rPr>
          <w:lang w:eastAsia="ko-KR"/>
        </w:rPr>
        <w:t>(미달) (미달)</w:t>
      </w:r>
      <w:r>
        <w:rPr>
          <w:lang w:eastAsia="ko-KR"/>
        </w:rPr>
        <w:t>(미달)대(미달)응(미달)</w:t>
      </w:r>
      <w:r>
        <w:rPr>
          <w:lang w:eastAsia="ko-KR"/>
        </w:rPr>
        <w:t>(미달) (미달)((미달)F(미달)D(미달)A(미달),(미달) (미달)I(미달)S(미달)O(미달)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(미달):(미달) (미달)</w:t>
      </w:r>
      <w:r>
        <w:rPr>
          <w:lang w:eastAsia="ko-KR"/>
        </w:rPr>
        <w:t>(미달)사(미달)용(미달)자(미달)</w:t>
      </w:r>
      <w:r>
        <w:rPr>
          <w:lang w:eastAsia="ko-KR"/>
        </w:rPr>
        <w:t>(미달) (미달)</w:t>
      </w:r>
      <w:r>
        <w:rPr>
          <w:lang w:eastAsia="ko-KR"/>
        </w:rPr>
        <w:t>(미달)수(미달)용(미달)도(미달)</w:t>
      </w:r>
      <w:r>
        <w:rPr>
          <w:lang w:eastAsia="ko-KR"/>
        </w:rPr>
        <w:t>(미달) (미달)+(미달)3(미달)0(미달)-(미달)5(미달)0(미달)%(미달)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(미달)방(미달)향(미달)</w:t>
      </w:r>
      <w:r>
        <w:rPr>
          <w:lang w:eastAsia="ko-KR"/>
        </w:rPr>
        <w:t>(미달) (미달)5(미달):(미달) (미달)</w:t>
      </w:r>
      <w:r>
        <w:rPr>
          <w:lang w:eastAsia="ko-KR"/>
        </w:rPr>
        <w:t>(미달)능(미달)동(미달)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(미달)((미달)A(미달)c(미달)t(미달)i(미달)v(미달)e(미달) (미달)L(미달)e(미달)a(미달)r(미달)n(미달)i(미달)n(미달)g(미달))(미달)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(미달)목(미달)표(미달)</w:t>
      </w:r>
      <w:r>
        <w:rPr>
          <w:lang w:eastAsia="ko-KR"/>
        </w:rPr>
        <w:t>(미달):(미달) (미달)</w:t>
      </w:r>
      <w:r>
        <w:rPr>
          <w:lang w:eastAsia="ko-KR"/>
        </w:rPr>
        <w:t>(미달)효(미달)율(미달)적(미달)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(미달)파(미달)이(미달)프(미달)라(미달)인(미달)</w:t>
      </w:r>
      <w:r>
        <w:rPr>
          <w:lang w:eastAsia="ko-KR"/>
        </w:rPr>
        <w:t>(미달):(미달)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(미달)초(미달)기(미달)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(미달)((미달)2(미달)0(미달)0(미달)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(미달)라(미달)벨(미달)</w:t>
      </w:r>
      <w:r>
        <w:rPr>
          <w:lang w:eastAsia="ko-KR"/>
        </w:rPr>
        <w:t>(미달) (미달)</w:t>
      </w:r>
      <w:r>
        <w:rPr>
          <w:lang w:eastAsia="ko-KR"/>
        </w:rPr>
        <w:t>(미달)없(미달)는(미달)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(미달)예(미달)측(미달)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(미달)불(미달)확(미달)실(미달)성(미달)</w:t>
      </w:r>
      <w:r>
        <w:rPr>
          <w:lang w:eastAsia="ko-KR"/>
        </w:rPr>
        <w:t>(미달) (미달)</w:t>
      </w:r>
      <w:r>
        <w:rPr>
          <w:lang w:eastAsia="ko-KR"/>
        </w:rPr>
        <w:t>(미달)측(미달)정(미달)</w:t>
      </w:r>
    </w:p>
    <w:p w14:paraId="0A433B83" w14:textId="77777777" w:rsidR="00E554A3" w:rsidRDefault="00000000">
      <w:r>
        <w:t>(미달)-(미달) (미달)E(미달)n(미달)t(미달)r(미달)o(미달)p(미달)y(미달):(미달) (미달)H(미달) (미달)=(미달) (미달)-(미달)Σ(미달) (미달)</w:t>
      </w:r>
      <w:proofErr w:type="spellStart"/>
      <w:r>
        <w:t>(미달)p(미달)_(미달)i(미달)</w:t>
      </w:r>
      <w:proofErr w:type="spellEnd"/>
      <w:r>
        <w:t>(미달) (미달)l(미달)o(미달)g(미달)((미달)</w:t>
      </w:r>
      <w:proofErr w:type="spellStart"/>
      <w:r>
        <w:t>(미달)p(미달)_(미달)i(미달)</w:t>
      </w:r>
      <w:proofErr w:type="spellEnd"/>
      <w:r>
        <w:t>(미달))(미달)</w:t>
      </w:r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(미달)M(미달)C(미달) (미달)D(미달)r(미달)o(미달)p(미달)o(미달)u(미달)t(미달):(미달) (미달)</w:t>
      </w: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(미달)추(미달)론(미달)</w:t>
      </w:r>
      <w:r>
        <w:rPr>
          <w:lang w:eastAsia="ko-KR"/>
        </w:rPr>
        <w:t>(미달) (미달)</w:t>
      </w:r>
      <w:r>
        <w:rPr>
          <w:lang w:eastAsia="ko-KR"/>
        </w:rPr>
        <w:t>(미달)분(미달)산(미달)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(미달)가(미달)장(미달)</w:t>
      </w:r>
      <w:r>
        <w:rPr>
          <w:lang w:eastAsia="ko-KR"/>
        </w:rPr>
        <w:t>(미달) (미달)</w:t>
      </w:r>
      <w:r>
        <w:rPr>
          <w:lang w:eastAsia="ko-KR"/>
        </w:rPr>
        <w:t>(미달)불(미달)확(미달)실(미달)한(미달)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</w:t>
      </w:r>
      <w:r>
        <w:rPr>
          <w:lang w:eastAsia="ko-KR"/>
        </w:rPr>
        <w:t>(미달) (미달)</w:t>
      </w:r>
      <w:r>
        <w:rPr>
          <w:lang w:eastAsia="ko-KR"/>
        </w:rPr>
        <w:t>(미달)선(미달)택(미달)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>(미달)5(미달).(미달) (미달)</w:t>
      </w:r>
      <w:r>
        <w:rPr>
          <w:lang w:eastAsia="ko-KR"/>
        </w:rPr>
        <w:t>(미달)전(미달)문(미달)가(미달)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(미달)라(미달)벨(미달)링(미달)</w:t>
      </w:r>
      <w:proofErr w:type="spellEnd"/>
      <w:r>
        <w:rPr>
          <w:lang w:eastAsia="ko-KR"/>
        </w:rPr>
        <w:t>(미달) (미달)((미달)2(미달)0(미달)-(미달)5(미달)0(미달)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>(미달)6(미달).(미달) (미달)</w:t>
      </w:r>
      <w:proofErr w:type="spellStart"/>
      <w:r>
        <w:rPr>
          <w:lang w:eastAsia="ko-KR"/>
        </w:rPr>
        <w:t>(미달)재(미달)학(미달)습(미달)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(미달)반(미달)복(미달)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(미달)효(미달)과(미달)</w:t>
      </w:r>
      <w:r>
        <w:rPr>
          <w:lang w:eastAsia="ko-KR"/>
        </w:rPr>
        <w:t>(미달):(미달)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(미달)무(미달)작(미달)위(미달)</w:t>
      </w:r>
      <w:r>
        <w:rPr>
          <w:lang w:eastAsia="ko-KR"/>
        </w:rPr>
        <w:t>(미달) (미달)</w:t>
      </w:r>
      <w:r>
        <w:rPr>
          <w:lang w:eastAsia="ko-KR"/>
        </w:rPr>
        <w:t>(미달)샘(미달)플(미달)링(미달)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(미달)5(미달)0(미달)%(미달) (미달)</w:t>
      </w:r>
      <w:r>
        <w:rPr>
          <w:lang w:eastAsia="ko-KR"/>
        </w:rPr>
        <w:t>(미달)적(미달)은(미달)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</w:t>
      </w: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(미달)$(미달)1(미달)0(미달)K(미달)-(미달)2(미달)0(미달)K(미달)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(미달)$(미달)</w:t>
      </w:r>
      <w:proofErr w:type="gramEnd"/>
      <w:r>
        <w:rPr>
          <w:lang w:eastAsia="ko-KR"/>
        </w:rPr>
        <w:t>(미달)5(미달)K(미달)-(미달)1(미달)0(미달)K(미달)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(미달):(미달) (미달)2(미달)0(미달)0(미달)</w:t>
      </w:r>
      <w:r>
        <w:rPr>
          <w:lang w:eastAsia="ko-KR"/>
        </w:rPr>
        <w:t>(미달)장(미달)에(미달)서(미달)</w:t>
      </w:r>
      <w:r>
        <w:rPr>
          <w:lang w:eastAsia="ko-KR"/>
        </w:rPr>
        <w:t>(미달) (미달)1(미달)0(미달)0(미달)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(미달)m(미달)A(미달)P(미달)5(미달)0(미달) (미달)9(미달)0(미달)%(미달)+(미달) (미달)</w:t>
      </w:r>
      <w:r>
        <w:rPr>
          <w:lang w:eastAsia="ko-KR"/>
        </w:rPr>
        <w:t>(미달)달(미달)성(미달)</w:t>
      </w:r>
    </w:p>
    <w:p w14:paraId="1CC7F862" w14:textId="77777777" w:rsidR="00E554A3" w:rsidRDefault="00000000">
      <w:pPr>
        <w:pStyle w:val="2"/>
      </w:pPr>
      <w:r>
        <w:t>(미달)V(미달)I(미달)I(미달).(미달) (미달)</w:t>
      </w:r>
      <w:proofErr w:type="spellStart"/>
      <w:r>
        <w:t>(미달)결(미달)론(미달)</w:t>
      </w:r>
      <w:proofErr w:type="spellEnd"/>
      <w:r>
        <w:t>(미달) (미달)((미달)C(미달)o(미달)n(미달)c(미달)l(미달)u(미달)s(미달)i(미달)o(미달)n(미달))(미달)</w:t>
      </w:r>
    </w:p>
    <w:p w14:paraId="3E907B14" w14:textId="77777777" w:rsidR="00E554A3" w:rsidRDefault="00000000">
      <w:pPr>
        <w:pStyle w:val="3"/>
      </w:pPr>
      <w:r>
        <w:t>(미달)A(미달).(미달)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(미달)요(미달)약(미달)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(미달)과(미달)제(미달)인(미달)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(미달)환(미달)경(미달)에(미달)서(미달)의(미달)</w:t>
      </w:r>
      <w:r>
        <w:rPr>
          <w:lang w:eastAsia="ko-KR"/>
        </w:rPr>
        <w:t>(미달) (미달)</w:t>
      </w:r>
      <w:r>
        <w:rPr>
          <w:lang w:eastAsia="ko-KR"/>
        </w:rPr>
        <w:t>(미달)고(미달)성(미달)능(미달)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(미달)검(미달)출(미달)을(미달)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(미달)해(미달)결(미달)하(미달)기(미달)</w:t>
      </w:r>
      <w:r>
        <w:rPr>
          <w:lang w:eastAsia="ko-KR"/>
        </w:rPr>
        <w:t>(미달) (미달)</w:t>
      </w:r>
      <w:r>
        <w:rPr>
          <w:lang w:eastAsia="ko-KR"/>
        </w:rPr>
        <w:t>(미달)위(미달)한(미달)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(미달)제(미달)안(미달)하(미달)고(미달)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(미달)디(미달)젤(미달)</w:t>
      </w:r>
      <w:r>
        <w:rPr>
          <w:lang w:eastAsia="ko-KR"/>
        </w:rPr>
        <w:t>(미달) (미달)</w:t>
      </w:r>
      <w:r>
        <w:rPr>
          <w:lang w:eastAsia="ko-KR"/>
        </w:rPr>
        <w:t>(미달)미(미달)립(미달)자(미달)</w:t>
      </w:r>
      <w:r>
        <w:rPr>
          <w:lang w:eastAsia="ko-KR"/>
        </w:rPr>
        <w:t>(미달) (미달)</w:t>
      </w:r>
      <w:r>
        <w:rPr>
          <w:lang w:eastAsia="ko-KR"/>
        </w:rPr>
        <w:t>(미달)필(미달)터(미달)</w:t>
      </w:r>
      <w:r>
        <w:rPr>
          <w:lang w:eastAsia="ko-KR"/>
        </w:rPr>
        <w:t>(미달)((미달)D(미달)P(미달)F(미달))(미달)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(미달)검(미달)출(미달)을(미달)</w:t>
      </w:r>
      <w:r>
        <w:rPr>
          <w:lang w:eastAsia="ko-KR"/>
        </w:rPr>
        <w:t>(미달) (미달)</w:t>
      </w:r>
      <w:r>
        <w:rPr>
          <w:lang w:eastAsia="ko-KR"/>
        </w:rPr>
        <w:t>(미달)대(미달)상(미달)으(미달)로(미달)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(미달)((미달)I(미달)m(미달)a(미달)g(미달)e(미달)N(미달)e(미달)t(미달)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(미달)X(미달)-(미달)r(미달)a(미달)y(미달)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(미달)거(미달)쳐(미달)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(미달)과(미달)정(미달)</w:t>
      </w:r>
      <w:r>
        <w:rPr>
          <w:lang w:eastAsia="ko-KR"/>
        </w:rPr>
        <w:t>(미달))(미달)</w:t>
      </w:r>
      <w:r>
        <w:rPr>
          <w:lang w:eastAsia="ko-KR"/>
        </w:rPr>
        <w:t>(미달)을(미달)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(미달)통(미달)해(미달)</w:t>
      </w:r>
      <w:r>
        <w:rPr>
          <w:lang w:eastAsia="ko-KR"/>
        </w:rPr>
        <w:t>(미달) (미달)</w:t>
      </w:r>
      <w:r>
        <w:rPr>
          <w:lang w:eastAsia="ko-KR"/>
        </w:rPr>
        <w:t>(미달)단(미달)</w:t>
      </w:r>
      <w:r>
        <w:rPr>
          <w:lang w:eastAsia="ko-KR"/>
        </w:rPr>
        <w:t>(미달) (미달)3(미달)3(미달)9(미달)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(미달)9(미달)1(미달).(미달)7(미달)%(미달) (미달)m(미달)A(미달)P(미달)5(미달)0(미달)</w:t>
      </w:r>
      <w:r>
        <w:rPr>
          <w:lang w:eastAsia="ko-KR"/>
        </w:rPr>
        <w:t>(미달)라(미달)는(미달)</w:t>
      </w:r>
      <w:r>
        <w:rPr>
          <w:lang w:eastAsia="ko-KR"/>
        </w:rPr>
        <w:t>(미달) (미달)</w:t>
      </w:r>
      <w:r>
        <w:rPr>
          <w:lang w:eastAsia="ko-KR"/>
        </w:rPr>
        <w:t>(미달)탁(미달)월(미달)한(미달)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(미달)달(미달)성(미달)했(미달)다(미달)</w:t>
      </w:r>
      <w:r>
        <w:rPr>
          <w:lang w:eastAsia="ko-KR"/>
        </w:rPr>
        <w:t>(미달).(미달)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(미달)재(미달)확(미달)인(미달)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(미달)효(미달)율(미달)성(미달)</w:t>
      </w:r>
      <w:r>
        <w:rPr>
          <w:lang w:eastAsia="ko-KR"/>
        </w:rPr>
        <w:t>(미달) (미달)</w:t>
      </w:r>
      <w:r>
        <w:rPr>
          <w:lang w:eastAsia="ko-KR"/>
        </w:rPr>
        <w:t>(미달)극(미달)대(미달)화(미달)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(미달)3(미달)4(미달).(미달)8(미달)%(미달)p(미달)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(미달)((미달)5(미달)6(미달).(미달)9(미달)%(미달)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(미달)9(미달)1(미달).(미달)7(미달)%(미달)</w:t>
      </w:r>
      <w:r>
        <w:rPr>
          <w:lang w:eastAsia="ko-KR"/>
        </w:rPr>
        <w:t>(미달)로(미달)</w:t>
      </w:r>
      <w:r>
        <w:rPr>
          <w:lang w:eastAsia="ko-KR"/>
        </w:rPr>
        <w:t>(미달))(미달)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(미달)((미달)3(미달)3(미달)9(미달)</w:t>
      </w:r>
      <w:r>
        <w:rPr>
          <w:lang w:eastAsia="ko-KR"/>
        </w:rPr>
        <w:t>(미달)장(미달)</w:t>
      </w:r>
      <w:r>
        <w:rPr>
          <w:lang w:eastAsia="ko-KR"/>
        </w:rPr>
        <w:t>(미달))(미달)</w:t>
      </w:r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(미달)인(미달)간(미달)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(미달)검(미달)사(미달)자(미달)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  <w:r>
        <w:rPr>
          <w:lang w:eastAsia="ko-KR"/>
        </w:rPr>
        <w:t>(미달)((미달)8(미달)5(미달)-(미달)9(미달)0(미달)%(미달))(미달) (미달)</w:t>
      </w:r>
      <w:r>
        <w:rPr>
          <w:lang w:eastAsia="ko-KR"/>
        </w:rPr>
        <w:t>(미달)초(미달)과(미달)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(미달)중(미달)소(미달)기(미달)업(미달)도(미달)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(미달)현(미달)실(미달)적(미달)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(미달)요(미달)구(미달)사(미달)항(미달)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(미달)전(미달)이(미달)학(미달)습(미달)의(미달)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 (미달)</w:t>
      </w:r>
      <w:r>
        <w:rPr>
          <w:lang w:eastAsia="ko-KR"/>
        </w:rPr>
        <w:t>(미달)실(미달)증(미달)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(미달)유(미달)사(미달)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(미달)사(미달)전(미달)학(미달)습(미달)</w:t>
      </w:r>
      <w:r>
        <w:rPr>
          <w:lang w:eastAsia="ko-KR"/>
        </w:rPr>
        <w:t>(미달)((미달)X(미달)-(미달)r(미달)a(미달)y(미달))(미달)</w:t>
      </w:r>
      <w:r>
        <w:rPr>
          <w:lang w:eastAsia="ko-KR"/>
        </w:rPr>
        <w:t>(미달)이(미달)</w:t>
      </w:r>
      <w:r>
        <w:rPr>
          <w:lang w:eastAsia="ko-KR"/>
        </w:rPr>
        <w:t>(미달) (미달)I(미달)m(미달)a(미달)g(미달)e(미달)N(미달)e(미달)t(미달) (미달)</w:t>
      </w:r>
      <w:r>
        <w:rPr>
          <w:lang w:eastAsia="ko-KR"/>
        </w:rPr>
        <w:t>(미달)대(미달)비(미달)</w:t>
      </w:r>
      <w:r>
        <w:rPr>
          <w:lang w:eastAsia="ko-KR"/>
        </w:rPr>
        <w:t>(미달) (미달)1(미달)9(미달).(미달)4(미달)%(미달)p(미달)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(미달)유(미달)사(미달)성(미달)과(미달)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(미달)정(미달)량(미달)적(미달)</w:t>
      </w:r>
      <w:r>
        <w:rPr>
          <w:lang w:eastAsia="ko-KR"/>
        </w:rPr>
        <w:t>(미달) (미달)</w:t>
      </w:r>
      <w:r>
        <w:rPr>
          <w:lang w:eastAsia="ko-KR"/>
        </w:rPr>
        <w:t>(미달)관(미달)계(미달)</w:t>
      </w:r>
      <w:r>
        <w:rPr>
          <w:lang w:eastAsia="ko-KR"/>
        </w:rPr>
        <w:t>(미달) (미달)</w:t>
      </w:r>
      <w:r>
        <w:rPr>
          <w:lang w:eastAsia="ko-KR"/>
        </w:rPr>
        <w:t>(미달)규(미달)명(미달)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(미달)원(미달)칙(미달)</w:t>
      </w:r>
      <w:r>
        <w:rPr>
          <w:lang w:eastAsia="ko-KR"/>
        </w:rPr>
        <w:t>(미달) (미달)</w:t>
      </w:r>
      <w:r>
        <w:rPr>
          <w:lang w:eastAsia="ko-KR"/>
        </w:rPr>
        <w:t>(미달)수(미달)립(미달)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(미달)중(미달)요(미달)성(미달)</w:t>
      </w:r>
      <w:r>
        <w:rPr>
          <w:lang w:eastAsia="ko-KR"/>
        </w:rPr>
        <w:t>(미달) (미달)</w:t>
      </w:r>
      <w:r>
        <w:rPr>
          <w:lang w:eastAsia="ko-KR"/>
        </w:rPr>
        <w:t>(미달)발(미달)견(미달)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(미달)후(미달)반(미달)부(미달)</w:t>
      </w:r>
      <w:r>
        <w:rPr>
          <w:lang w:eastAsia="ko-KR"/>
        </w:rPr>
        <w:t>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(미달)((미달)5(미달)1(미달)-(미달)1(미달)0(미달)0(미달))(미달)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(미달)1(미달)4(미달).(미달)8(미달)%(미달)p(미달)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(미달)모(미달)델(미달)의(미달)</w:t>
      </w:r>
      <w:r>
        <w:rPr>
          <w:lang w:eastAsia="ko-KR"/>
        </w:rPr>
        <w:t>(미달) (미달)"(미달)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</w:t>
      </w:r>
      <w:r>
        <w:rPr>
          <w:lang w:eastAsia="ko-KR"/>
        </w:rPr>
        <w:t>(미달)현(미달)상(미달)</w:t>
      </w:r>
      <w:r>
        <w:rPr>
          <w:lang w:eastAsia="ko-KR"/>
        </w:rPr>
        <w:t>(미달) (미달)</w:t>
      </w:r>
      <w:r>
        <w:rPr>
          <w:lang w:eastAsia="ko-KR"/>
        </w:rPr>
        <w:t>(미달)최(미달)초(미달)</w:t>
      </w:r>
      <w:r>
        <w:rPr>
          <w:lang w:eastAsia="ko-KR"/>
        </w:rPr>
        <w:t>(미달) (미달)</w:t>
      </w:r>
      <w:r>
        <w:rPr>
          <w:lang w:eastAsia="ko-KR"/>
        </w:rPr>
        <w:t>(미달)문(미달)서(미달)화(미달)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(미달)산(미달)업(미달)계(미달)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</w:t>
      </w:r>
      <w:r>
        <w:rPr>
          <w:lang w:eastAsia="ko-KR"/>
        </w:rPr>
        <w:t>(미달) (미달)</w:t>
      </w:r>
      <w:r>
        <w:rPr>
          <w:lang w:eastAsia="ko-KR"/>
        </w:rPr>
        <w:t>(미달)관(미달)행(미달)의(미달)</w:t>
      </w:r>
      <w:r>
        <w:rPr>
          <w:lang w:eastAsia="ko-KR"/>
        </w:rPr>
        <w:t>(미달) (미달)</w:t>
      </w:r>
      <w:r>
        <w:rPr>
          <w:lang w:eastAsia="ko-KR"/>
        </w:rPr>
        <w:t>(미달)위(미달)험(미달)성(미달)</w:t>
      </w:r>
      <w:r>
        <w:rPr>
          <w:lang w:eastAsia="ko-KR"/>
        </w:rPr>
        <w:t>(미달) (미달)</w:t>
      </w:r>
      <w:r>
        <w:rPr>
          <w:lang w:eastAsia="ko-KR"/>
        </w:rPr>
        <w:t>(미달)경(미달)고(미달)</w:t>
      </w:r>
      <w:r>
        <w:rPr>
          <w:lang w:eastAsia="ko-KR"/>
        </w:rPr>
        <w:t>(미달) (미달)((미달)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(미달)1(미달)6(미달).(미달)1(미달)%(미달) (미달)</w:t>
      </w:r>
      <w:r>
        <w:rPr>
          <w:lang w:eastAsia="ko-KR"/>
        </w:rPr>
        <w:t>(미달)과(미달)소(미달)평(미달)가(미달)</w:t>
      </w:r>
      <w:r>
        <w:rPr>
          <w:lang w:eastAsia="ko-KR"/>
        </w:rPr>
        <w:t>(미달))(미달)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(미달)공(미달)정(미달)한(미달)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(미달)구(미달)축(미달)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>(미달)Y(미달)O(미달)L(미달)O(미달)1(미달)1(미달) (미달)v(미달)s(미달) (미달)Y(미달)O(미달)L(미달)O(미달)v(미달)8(미달):(미달) (미달)4(미달)7(미달).(미달)2(미달)%(미달) (미달)</w:t>
      </w:r>
      <w:r>
        <w:rPr>
          <w:lang w:eastAsia="ko-KR"/>
        </w:rPr>
        <w:t>(미달)상(미달)대(미달)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</w:t>
      </w:r>
      <w:r>
        <w:rPr>
          <w:lang w:eastAsia="ko-KR"/>
        </w:rPr>
        <w:t>(미달)객(미달)관(미달)적(미달)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(미달)완(미달)전(미달)한(미달)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(미달)보(미달)장(미달)</w:t>
      </w:r>
      <w:r>
        <w:rPr>
          <w:lang w:eastAsia="ko-KR"/>
        </w:rPr>
        <w:t>(미달) (미달)((미달)</w:t>
      </w:r>
      <w:r>
        <w:rPr>
          <w:lang w:eastAsia="ko-KR"/>
        </w:rPr>
        <w:t>(미달)코(미달)드(미달)</w:t>
      </w:r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(미달),(미달)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(미달)공(미달)개(미달)</w:t>
      </w:r>
      <w:r>
        <w:rPr>
          <w:lang w:eastAsia="ko-KR"/>
        </w:rPr>
        <w:t>(미달))(미달)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(미달)향(미달)후(미달)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</w:t>
      </w:r>
      <w:r>
        <w:rPr>
          <w:lang w:eastAsia="ko-KR"/>
        </w:rPr>
        <w:t>(미달) (미달)</w:t>
      </w:r>
      <w:r>
        <w:rPr>
          <w:lang w:eastAsia="ko-KR"/>
        </w:rPr>
        <w:t>(미달)벤(미달)치(미달)마(미달)크(미달)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71D4F9F4" w14:textId="77777777" w:rsidR="00E554A3" w:rsidRDefault="00000000">
      <w:proofErr w:type="spellStart"/>
      <w:r>
        <w:t>(미달)정(미달)량(미달)적(미달)</w:t>
      </w:r>
      <w:proofErr w:type="spellEnd"/>
      <w:r>
        <w:t>(미달) (미달)</w:t>
      </w:r>
      <w:proofErr w:type="spellStart"/>
      <w:r>
        <w:t>(미달)성(미달)과(미달)</w:t>
      </w:r>
      <w:proofErr w:type="spellEnd"/>
      <w:r>
        <w:t>(미달) (미달)</w:t>
      </w:r>
      <w:proofErr w:type="spellStart"/>
      <w:r>
        <w:t>(미달)종(미달)합(미달)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(미달)지(미달)표(미달)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(미달)달(미달)성(미달)</w:t>
            </w:r>
            <w:proofErr w:type="spellEnd"/>
            <w:r>
              <w:t>(미달) (미달)</w:t>
            </w:r>
            <w:r>
              <w:t>(미달)값(미달)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(미달)산(미달)업(미달)</w:t>
            </w:r>
            <w:proofErr w:type="spellEnd"/>
            <w:r>
              <w:t>(미달) (미달)</w:t>
            </w:r>
            <w:proofErr w:type="spellStart"/>
            <w:r>
              <w:t>(미달)기(미달)준(미달)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(미달)평(미달)가(미달)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(미달)m(미달)A(미달)P(미달)5(미달)0(미달)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(미달)9(미달)1(미달).(미달)7(미달)%(미달)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(미달)&gt;(미달)8(미달)5(미달)%(미달)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>(미달)✓(미달)✓(미달)✓(미달) (미달)</w:t>
            </w:r>
            <w:proofErr w:type="spellStart"/>
            <w:r>
              <w:t>(미달)초(미달)과(미달)</w:t>
            </w:r>
            <w:proofErr w:type="spellEnd"/>
            <w:r>
              <w:t>(미달) (미달)</w:t>
            </w:r>
            <w:proofErr w:type="spellStart"/>
            <w:r>
              <w:t>(미달)달(미달)성(미달)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(미달)정(미달)밀(미달)도(미달)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(미달)9(미달)2(미달).(미달)8(미달)%(미달)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(미달)&gt;(미달)9(미달)0(미달)%(미달)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>(미달)✓(미달)✓(미달)✓(미달) (미달)</w:t>
            </w:r>
            <w:proofErr w:type="spellStart"/>
            <w:r>
              <w:t>(미달)기(미달)준(미달)</w:t>
            </w:r>
            <w:proofErr w:type="spellEnd"/>
            <w:r>
              <w:t>(미달) (미달)</w:t>
            </w:r>
            <w:proofErr w:type="spellStart"/>
            <w:r>
              <w:t>(미달)충(미달)족(미달)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(미달)재(미달)현(미달)율(미달)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(미달)8(미달)2(미달).(미달)2(미달)%(미달)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(미달)&gt;(미달)8(미달)0(미달)%(미달)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>(미달)✓(미달)✓(미달) (미달)</w:t>
            </w:r>
            <w:proofErr w:type="spellStart"/>
            <w:r>
              <w:t>(미달)기(미달)준(미달)</w:t>
            </w:r>
            <w:proofErr w:type="spellEnd"/>
            <w:r>
              <w:t>(미달) (미달)</w:t>
            </w:r>
            <w:proofErr w:type="spellStart"/>
            <w:r>
              <w:t>(미달)충(미달)족(미달)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(미달)F(미달)1(미달) (미달)S(미달)c(미달)o(미달)r(미달)e(미달)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(미달)0(미달).(미달)8(미달)7(미달)2(미달)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(미달)&gt;(미달)0(미달).(미달)8(미달)5(미달)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>(미달)✓(미달)✓(미달) (미달)</w:t>
            </w:r>
            <w:proofErr w:type="spellStart"/>
            <w:r>
              <w:t>(미달)우(미달)수(미달)함(미달)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(미달)학(미달)습(미달)</w:t>
            </w:r>
            <w:proofErr w:type="spellEnd"/>
            <w:r>
              <w:t>(미달) (미달)</w:t>
            </w:r>
            <w:proofErr w:type="spellStart"/>
            <w:r>
              <w:t>(미달)시(미달)간(미달)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(미달)1(미달)0(미달)</w:t>
            </w:r>
            <w:r>
              <w:t>(미달)시(미달)간(미달)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(미달)&lt;(미달)2(미달)4(미달)</w:t>
            </w:r>
            <w:r>
              <w:t>(미달)시(미달)간(미달)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>(미달)✓(미달)✓(미달)✓(미달) (미달)</w:t>
            </w:r>
            <w:proofErr w:type="spellStart"/>
            <w:r>
              <w:t>(미달)매(미달)우(미달)</w:t>
            </w:r>
            <w:proofErr w:type="spellEnd"/>
            <w:r>
              <w:t>(미달) (미달)</w:t>
            </w:r>
            <w:proofErr w:type="spellStart"/>
            <w:r>
              <w:t>(미달)빠(미달)름(미달)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(미달)초(미달)기(미달)</w:t>
            </w:r>
            <w:proofErr w:type="spellEnd"/>
            <w:r>
              <w:t>(미달) (미달)</w:t>
            </w:r>
            <w:proofErr w:type="spellStart"/>
            <w:r>
              <w:t>(미달)비(미달)용(미달)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(미달)$(미달)4(미달)0(미달)K(미달)-(미달)9(미달)0(미달)K(미달)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(미달)&lt;(미달)$(미달)1(미달)0(미달)0(미달)K(미달)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>(미달)✓(미달)✓(미달) (미달)</w:t>
            </w:r>
            <w:proofErr w:type="spellStart"/>
            <w:r>
              <w:t>(미달)합(미달)리(미달)적(미달) (미달)수(미달)준(미달)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(미달)R(미달)O(미달)I(미달)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(미달)7(미달)0(미달)%(미달) (미달)((미달)1(미달)</w:t>
            </w:r>
            <w:r>
              <w:t>(미달)년(미달)</w:t>
            </w:r>
            <w:r>
              <w:t>(미달))(미달)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(미달)&gt;(미달)5(미달)0(미달)%(미달)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>(미달)✓(미달)✓(미달)✓(미달) (미달)</w:t>
            </w:r>
            <w:proofErr w:type="spellStart"/>
            <w:r>
              <w:t>(미달)우(미달)수(미달)함(미달)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(미달)7(미달)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(미달)지(미달)표(미달)</w:t>
      </w:r>
      <w:r>
        <w:rPr>
          <w:lang w:eastAsia="ko-KR"/>
        </w:rPr>
        <w:t>(미달) (미달)</w:t>
      </w:r>
      <w:r>
        <w:rPr>
          <w:lang w:eastAsia="ko-KR"/>
        </w:rPr>
        <w:t>(미달)중(미달)</w:t>
      </w:r>
      <w:r>
        <w:rPr>
          <w:lang w:eastAsia="ko-KR"/>
        </w:rPr>
        <w:t>(미달) (미달)7(미달)</w:t>
      </w:r>
      <w:r>
        <w:rPr>
          <w:lang w:eastAsia="ko-KR"/>
        </w:rPr>
        <w:t>(미달)개(미달)</w:t>
      </w:r>
      <w:r>
        <w:rPr>
          <w:lang w:eastAsia="ko-KR"/>
        </w:rPr>
        <w:t>(미달) (미달)</w:t>
      </w:r>
      <w:r>
        <w:rPr>
          <w:lang w:eastAsia="ko-KR"/>
        </w:rPr>
        <w:t>(미달)충(미달)족(미달)</w:t>
      </w:r>
      <w:r>
        <w:rPr>
          <w:lang w:eastAsia="ko-KR"/>
        </w:rPr>
        <w:t>(미달),(미달)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(미달)배(미달)포(미달)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(미달)수(미달)준(미달)</w:t>
      </w:r>
    </w:p>
    <w:p w14:paraId="2D017EB5" w14:textId="77777777" w:rsidR="00E554A3" w:rsidRDefault="00000000">
      <w:pPr>
        <w:pStyle w:val="3"/>
      </w:pPr>
      <w:r>
        <w:t>(미달)B(미달).(미달) (미달)</w:t>
      </w:r>
      <w:proofErr w:type="spellStart"/>
      <w:r>
        <w:t>(미달)학(미달)술(미달)적(미달)</w:t>
      </w:r>
      <w:proofErr w:type="spellEnd"/>
      <w:r>
        <w:t>(미달) (미달)</w:t>
      </w:r>
      <w:proofErr w:type="spellStart"/>
      <w:r>
        <w:t>(미달)기(미달)여(미달)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(미달)학(미달)술(미달)적(미달)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</w:t>
      </w:r>
      <w:r>
        <w:rPr>
          <w:lang w:eastAsia="ko-KR"/>
        </w:rPr>
        <w:t>(미달) (미달)</w:t>
      </w:r>
      <w:r>
        <w:rPr>
          <w:lang w:eastAsia="ko-KR"/>
        </w:rPr>
        <w:t>(미달)네(미달)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(미달)가(미달)지(미달)</w:t>
      </w:r>
      <w:r>
        <w:rPr>
          <w:lang w:eastAsia="ko-KR"/>
        </w:rPr>
        <w:t>(미달) (미달)</w:t>
      </w:r>
      <w:r>
        <w:rPr>
          <w:lang w:eastAsia="ko-KR"/>
        </w:rPr>
        <w:t>(미달)차(미달)원(미달)에(미달)서(미달)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(미달):(미달)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(미달)방(미달)법(미달)론(미달)적(미달)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(미달)프(미달)레(미달)임(미달)워(미달)크(미달)의(미달)</w:t>
      </w:r>
      <w:r>
        <w:rPr>
          <w:lang w:eastAsia="ko-KR"/>
        </w:rPr>
        <w:t>(미달) (미달)</w:t>
      </w:r>
      <w:r>
        <w:rPr>
          <w:lang w:eastAsia="ko-KR"/>
        </w:rPr>
        <w:t>(미달)체(미달)계(미달)화(미달)</w:t>
      </w:r>
      <w:r>
        <w:rPr>
          <w:lang w:eastAsia="ko-KR"/>
        </w:rPr>
        <w:t>(미달):(미달)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(미달)단(미달)편(미달)적(미달)</w:t>
      </w:r>
      <w:r>
        <w:rPr>
          <w:lang w:eastAsia="ko-KR"/>
        </w:rPr>
        <w:t>(미달) (미달)</w:t>
      </w:r>
      <w:r>
        <w:rPr>
          <w:lang w:eastAsia="ko-KR"/>
        </w:rPr>
        <w:t>(미달)시(미달)도(미달)를(미달)</w:t>
      </w:r>
      <w:r>
        <w:rPr>
          <w:lang w:eastAsia="ko-KR"/>
        </w:rPr>
        <w:t>(미달) (미달)</w:t>
      </w:r>
      <w:r>
        <w:rPr>
          <w:lang w:eastAsia="ko-KR"/>
        </w:rPr>
        <w:t>(미달)완(미달)전(미달)한(미달)</w:t>
      </w:r>
      <w:r>
        <w:rPr>
          <w:lang w:eastAsia="ko-KR"/>
        </w:rPr>
        <w:t>(미달) (미달)3(미달)</w:t>
      </w:r>
      <w:r>
        <w:rPr>
          <w:lang w:eastAsia="ko-KR"/>
        </w:rPr>
        <w:t>(미달)단(미달)계(미달)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(미달)정(미달)립(미달)</w:t>
      </w:r>
      <w:r>
        <w:rPr>
          <w:lang w:eastAsia="ko-KR"/>
        </w:rPr>
        <w:t>(미달) (미달)((미달)I(미달)m(미달)a(미달)g(미달)e(미달)N(미달)e(미달)t(미달)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(미달)중(미달)간(미달)도(미달)메(미달)인(미달)에(미달)서(미달)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(미달)타(미달)겟(미달)</w:t>
      </w:r>
      <w:r>
        <w:rPr>
          <w:lang w:eastAsia="ko-KR"/>
        </w:rPr>
        <w:t>(미달))(미달)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(미달)단(미달)계(미달)별(미달)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(미달)하(미달)이(미달)퍼(미달)파(미달)라(미달)미(미달)터(미달)</w:t>
      </w:r>
      <w:proofErr w:type="spellEnd"/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(미달)요(미달)구(미달)사(미달)항(미달)</w:t>
      </w:r>
      <w:r>
        <w:rPr>
          <w:lang w:eastAsia="ko-KR"/>
        </w:rPr>
        <w:t>(미달) (미달)</w:t>
      </w:r>
      <w:r>
        <w:rPr>
          <w:lang w:eastAsia="ko-KR"/>
        </w:rPr>
        <w:t>(미달)명(미달)시(미달)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(미달)성(미달)공(미달)</w:t>
      </w:r>
      <w:r>
        <w:rPr>
          <w:lang w:eastAsia="ko-KR"/>
        </w:rPr>
        <w:t>(미달) (미달)</w:t>
      </w:r>
      <w:r>
        <w:rPr>
          <w:lang w:eastAsia="ko-KR"/>
        </w:rPr>
        <w:t>(미달)조(미달)건(미달)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(미달)범(미달)위(미달)</w:t>
      </w:r>
      <w:r>
        <w:rPr>
          <w:lang w:eastAsia="ko-KR"/>
        </w:rPr>
        <w:t>(미달) (미달)</w:t>
      </w:r>
      <w:r>
        <w:rPr>
          <w:lang w:eastAsia="ko-KR"/>
        </w:rPr>
        <w:t>(미달)명(미달)확(미달)화(미달)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(미달)가(미달)능(미달)성(미달)의(미달)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(미달)모(미달)범(미달)</w:t>
      </w:r>
      <w:r>
        <w:rPr>
          <w:lang w:eastAsia="ko-KR"/>
        </w:rPr>
        <w:t>(미달) (미달)</w:t>
      </w:r>
      <w:r>
        <w:rPr>
          <w:lang w:eastAsia="ko-KR"/>
        </w:rPr>
        <w:t>(미달)사(미달)례(미달)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</w:t>
      </w:r>
      <w:r>
        <w:rPr>
          <w:lang w:eastAsia="ko-KR"/>
        </w:rPr>
        <w:t>(미달):(미달)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(미달)무(미달)작(미달)위(미달)성(미달)</w:t>
      </w:r>
      <w:r>
        <w:rPr>
          <w:lang w:eastAsia="ko-KR"/>
        </w:rPr>
        <w:t>(미달) (미달)</w:t>
      </w:r>
      <w:r>
        <w:rPr>
          <w:lang w:eastAsia="ko-KR"/>
        </w:rPr>
        <w:t>(미달)제(미달)어(미달)</w:t>
      </w:r>
      <w:r>
        <w:rPr>
          <w:lang w:eastAsia="ko-KR"/>
        </w:rPr>
        <w:t>(미달),(미달)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(미달)명(미달)세(미달)</w:t>
      </w:r>
      <w:r>
        <w:rPr>
          <w:lang w:eastAsia="ko-KR"/>
        </w:rPr>
        <w:t>(미달),(미달) (미달)</w:t>
      </w:r>
      <w:r>
        <w:rPr>
          <w:lang w:eastAsia="ko-KR"/>
        </w:rPr>
        <w:t>(미달)코(미달)드(미달)</w:t>
      </w:r>
      <w:r>
        <w:rPr>
          <w:lang w:eastAsia="ko-KR"/>
        </w:rPr>
        <w:t>(미달) (미달)</w:t>
      </w:r>
      <w:r>
        <w:rPr>
          <w:lang w:eastAsia="ko-KR"/>
        </w:rPr>
        <w:t>(미달)공(미달)개(미달)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(미달)연(미달)구(미달)자(미달)의(미달)</w:t>
      </w:r>
      <w:r>
        <w:rPr>
          <w:lang w:eastAsia="ko-KR"/>
        </w:rPr>
        <w:t>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(미달)재(미달)현(미달)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>(미달)O(미달)p(미달)e(미달)n(미달) (미달)S(미달)c(미달)i(미달)e(미달)n(미달)c(미달)e(미달) (미달)</w:t>
      </w:r>
      <w:r>
        <w:rPr>
          <w:lang w:eastAsia="ko-KR"/>
        </w:rPr>
        <w:t>(미달)원(미달)칙(미달)</w:t>
      </w:r>
      <w:r>
        <w:rPr>
          <w:lang w:eastAsia="ko-KR"/>
        </w:rPr>
        <w:t>(미달) (미달)</w:t>
      </w:r>
      <w:r>
        <w:rPr>
          <w:lang w:eastAsia="ko-KR"/>
        </w:rPr>
        <w:t>(미달)실(미달)천(미달)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(미달)이(미달)론(미달)적(미달)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</w:t>
      </w:r>
      <w:r>
        <w:rPr>
          <w:lang w:eastAsia="ko-KR"/>
        </w:rPr>
        <w:t>(미달)현(미달)상(미달)의(미달)</w:t>
      </w:r>
      <w:r>
        <w:rPr>
          <w:lang w:eastAsia="ko-KR"/>
        </w:rPr>
        <w:t>(미달) (미달)</w:t>
      </w:r>
      <w:r>
        <w:rPr>
          <w:lang w:eastAsia="ko-KR"/>
        </w:rPr>
        <w:t>(미달)수(미달)학(미달)적(미달)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(미달)모(미달)델(미달)링(미달)</w:t>
      </w:r>
      <w:r>
        <w:rPr>
          <w:lang w:eastAsia="ko-KR"/>
        </w:rPr>
        <w:t>(미달):(미달)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(미달)발(미달)견(미달)</w:t>
      </w:r>
      <w:r>
        <w:rPr>
          <w:lang w:eastAsia="ko-KR"/>
        </w:rPr>
        <w:t>(미달):(미달) (미달)</w:t>
      </w:r>
      <w:r>
        <w:rPr>
          <w:lang w:eastAsia="ko-KR"/>
        </w:rPr>
        <w:t>(미달)복(미달)잡(미달)한(미달)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(미달)메(미달)커(미달)니(미달)즘(미달)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(미달)모(미달)델(미달)은(미달)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(미달)가(미달)속(미달)</w:t>
      </w:r>
      <w:r>
        <w:rPr>
          <w:lang w:eastAsia="ko-KR"/>
        </w:rPr>
        <w:t>(미달) (미달)</w:t>
      </w:r>
      <w:r>
        <w:rPr>
          <w:lang w:eastAsia="ko-KR"/>
        </w:rPr>
        <w:t>(미달)패(미달)턴(미달)</w:t>
      </w:r>
      <w:r>
        <w:rPr>
          <w:lang w:eastAsia="ko-KR"/>
        </w:rPr>
        <w:t>(미달) (미달)</w:t>
      </w:r>
      <w:r>
        <w:rPr>
          <w:lang w:eastAsia="ko-KR"/>
        </w:rPr>
        <w:t>(미달)보(미달)임(미달)</w:t>
      </w:r>
    </w:p>
    <w:p w14:paraId="68B28667" w14:textId="77777777" w:rsidR="00E554A3" w:rsidRDefault="00000000">
      <w:proofErr w:type="spellStart"/>
      <w:r>
        <w:t>(미달)모(미달)델(미달)</w:t>
      </w:r>
      <w:proofErr w:type="spellEnd"/>
      <w:r>
        <w:t>(미달):(미달) (미달)P(미달)((미달)t(미달))(미달) (미달)=(미달) (미달)</w:t>
      </w:r>
      <w:proofErr w:type="spellStart"/>
      <w:r>
        <w:t>(미달)P(미달)_(미달)m(미달)a(미달)x(미달)</w:t>
      </w:r>
      <w:proofErr w:type="spellEnd"/>
      <w:r>
        <w:t>(미달) (미달)/(미달) (미달)((미달)1(미달) (미달)+(미달) (미달)e(미달)^(미달)((미달)-(미달)((미달)t(미달)-(미달)</w:t>
      </w:r>
      <w:proofErr w:type="spellStart"/>
      <w:r>
        <w:t>(미달)t(미달)_(미달)b(미달)l(미달)o(미달)o(미달)m(미달)</w:t>
      </w:r>
      <w:proofErr w:type="spellEnd"/>
      <w:r>
        <w:t>(미달))(미달)/(미달)τ(미달))(미달))(미달)</w:t>
      </w:r>
    </w:p>
    <w:p w14:paraId="23DAFB9B" w14:textId="77777777" w:rsidR="00E554A3" w:rsidRDefault="00000000">
      <w:proofErr w:type="spellStart"/>
      <w:r>
        <w:t>(미달)예(미달)측(미달)</w:t>
      </w:r>
      <w:proofErr w:type="spellEnd"/>
      <w:r>
        <w:t>(미달):(미달) (미달)</w:t>
      </w:r>
      <w:proofErr w:type="spellStart"/>
      <w:r>
        <w:t>(미달)t(미달)_(미달)b(미달)l(미달)o(미달)o(미달)m(미달)</w:t>
      </w:r>
      <w:proofErr w:type="spellEnd"/>
      <w:r>
        <w:t>(미달) (미달)≈(미달) (미달)</w:t>
      </w:r>
      <w:proofErr w:type="gramStart"/>
      <w:r>
        <w:t>(미달)m(미달)a(미달)x(미달)((미달)</w:t>
      </w:r>
      <w:proofErr w:type="gramEnd"/>
      <w:r>
        <w:t>(미달)t(미달)_(미달)C(미달)2(미달)P(미달)S(미달)A(미달),(미달) (미달)t(미달)_(미달)C(미달)3(미달)k(미달)2(미달),(미달) (미달)</w:t>
      </w:r>
      <w:proofErr w:type="spellStart"/>
      <w:r>
        <w:t>(미달)t(미달)_(미달)t(미달)r(미달)a(미달)n(미달)s(미달)f(미달)e(미달)r(미달)</w:t>
      </w:r>
      <w:proofErr w:type="spellEnd"/>
      <w:r>
        <w:t>(미달))(미달)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(미달)검(미달)증(미달)</w:t>
      </w:r>
      <w:r>
        <w:rPr>
          <w:lang w:eastAsia="ko-KR"/>
        </w:rPr>
        <w:t>(미달):(미달)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(미달)데(미달)이(미달)터(미달)와(미달)</w:t>
      </w:r>
      <w:r>
        <w:rPr>
          <w:lang w:eastAsia="ko-KR"/>
        </w:rPr>
        <w:t>(미달) (미달)0(미달).(미달)2(미달)3(미달)%(미달) 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 (미달)</w:t>
      </w:r>
      <w:r>
        <w:rPr>
          <w:lang w:eastAsia="ko-KR"/>
        </w:rPr>
        <w:t>(미달)오(미달)차(미달)로(미달)</w:t>
      </w:r>
      <w:r>
        <w:rPr>
          <w:lang w:eastAsia="ko-KR"/>
        </w:rPr>
        <w:t>(미달) (미달)</w:t>
      </w:r>
      <w:r>
        <w:rPr>
          <w:lang w:eastAsia="ko-KR"/>
        </w:rPr>
        <w:t>(미달)일(미달)치(미달)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(미달)함(미달)의(미달)</w:t>
      </w:r>
      <w:r>
        <w:rPr>
          <w:lang w:eastAsia="ko-KR"/>
        </w:rPr>
        <w:t>(미달):(미달)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(미달)종(미달)료(미달)는(미달)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(미달)6(미달)7(미달)%(미달) (미달)</w:t>
      </w:r>
      <w:r>
        <w:rPr>
          <w:lang w:eastAsia="ko-KR"/>
        </w:rPr>
        <w:t>(미달)과(미달)소(미달)평(미달)가(미달)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(미달)평(미달)가(미달)</w:t>
      </w:r>
      <w:r>
        <w:rPr>
          <w:lang w:eastAsia="ko-KR"/>
        </w:rPr>
        <w:t>(미달) (미달)</w:t>
      </w:r>
      <w:r>
        <w:rPr>
          <w:lang w:eastAsia="ko-KR"/>
        </w:rPr>
        <w:t>(미달)프(미달)로(미달)토(미달)콜(미달)</w:t>
      </w:r>
      <w:r>
        <w:rPr>
          <w:lang w:eastAsia="ko-KR"/>
        </w:rPr>
        <w:t>(미달) (미달)</w:t>
      </w:r>
      <w:r>
        <w:rPr>
          <w:lang w:eastAsia="ko-KR"/>
        </w:rPr>
        <w:t>(미달)재(미달)설(미달)계(미달)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(미달)향(미달)후(미달)</w:t>
      </w:r>
      <w:r>
        <w:rPr>
          <w:lang w:eastAsia="ko-KR"/>
        </w:rPr>
        <w:t>(미달) (미달)Y(미달)O(미달)L(미달)O(미달),(미달) (미달)T(미달)r(미달)a(미달)n(미달)s(미달)f(미달)o(미달)r(미달)m(미달)e(미달)r(미달) (미달)</w:t>
      </w:r>
      <w:r>
        <w:rPr>
          <w:lang w:eastAsia="ko-KR"/>
        </w:rPr>
        <w:t>(미달)계(미달)열(미달)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(미달)재(미달)평(미달)가(미달)</w:t>
      </w:r>
      <w:r>
        <w:rPr>
          <w:lang w:eastAsia="ko-KR"/>
        </w:rPr>
        <w:t>(미달) (미달)</w:t>
      </w:r>
      <w:r>
        <w:rPr>
          <w:lang w:eastAsia="ko-KR"/>
        </w:rPr>
        <w:t>(미달)촉(미달)발(미달)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(미달)정(미달)량(미달)적(미달)</w:t>
      </w:r>
      <w:r>
        <w:rPr>
          <w:lang w:eastAsia="ko-KR"/>
        </w:rPr>
        <w:t>(미달) (미달)</w:t>
      </w:r>
      <w:r>
        <w:rPr>
          <w:lang w:eastAsia="ko-KR"/>
        </w:rPr>
        <w:t>(미달)분(미달)해(미달)</w:t>
      </w:r>
      <w:r>
        <w:rPr>
          <w:lang w:eastAsia="ko-KR"/>
        </w:rPr>
        <w:t>(미달):(미달)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(미달)총(미달)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(미달)=(미달) (미달)</w:t>
      </w:r>
      <w:r>
        <w:rPr>
          <w:lang w:eastAsia="ko-KR"/>
        </w:rPr>
        <w:t>(미달)직(미달)접(미달)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(미달)+(미달)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(미달)9(미달)1(미달).(미달)7(미달)%(미달) (미달)=(미달) (미달)5(미달)6(미달).(미달)9(미달)%(미달) (미달)+(미달) (미달)((미달)1(미달)5(미달).(미달)4(미달)%(미달) (미달)+(미달) (미달)1(미달)9(미달).(미달)4(미달)%(미달))(미달)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(미달)∝(미달)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>(미달)X(미달)-(미달)r(미달)a(미달)y(미달) (미달)((미달)7(미달)7(미달)%(미달) (미달)</w:t>
      </w:r>
      <w:r>
        <w:rPr>
          <w:lang w:eastAsia="ko-KR"/>
        </w:rPr>
        <w:t>(미달)유(미달)사(미달)</w:t>
      </w:r>
      <w:proofErr w:type="gramStart"/>
      <w:r>
        <w:rPr>
          <w:lang w:eastAsia="ko-KR"/>
        </w:rPr>
        <w:t>(미달))(미달) (미달)&gt;(미달)</w:t>
      </w:r>
      <w:proofErr w:type="gramEnd"/>
      <w:r>
        <w:rPr>
          <w:lang w:eastAsia="ko-KR"/>
        </w:rPr>
        <w:t>(미달) (미달)I(미달)m(미달)a(미달)g(미달)e(미달)N(미달)e(미달)t(미달) (미달)((미달)2(미달)3(미달)%(미달) (미달)</w:t>
      </w:r>
      <w:r>
        <w:rPr>
          <w:lang w:eastAsia="ko-KR"/>
        </w:rPr>
        <w:t>(미달)유(미달)사(미달)</w:t>
      </w:r>
      <w:r>
        <w:rPr>
          <w:lang w:eastAsia="ko-KR"/>
        </w:rPr>
        <w:t>(미달))(미달)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(미달)1(미달)9(미달).(미달)4(미달)%(미달)</w:t>
      </w:r>
      <w:proofErr w:type="gramStart"/>
      <w:r>
        <w:rPr>
          <w:lang w:eastAsia="ko-KR"/>
        </w:rPr>
        <w:t>(미달)p(미달) (미달)&gt;(미달)</w:t>
      </w:r>
      <w:proofErr w:type="gramEnd"/>
      <w:r>
        <w:rPr>
          <w:lang w:eastAsia="ko-KR"/>
        </w:rPr>
        <w:t>(미달) (미달)1(미달)5(미달).(미달)4(미달)%(미달)p(미달) (미달)((미달)2(미달)6(미달)%(미달) (미달)</w:t>
      </w: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(미달)효(미달)과(미달)적(미달)</w:t>
      </w:r>
      <w:r>
        <w:rPr>
          <w:lang w:eastAsia="ko-KR"/>
        </w:rPr>
        <w:t>(미달))(미달)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(미달)실(미달)증(미달)적(미달)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(미달)문(미달)제(미달)의(미달)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(미달)해(미달)결(미달)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</w:t>
      </w:r>
      <w:r>
        <w:rPr>
          <w:lang w:eastAsia="ko-KR"/>
        </w:rPr>
        <w:t>(미달):(미달)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(미달)이(미달)론(미달)</w:t>
      </w:r>
      <w:r>
        <w:rPr>
          <w:lang w:eastAsia="ko-KR"/>
        </w:rPr>
        <w:t>(미달):(미달) (미달)"(미달)</w:t>
      </w:r>
      <w:r>
        <w:rPr>
          <w:lang w:eastAsia="ko-KR"/>
        </w:rPr>
        <w:t>(미달)전(미달)이(미달)학(미달)습(미달)이(미달)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(미달)"(미달) (미달)((미달)</w:t>
      </w:r>
      <w:r>
        <w:rPr>
          <w:lang w:eastAsia="ko-KR"/>
        </w:rPr>
        <w:t>(미달)기(미달)존(미달)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(미달))(미달)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(미달)실(미달)증(미달)</w:t>
      </w:r>
      <w:r>
        <w:rPr>
          <w:lang w:eastAsia="ko-KR"/>
        </w:rPr>
        <w:t>(미달):(미달) (미달)"(미달)3(미달)3(미달)9(미달)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(미달)9(미달)1(미달).(미달)7(미달)%(미달) (미달)</w:t>
      </w:r>
      <w:r>
        <w:rPr>
          <w:lang w:eastAsia="ko-KR"/>
        </w:rPr>
        <w:t>(미달)달(미달)성(미달)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(미달)"(미달) (미달)((미달)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(미달))(미달)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(미달)학(미달)계(미달)의(미달)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(미달)이(미달)론(미달)과(미달)</w:t>
      </w:r>
      <w:r>
        <w:rPr>
          <w:lang w:eastAsia="ko-KR"/>
        </w:rPr>
        <w:t>(미달) (미달)</w:t>
      </w:r>
      <w:r>
        <w:rPr>
          <w:lang w:eastAsia="ko-KR"/>
        </w:rPr>
        <w:t>(미달)현(미달)장(미달)</w:t>
      </w:r>
      <w:r>
        <w:rPr>
          <w:lang w:eastAsia="ko-KR"/>
        </w:rPr>
        <w:t>(미달) (미달)</w:t>
      </w:r>
      <w:r>
        <w:rPr>
          <w:lang w:eastAsia="ko-KR"/>
        </w:rPr>
        <w:t>(미달)실(미달)무(미달)의(미달)</w:t>
      </w:r>
      <w:r>
        <w:rPr>
          <w:lang w:eastAsia="ko-KR"/>
        </w:rPr>
        <w:t>(미달) (미달)</w:t>
      </w:r>
      <w:r>
        <w:rPr>
          <w:lang w:eastAsia="ko-KR"/>
        </w:rPr>
        <w:t>(미달)간(미달)극(미달)을(미달)</w:t>
      </w:r>
      <w:r>
        <w:rPr>
          <w:lang w:eastAsia="ko-KR"/>
        </w:rPr>
        <w:t>(미달) (미달)</w:t>
      </w:r>
      <w:r>
        <w:rPr>
          <w:lang w:eastAsia="ko-KR"/>
        </w:rPr>
        <w:t>(미달)연(미달)결(미달)하(미달)여(미달)</w:t>
      </w:r>
      <w:r>
        <w:rPr>
          <w:lang w:eastAsia="ko-KR"/>
        </w:rPr>
        <w:t>(미달) (미달)</w:t>
      </w:r>
      <w:r>
        <w:rPr>
          <w:lang w:eastAsia="ko-KR"/>
        </w:rPr>
        <w:t>(미달)격(미달)차(미달)를(미달)</w:t>
      </w:r>
      <w:r>
        <w:rPr>
          <w:lang w:eastAsia="ko-KR"/>
        </w:rPr>
        <w:t>(미달) (미달)</w:t>
      </w:r>
      <w:r>
        <w:rPr>
          <w:lang w:eastAsia="ko-KR"/>
        </w:rPr>
        <w:t>(미달)해(미달)소(미달)하(미달)였(미달)다(미달)</w:t>
      </w:r>
      <w:r>
        <w:rPr>
          <w:lang w:eastAsia="ko-KR"/>
        </w:rPr>
        <w:t>(미달).(미달)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(미달)대(미달)규(미달)모(미달)</w:t>
      </w:r>
      <w:r>
        <w:rPr>
          <w:lang w:eastAsia="ko-KR"/>
        </w:rPr>
        <w:t>(미달) (미달)</w:t>
      </w:r>
      <w:r>
        <w:rPr>
          <w:lang w:eastAsia="ko-KR"/>
        </w:rPr>
        <w:t>(미달)아(미달)키(미달)텍(미달)처(미달)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(미달):(미달)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(미달)동(미달)일(미달)</w:t>
      </w:r>
      <w:r>
        <w:rPr>
          <w:lang w:eastAsia="ko-KR"/>
        </w:rPr>
        <w:t>(미달) (미달)</w:t>
      </w:r>
      <w:r>
        <w:rPr>
          <w:lang w:eastAsia="ko-KR"/>
        </w:rPr>
        <w:t>(미달)조(미달)건(미달)</w:t>
      </w:r>
      <w:r>
        <w:rPr>
          <w:lang w:eastAsia="ko-KR"/>
        </w:rPr>
        <w:t>(미달) (미달)</w:t>
      </w:r>
      <w:r>
        <w:rPr>
          <w:lang w:eastAsia="ko-KR"/>
        </w:rPr>
        <w:t>(미달)공(미달)정(미달)</w:t>
      </w:r>
      <w:r>
        <w:rPr>
          <w:lang w:eastAsia="ko-KR"/>
        </w:rPr>
        <w:t>(미달) (미달)</w:t>
      </w:r>
      <w:r>
        <w:rPr>
          <w:lang w:eastAsia="ko-KR"/>
        </w:rPr>
        <w:t>(미달)비(미달)교(미달)</w:t>
      </w:r>
      <w:r>
        <w:rPr>
          <w:lang w:eastAsia="ko-KR"/>
        </w:rPr>
        <w:t>(미달):(미달) (미달)Y(미달)O(미달)L(미달)O(미달)1(미달)1(미달) (미달)v(미달)s(미달) (미달)Y(미달)O(미달)L(미달)O(미달)v(미달)8(미달)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(미달)1(미달)0(미달)0(미달)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(미달)전(미달)체(미달)</w:t>
      </w:r>
      <w:r>
        <w:rPr>
          <w:lang w:eastAsia="ko-KR"/>
        </w:rPr>
        <w:t>(미달) (미달)</w:t>
      </w:r>
      <w:r>
        <w:rPr>
          <w:lang w:eastAsia="ko-KR"/>
        </w:rPr>
        <w:t>(미달)추(미달)적(미달)</w:t>
      </w:r>
      <w:r>
        <w:rPr>
          <w:lang w:eastAsia="ko-KR"/>
        </w:rPr>
        <w:t>(미달):(미달) (미달)</w:t>
      </w:r>
      <w:r>
        <w:rPr>
          <w:lang w:eastAsia="ko-KR"/>
        </w:rPr>
        <w:t>(미달)누(미달)적(미달)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(미달)통(미달)계(미달)적(미달)</w:t>
      </w:r>
      <w:r>
        <w:rPr>
          <w:lang w:eastAsia="ko-KR"/>
        </w:rPr>
        <w:t>(미달) (미달)</w:t>
      </w:r>
      <w:r>
        <w:rPr>
          <w:lang w:eastAsia="ko-KR"/>
        </w:rPr>
        <w:t>(미달)유(미달)의(미달)성(미달)</w:t>
      </w:r>
      <w:r>
        <w:rPr>
          <w:lang w:eastAsia="ko-KR"/>
        </w:rPr>
        <w:t>(미달) (미달)</w:t>
      </w:r>
      <w:r>
        <w:rPr>
          <w:lang w:eastAsia="ko-KR"/>
        </w:rPr>
        <w:t>(미달)검(미달)증(미달)</w:t>
      </w:r>
      <w:r>
        <w:rPr>
          <w:lang w:eastAsia="ko-KR"/>
        </w:rPr>
        <w:t>(미달):(미달) (미달)p(미달) (미달)</w:t>
      </w:r>
      <w:proofErr w:type="gramStart"/>
      <w:r>
        <w:rPr>
          <w:lang w:eastAsia="ko-KR"/>
        </w:rPr>
        <w:t>(미달)&lt;(미달) (미달)0(미달).(미달)0(미달)0(미달)1(미달)</w:t>
      </w:r>
      <w:proofErr w:type="gramEnd"/>
      <w:r>
        <w:rPr>
          <w:lang w:eastAsia="ko-KR"/>
        </w:rPr>
        <w:t>(미달),(미달) (미달)C(미달)o(미달)h(미달)e(미달)n(미달)'(미달)s(미달) (미달)d(미달) (미달)=(미달) (미달)4(미달).(미달)3(미달)2(미달)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>(미달)4(미달).(미달)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(미달)중(미달)소(미달)기(미달)업(미달)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</w:t>
      </w:r>
      <w:r>
        <w:rPr>
          <w:lang w:eastAsia="ko-KR"/>
        </w:rPr>
        <w:t>(미달)솔(미달)루(미달)션(미달)</w:t>
      </w:r>
      <w:r>
        <w:rPr>
          <w:lang w:eastAsia="ko-KR"/>
        </w:rPr>
        <w:t>(미달):(미달)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>(미달)C(미달)P(미달)U(미달) (미달)</w:t>
      </w:r>
      <w:r>
        <w:rPr>
          <w:lang w:eastAsia="ko-KR"/>
        </w:rPr>
        <w:t>(미달)환(미달)경(미달)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(미달):(미달) (미달)G(미달)P(미달)U(미달) (미달)</w:t>
      </w:r>
      <w:r>
        <w:rPr>
          <w:lang w:eastAsia="ko-KR"/>
        </w:rPr>
        <w:t>(미달)투(미달)자(미달)</w:t>
      </w:r>
      <w:r>
        <w:rPr>
          <w:lang w:eastAsia="ko-KR"/>
        </w:rPr>
        <w:t>(미달) (미달)</w:t>
      </w:r>
      <w:r>
        <w:rPr>
          <w:lang w:eastAsia="ko-KR"/>
        </w:rPr>
        <w:t>(미달)불(미달)필(미달)요(미달)</w:t>
      </w:r>
      <w:r>
        <w:rPr>
          <w:lang w:eastAsia="ko-KR"/>
        </w:rPr>
        <w:t>(미달) (미달)((미달)$(미달)1(미달)0(미달)K(미달)-(미달)5(미달)0(미달)K(미달)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(미달))(미달)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(미달):(미달) (미달)2(미달)0(미달)0(미달)-(미달)5(미달)0(미달)0(미달)</w:t>
      </w:r>
      <w:r>
        <w:rPr>
          <w:lang w:eastAsia="ko-KR"/>
        </w:rPr>
        <w:t>(미달)장(미달)으(미달)로(미달)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(미달)낮(미달)은(미달)</w:t>
      </w:r>
      <w:r>
        <w:rPr>
          <w:lang w:eastAsia="ko-KR"/>
        </w:rPr>
        <w:t>(미달) (미달)</w:t>
      </w:r>
      <w:r>
        <w:rPr>
          <w:lang w:eastAsia="ko-KR"/>
        </w:rPr>
        <w:t>(미달)진(미달)입(미달)</w:t>
      </w:r>
      <w:r>
        <w:rPr>
          <w:lang w:eastAsia="ko-KR"/>
        </w:rPr>
        <w:t>(미달) (미달)</w:t>
      </w:r>
      <w:r>
        <w:rPr>
          <w:lang w:eastAsia="ko-KR"/>
        </w:rPr>
        <w:t>(미달)장(미달)벽(미달)</w:t>
      </w:r>
      <w:r>
        <w:rPr>
          <w:lang w:eastAsia="ko-KR"/>
        </w:rPr>
        <w:t>(미달):(미달) (미달)P(미달)y(미달)t(미달)h(미달)o(미달)n(미달) (미달)</w:t>
      </w:r>
      <w:r>
        <w:rPr>
          <w:lang w:eastAsia="ko-KR"/>
        </w:rPr>
        <w:t>(미달)기(미달)초(미달)만(미달)</w:t>
      </w:r>
      <w:r>
        <w:rPr>
          <w:lang w:eastAsia="ko-KR"/>
        </w:rPr>
        <w:t>(미달) (미달)</w:t>
      </w:r>
      <w:r>
        <w:rPr>
          <w:lang w:eastAsia="ko-KR"/>
        </w:rPr>
        <w:t>(미달)요(미달)구(미달)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(미달)빠(미달)른(미달)</w:t>
      </w:r>
      <w:r>
        <w:rPr>
          <w:lang w:eastAsia="ko-KR"/>
        </w:rPr>
        <w:t>(미달) (미달)R(미달)O(미달)I(미달):(미달) (미달)6(미달)-(미달)9(미달)</w:t>
      </w:r>
      <w:r>
        <w:rPr>
          <w:lang w:eastAsia="ko-KR"/>
        </w:rPr>
        <w:t>(미달)개(미달)월(미달)</w:t>
      </w:r>
      <w:r>
        <w:rPr>
          <w:lang w:eastAsia="ko-KR"/>
        </w:rPr>
        <w:t>(미달) (미달)</w:t>
      </w:r>
      <w:r>
        <w:rPr>
          <w:lang w:eastAsia="ko-KR"/>
        </w:rPr>
        <w:t>(미달)투(미달)자(미달)</w:t>
      </w:r>
      <w:r>
        <w:rPr>
          <w:lang w:eastAsia="ko-KR"/>
        </w:rPr>
        <w:t>(미달) (미달)</w:t>
      </w:r>
      <w:r>
        <w:rPr>
          <w:lang w:eastAsia="ko-KR"/>
        </w:rPr>
        <w:t>(미달)회(미달)수(미달)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(미달)확(미달)장(미달)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(미달)플(미달)랫(미달)폼(미달)</w:t>
      </w:r>
      <w:r>
        <w:rPr>
          <w:lang w:eastAsia="ko-KR"/>
        </w:rPr>
        <w:t>(미달):(미달)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(미달)불(미달)가(미달)지(미달)론(미달)적(미달)</w:t>
      </w:r>
      <w:r>
        <w:rPr>
          <w:lang w:eastAsia="ko-KR"/>
        </w:rPr>
        <w:t>(미달):(미달) (미달)Y(미달)O(미달)L(미달)O(미달),(미달) (미달)F(미달)a(미달)s(미달)t(미달)e(미달)r(미달) (미달)R(미달)-(미달)C(미달)N(미달)N(미달),(미달) (미달)D(미달)E(미달)T(미달)R(미달)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(미달)일(미달)반(미달)화(미달)</w:t>
      </w:r>
      <w:r>
        <w:rPr>
          <w:lang w:eastAsia="ko-KR"/>
        </w:rPr>
        <w:t>(미달):(미달)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(미달),(미달) (미달)</w:t>
      </w:r>
      <w:r>
        <w:rPr>
          <w:lang w:eastAsia="ko-KR"/>
        </w:rPr>
        <w:t>(미달)주(미달)조(미달)</w:t>
      </w:r>
      <w:r>
        <w:rPr>
          <w:lang w:eastAsia="ko-KR"/>
        </w:rPr>
        <w:t>(미달),(미달) (미달)P(미달)C(미달)B(미달)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  <w:r>
        <w:rPr>
          <w:lang w:eastAsia="ko-KR"/>
        </w:rPr>
        <w:t>(미달) (미달)</w:t>
      </w:r>
      <w:r>
        <w:rPr>
          <w:lang w:eastAsia="ko-KR"/>
        </w:rPr>
        <w:t>(미달)용(미달)이(미달)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(미달)점(미달)진(미달)적(미달)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(미달):(미달) (미달)</w:t>
      </w:r>
      <w:r>
        <w:rPr>
          <w:lang w:eastAsia="ko-KR"/>
        </w:rPr>
        <w:t>(미달)능(미달)동(미달)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(미달),(미달) (미달)F(미달)e(미달)w(미달)-(미달)s(미달)h(미달)o(미달)t(미달)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5A449116" w14:textId="77777777" w:rsidR="00E554A3" w:rsidRDefault="00000000">
      <w:pPr>
        <w:pStyle w:val="3"/>
      </w:pPr>
      <w:r>
        <w:t>(미달)C(미달).(미달) (미달)</w:t>
      </w:r>
      <w:proofErr w:type="spellStart"/>
      <w:r>
        <w:t>(미달)실(미달)용(미달)적(미달)</w:t>
      </w:r>
      <w:proofErr w:type="spellEnd"/>
      <w:r>
        <w:t>(미달) (미달)</w:t>
      </w:r>
      <w:proofErr w:type="spellStart"/>
      <w:r>
        <w:t>(미달)영(미달)향(미달)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(미달)연(미달)구(미달)의(미달)</w:t>
      </w:r>
      <w:r>
        <w:rPr>
          <w:lang w:eastAsia="ko-KR"/>
        </w:rPr>
        <w:t>(미달) (미달)</w:t>
      </w:r>
      <w:r>
        <w:rPr>
          <w:lang w:eastAsia="ko-KR"/>
        </w:rPr>
        <w:t>(미달)결(미달)과(미달)는(미달)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(미달)도(미달)입(미달)에(미달)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(미달)같(미달)은(미달)</w:t>
      </w:r>
      <w:r>
        <w:rPr>
          <w:lang w:eastAsia="ko-KR"/>
        </w:rPr>
        <w:t>(미달) (미달)</w:t>
      </w:r>
      <w:r>
        <w:rPr>
          <w:lang w:eastAsia="ko-KR"/>
        </w:rPr>
        <w:t>(미달)즉(미달)각(미달)적(미달)이(미달)고(미달)</w:t>
      </w:r>
      <w:r>
        <w:rPr>
          <w:lang w:eastAsia="ko-KR"/>
        </w:rPr>
        <w:t>(미달) (미달)</w:t>
      </w:r>
      <w:r>
        <w:rPr>
          <w:lang w:eastAsia="ko-KR"/>
        </w:rPr>
        <w:t>(미달)실(미달)질(미달)적(미달)인(미달)</w:t>
      </w:r>
      <w:r>
        <w:rPr>
          <w:lang w:eastAsia="ko-KR"/>
        </w:rPr>
        <w:t>(미달) (미달)</w:t>
      </w:r>
      <w:r>
        <w:rPr>
          <w:lang w:eastAsia="ko-KR"/>
        </w:rPr>
        <w:t>(미달)영(미달)향(미달)을(미달)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(미달)미(미달)칠(미달)</w:t>
      </w:r>
      <w:r>
        <w:rPr>
          <w:lang w:eastAsia="ko-KR"/>
        </w:rPr>
        <w:t>(미달) (미달)</w:t>
      </w:r>
      <w:r>
        <w:rPr>
          <w:lang w:eastAsia="ko-KR"/>
        </w:rPr>
        <w:t>(미달)것(미달)으(미달)로(미달)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(미달)예(미달)상(미달)된(미달)다(미달)</w:t>
      </w:r>
      <w:r>
        <w:rPr>
          <w:lang w:eastAsia="ko-KR"/>
        </w:rPr>
        <w:t>(미달):(미달)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>(미달)1(미달).(미달) (미달)</w:t>
      </w:r>
      <w:r>
        <w:rPr>
          <w:lang w:eastAsia="ko-KR"/>
        </w:rPr>
        <w:t>(미달)산(미달)업(미달)계(미달)</w:t>
      </w:r>
      <w:r>
        <w:rPr>
          <w:lang w:eastAsia="ko-KR"/>
        </w:rPr>
        <w:t>(미달) (미달)</w:t>
      </w:r>
      <w:r>
        <w:rPr>
          <w:lang w:eastAsia="ko-KR"/>
        </w:rPr>
        <w:t>(미달)영(미달)향(미달)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(미달)자(미달)동(미달)차(미달)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(미달):(미달)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</w:t>
      </w:r>
      <w:r>
        <w:rPr>
          <w:lang w:eastAsia="ko-KR"/>
        </w:rPr>
        <w:t>(미달):(미달)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(미달)D(미달)P(미달)F(미달)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(미달)((미달)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(미달))(미달)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(미달)엔(미달)진(미달)</w:t>
      </w:r>
      <w:r>
        <w:rPr>
          <w:lang w:eastAsia="ko-KR"/>
        </w:rPr>
        <w:t>(미달) (미달)</w:t>
      </w:r>
      <w:r>
        <w:rPr>
          <w:lang w:eastAsia="ko-KR"/>
        </w:rPr>
        <w:t>(미달)블(미달)록(미달)</w:t>
      </w:r>
      <w:r>
        <w:rPr>
          <w:lang w:eastAsia="ko-KR"/>
        </w:rPr>
        <w:t>(미달) (미달)</w:t>
      </w:r>
      <w:r>
        <w:rPr>
          <w:lang w:eastAsia="ko-KR"/>
        </w:rPr>
        <w:t>(미달)균(미달)열(미달)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(미달)부(미달)위(미달)</w:t>
      </w:r>
      <w:r>
        <w:rPr>
          <w:lang w:eastAsia="ko-KR"/>
        </w:rPr>
        <w:t>(미달) (미달)X(미달)-(미달)r(미달)a(미달)y(미달) (미달)</w:t>
      </w:r>
      <w:r>
        <w:rPr>
          <w:lang w:eastAsia="ko-KR"/>
        </w:rPr>
        <w:t>(미달)검(미달)사(미달)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(미달)배(미달)터(미달)리(미달)</w:t>
      </w:r>
      <w:r>
        <w:rPr>
          <w:lang w:eastAsia="ko-KR"/>
        </w:rPr>
        <w:t>(미달) (미달)</w:t>
      </w:r>
      <w:r>
        <w:rPr>
          <w:lang w:eastAsia="ko-KR"/>
        </w:rPr>
        <w:t>(미달)셀(미달)</w:t>
      </w:r>
      <w:r>
        <w:rPr>
          <w:lang w:eastAsia="ko-KR"/>
        </w:rPr>
        <w:t>(미달) (미달)C(미달)T(미달) (미달)</w:t>
      </w:r>
      <w:r>
        <w:rPr>
          <w:lang w:eastAsia="ko-KR"/>
        </w:rPr>
        <w:t>(미달)스(미달)캔(미달)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(미달)변(미달)속(미달)기(미달)</w:t>
      </w:r>
      <w:r>
        <w:rPr>
          <w:lang w:eastAsia="ko-KR"/>
        </w:rPr>
        <w:t>(미달) (미달)</w:t>
      </w:r>
      <w:r>
        <w:rPr>
          <w:lang w:eastAsia="ko-KR"/>
        </w:rPr>
        <w:t>(미달)기(미달)어(미달)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(미달)6(미달)0(미달)-(미달)7(미달)0(미달)%(미달)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 (미달)((미달)$(미달)1(미달)5(미달)0(미달)K(미달)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(미달)$(미달)5(미달)0(미달)K(미달)/(미달)</w:t>
      </w:r>
      <w:r>
        <w:rPr>
          <w:lang w:eastAsia="ko-KR"/>
        </w:rPr>
        <w:t>(미달)라(미달)인(미달)</w:t>
      </w:r>
      <w:r>
        <w:rPr>
          <w:lang w:eastAsia="ko-KR"/>
        </w:rPr>
        <w:t>(미달)/(미달)</w:t>
      </w:r>
      <w:r>
        <w:rPr>
          <w:lang w:eastAsia="ko-KR"/>
        </w:rPr>
        <w:t>(미달)년(미달)</w:t>
      </w:r>
      <w:r>
        <w:rPr>
          <w:lang w:eastAsia="ko-KR"/>
        </w:rPr>
        <w:t>(미달))(미달)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(미달)불(미달)량(미달)률(미달)</w:t>
      </w:r>
      <w:r>
        <w:rPr>
          <w:lang w:eastAsia="ko-KR"/>
        </w:rPr>
        <w:t>(미달) (미달)0(미달).(미달)5(미달)%(미달)</w:t>
      </w:r>
      <w:r>
        <w:rPr>
          <w:lang w:eastAsia="ko-KR"/>
        </w:rPr>
        <w:t>(미달)에(미달)서(미달)</w:t>
      </w:r>
      <w:r>
        <w:rPr>
          <w:lang w:eastAsia="ko-KR"/>
        </w:rPr>
        <w:t>(미달) (미달)0(미달).(미달)1(미달)%(미달) (미달)</w:t>
      </w:r>
      <w:r>
        <w:rPr>
          <w:lang w:eastAsia="ko-KR"/>
        </w:rPr>
        <w:t>(미달)감(미달)소(미달)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(미달)리(미달)콜(미달)</w:t>
      </w:r>
      <w:r>
        <w:rPr>
          <w:lang w:eastAsia="ko-KR"/>
        </w:rPr>
        <w:t>(미달) 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(미달)$(미달)1(미달)0(미달)M(미달)-(미달)5(미달)0(미달)M(미달) (미달)</w:t>
      </w:r>
      <w:r>
        <w:rPr>
          <w:lang w:eastAsia="ko-KR"/>
        </w:rPr>
        <w:t>(미달)절(미달)감(미달)</w:t>
      </w:r>
      <w:r>
        <w:rPr>
          <w:lang w:eastAsia="ko-KR"/>
        </w:rPr>
        <w:t>(미달) (미달)((미달)</w:t>
      </w:r>
      <w:r>
        <w:rPr>
          <w:lang w:eastAsia="ko-KR"/>
        </w:rPr>
        <w:t>(미달)대(미달)형(미달)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(미달)기(미달)준(미달)</w:t>
      </w:r>
      <w:r>
        <w:rPr>
          <w:lang w:eastAsia="ko-KR"/>
        </w:rPr>
        <w:t>(미달))(미달)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(미달)시(미달)장(미달)</w:t>
      </w:r>
      <w:r>
        <w:rPr>
          <w:lang w:eastAsia="ko-KR"/>
        </w:rPr>
        <w:t>(미달) (미달)</w:t>
      </w:r>
      <w:r>
        <w:rPr>
          <w:lang w:eastAsia="ko-KR"/>
        </w:rPr>
        <w:t>(미달)침(미달)투(미달)</w:t>
      </w:r>
      <w:r>
        <w:rPr>
          <w:lang w:eastAsia="ko-KR"/>
        </w:rPr>
        <w:t>(미달):(미달)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(미달)1(미달)-(미달)2(미달)</w:t>
      </w:r>
      <w:r>
        <w:rPr>
          <w:lang w:eastAsia="ko-KR"/>
        </w:rPr>
        <w:t>(미달)년(미달)</w:t>
      </w:r>
      <w:r>
        <w:rPr>
          <w:lang w:eastAsia="ko-KR"/>
        </w:rPr>
        <w:t>(미달):(미달) (미달)</w:t>
      </w:r>
      <w:r>
        <w:rPr>
          <w:lang w:eastAsia="ko-KR"/>
        </w:rPr>
        <w:t>(미달)대(미달)기(미달)업(미달)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(미달)파(미달)일(미달)럿(미달)</w:t>
      </w:r>
      <w:r>
        <w:rPr>
          <w:lang w:eastAsia="ko-KR"/>
        </w:rPr>
        <w:t>(미달) (미달)((미달)5(미달)-(미달)1(미달)0(미달)</w:t>
      </w:r>
      <w:r>
        <w:rPr>
          <w:lang w:eastAsia="ko-KR"/>
        </w:rPr>
        <w:t>(미달)개(미달)사(미달)</w:t>
      </w:r>
      <w:r>
        <w:rPr>
          <w:lang w:eastAsia="ko-KR"/>
        </w:rPr>
        <w:t>(미달))(미달)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(미달)3(미달)-(미달)5(미달)</w:t>
      </w:r>
      <w:r>
        <w:rPr>
          <w:lang w:eastAsia="ko-KR"/>
        </w:rPr>
        <w:t>(미달)년(미달)</w:t>
      </w:r>
      <w:r>
        <w:rPr>
          <w:lang w:eastAsia="ko-KR"/>
        </w:rPr>
        <w:t>(미달):(미달) (미달)</w:t>
      </w:r>
      <w:r>
        <w:rPr>
          <w:lang w:eastAsia="ko-KR"/>
        </w:rPr>
        <w:t>(미달)중(미달)견(미달)기(미달)업(미달)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(미달)확(미달)산(미달)</w:t>
      </w:r>
      <w:r>
        <w:rPr>
          <w:lang w:eastAsia="ko-KR"/>
        </w:rPr>
        <w:t>(미달) (미달)((미달)5(미달)0(미달)-(미달)1(미달)0(미달)0(미달)</w:t>
      </w:r>
      <w:r>
        <w:rPr>
          <w:lang w:eastAsia="ko-KR"/>
        </w:rPr>
        <w:t>(미달)개(미달)사(미달)</w:t>
      </w:r>
      <w:r>
        <w:rPr>
          <w:lang w:eastAsia="ko-KR"/>
        </w:rPr>
        <w:t>(미달))(미달)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(미달)5(미달)-(미달)1(미달)0(미달)</w:t>
      </w:r>
      <w:r>
        <w:rPr>
          <w:lang w:eastAsia="ko-KR"/>
        </w:rPr>
        <w:t>(미달)년(미달)</w:t>
      </w:r>
      <w:r>
        <w:rPr>
          <w:lang w:eastAsia="ko-KR"/>
        </w:rPr>
        <w:t>(미달):(미달)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(미달)표(미달)준(미달)화(미달)</w:t>
      </w:r>
      <w:r>
        <w:rPr>
          <w:lang w:eastAsia="ko-KR"/>
        </w:rPr>
        <w:t>(미달) (미달)((미달)5(미달)0(미달)0(미달)+(미달) (미달)</w:t>
      </w:r>
      <w:r>
        <w:rPr>
          <w:lang w:eastAsia="ko-KR"/>
        </w:rPr>
        <w:t>(미달)개(미달)사(미달)</w:t>
      </w:r>
      <w:r>
        <w:rPr>
          <w:lang w:eastAsia="ko-KR"/>
        </w:rPr>
        <w:t>(미달))(미달)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(미달)반(미달)도(미달)체(미달)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(미달):(미달)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(미달)적(미달)용(미달)</w:t>
      </w:r>
      <w:r>
        <w:rPr>
          <w:lang w:eastAsia="ko-KR"/>
        </w:rPr>
        <w:t>(미달):(미달) (미달)</w:t>
      </w:r>
      <w:r>
        <w:rPr>
          <w:lang w:eastAsia="ko-KR"/>
        </w:rPr>
        <w:t>(미달)웨(미달)이(미달)퍼(미달)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(미달)((미달)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(미달)6(미달)0(미달)%(미달))(미달)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(미달)S(미달)t(미달)a(미달)g(미달)e(미달) (미달)1(미달):(미달) (미달)</w:t>
      </w:r>
      <w:r>
        <w:rPr>
          <w:lang w:eastAsia="ko-KR"/>
        </w:rPr>
        <w:t>(미달)현(미달)미(미달)경(미달)</w:t>
      </w:r>
      <w:r>
        <w:rPr>
          <w:lang w:eastAsia="ko-KR"/>
        </w:rPr>
        <w:t>(미달) (미달)</w:t>
      </w:r>
      <w:r>
        <w:rPr>
          <w:lang w:eastAsia="ko-KR"/>
        </w:rPr>
        <w:t>(미달)이(미달)미(미달)지(미달)</w:t>
      </w:r>
      <w:r>
        <w:rPr>
          <w:lang w:eastAsia="ko-KR"/>
        </w:rPr>
        <w:t>(미달) (미달)</w:t>
      </w:r>
      <w:r>
        <w:rPr>
          <w:lang w:eastAsia="ko-KR"/>
        </w:rPr>
        <w:t>(미달)사(미달)전(미달)학(미달)습(미달)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(미달)S(미달)t(미달)a(미달)g(미달)e(미달) (미달)2(미달):(미달) (미달)</w:t>
      </w:r>
      <w:r>
        <w:rPr>
          <w:lang w:eastAsia="ko-KR"/>
        </w:rPr>
        <w:t>(미달)웨(미달)이(미달)퍼(미달)</w:t>
      </w:r>
      <w:r>
        <w:rPr>
          <w:lang w:eastAsia="ko-KR"/>
        </w:rPr>
        <w:t>(미달) (미달)</w:t>
      </w:r>
      <w:r>
        <w:rPr>
          <w:lang w:eastAsia="ko-KR"/>
        </w:rPr>
        <w:t>(미달)특(미달)화(미달)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(미달)파(미달)인(미달)튜(미달)닝(미달)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(미달):(미달) (미달)8(미달)5(미달)-(미달)9(미달)0(미달)%(미달) (미달)m(미달)A(미달)P(미달)5(미달)0(미달)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(미달)경(미달)제(미달)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(미달)수(미달)율(미달)</w:t>
      </w:r>
      <w:proofErr w:type="spellEnd"/>
      <w:r>
        <w:rPr>
          <w:lang w:eastAsia="ko-KR"/>
        </w:rPr>
        <w:t>(미달) (미달)1(미달)-(미달)3(미달)%(미달) (미달)</w:t>
      </w:r>
      <w:r>
        <w:rPr>
          <w:lang w:eastAsia="ko-KR"/>
        </w:rPr>
        <w:t>(미달)향(미달)상(미달)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(미달)$(미달)</w:t>
      </w:r>
      <w:proofErr w:type="gramEnd"/>
      <w:r>
        <w:rPr>
          <w:lang w:eastAsia="ko-KR"/>
        </w:rPr>
        <w:t>(미달)1(미달)0(미달)0(미달)M(미달)-(미달)5(미달)0(미달)0(미달)M(미달)/(미달)f(미달)a(미달)b(미달)/(미달)</w:t>
      </w:r>
      <w:r>
        <w:rPr>
          <w:lang w:eastAsia="ko-KR"/>
        </w:rPr>
        <w:t>(미달)년(미달)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</w:t>
      </w:r>
      <w:r>
        <w:rPr>
          <w:lang w:eastAsia="ko-KR"/>
        </w:rPr>
        <w:t>(미달):(미달)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(미달)적(미달)용(미달)</w:t>
      </w:r>
      <w:r>
        <w:rPr>
          <w:lang w:eastAsia="ko-KR"/>
        </w:rPr>
        <w:t>(미달):(미달) (미달)X(미달)-(미달)r(미달)a(미달)y(미달)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 (미달)</w:t>
      </w:r>
      <w:r>
        <w:rPr>
          <w:lang w:eastAsia="ko-KR"/>
        </w:rPr>
        <w:t>(미달)결(미달)함(미달)</w:t>
      </w:r>
      <w:r>
        <w:rPr>
          <w:lang w:eastAsia="ko-KR"/>
        </w:rPr>
        <w:t>(미달) (미달)</w:t>
      </w:r>
      <w:r>
        <w:rPr>
          <w:lang w:eastAsia="ko-KR"/>
        </w:rPr>
        <w:t>(미달)검(미달)출(미달)</w:t>
      </w:r>
      <w:r>
        <w:rPr>
          <w:lang w:eastAsia="ko-KR"/>
        </w:rPr>
        <w:t>(미달) (미달)((미달)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(미달)유(미달)사(미달)도(미달)</w:t>
      </w:r>
      <w:r>
        <w:rPr>
          <w:lang w:eastAsia="ko-KR"/>
        </w:rPr>
        <w:t>(미달) (미달)9(미달)5(미달)%(미달))(미달)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</w:t>
      </w:r>
      <w:r>
        <w:rPr>
          <w:lang w:eastAsia="ko-KR"/>
        </w:rPr>
        <w:t>(미달) (미달)</w:t>
      </w:r>
      <w:r>
        <w:rPr>
          <w:lang w:eastAsia="ko-KR"/>
        </w:rPr>
        <w:t>(미달)거(미달)의(미달)</w:t>
      </w:r>
      <w:r>
        <w:rPr>
          <w:lang w:eastAsia="ko-KR"/>
        </w:rPr>
        <w:t>(미달) (미달)</w:t>
      </w:r>
      <w:r>
        <w:rPr>
          <w:lang w:eastAsia="ko-KR"/>
        </w:rPr>
        <w:t>(미달)그(미달)대(미달)로(미달)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(미달)예(미달)상(미달)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(미달):(미달) (미달)8(미달)8(미달)-(미달)9(미달)3(미달)%(미달) (미달)m(미달)A(미달)P(미달)5(미달)0(미달)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(미달)시(미달)장(미달)</w:t>
      </w:r>
      <w:r>
        <w:rPr>
          <w:lang w:eastAsia="ko-KR"/>
        </w:rPr>
        <w:t>(미달) (미달)</w:t>
      </w:r>
      <w:r>
        <w:rPr>
          <w:lang w:eastAsia="ko-KR"/>
        </w:rPr>
        <w:t>(미달)규(미달)모(미달)</w:t>
      </w:r>
      <w:r>
        <w:rPr>
          <w:lang w:eastAsia="ko-KR"/>
        </w:rPr>
        <w:t>(미달):(미달) (미달)$(미달)5(미달)0(미달)0(미달)M(미달)-(미달)1(미달)B(미달) (미달)((미달)T(미달)A(미달)M(미달))(미달)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>(미달)2(미달).(미달) (미달)</w:t>
      </w:r>
      <w:r>
        <w:rPr>
          <w:lang w:eastAsia="ko-KR"/>
        </w:rPr>
        <w:t>(미달)사(미달)회(미달)경(미달)제(미달)적(미달)</w:t>
      </w:r>
      <w:r>
        <w:rPr>
          <w:lang w:eastAsia="ko-KR"/>
        </w:rPr>
        <w:t>(미달) (미달)</w:t>
      </w:r>
      <w:r>
        <w:rPr>
          <w:lang w:eastAsia="ko-KR"/>
        </w:rPr>
        <w:t>(미달)영(미달)향(미달)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(미달)일(미달)자(미달)리(미달)</w:t>
      </w:r>
      <w:r>
        <w:rPr>
          <w:lang w:eastAsia="ko-KR"/>
        </w:rPr>
        <w:t>(미달) (미달)</w:t>
      </w:r>
      <w:r>
        <w:rPr>
          <w:lang w:eastAsia="ko-KR"/>
        </w:rPr>
        <w:t>(미달)구(미달)조(미달)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(미달):(미달)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(미달)단(미달)기(미달)</w:t>
      </w:r>
      <w:r>
        <w:rPr>
          <w:lang w:eastAsia="ko-KR"/>
        </w:rPr>
        <w:t>(미달) (미달)((미달)1(미달)-(미달)3(미달)</w:t>
      </w:r>
      <w:r>
        <w:rPr>
          <w:lang w:eastAsia="ko-KR"/>
        </w:rPr>
        <w:t>(미달)년(미달)</w:t>
      </w:r>
      <w:r>
        <w:rPr>
          <w:lang w:eastAsia="ko-KR"/>
        </w:rPr>
        <w:t>(미달))(미달):(미달)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(미달)단(미달)순(미달)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r>
        <w:rPr>
          <w:lang w:eastAsia="ko-KR"/>
        </w:rPr>
        <w:t>(미달)인(미달)력(미달)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 (미달)((미달)3(미달)0(미달)-(미달)5(미달)0(미달)%(미달))(미달)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(미달)A(미달)I(미달) (미달)</w:t>
      </w:r>
      <w:r>
        <w:rPr>
          <w:lang w:eastAsia="ko-KR"/>
        </w:rPr>
        <w:t>(미달)운(미달)영(미달)</w:t>
      </w:r>
      <w:r>
        <w:rPr>
          <w:lang w:eastAsia="ko-KR"/>
        </w:rPr>
        <w:t>(미달)·(미달)</w:t>
      </w:r>
      <w:r>
        <w:rPr>
          <w:lang w:eastAsia="ko-KR"/>
        </w:rPr>
        <w:t>(미달)모(미달)니(미달)터(미달)링(미달)</w:t>
      </w:r>
      <w:r>
        <w:rPr>
          <w:lang w:eastAsia="ko-KR"/>
        </w:rPr>
        <w:t>(미달) (미달)</w:t>
      </w:r>
      <w:r>
        <w:rPr>
          <w:lang w:eastAsia="ko-KR"/>
        </w:rPr>
        <w:t>(미달)인(미달)력(미달)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 (미달)((미달)1(미달)0(미달)-(미달)2(미달)0(미달)%(미달))(미달)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(미달)라(미달)벨(미달)러(미달)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(미달)수(미달)요(미달)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 (미달)((미달)</w:t>
      </w:r>
      <w:r>
        <w:rPr>
          <w:lang w:eastAsia="ko-KR"/>
        </w:rPr>
        <w:t>(미달)신(미달)규(미달)</w:t>
      </w:r>
      <w:r>
        <w:rPr>
          <w:lang w:eastAsia="ko-KR"/>
        </w:rPr>
        <w:t>(미달) (미달)</w:t>
      </w:r>
      <w:r>
        <w:rPr>
          <w:lang w:eastAsia="ko-KR"/>
        </w:rPr>
        <w:t>(미달)일(미달)자(미달)리(미달)</w:t>
      </w:r>
      <w:r>
        <w:rPr>
          <w:lang w:eastAsia="ko-KR"/>
        </w:rPr>
        <w:t>(미달))(미달)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(미달)장(미달)기(미달)</w:t>
      </w:r>
      <w:r>
        <w:rPr>
          <w:lang w:eastAsia="ko-KR"/>
        </w:rPr>
        <w:t>(미달) (미달)((미달)5(미달)-(미달)1(미달)0(미달)</w:t>
      </w:r>
      <w:r>
        <w:rPr>
          <w:lang w:eastAsia="ko-KR"/>
        </w:rPr>
        <w:t>(미달)년(미달)</w:t>
      </w:r>
      <w:r>
        <w:rPr>
          <w:lang w:eastAsia="ko-KR"/>
        </w:rPr>
        <w:t>(미달))(미달):(미달)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proofErr w:type="spellStart"/>
      <w:r>
        <w:rPr>
          <w:lang w:eastAsia="ko-KR"/>
        </w:rPr>
        <w:t>(미달)고(미달)숙(미달)련(미달)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r>
        <w:rPr>
          <w:lang w:eastAsia="ko-KR"/>
        </w:rPr>
        <w:t>(미달)전(미달)문(미달)가(미달)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(미달)역(미달)할(미달)</w:t>
      </w:r>
      <w:r>
        <w:rPr>
          <w:lang w:eastAsia="ko-KR"/>
        </w:rPr>
        <w:t>(미달) (미달)</w:t>
      </w:r>
      <w:r>
        <w:rPr>
          <w:lang w:eastAsia="ko-KR"/>
        </w:rPr>
        <w:t>(미달)변(미달)화(미달)</w:t>
      </w:r>
      <w:r>
        <w:rPr>
          <w:lang w:eastAsia="ko-KR"/>
        </w:rPr>
        <w:t>(미달) (미달)((미달)</w:t>
      </w:r>
      <w:r>
        <w:rPr>
          <w:lang w:eastAsia="ko-KR"/>
        </w:rPr>
        <w:t>(미달)실(미달)행(미달)에(미달)서(미달)</w:t>
      </w:r>
      <w:r>
        <w:rPr>
          <w:lang w:eastAsia="ko-KR"/>
        </w:rPr>
        <w:t>(미달) (미달)</w:t>
      </w:r>
      <w:r>
        <w:rPr>
          <w:lang w:eastAsia="ko-KR"/>
        </w:rPr>
        <w:t>(미달)감(미달)독(미달)</w:t>
      </w:r>
      <w:r>
        <w:rPr>
          <w:lang w:eastAsia="ko-KR"/>
        </w:rPr>
        <w:t>(미달))(미달)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(미달)A(미달)I(미달) (미달)</w:t>
      </w:r>
      <w:r>
        <w:rPr>
          <w:lang w:eastAsia="ko-KR"/>
        </w:rPr>
        <w:t>(미달)엔(미달)지(미달)니(미달)어(미달)</w:t>
      </w:r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(미달)과(미달)학(미달)자(미달)</w:t>
      </w:r>
      <w:r>
        <w:rPr>
          <w:lang w:eastAsia="ko-KR"/>
        </w:rPr>
        <w:t>(미달) (미달)</w:t>
      </w:r>
      <w:r>
        <w:rPr>
          <w:lang w:eastAsia="ko-KR"/>
        </w:rPr>
        <w:t>(미달)수(미달)요(미달)</w:t>
      </w:r>
      <w:r>
        <w:rPr>
          <w:lang w:eastAsia="ko-KR"/>
        </w:rPr>
        <w:t>(미달) (미달)</w:t>
      </w:r>
      <w:r>
        <w:rPr>
          <w:lang w:eastAsia="ko-KR"/>
        </w:rPr>
        <w:t>(미달)폭(미달)증(미달)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(미달)새(미달)로(미달)운(미달)</w:t>
      </w:r>
      <w:r>
        <w:rPr>
          <w:lang w:eastAsia="ko-KR"/>
        </w:rPr>
        <w:t>(미달) (미달)</w:t>
      </w:r>
      <w:r>
        <w:rPr>
          <w:lang w:eastAsia="ko-KR"/>
        </w:rPr>
        <w:t>(미달)직(미달)종(미달)</w:t>
      </w:r>
      <w:r>
        <w:rPr>
          <w:lang w:eastAsia="ko-KR"/>
        </w:rPr>
        <w:t>(미달) (미달)</w:t>
      </w:r>
      <w:r>
        <w:rPr>
          <w:lang w:eastAsia="ko-KR"/>
        </w:rPr>
        <w:t>(미달)출(미달)현(미달)</w:t>
      </w:r>
      <w:r>
        <w:rPr>
          <w:lang w:eastAsia="ko-KR"/>
        </w:rPr>
        <w:t>(미달) (미달)((미달)A(미달)I(미달)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(미달)관(미달)리(미달)자(미달)</w:t>
      </w:r>
      <w:r>
        <w:rPr>
          <w:lang w:eastAsia="ko-KR"/>
        </w:rPr>
        <w:t>(미달),(미달) (미달)X(미달)A(미달)I(미달) (미달)</w:t>
      </w:r>
      <w:proofErr w:type="spellStart"/>
      <w:r>
        <w:rPr>
          <w:lang w:eastAsia="ko-KR"/>
        </w:rPr>
        <w:t>(미달)해(미달)석(미달)가(미달)</w:t>
      </w:r>
      <w:proofErr w:type="spellEnd"/>
      <w:r>
        <w:rPr>
          <w:lang w:eastAsia="ko-KR"/>
        </w:rPr>
        <w:t>(미달))(미달)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(미달)순(미달)</w:t>
      </w:r>
      <w:r>
        <w:rPr>
          <w:lang w:eastAsia="ko-KR"/>
        </w:rPr>
        <w:t>(미달) (미달)</w:t>
      </w:r>
      <w:r>
        <w:rPr>
          <w:lang w:eastAsia="ko-KR"/>
        </w:rPr>
        <w:t>(미달)효(미달)과(미달)</w:t>
      </w:r>
      <w:r>
        <w:rPr>
          <w:lang w:eastAsia="ko-KR"/>
        </w:rPr>
        <w:t>(미달):(미달)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(미달)고(미달)용(미달)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(미달)감(미달)소(미달)</w:t>
      </w:r>
      <w:r>
        <w:rPr>
          <w:lang w:eastAsia="ko-KR"/>
        </w:rPr>
        <w:t>(미달) (미달)((미달)-(미달)2(미달)0(미달)%(미달))(미달) (미달)v(미달)s(미달) (미달)</w:t>
      </w:r>
      <w:r>
        <w:rPr>
          <w:lang w:eastAsia="ko-KR"/>
        </w:rPr>
        <w:t>(미달)생(미달)산(미달)성(미달)</w:t>
      </w:r>
      <w:r>
        <w:rPr>
          <w:lang w:eastAsia="ko-KR"/>
        </w:rPr>
        <w:t>(미달) (미달)</w:t>
      </w:r>
      <w:r>
        <w:rPr>
          <w:lang w:eastAsia="ko-KR"/>
        </w:rPr>
        <w:t>(미달)증(미달)가(미달)</w:t>
      </w:r>
      <w:r>
        <w:rPr>
          <w:lang w:eastAsia="ko-KR"/>
        </w:rPr>
        <w:t>(미달) (미달)((미달)+(미달)5(미달)0(미달)%(미달))(미달)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(미달)평(미달)균(미달)</w:t>
      </w:r>
      <w:r>
        <w:rPr>
          <w:lang w:eastAsia="ko-KR"/>
        </w:rPr>
        <w:t>(미달) (미달)</w:t>
      </w:r>
      <w:r>
        <w:rPr>
          <w:lang w:eastAsia="ko-KR"/>
        </w:rPr>
        <w:t>(미달)임(미달)금(미달)</w:t>
      </w:r>
      <w:r>
        <w:rPr>
          <w:lang w:eastAsia="ko-KR"/>
        </w:rPr>
        <w:t>(미달) (미달)</w:t>
      </w:r>
      <w:r>
        <w:rPr>
          <w:lang w:eastAsia="ko-KR"/>
        </w:rPr>
        <w:t>(미달)상(미달)승(미달)</w:t>
      </w:r>
      <w:r>
        <w:rPr>
          <w:lang w:eastAsia="ko-KR"/>
        </w:rPr>
        <w:t>(미달) (미달)((미달)+(미달)1(미달)5(미달)-(미달)2(미달)5(미달)%(미달),(미달) (미달)</w:t>
      </w:r>
      <w:proofErr w:type="spellStart"/>
      <w:r>
        <w:rPr>
          <w:lang w:eastAsia="ko-KR"/>
        </w:rPr>
        <w:t>(미달)고(미달)숙(미달)련(미달)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(미달)편(미달)중(미달)</w:t>
      </w:r>
      <w:r>
        <w:rPr>
          <w:lang w:eastAsia="ko-KR"/>
        </w:rPr>
        <w:t>(미달))(미달)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(미달)중(미달)소(미달)기(미달)업(미달)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(미달)경(미달)쟁(미달)력(미달)</w:t>
      </w:r>
      <w:r>
        <w:rPr>
          <w:lang w:eastAsia="ko-KR"/>
        </w:rPr>
        <w:t>(미달) (미달)</w:t>
      </w:r>
      <w:r>
        <w:rPr>
          <w:lang w:eastAsia="ko-KR"/>
        </w:rPr>
        <w:t>(미달)강(미달)화(미달)</w:t>
      </w:r>
      <w:r>
        <w:rPr>
          <w:lang w:eastAsia="ko-KR"/>
        </w:rPr>
        <w:t>(미달):(미달)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(미달)기(미달)존(미달)</w:t>
      </w:r>
      <w:r>
        <w:rPr>
          <w:lang w:eastAsia="ko-KR"/>
        </w:rPr>
        <w:t>(미달):(미달)</w:t>
      </w:r>
    </w:p>
    <w:p w14:paraId="300993D5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(미달)대(미달)기(미달)업(미달)</w:t>
      </w:r>
      <w:r>
        <w:rPr>
          <w:lang w:eastAsia="ko-KR"/>
        </w:rPr>
        <w:t>(미달):(미달) (미달)A(미달)I(미달) (미달)</w:t>
      </w:r>
      <w:r>
        <w:rPr>
          <w:lang w:eastAsia="ko-KR"/>
        </w:rPr>
        <w:t>(미달)품(미달)질(미달)관(미달)리(미달)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(미달)경(미달)쟁(미달)</w:t>
      </w:r>
      <w:proofErr w:type="gramEnd"/>
      <w:r>
        <w:rPr>
          <w:lang w:eastAsia="ko-KR"/>
        </w:rPr>
        <w:t>(미달) (미달)</w:t>
      </w:r>
      <w:r>
        <w:rPr>
          <w:lang w:eastAsia="ko-KR"/>
        </w:rPr>
        <w:t>(미달)우(미달)위(미달)</w:t>
      </w:r>
    </w:p>
    <w:p w14:paraId="7A793235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(미달)중(미달)소(미달)기(미달)업(미달)</w:t>
      </w:r>
      <w:r>
        <w:rPr>
          <w:lang w:eastAsia="ko-KR"/>
        </w:rPr>
        <w:t>(미달):(미달) (미달)</w:t>
      </w:r>
      <w:r>
        <w:rPr>
          <w:lang w:eastAsia="ko-KR"/>
        </w:rPr>
        <w:t>(미달)수(미달)동(미달)</w:t>
      </w:r>
      <w:r>
        <w:rPr>
          <w:lang w:eastAsia="ko-KR"/>
        </w:rPr>
        <w:t>(미달) (미달)</w:t>
      </w:r>
      <w:r>
        <w:rPr>
          <w:lang w:eastAsia="ko-KR"/>
        </w:rPr>
        <w:t>(미달)검(미달)사(미달)</w:t>
      </w:r>
      <w:r>
        <w:rPr>
          <w:lang w:eastAsia="ko-KR"/>
        </w:rPr>
        <w:t>(미달) (미달)</w:t>
      </w:r>
      <w:proofErr w:type="gramStart"/>
      <w:r>
        <w:rPr>
          <w:lang w:eastAsia="ko-KR"/>
        </w:rPr>
        <w:t>(미달)에(미달)서(미달)</w:t>
      </w:r>
      <w:r>
        <w:rPr>
          <w:lang w:eastAsia="ko-KR"/>
        </w:rPr>
        <w:t>(미달) (미달) (미달)</w:t>
      </w:r>
      <w:r>
        <w:rPr>
          <w:lang w:eastAsia="ko-KR"/>
        </w:rPr>
        <w:t>(미달)비(미달)용(미달)</w:t>
      </w:r>
      <w:proofErr w:type="gramEnd"/>
      <w:r>
        <w:rPr>
          <w:lang w:eastAsia="ko-KR"/>
        </w:rPr>
        <w:t>(미달)·(미달)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 (미달)</w:t>
      </w:r>
      <w:r>
        <w:rPr>
          <w:lang w:eastAsia="ko-KR"/>
        </w:rPr>
        <w:t>(미달)열(미달)위(미달)</w:t>
      </w:r>
    </w:p>
    <w:p w14:paraId="168827AC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(미달)격(미달)차(미달)</w:t>
      </w:r>
      <w:r>
        <w:rPr>
          <w:lang w:eastAsia="ko-KR"/>
        </w:rPr>
        <w:t>(미달) (미달)</w:t>
      </w:r>
      <w:r>
        <w:rPr>
          <w:lang w:eastAsia="ko-KR"/>
        </w:rPr>
        <w:t>(미달)확(미달)대(미달)</w:t>
      </w:r>
      <w:r>
        <w:rPr>
          <w:lang w:eastAsia="ko-KR"/>
        </w:rPr>
        <w:t>(미달) (미달)((미달)D(미달)i(미달)v(미달)i(미달)d(미달)i(미달)n(미달)g(미달) (미달)E(미달)f(미달)f(미달)e(미달)c(미달)t(미달))(미달)</w:t>
      </w:r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(미달)후(미달)</w:t>
      </w:r>
      <w:r>
        <w:rPr>
          <w:lang w:eastAsia="ko-KR"/>
        </w:rPr>
        <w:t>(미달):(미달)</w:t>
      </w:r>
    </w:p>
    <w:p w14:paraId="7F1DA8A7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(미달)중(미달)소(미달)기(미달)업(미달)</w:t>
      </w:r>
      <w:r>
        <w:rPr>
          <w:lang w:eastAsia="ko-KR"/>
        </w:rPr>
        <w:t>(미달):(미달) (미달)</w:t>
      </w:r>
      <w:r>
        <w:rPr>
          <w:lang w:eastAsia="ko-KR"/>
        </w:rPr>
        <w:t>(미달)저(미달)비(미달)용(미달)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(미달)도(미달)입(미달)</w:t>
      </w:r>
      <w:r>
        <w:rPr>
          <w:lang w:eastAsia="ko-KR"/>
        </w:rPr>
        <w:t>(미달) (미달)((미달)$(미달)4(미달)0(미달)K(미달)-(미달)9(미달)0(미달)K(미달))(미달)</w:t>
      </w:r>
    </w:p>
    <w:p w14:paraId="2FDC11B8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(미달)품(미달)질(미달)</w:t>
      </w:r>
      <w:r>
        <w:rPr>
          <w:lang w:eastAsia="ko-KR"/>
        </w:rPr>
        <w:t>(미달)·(미달)</w:t>
      </w:r>
      <w:r>
        <w:rPr>
          <w:lang w:eastAsia="ko-KR"/>
        </w:rPr>
        <w:t>(미달)비(미달)용(미달)</w:t>
      </w:r>
      <w:r>
        <w:rPr>
          <w:lang w:eastAsia="ko-KR"/>
        </w:rPr>
        <w:t>(미달) (미달)</w:t>
      </w:r>
      <w:r>
        <w:rPr>
          <w:lang w:eastAsia="ko-KR"/>
        </w:rPr>
        <w:t>(미달)경(미달)쟁(미달)력(미달)</w:t>
      </w:r>
      <w:r>
        <w:rPr>
          <w:lang w:eastAsia="ko-KR"/>
        </w:rPr>
        <w:t>(미달) (미달)</w:t>
      </w:r>
      <w:r>
        <w:rPr>
          <w:lang w:eastAsia="ko-KR"/>
        </w:rPr>
        <w:t>(미달)확(미달)보(미달)</w:t>
      </w:r>
    </w:p>
    <w:p w14:paraId="28A09C3B" w14:textId="77777777" w:rsidR="00E554A3" w:rsidRDefault="00000000">
      <w:pPr>
        <w:rPr>
          <w:lang w:eastAsia="ko-KR"/>
        </w:rPr>
      </w:pPr>
      <w:r>
        <w:rPr>
          <w:lang w:eastAsia="ko-KR"/>
        </w:rPr>
        <w:t>(미달)결(미달)과(미달)적(미달)으(미달)로(미달)</w:t>
      </w:r>
      <w:r>
        <w:rPr>
          <w:lang w:eastAsia="ko-KR"/>
        </w:rPr>
        <w:t>(미달) (미달)</w:t>
      </w:r>
      <w:r>
        <w:rPr>
          <w:lang w:eastAsia="ko-KR"/>
        </w:rPr>
        <w:t>(미달)격(미달)차(미달)</w:t>
      </w:r>
      <w:r>
        <w:rPr>
          <w:lang w:eastAsia="ko-KR"/>
        </w:rPr>
        <w:t>(미달) (미달)</w:t>
      </w:r>
      <w:r>
        <w:rPr>
          <w:lang w:eastAsia="ko-KR"/>
        </w:rPr>
        <w:t>(미달)축(미달)소(미달)</w:t>
      </w:r>
      <w:r>
        <w:rPr>
          <w:lang w:eastAsia="ko-KR"/>
        </w:rPr>
        <w:t>(미달) (미달)((미달)L(미달)e(미달)v(미달)e(미달)l(미달)i(미달)n(미달)g(미달) (미달)E(미달)f(미달)f(미달)e(미달)c(미달)t(미달))(미달)</w:t>
      </w:r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(미달)사(미달)회(미달)적(미달)</w:t>
      </w:r>
      <w:r>
        <w:rPr>
          <w:lang w:eastAsia="ko-KR"/>
        </w:rPr>
        <w:t>(미달) (미달)</w:t>
      </w:r>
      <w:r>
        <w:rPr>
          <w:lang w:eastAsia="ko-KR"/>
        </w:rPr>
        <w:t>(미달)가(미달)치(미달)</w:t>
      </w:r>
      <w:r>
        <w:rPr>
          <w:lang w:eastAsia="ko-KR"/>
        </w:rPr>
        <w:t>(미달):(미달)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</w:t>
      </w:r>
      <w:r>
        <w:rPr>
          <w:lang w:eastAsia="ko-KR"/>
        </w:rPr>
        <w:t>(미달)생(미달)태(미달)계(미달)</w:t>
      </w:r>
      <w:r>
        <w:rPr>
          <w:lang w:eastAsia="ko-KR"/>
        </w:rPr>
        <w:t>(미달) (미달)</w:t>
      </w:r>
      <w:r>
        <w:rPr>
          <w:lang w:eastAsia="ko-KR"/>
        </w:rPr>
        <w:t>(미달)건(미달)강(미달)성(미달)</w:t>
      </w:r>
      <w:r>
        <w:rPr>
          <w:lang w:eastAsia="ko-KR"/>
        </w:rPr>
        <w:t>(미달) (미달)</w:t>
      </w:r>
      <w:r>
        <w:rPr>
          <w:lang w:eastAsia="ko-KR"/>
        </w:rPr>
        <w:t>(미달)향(미달)상(미달)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(미달)지(미달)역(미달)</w:t>
      </w:r>
      <w:r>
        <w:rPr>
          <w:lang w:eastAsia="ko-KR"/>
        </w:rPr>
        <w:t>(미달) (미달)</w:t>
      </w:r>
      <w:r>
        <w:rPr>
          <w:lang w:eastAsia="ko-KR"/>
        </w:rPr>
        <w:t>(미달)경(미달)제(미달)</w:t>
      </w:r>
      <w:r>
        <w:rPr>
          <w:lang w:eastAsia="ko-KR"/>
        </w:rPr>
        <w:t>(미달) (미달)</w:t>
      </w:r>
      <w:r>
        <w:rPr>
          <w:lang w:eastAsia="ko-KR"/>
        </w:rPr>
        <w:t>(미달)활(미달)성(미달)화(미달)</w:t>
      </w:r>
      <w:r>
        <w:rPr>
          <w:lang w:eastAsia="ko-KR"/>
        </w:rPr>
        <w:t>(미달) (미달)((미달)</w:t>
      </w:r>
      <w:r>
        <w:rPr>
          <w:lang w:eastAsia="ko-KR"/>
        </w:rPr>
        <w:t>(미달)중(미달)소(미달)기(미달)업(미달)</w:t>
      </w:r>
      <w:r>
        <w:rPr>
          <w:lang w:eastAsia="ko-KR"/>
        </w:rPr>
        <w:t>(미달) (미달)</w:t>
      </w:r>
      <w:r>
        <w:rPr>
          <w:lang w:eastAsia="ko-KR"/>
        </w:rPr>
        <w:t>(미달)밀(미달)집(미달)</w:t>
      </w:r>
      <w:r>
        <w:rPr>
          <w:lang w:eastAsia="ko-KR"/>
        </w:rPr>
        <w:t>(미달) (미달)</w:t>
      </w:r>
      <w:r>
        <w:rPr>
          <w:lang w:eastAsia="ko-KR"/>
        </w:rPr>
        <w:t>(미달)지(미달)역(미달)</w:t>
      </w:r>
      <w:r>
        <w:rPr>
          <w:lang w:eastAsia="ko-KR"/>
        </w:rPr>
        <w:t>(미달))(미달)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(미달)기(미달)술(미달)</w:t>
      </w:r>
      <w:r>
        <w:rPr>
          <w:lang w:eastAsia="ko-KR"/>
        </w:rPr>
        <w:t>(미달) (미달)</w:t>
      </w:r>
      <w:r>
        <w:rPr>
          <w:lang w:eastAsia="ko-KR"/>
        </w:rPr>
        <w:t>(미달)민(미달)주(미달)화(미달)</w:t>
      </w:r>
      <w:r>
        <w:rPr>
          <w:lang w:eastAsia="ko-KR"/>
        </w:rPr>
        <w:t>(미달) (미달)((미달)A(미달)I(미달) (미달)</w:t>
      </w:r>
      <w:r>
        <w:rPr>
          <w:lang w:eastAsia="ko-KR"/>
        </w:rPr>
        <w:t>(미달)독(미달)과(미달)점(미달)</w:t>
      </w:r>
      <w:r>
        <w:rPr>
          <w:lang w:eastAsia="ko-KR"/>
        </w:rPr>
        <w:t>(미달) (미달)</w:t>
      </w:r>
      <w:r>
        <w:rPr>
          <w:lang w:eastAsia="ko-KR"/>
        </w:rPr>
        <w:t>(미달)방(미달)지(미달)</w:t>
      </w:r>
      <w:r>
        <w:rPr>
          <w:lang w:eastAsia="ko-KR"/>
        </w:rPr>
        <w:t>(미달))(미달)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>(미달)3(미달).(미달) (미달)</w:t>
      </w:r>
      <w:r>
        <w:rPr>
          <w:lang w:eastAsia="ko-KR"/>
        </w:rPr>
        <w:t>(미달)교(미달)육(미달)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(미달)영(미달)향(미달)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(미달)대(미달)학(미달)</w:t>
      </w:r>
      <w:r>
        <w:rPr>
          <w:lang w:eastAsia="ko-KR"/>
        </w:rPr>
        <w:t>(미달) (미달)</w:t>
      </w:r>
      <w:r>
        <w:rPr>
          <w:lang w:eastAsia="ko-KR"/>
        </w:rPr>
        <w:t>(미달)교(미달)육(미달)</w:t>
      </w:r>
      <w:r>
        <w:rPr>
          <w:lang w:eastAsia="ko-KR"/>
        </w:rPr>
        <w:t>(미달):(미달)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(미달)교(미달)과(미달)과(미달)정(미달)</w:t>
      </w:r>
      <w:r>
        <w:rPr>
          <w:lang w:eastAsia="ko-KR"/>
        </w:rPr>
        <w:t>(미달) (미달)</w:t>
      </w:r>
      <w:r>
        <w:rPr>
          <w:lang w:eastAsia="ko-KR"/>
        </w:rPr>
        <w:t>(미달)반(미달)영(미달)</w:t>
      </w:r>
      <w:r>
        <w:rPr>
          <w:lang w:eastAsia="ko-KR"/>
        </w:rPr>
        <w:t>(미달):(미달)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(미달)"(미달)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(미달)실(미달)습(미달)</w:t>
      </w:r>
      <w:r>
        <w:rPr>
          <w:lang w:eastAsia="ko-KR"/>
        </w:rPr>
        <w:t>(미달)"(미달) (미달)</w:t>
      </w:r>
      <w:r>
        <w:rPr>
          <w:lang w:eastAsia="ko-KR"/>
        </w:rPr>
        <w:t>(미달)과(미달)목(미달)</w:t>
      </w:r>
      <w:r>
        <w:rPr>
          <w:lang w:eastAsia="ko-KR"/>
        </w:rPr>
        <w:t>(미달) (미달)</w:t>
      </w:r>
      <w:r>
        <w:rPr>
          <w:lang w:eastAsia="ko-KR"/>
        </w:rPr>
        <w:t>(미달)신(미달)설(미달)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(미달)프(미달)레(미달)임(미달)워(미달)크(미달)를(미달)</w:t>
      </w:r>
      <w:r>
        <w:rPr>
          <w:lang w:eastAsia="ko-KR"/>
        </w:rPr>
        <w:t>(미달) (미달)</w:t>
      </w:r>
      <w:r>
        <w:rPr>
          <w:lang w:eastAsia="ko-KR"/>
        </w:rPr>
        <w:t>(미달)교(미달)재(미달)로(미달)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(미달)학(미달)부(미달)생(미달)도(미달)</w:t>
      </w:r>
      <w:r>
        <w:rPr>
          <w:lang w:eastAsia="ko-KR"/>
        </w:rPr>
        <w:t>(미달) (미달)</w:t>
      </w:r>
      <w:r>
        <w:rPr>
          <w:lang w:eastAsia="ko-KR"/>
        </w:rPr>
        <w:t>(미달)실(미달)제(미달)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(미달)경(미달)험(미달)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(미달)확(미달)산(미달)</w:t>
      </w:r>
      <w:r>
        <w:rPr>
          <w:lang w:eastAsia="ko-KR"/>
        </w:rPr>
        <w:t>(미달):(미달)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(미달)후(미달)속(미달)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(미달)2(미달)0(미달)-(미달)5(미달)0(미달)</w:t>
      </w:r>
      <w:r>
        <w:rPr>
          <w:lang w:eastAsia="ko-KR"/>
        </w:rPr>
        <w:t>(미달)편(미달)</w:t>
      </w:r>
      <w:r>
        <w:rPr>
          <w:lang w:eastAsia="ko-KR"/>
        </w:rPr>
        <w:t>(미달) (미달)</w:t>
      </w:r>
      <w:r>
        <w:rPr>
          <w:lang w:eastAsia="ko-KR"/>
        </w:rPr>
        <w:t>(미달)예(미달)상(미달)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(미달)다(미달)른(미달)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(미달)사(미달)례(미달)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(미달)방(미달)법(미달)론(미달)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(미달)((미달)</w:t>
      </w:r>
      <w:r>
        <w:rPr>
          <w:lang w:eastAsia="ko-KR"/>
        </w:rPr>
        <w:t>(미달)능(미달)동(미달)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(미달),(미달) (미달)X(미달)A(미달)I(미달) (미달)</w:t>
      </w:r>
      <w:r>
        <w:rPr>
          <w:lang w:eastAsia="ko-KR"/>
        </w:rPr>
        <w:t>(미달)등(미달)</w:t>
      </w:r>
      <w:r>
        <w:rPr>
          <w:lang w:eastAsia="ko-KR"/>
        </w:rPr>
        <w:t>(미달))(미달)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(미달)산(미달)학(미달)협(미달)력(미달)</w:t>
      </w:r>
      <w:r>
        <w:rPr>
          <w:lang w:eastAsia="ko-KR"/>
        </w:rPr>
        <w:t>(미달) (미달)</w:t>
      </w:r>
      <w:r>
        <w:rPr>
          <w:lang w:eastAsia="ko-KR"/>
        </w:rPr>
        <w:t>(미달)활(미달)성(미달)화(미달)</w:t>
      </w:r>
      <w:r>
        <w:rPr>
          <w:lang w:eastAsia="ko-KR"/>
        </w:rPr>
        <w:t>(미달):(미달)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(미달)협(미달)력(미달)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(미달):(미달)</w:t>
      </w:r>
    </w:p>
    <w:p w14:paraId="058060B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(미달)기(미달)업(미달)</w:t>
      </w:r>
      <w:r>
        <w:rPr>
          <w:lang w:eastAsia="ko-KR"/>
        </w:rPr>
        <w:t>(미달):(미달)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(미달)문(미달)제(미달)</w:t>
      </w:r>
      <w:r>
        <w:rPr>
          <w:lang w:eastAsia="ko-KR"/>
        </w:rPr>
        <w:t>(미달) (미달)</w:t>
      </w:r>
      <w:r>
        <w:rPr>
          <w:lang w:eastAsia="ko-KR"/>
        </w:rPr>
        <w:t>(미달)제(미달)공(미달)</w:t>
      </w:r>
    </w:p>
    <w:p w14:paraId="290B1709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(미달)대(미달)학(미달)</w:t>
      </w:r>
      <w:r>
        <w:rPr>
          <w:lang w:eastAsia="ko-KR"/>
        </w:rPr>
        <w:t>(미달):(미달) (미달)</w:t>
      </w:r>
      <w:r>
        <w:rPr>
          <w:lang w:eastAsia="ko-KR"/>
        </w:rPr>
        <w:t>(미달)모(미달)델(미달)</w:t>
      </w:r>
      <w:r>
        <w:rPr>
          <w:lang w:eastAsia="ko-KR"/>
        </w:rPr>
        <w:t>(미달) (미달)</w:t>
      </w:r>
      <w:r>
        <w:rPr>
          <w:lang w:eastAsia="ko-KR"/>
        </w:rPr>
        <w:t>(미달)개(미달)발(미달)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</w:p>
    <w:p w14:paraId="297F83D8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(미달)학(미달)생(미달)</w:t>
      </w:r>
      <w:r>
        <w:rPr>
          <w:lang w:eastAsia="ko-KR"/>
        </w:rPr>
        <w:t>(미달):(미달) (미달)</w:t>
      </w:r>
      <w:r>
        <w:rPr>
          <w:lang w:eastAsia="ko-KR"/>
        </w:rPr>
        <w:t>(미달)실(미달)전(미달)</w:t>
      </w:r>
      <w:r>
        <w:rPr>
          <w:lang w:eastAsia="ko-KR"/>
        </w:rPr>
        <w:t>(미달) (미달)</w:t>
      </w:r>
      <w:r>
        <w:rPr>
          <w:lang w:eastAsia="ko-KR"/>
        </w:rPr>
        <w:t>(미달)경(미달)험(미달)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(미달)취(미달)업(미달)</w:t>
      </w:r>
      <w:r>
        <w:rPr>
          <w:lang w:eastAsia="ko-KR"/>
        </w:rPr>
        <w:t>(미달) (미달)</w:t>
      </w:r>
      <w:r>
        <w:rPr>
          <w:lang w:eastAsia="ko-KR"/>
        </w:rPr>
        <w:t>(미달)연(미달)계(미달)</w:t>
      </w:r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(미달)W(미달)i(미달)n(미달)-(미달)W(미달)i(미달)n(미달):(미달)</w:t>
      </w:r>
    </w:p>
    <w:p w14:paraId="261B21D7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(미달)기(미달)업(미달)</w:t>
      </w:r>
      <w:r>
        <w:rPr>
          <w:lang w:eastAsia="ko-KR"/>
        </w:rPr>
        <w:t>(미달):(미달) (미달)</w:t>
      </w:r>
      <w:r>
        <w:rPr>
          <w:lang w:eastAsia="ko-KR"/>
        </w:rPr>
        <w:t>(미달)저(미달)비(미달)용(미달)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(미달)솔(미달)루(미달)션(미달)</w:t>
      </w:r>
      <w:r>
        <w:rPr>
          <w:lang w:eastAsia="ko-KR"/>
        </w:rPr>
        <w:t>(미달) (미달)</w:t>
      </w:r>
      <w:r>
        <w:rPr>
          <w:lang w:eastAsia="ko-KR"/>
        </w:rPr>
        <w:t>(미달)획(미달)득(미달)</w:t>
      </w:r>
      <w:r>
        <w:rPr>
          <w:lang w:eastAsia="ko-KR"/>
        </w:rPr>
        <w:t>(미달) (미달)((미달)$(미달)1(미달)0(미달)K(미달)-(미달)3(미달)0(미달)K(미달))(미달)</w:t>
      </w:r>
    </w:p>
    <w:p w14:paraId="79EDF65D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(미달)대(미달)학(미달)</w:t>
      </w:r>
      <w:r>
        <w:rPr>
          <w:lang w:eastAsia="ko-KR"/>
        </w:rPr>
        <w:t>(미달):(미달) (미달)</w:t>
      </w:r>
      <w:r>
        <w:rPr>
          <w:lang w:eastAsia="ko-KR"/>
        </w:rPr>
        <w:t>(미달)연(미달)구(미달)비(미달)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(미달)논(미달)문(미달)</w:t>
      </w:r>
      <w:r>
        <w:rPr>
          <w:lang w:eastAsia="ko-KR"/>
        </w:rPr>
        <w:t>(미달) (미달)</w:t>
      </w:r>
      <w:r>
        <w:rPr>
          <w:lang w:eastAsia="ko-KR"/>
        </w:rPr>
        <w:t>(미달)성(미달)과(미달)</w:t>
      </w:r>
    </w:p>
    <w:p w14:paraId="39115601" w14:textId="77777777" w:rsidR="00E554A3" w:rsidRDefault="00000000">
      <w:pPr>
        <w:rPr>
          <w:lang w:eastAsia="ko-KR"/>
        </w:rPr>
      </w:pPr>
      <w:r>
        <w:rPr>
          <w:lang w:eastAsia="ko-KR"/>
        </w:rPr>
        <w:t>(미달)-(미달) (미달)</w:t>
      </w:r>
      <w:r>
        <w:rPr>
          <w:lang w:eastAsia="ko-KR"/>
        </w:rPr>
        <w:t>(미달)학(미달)생(미달)</w:t>
      </w:r>
      <w:r>
        <w:rPr>
          <w:lang w:eastAsia="ko-KR"/>
        </w:rPr>
        <w:t>(미달):(미달) (미달)</w:t>
      </w:r>
      <w:r>
        <w:rPr>
          <w:lang w:eastAsia="ko-KR"/>
        </w:rPr>
        <w:t>(미달)포(미달)트(미달)폴(미달)리(미달)오(미달)</w:t>
      </w:r>
      <w:r>
        <w:rPr>
          <w:lang w:eastAsia="ko-KR"/>
        </w:rPr>
        <w:t>(미달) (미달)</w:t>
      </w:r>
      <w:r>
        <w:rPr>
          <w:lang w:eastAsia="ko-KR"/>
        </w:rPr>
        <w:t>(미달)및(미달)</w:t>
      </w:r>
      <w:r>
        <w:rPr>
          <w:lang w:eastAsia="ko-KR"/>
        </w:rPr>
        <w:t>(미달) (미달)</w:t>
      </w:r>
      <w:r>
        <w:rPr>
          <w:lang w:eastAsia="ko-KR"/>
        </w:rPr>
        <w:t>(미달)취(미달)업(미달)</w:t>
      </w:r>
      <w:r>
        <w:rPr>
          <w:lang w:eastAsia="ko-KR"/>
        </w:rPr>
        <w:t>(미달) (미달)</w:t>
      </w:r>
      <w:r>
        <w:rPr>
          <w:lang w:eastAsia="ko-KR"/>
        </w:rPr>
        <w:t>(미달)기(미달)회(미달)</w:t>
      </w:r>
    </w:p>
    <w:p w14:paraId="691D46E4" w14:textId="77777777" w:rsidR="00E554A3" w:rsidRDefault="00000000">
      <w:pPr>
        <w:pStyle w:val="3"/>
      </w:pPr>
      <w:r>
        <w:t>(미달)D(미달).(미달) (미달)</w:t>
      </w:r>
      <w:proofErr w:type="spellStart"/>
      <w:r>
        <w:t>(미달)향(미달)후(미달)</w:t>
      </w:r>
      <w:proofErr w:type="spellEnd"/>
      <w:r>
        <w:t>(미달) (미달)</w:t>
      </w:r>
      <w:proofErr w:type="spellStart"/>
      <w:r>
        <w:t>(미달)연(미달)구(미달)</w:t>
      </w:r>
      <w:proofErr w:type="spellEnd"/>
      <w:r>
        <w:t>(미달) (미달)</w:t>
      </w:r>
      <w:proofErr w:type="spellStart"/>
      <w:r>
        <w:t>(미달)방(미달)향(미달)</w:t>
      </w:r>
      <w:proofErr w:type="spellEnd"/>
      <w:r>
        <w:t>(미달) (미달)</w:t>
      </w:r>
      <w:proofErr w:type="spellStart"/>
      <w:r>
        <w:t>(미달)재(미달)강(미달)조(미달)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(미달)열(미달)어(미달)놓(미달)은(미달)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</w:t>
      </w:r>
      <w:r>
        <w:rPr>
          <w:lang w:eastAsia="ko-KR"/>
        </w:rPr>
        <w:t>(미달) (미달)</w:t>
      </w:r>
      <w:r>
        <w:rPr>
          <w:lang w:eastAsia="ko-KR"/>
        </w:rPr>
        <w:t>(미달)방(미달)향(미달)은(미달)</w:t>
      </w:r>
      <w:r>
        <w:rPr>
          <w:lang w:eastAsia="ko-KR"/>
        </w:rPr>
        <w:t>(미달) (미달)</w:t>
      </w:r>
      <w:r>
        <w:rPr>
          <w:lang w:eastAsia="ko-KR"/>
        </w:rPr>
        <w:t>(미달)다(미달)음(미달)과(미달)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(미달)같(미달)이(미달)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(미달)우(미달)선(미달)순(미달)위(미달)화(미달)될(미달)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(미달):(미달)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(미달)단(미달)기(미달)</w:t>
      </w:r>
      <w:r>
        <w:rPr>
          <w:lang w:eastAsia="ko-KR"/>
        </w:rPr>
        <w:t>(미달) (미달)((미달)1(미달)-(미달)2(미달)</w:t>
      </w:r>
      <w:r>
        <w:rPr>
          <w:lang w:eastAsia="ko-KR"/>
        </w:rPr>
        <w:t>(미달)년(미달)</w:t>
      </w:r>
      <w:r>
        <w:rPr>
          <w:lang w:eastAsia="ko-KR"/>
        </w:rPr>
        <w:t>(미달),(미달) (미달)</w:t>
      </w:r>
      <w:r>
        <w:rPr>
          <w:lang w:eastAsia="ko-KR"/>
        </w:rPr>
        <w:t>(미달)즉(미달)시(미달)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(미달))(미달):(미달)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(미달)추(미달)론(미달)</w:t>
      </w:r>
      <w:r>
        <w:rPr>
          <w:lang w:eastAsia="ko-KR"/>
        </w:rPr>
        <w:t>(미달) (미달)</w:t>
      </w:r>
      <w:r>
        <w:rPr>
          <w:lang w:eastAsia="ko-KR"/>
        </w:rPr>
        <w:t>(미달)최(미달)적(미달)화(미달)</w:t>
      </w:r>
      <w:r>
        <w:rPr>
          <w:lang w:eastAsia="ko-KR"/>
        </w:rPr>
        <w:t>(미달):(미달) (미달)G(미달)P(미달)U(미달)/(미달)</w:t>
      </w:r>
      <w:proofErr w:type="spellStart"/>
      <w:r>
        <w:rPr>
          <w:lang w:eastAsia="ko-KR"/>
        </w:rPr>
        <w:t>(미달)T(미달)e(미달)n(미달)s(미달)o(미달)r(미달)R(미달)T(미달)</w:t>
      </w:r>
      <w:proofErr w:type="spellEnd"/>
      <w:r>
        <w:rPr>
          <w:lang w:eastAsia="ko-KR"/>
        </w:rPr>
        <w:t>(미달)로(미달)</w:t>
      </w:r>
      <w:r>
        <w:rPr>
          <w:lang w:eastAsia="ko-KR"/>
        </w:rPr>
        <w:t>(미달) (미달)</w:t>
      </w:r>
      <w:r>
        <w:rPr>
          <w:lang w:eastAsia="ko-KR"/>
        </w:rPr>
        <w:t>(미달)실(미달)시(미달)간(미달)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(미달)처(미달)리(미달)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(미달)다(미달)중(미달)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(미달)제(미달)조(미달)사(미달)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  <w:r>
        <w:rPr>
          <w:lang w:eastAsia="ko-KR"/>
        </w:rPr>
        <w:t>(미달):(미달) (미달)F(미달)e(미달)w(미달)-(미달)s(미달)h(미달)o(미달)t(미달) (미달)</w:t>
      </w:r>
      <w:r>
        <w:rPr>
          <w:lang w:eastAsia="ko-KR"/>
        </w:rPr>
        <w:t>(미달)학(미달)습(미달)으(미달)로(미달)</w:t>
      </w:r>
      <w:r>
        <w:rPr>
          <w:lang w:eastAsia="ko-KR"/>
        </w:rPr>
        <w:t>(미달) (미달)1(미달)0(미달)-(미달)5(미달)0(미달)</w:t>
      </w:r>
      <w:r>
        <w:rPr>
          <w:lang w:eastAsia="ko-KR"/>
        </w:rPr>
        <w:t>(미달)장(미달)</w:t>
      </w:r>
      <w:r>
        <w:rPr>
          <w:lang w:eastAsia="ko-KR"/>
        </w:rPr>
        <w:t>(미달) (미달)</w:t>
      </w:r>
      <w:r>
        <w:rPr>
          <w:lang w:eastAsia="ko-KR"/>
        </w:rPr>
        <w:t>(미달)적(미달)응(미달)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(미달)클(미달)래(미달)스(미달)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</w:t>
      </w:r>
      <w:r>
        <w:rPr>
          <w:lang w:eastAsia="ko-KR"/>
        </w:rPr>
        <w:t>(미달):(미달) (미달)C(미달)l(미달)o(미달)g(미달)g(미달)i(미달)n(미달)g(미달),(미달) (미달)C(미달)o(미달)r(미달)r(미달)o(미달)s(미달)i(미달)o(미달)n(미달)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</w:t>
      </w:r>
      <w:r>
        <w:rPr>
          <w:lang w:eastAsia="ko-KR"/>
        </w:rPr>
        <w:t>(미달)추(미달)가(미달)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(미달)중(미달)기(미달)</w:t>
      </w:r>
      <w:r>
        <w:rPr>
          <w:lang w:eastAsia="ko-KR"/>
        </w:rPr>
        <w:t>(미달) (미달)((미달)2(미달)-(미달)5(미달)</w:t>
      </w:r>
      <w:r>
        <w:rPr>
          <w:lang w:eastAsia="ko-KR"/>
        </w:rPr>
        <w:t>(미달)년(미달)</w:t>
      </w:r>
      <w:r>
        <w:rPr>
          <w:lang w:eastAsia="ko-KR"/>
        </w:rPr>
        <w:t>(미달),(미달) (미달)</w:t>
      </w:r>
      <w:r>
        <w:rPr>
          <w:lang w:eastAsia="ko-KR"/>
        </w:rPr>
        <w:t>(미달)기(미달)술(미달)</w:t>
      </w:r>
      <w:r>
        <w:rPr>
          <w:lang w:eastAsia="ko-KR"/>
        </w:rPr>
        <w:t>(미달) (미달)</w:t>
      </w:r>
      <w:r>
        <w:rPr>
          <w:lang w:eastAsia="ko-KR"/>
        </w:rPr>
        <w:t>(미달)개(미달)발(미달)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</w:t>
      </w:r>
      <w:r>
        <w:rPr>
          <w:lang w:eastAsia="ko-KR"/>
        </w:rPr>
        <w:t>(미달))(미달):(미달)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(미달)멀(미달)티(미달)모(미달)달(미달)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(미달)융(미달)합(미달)</w:t>
      </w:r>
      <w:r>
        <w:rPr>
          <w:lang w:eastAsia="ko-KR"/>
        </w:rPr>
        <w:t>(미달):(미달) (미달)X(미달)-(미달)r(미달)a(미달)y(미달) (미달)+(미달) (미달)R(미달)G(미달)B(미달) (미달)+(미달) (미달)</w:t>
      </w:r>
      <w:r>
        <w:rPr>
          <w:lang w:eastAsia="ko-KR"/>
        </w:rPr>
        <w:t>(미달)열(미달)화(미달)상(미달)</w:t>
      </w:r>
      <w:r>
        <w:rPr>
          <w:lang w:eastAsia="ko-KR"/>
        </w:rPr>
        <w:t>(미달) (미달)</w:t>
      </w:r>
      <w:r>
        <w:rPr>
          <w:lang w:eastAsia="ko-KR"/>
        </w:rPr>
        <w:t>(미달)통(미달)합(미달)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(미달)설(미달)명(미달)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</w:t>
      </w:r>
      <w:r>
        <w:rPr>
          <w:lang w:eastAsia="ko-KR"/>
        </w:rPr>
        <w:t>(미달) (미달)A(미달)I(미달):(미달) (미달)G(미달)r(미달)a(미달)d(미달)-(미달)C(미달)A(미달)M(미달),(미달) (미달)S(미달)H(미달)A(미달)P(미달)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(미달)해(미달)석(미달)성(미달)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(미달)능(미달)동(미달)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(미달):(미달) (미달)</w:t>
      </w:r>
      <w:r>
        <w:rPr>
          <w:lang w:eastAsia="ko-KR"/>
        </w:rPr>
        <w:t>(미달)효(미달)율(미달)적(미달)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(미달)수(미달)집(미달)</w:t>
      </w:r>
      <w:r>
        <w:rPr>
          <w:lang w:eastAsia="ko-KR"/>
        </w:rPr>
        <w:t>(미달) (미달)</w:t>
      </w:r>
      <w:r>
        <w:rPr>
          <w:lang w:eastAsia="ko-KR"/>
        </w:rPr>
        <w:t>(미달)전(미달)략(미달)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(미달)장(미달)기(미달)</w:t>
      </w:r>
      <w:r>
        <w:rPr>
          <w:lang w:eastAsia="ko-KR"/>
        </w:rPr>
        <w:t>(미달) (미달)((미달)5(미달)-(미달)1(미달)0(미달)</w:t>
      </w:r>
      <w:r>
        <w:rPr>
          <w:lang w:eastAsia="ko-KR"/>
        </w:rPr>
        <w:t>(미달)년(미달)</w:t>
      </w:r>
      <w:r>
        <w:rPr>
          <w:lang w:eastAsia="ko-KR"/>
        </w:rPr>
        <w:t>(미달),(미달) (미달)</w:t>
      </w:r>
      <w:r>
        <w:rPr>
          <w:lang w:eastAsia="ko-KR"/>
        </w:rPr>
        <w:t>(미달)생(미달)태(미달)계(미달)</w:t>
      </w:r>
      <w:r>
        <w:rPr>
          <w:lang w:eastAsia="ko-KR"/>
        </w:rPr>
        <w:t>(미달) (미달)</w:t>
      </w:r>
      <w:r>
        <w:rPr>
          <w:lang w:eastAsia="ko-KR"/>
        </w:rPr>
        <w:t>(미달)구(미달)축(미달)</w:t>
      </w:r>
      <w:r>
        <w:rPr>
          <w:lang w:eastAsia="ko-KR"/>
        </w:rPr>
        <w:t>(미달))(미달):(미달)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(미달)범(미달)용(미달)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(미달)플(미달)랫(미달)폼(미달)</w:t>
      </w:r>
      <w:r>
        <w:rPr>
          <w:lang w:eastAsia="ko-KR"/>
        </w:rPr>
        <w:t>(미달):(미달) (미달)</w:t>
      </w:r>
      <w:proofErr w:type="spellStart"/>
      <w:r>
        <w:rPr>
          <w:lang w:eastAsia="ko-KR"/>
        </w:rPr>
        <w:t>(미달)A(미달)u(미달)t(미달)o(미달)M(미달)L(미달)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(미달)노(미달)코(미달)드(미달)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(미달)솔(미달)루(미달)션(미달)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(미달)자(미달)율(미달)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(미달)생(미달)태(미달)계(미달)</w:t>
      </w:r>
      <w:r>
        <w:rPr>
          <w:lang w:eastAsia="ko-KR"/>
        </w:rPr>
        <w:t>(미달):(미달) (미달)D(미달)i(미달)g(미달)i(미달)t(미달)a(미달)l(미달) (미달)T(미달)w(미달)i(미달)n(미달),(미달) (미달)R(미달)L(미달) (미달)</w:t>
      </w:r>
      <w:r>
        <w:rPr>
          <w:lang w:eastAsia="ko-KR"/>
        </w:rPr>
        <w:t>(미달)통(미달)합(미달)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(미달)글(미달)로(미달)벌(미달)</w:t>
      </w:r>
      <w:r>
        <w:rPr>
          <w:lang w:eastAsia="ko-KR"/>
        </w:rPr>
        <w:t>(미달) (미달)</w:t>
      </w:r>
      <w:r>
        <w:rPr>
          <w:lang w:eastAsia="ko-KR"/>
        </w:rPr>
        <w:t>(미달)표(미달)준(미달)화(미달)</w:t>
      </w:r>
      <w:r>
        <w:rPr>
          <w:lang w:eastAsia="ko-KR"/>
        </w:rPr>
        <w:t>(미달):(미달) (미달)I(미달)S(미달)O(미달)/(미달)I(미달)E(미달)C(미달)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(미달)표(미달)준(미달)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(미달)제(미달)정(미달)</w:t>
      </w:r>
    </w:p>
    <w:p w14:paraId="2BD77A1E" w14:textId="77777777" w:rsidR="00E554A3" w:rsidRDefault="00000000">
      <w:pPr>
        <w:pStyle w:val="3"/>
      </w:pPr>
      <w:r>
        <w:t>(미달)E(미달).(미달) (미달)</w:t>
      </w:r>
      <w:proofErr w:type="spellStart"/>
      <w:r>
        <w:t>(미달)최(미달)종(미달)</w:t>
      </w:r>
      <w:proofErr w:type="spellEnd"/>
      <w:r>
        <w:t>(미달) (미달)</w:t>
      </w:r>
      <w:proofErr w:type="spellStart"/>
      <w:r>
        <w:t>(미달)메(미달)시(미달)지(미달)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(미달)"(미달)</w:t>
      </w:r>
      <w:r>
        <w:rPr>
          <w:lang w:eastAsia="ko-KR"/>
        </w:rPr>
        <w:t>(미달)데(미달)이(미달)터(미달)가(미달)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(미달)부(미달)족(미달)해(미달)서(미달)</w:t>
      </w:r>
      <w:r>
        <w:rPr>
          <w:lang w:eastAsia="ko-KR"/>
        </w:rPr>
        <w:t>(미달) (미달)A(미달)I(미달)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(미달)도(미달)입(미달)할(미달)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(미달)없(미달)다(미달)</w:t>
      </w:r>
      <w:r>
        <w:rPr>
          <w:lang w:eastAsia="ko-KR"/>
        </w:rPr>
        <w:t>(미달)"(미달)</w:t>
      </w:r>
      <w:r>
        <w:rPr>
          <w:lang w:eastAsia="ko-KR"/>
        </w:rPr>
        <w:t>(미달)는(미달)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(미달)제(미달)조(미달)업(미달)계(미달)의(미달)</w:t>
      </w:r>
      <w:r>
        <w:rPr>
          <w:lang w:eastAsia="ko-KR"/>
        </w:rPr>
        <w:t>(미달) (미달)</w:t>
      </w:r>
      <w:r>
        <w:rPr>
          <w:lang w:eastAsia="ko-KR"/>
        </w:rPr>
        <w:t>(미달)오(미달)래(미달)된(미달)</w:t>
      </w:r>
      <w:r>
        <w:rPr>
          <w:lang w:eastAsia="ko-KR"/>
        </w:rPr>
        <w:t>(미달) (미달)</w:t>
      </w:r>
      <w:r>
        <w:rPr>
          <w:lang w:eastAsia="ko-KR"/>
        </w:rPr>
        <w:t>(미달)믿(미달)음(미달)을(미달)</w:t>
      </w:r>
      <w:r>
        <w:rPr>
          <w:lang w:eastAsia="ko-KR"/>
        </w:rPr>
        <w:t>(미달) (미달)</w:t>
      </w:r>
      <w:r>
        <w:rPr>
          <w:lang w:eastAsia="ko-KR"/>
        </w:rPr>
        <w:t>(미달)깨(미달)뜨(미달)렸(미달)다(미달)</w:t>
      </w:r>
      <w:r>
        <w:rPr>
          <w:lang w:eastAsia="ko-KR"/>
        </w:rPr>
        <w:t>(미달).(미달) (미달)3(미달)3(미달)9(미달)</w:t>
      </w:r>
      <w:r>
        <w:rPr>
          <w:lang w:eastAsia="ko-KR"/>
        </w:rPr>
        <w:t>(미달)장(미달)의(미달)</w:t>
      </w:r>
      <w:r>
        <w:rPr>
          <w:lang w:eastAsia="ko-KR"/>
        </w:rPr>
        <w:t>(미달) (미달)</w:t>
      </w:r>
      <w:r>
        <w:rPr>
          <w:lang w:eastAsia="ko-KR"/>
        </w:rPr>
        <w:t>(미달)제(미달)한(미달)된(미달)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 (미달)9(미달)1(미달).(미달)7(미달)%(미달)</w:t>
      </w:r>
      <w:r>
        <w:rPr>
          <w:lang w:eastAsia="ko-KR"/>
        </w:rPr>
        <w:t>(미달)라(미달)는(미달)</w:t>
      </w:r>
      <w:r>
        <w:rPr>
          <w:lang w:eastAsia="ko-KR"/>
        </w:rPr>
        <w:t>(미달) (미달)</w:t>
      </w:r>
      <w:r>
        <w:rPr>
          <w:lang w:eastAsia="ko-KR"/>
        </w:rPr>
        <w:t>(미달)탁(미달)월(미달)한(미달)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(미달)성(미달)능(미달)을(미달)</w:t>
      </w:r>
      <w:r>
        <w:rPr>
          <w:lang w:eastAsia="ko-KR"/>
        </w:rPr>
        <w:t>(미달) (미달)</w:t>
      </w:r>
      <w:r>
        <w:rPr>
          <w:lang w:eastAsia="ko-KR"/>
        </w:rPr>
        <w:t>(미달)달(미달)성(미달)함(미달)으(미달)로(미달)써(미달)</w:t>
      </w:r>
      <w:r>
        <w:rPr>
          <w:lang w:eastAsia="ko-KR"/>
        </w:rPr>
        <w:t>(미달),(미달) (미달)</w:t>
      </w:r>
      <w:r>
        <w:rPr>
          <w:lang w:eastAsia="ko-KR"/>
        </w:rPr>
        <w:t>(미달)소(미달)량(미달)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(미달)환(미달)경(미달)에(미달)서(미달)도(미달)</w:t>
      </w:r>
      <w:r>
        <w:rPr>
          <w:lang w:eastAsia="ko-KR"/>
        </w:rPr>
        <w:t>(미달) (미달)</w:t>
      </w:r>
      <w:r>
        <w:rPr>
          <w:lang w:eastAsia="ko-KR"/>
        </w:rPr>
        <w:t>(미달)실(미달)용(미달)적(미달)</w:t>
      </w:r>
      <w:r>
        <w:rPr>
          <w:lang w:eastAsia="ko-KR"/>
        </w:rPr>
        <w:t>(미달) (미달)A(미달)I(미달) (미달)</w:t>
      </w:r>
      <w:r>
        <w:rPr>
          <w:lang w:eastAsia="ko-KR"/>
        </w:rPr>
        <w:t>(미달)시(미달)스(미달)템(미달)</w:t>
      </w:r>
      <w:r>
        <w:rPr>
          <w:lang w:eastAsia="ko-KR"/>
        </w:rPr>
        <w:t>(미달) (미달)</w:t>
      </w:r>
      <w:r>
        <w:rPr>
          <w:lang w:eastAsia="ko-KR"/>
        </w:rPr>
        <w:t>(미달)구(미달)축(미달)이(미달)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(미달)가(미달)능(미달)함(미달)을(미달)</w:t>
      </w:r>
      <w:r>
        <w:rPr>
          <w:lang w:eastAsia="ko-KR"/>
        </w:rPr>
        <w:t>(미달) (미달)</w:t>
      </w:r>
      <w:r>
        <w:rPr>
          <w:lang w:eastAsia="ko-KR"/>
        </w:rPr>
        <w:t>(미달)입(미달)증(미달)했(미달)다(미달)</w:t>
      </w:r>
      <w:r>
        <w:rPr>
          <w:lang w:eastAsia="ko-KR"/>
        </w:rPr>
        <w:t>(미달).(미달)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(미달)더(미달)</w:t>
      </w:r>
      <w:r>
        <w:rPr>
          <w:lang w:eastAsia="ko-KR"/>
        </w:rPr>
        <w:t>(미달) (미달)</w:t>
      </w:r>
      <w:r>
        <w:rPr>
          <w:lang w:eastAsia="ko-KR"/>
        </w:rPr>
        <w:t>(미달)나(미달)아(미달)가(미달)</w:t>
      </w:r>
      <w:r>
        <w:rPr>
          <w:lang w:eastAsia="ko-KR"/>
        </w:rPr>
        <w:t>(미달),(미달)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(미달)"(미달)</w:t>
      </w:r>
      <w:r>
        <w:rPr>
          <w:lang w:eastAsia="ko-KR"/>
        </w:rPr>
        <w:t>(미달)빠(미달)르(미달)게(미달)</w:t>
      </w:r>
      <w:r>
        <w:rPr>
          <w:lang w:eastAsia="ko-KR"/>
        </w:rPr>
        <w:t>(미달) (미달)</w:t>
      </w:r>
      <w:r>
        <w:rPr>
          <w:lang w:eastAsia="ko-KR"/>
        </w:rPr>
        <w:t>(미달)실(미달)험(미달)하(미달)고(미달)</w:t>
      </w:r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</w:t>
      </w:r>
      <w:r>
        <w:rPr>
          <w:lang w:eastAsia="ko-KR"/>
        </w:rPr>
        <w:t>(미달) (미달)</w:t>
      </w:r>
      <w:r>
        <w:rPr>
          <w:lang w:eastAsia="ko-KR"/>
        </w:rPr>
        <w:t>(미달)효(미달)율(미달)적(미달)</w:t>
      </w:r>
      <w:r>
        <w:rPr>
          <w:lang w:eastAsia="ko-KR"/>
        </w:rPr>
        <w:t>(미달)"(미달)</w:t>
      </w:r>
      <w:r>
        <w:rPr>
          <w:lang w:eastAsia="ko-KR"/>
        </w:rPr>
        <w:t>(미달)이(미달)라(미달)는(미달)</w:t>
      </w:r>
      <w:r>
        <w:rPr>
          <w:lang w:eastAsia="ko-KR"/>
        </w:rPr>
        <w:t>(미달) (미달)</w:t>
      </w:r>
      <w:r>
        <w:rPr>
          <w:lang w:eastAsia="ko-KR"/>
        </w:rPr>
        <w:t>(미달)학(미달)계(미달)와(미달)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(미달)산(미달)업(미달)계(미달)의(미달)</w:t>
      </w:r>
      <w:r>
        <w:rPr>
          <w:lang w:eastAsia="ko-KR"/>
        </w:rPr>
        <w:t>(미달) (미달)</w:t>
      </w:r>
      <w:r>
        <w:rPr>
          <w:lang w:eastAsia="ko-KR"/>
        </w:rPr>
        <w:t>(미달)관(미달)행(미달)에(미달)</w:t>
      </w:r>
      <w:r>
        <w:rPr>
          <w:lang w:eastAsia="ko-KR"/>
        </w:rPr>
        <w:t>(미달) (미달)</w:t>
      </w:r>
      <w:r>
        <w:rPr>
          <w:lang w:eastAsia="ko-KR"/>
        </w:rPr>
        <w:t>(미달)의(미달)문(미달)을(미달)</w:t>
      </w:r>
      <w:r>
        <w:rPr>
          <w:lang w:eastAsia="ko-KR"/>
        </w:rPr>
        <w:t>(미달) (미달)</w:t>
      </w:r>
      <w:r>
        <w:rPr>
          <w:lang w:eastAsia="ko-KR"/>
        </w:rPr>
        <w:t>(미달)제(미달)기(미달)했(미달)다(미달)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(미달)현(미달)대(미달)</w:t>
      </w:r>
      <w:r>
        <w:rPr>
          <w:lang w:eastAsia="ko-KR"/>
        </w:rPr>
        <w:t>(미달) (미달)</w:t>
      </w:r>
      <w:proofErr w:type="spellStart"/>
      <w:r>
        <w:rPr>
          <w:lang w:eastAsia="ko-KR"/>
        </w:rPr>
        <w:t>(미달)어(미달)텐(미달)션(미달)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(미달)기(미달)반(미달)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(미달)모(미달)델(미달)은(미달)</w:t>
      </w:r>
      <w:r>
        <w:rPr>
          <w:lang w:eastAsia="ko-KR"/>
        </w:rPr>
        <w:t>(미달) (미달)</w:t>
      </w:r>
      <w:r>
        <w:rPr>
          <w:lang w:eastAsia="ko-KR"/>
        </w:rPr>
        <w:t>(미달)후(미달)반(미달)부(미달)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(미달)학(미달)습(미달)에(미달)서(미달)</w:t>
      </w:r>
      <w:r>
        <w:rPr>
          <w:lang w:eastAsia="ko-KR"/>
        </w:rPr>
        <w:t>(미달) (미달)1(미달)9(미달).(미달)8(미달)%(미달)p(미달)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</w:t>
      </w:r>
      <w:r>
        <w:rPr>
          <w:lang w:eastAsia="ko-KR"/>
        </w:rPr>
        <w:t>(미달)개(미달)선(미달)을(미달)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(미달)보(미달)이(미달)며(미달)</w:t>
      </w:r>
      <w:r>
        <w:rPr>
          <w:lang w:eastAsia="ko-KR"/>
        </w:rPr>
        <w:t>(미달),(미달)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 (미달)</w:t>
      </w:r>
      <w:r>
        <w:rPr>
          <w:lang w:eastAsia="ko-KR"/>
        </w:rPr>
        <w:t>(미달)조(미달)기(미달)</w:t>
      </w:r>
      <w:r>
        <w:rPr>
          <w:lang w:eastAsia="ko-KR"/>
        </w:rPr>
        <w:t>(미달) (미달)</w:t>
      </w:r>
      <w:r>
        <w:rPr>
          <w:lang w:eastAsia="ko-KR"/>
        </w:rPr>
        <w:t>(미달)종(미달)료(미달)는(미달)</w:t>
      </w:r>
      <w:r>
        <w:rPr>
          <w:lang w:eastAsia="ko-KR"/>
        </w:rPr>
        <w:t>(미달) (미달)</w:t>
      </w:r>
      <w:r>
        <w:rPr>
          <w:lang w:eastAsia="ko-KR"/>
        </w:rPr>
        <w:t>(미달)최(미달)종(미달)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(미달)성(미달)능(미달)의(미달)</w:t>
      </w:r>
      <w:r>
        <w:rPr>
          <w:lang w:eastAsia="ko-KR"/>
        </w:rPr>
        <w:t>(미달) (미달)1(미달)6(미달).(미달)1(미달)%(미달)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(미달)포(미달)기(미달)하(미달)는(미달)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(미달)것(미달)과(미달)</w:t>
      </w:r>
      <w:r>
        <w:rPr>
          <w:lang w:eastAsia="ko-KR"/>
        </w:rPr>
        <w:t>(미달) (미달)</w:t>
      </w:r>
      <w:r>
        <w:rPr>
          <w:lang w:eastAsia="ko-KR"/>
        </w:rPr>
        <w:t>(미달)같(미달)다(미달)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(미달)추(미달)가(미달)</w:t>
      </w:r>
      <w:r>
        <w:rPr>
          <w:lang w:eastAsia="ko-KR"/>
        </w:rPr>
        <w:t>(미달) (미달)5(미달)0(미달) (미달)</w:t>
      </w:r>
      <w:proofErr w:type="spellStart"/>
      <w:r>
        <w:rPr>
          <w:lang w:eastAsia="ko-KR"/>
        </w:rPr>
        <w:t>(미달)에(미달)포(미달)크(미달)</w:t>
      </w:r>
      <w:proofErr w:type="spellEnd"/>
      <w:r>
        <w:rPr>
          <w:lang w:eastAsia="ko-KR"/>
        </w:rPr>
        <w:t>(미달)((미달)$(미달)2(미달)-(미달)</w:t>
      </w:r>
      <w:r>
        <w:rPr>
          <w:lang w:eastAsia="ko-KR"/>
        </w:rPr>
        <w:t>(미달)5(미달))(미달)</w:t>
      </w:r>
      <w:r>
        <w:rPr>
          <w:lang w:eastAsia="ko-KR"/>
        </w:rPr>
        <w:t>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(미달)연(미달)간(미달)</w:t>
      </w:r>
      <w:r>
        <w:rPr>
          <w:lang w:eastAsia="ko-KR"/>
        </w:rPr>
        <w:t>(미달) (미달)$(미달)5(미달)0(미달)K(미달)-(미달)2(미달)0(미달)0(미달)K(미달) (미달)</w:t>
      </w:r>
      <w:r>
        <w:rPr>
          <w:lang w:eastAsia="ko-KR"/>
        </w:rPr>
        <w:t>(미달)절(미달)감(미달)을(미달)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(미달)가(미달)능(미달)케(미달)</w:t>
      </w:r>
      <w:r>
        <w:rPr>
          <w:lang w:eastAsia="ko-KR"/>
        </w:rPr>
        <w:t>(미달) (미달)</w:t>
      </w:r>
      <w:r>
        <w:rPr>
          <w:lang w:eastAsia="ko-KR"/>
        </w:rPr>
        <w:t>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(미달)성(미달)능(미달)</w:t>
      </w:r>
      <w:r>
        <w:rPr>
          <w:lang w:eastAsia="ko-KR"/>
        </w:rPr>
        <w:t>(미달) (미달)</w:t>
      </w:r>
      <w:r>
        <w:rPr>
          <w:lang w:eastAsia="ko-KR"/>
        </w:rPr>
        <w:t>(미달)도(미달)약(미달)을(미달)</w:t>
      </w:r>
      <w:r>
        <w:rPr>
          <w:lang w:eastAsia="ko-KR"/>
        </w:rPr>
        <w:t>(미달) (미달)</w:t>
      </w:r>
      <w:r>
        <w:rPr>
          <w:lang w:eastAsia="ko-KR"/>
        </w:rPr>
        <w:t>(미달)만(미달)든(미달)다(미달)는(미달)</w:t>
      </w:r>
      <w:r>
        <w:rPr>
          <w:lang w:eastAsia="ko-KR"/>
        </w:rPr>
        <w:t>(미달) (미달)</w:t>
      </w:r>
      <w:r>
        <w:rPr>
          <w:lang w:eastAsia="ko-KR"/>
        </w:rPr>
        <w:t>(미달)사(미달)실(미달)은(미달)</w:t>
      </w:r>
      <w:r>
        <w:rPr>
          <w:lang w:eastAsia="ko-KR"/>
        </w:rPr>
        <w:t>(미달),(미달) (미달)"(미달)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</w:t>
      </w:r>
      <w:r>
        <w:rPr>
          <w:lang w:eastAsia="ko-KR"/>
        </w:rPr>
        <w:t>(미달) (미달)</w:t>
      </w:r>
      <w:r>
        <w:rPr>
          <w:lang w:eastAsia="ko-KR"/>
        </w:rPr>
        <w:t>(미달)확(미달)보(미달)</w:t>
      </w:r>
      <w:r>
        <w:rPr>
          <w:lang w:eastAsia="ko-KR"/>
        </w:rPr>
        <w:t>(미달)"(미달)</w:t>
      </w:r>
      <w:r>
        <w:rPr>
          <w:lang w:eastAsia="ko-KR"/>
        </w:rPr>
        <w:t>(미달)가(미달)</w:t>
      </w:r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</w:t>
      </w:r>
      <w:r>
        <w:rPr>
          <w:lang w:eastAsia="ko-KR"/>
        </w:rPr>
        <w:t>(미달)기(미달)술(미달)적(미달)</w:t>
      </w:r>
      <w:r>
        <w:rPr>
          <w:lang w:eastAsia="ko-KR"/>
        </w:rPr>
        <w:t>(미달) (미달)</w:t>
      </w:r>
      <w:r>
        <w:rPr>
          <w:lang w:eastAsia="ko-KR"/>
        </w:rPr>
        <w:t>(미달)선(미달)택(미달)이(미달)</w:t>
      </w:r>
      <w:r>
        <w:rPr>
          <w:lang w:eastAsia="ko-KR"/>
        </w:rPr>
        <w:t>(미달) (미달)</w:t>
      </w:r>
      <w:r>
        <w:rPr>
          <w:lang w:eastAsia="ko-KR"/>
        </w:rPr>
        <w:t>(미달)아(미달)닌(미달)</w:t>
      </w:r>
      <w:r>
        <w:rPr>
          <w:lang w:eastAsia="ko-KR"/>
        </w:rPr>
        <w:t>(미달) (미달)</w:t>
      </w:r>
      <w:r>
        <w:rPr>
          <w:lang w:eastAsia="ko-KR"/>
        </w:rPr>
        <w:t>(미달)경(미달)제(미달)적(미달)</w:t>
      </w:r>
      <w:r>
        <w:rPr>
          <w:lang w:eastAsia="ko-KR"/>
        </w:rPr>
        <w:t>(미달) (미달)</w:t>
      </w:r>
      <w:r>
        <w:rPr>
          <w:lang w:eastAsia="ko-KR"/>
        </w:rPr>
        <w:t>(미달)필(미달)수(미달)</w:t>
      </w:r>
      <w:r>
        <w:rPr>
          <w:lang w:eastAsia="ko-KR"/>
        </w:rPr>
        <w:t>(미달) (미달)</w:t>
      </w:r>
      <w:r>
        <w:rPr>
          <w:lang w:eastAsia="ko-KR"/>
        </w:rPr>
        <w:t>(미달)요(미달)건(미달)임(미달)을(미달)</w:t>
      </w:r>
      <w:r>
        <w:rPr>
          <w:lang w:eastAsia="ko-KR"/>
        </w:rPr>
        <w:t>(미달) (미달)</w:t>
      </w:r>
      <w:r>
        <w:rPr>
          <w:lang w:eastAsia="ko-KR"/>
        </w:rPr>
        <w:t>(미달)보(미달)여(미달)준(미달)다(미달)</w:t>
      </w:r>
      <w:r>
        <w:rPr>
          <w:lang w:eastAsia="ko-KR"/>
        </w:rPr>
        <w:t>(미달).(미달)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(미달)제(미달)시(미달)한(미달)</w:t>
      </w:r>
      <w:r>
        <w:rPr>
          <w:lang w:eastAsia="ko-KR"/>
        </w:rPr>
        <w:t>(미달) (미달)</w:t>
      </w:r>
      <w:r>
        <w:rPr>
          <w:lang w:eastAsia="ko-KR"/>
        </w:rPr>
        <w:t>(미달)도(미달)메(미달)인(미달)</w:t>
      </w:r>
      <w:r>
        <w:rPr>
          <w:lang w:eastAsia="ko-KR"/>
        </w:rPr>
        <w:t>(미달) (미달)</w:t>
      </w:r>
      <w:r>
        <w:rPr>
          <w:lang w:eastAsia="ko-KR"/>
        </w:rPr>
        <w:t>(미달)브(미달)리(미달)지(미달)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(미달)프(미달)레(미달)임(미달)워(미달)크(미달)는(미달)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(미달)단(미달)순(미달)한(미달)</w:t>
      </w:r>
      <w:r>
        <w:rPr>
          <w:lang w:eastAsia="ko-KR"/>
        </w:rPr>
        <w:t>(미달) (미달)</w:t>
      </w:r>
      <w:r>
        <w:rPr>
          <w:lang w:eastAsia="ko-KR"/>
        </w:rPr>
        <w:t>(미달)알(미달)고(미달)리(미달)즘(미달)이(미달)</w:t>
      </w:r>
      <w:r>
        <w:rPr>
          <w:lang w:eastAsia="ko-KR"/>
        </w:rPr>
        <w:t>(미달) (미달)</w:t>
      </w:r>
      <w:r>
        <w:rPr>
          <w:lang w:eastAsia="ko-KR"/>
        </w:rPr>
        <w:t>(미달)아(미달)닌(미달)</w:t>
      </w:r>
      <w:r>
        <w:rPr>
          <w:lang w:eastAsia="ko-KR"/>
        </w:rPr>
        <w:t>(미달),(미달)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</w:t>
      </w:r>
      <w:r>
        <w:rPr>
          <w:lang w:eastAsia="ko-KR"/>
        </w:rPr>
        <w:t>(미달) (미달)</w:t>
      </w:r>
      <w:r>
        <w:rPr>
          <w:lang w:eastAsia="ko-KR"/>
        </w:rPr>
        <w:t>(미달)환(미달)경(미달)의(미달)</w:t>
      </w:r>
      <w:r>
        <w:rPr>
          <w:lang w:eastAsia="ko-KR"/>
        </w:rPr>
        <w:t>(미달) (미달)</w:t>
      </w:r>
      <w:r>
        <w:rPr>
          <w:lang w:eastAsia="ko-KR"/>
        </w:rPr>
        <w:t>(미달)모(미달)든(미달)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(미달)분(미달)야(미달)에(미달)</w:t>
      </w:r>
      <w:r>
        <w:rPr>
          <w:lang w:eastAsia="ko-KR"/>
        </w:rPr>
        <w:t>(미달) (미달)</w:t>
      </w:r>
      <w:r>
        <w:rPr>
          <w:lang w:eastAsia="ko-KR"/>
        </w:rPr>
        <w:t>(미달)적(미달)용(미달)</w:t>
      </w:r>
      <w:r>
        <w:rPr>
          <w:lang w:eastAsia="ko-KR"/>
        </w:rPr>
        <w:t>(미달) (미달)</w:t>
      </w:r>
      <w:r>
        <w:rPr>
          <w:lang w:eastAsia="ko-KR"/>
        </w:rPr>
        <w:t>(미달)가(미달)능(미달)한(미달)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(미달)방(미달)법(미달)론(미달)적(미달)</w:t>
      </w:r>
      <w:r>
        <w:rPr>
          <w:lang w:eastAsia="ko-KR"/>
        </w:rPr>
        <w:t>(미달) (미달)</w:t>
      </w:r>
      <w:r>
        <w:rPr>
          <w:lang w:eastAsia="ko-KR"/>
        </w:rPr>
        <w:t>(미달)청(미달)사(미달)진(미달)이(미달)다(미달)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(미달)이(미달)는(미달)</w:t>
      </w:r>
      <w:r>
        <w:rPr>
          <w:lang w:eastAsia="ko-KR"/>
        </w:rPr>
        <w:t>(미달) (미달)D(미달)P(미달)F(미달)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(미달)넘(미달)어(미달)</w:t>
      </w:r>
      <w:r>
        <w:rPr>
          <w:lang w:eastAsia="ko-KR"/>
        </w:rPr>
        <w:t>(미달) (미달)</w:t>
      </w:r>
      <w:r>
        <w:rPr>
          <w:lang w:eastAsia="ko-KR"/>
        </w:rPr>
        <w:t>(미달)용(미달)접(미달)</w:t>
      </w:r>
      <w:r>
        <w:rPr>
          <w:lang w:eastAsia="ko-KR"/>
        </w:rPr>
        <w:t>(미달),(미달) (미달)</w:t>
      </w:r>
      <w:r>
        <w:rPr>
          <w:lang w:eastAsia="ko-KR"/>
        </w:rPr>
        <w:t>(미달)주(미달)조(미달)</w:t>
      </w:r>
      <w:r>
        <w:rPr>
          <w:lang w:eastAsia="ko-KR"/>
        </w:rPr>
        <w:t>(미달),(미달) (미달)P(미달)C(미달)B(미달),(미달) (미달)</w:t>
      </w:r>
      <w:r>
        <w:rPr>
          <w:lang w:eastAsia="ko-KR"/>
        </w:rPr>
        <w:t>(미달)반(미달)도(미달)체(미달)</w:t>
      </w:r>
      <w:r>
        <w:rPr>
          <w:lang w:eastAsia="ko-KR"/>
        </w:rPr>
        <w:t>(미달) (미달)</w:t>
      </w:r>
      <w:r>
        <w:rPr>
          <w:lang w:eastAsia="ko-KR"/>
        </w:rPr>
        <w:t>(미달)등(미달)</w:t>
      </w:r>
      <w:r>
        <w:rPr>
          <w:lang w:eastAsia="ko-KR"/>
        </w:rPr>
        <w:t>(미달) (미달)</w:t>
      </w:r>
      <w:r>
        <w:rPr>
          <w:lang w:eastAsia="ko-KR"/>
        </w:rPr>
        <w:t>(미달)다(미달)양(미달)한(미달)</w:t>
      </w:r>
      <w:r>
        <w:rPr>
          <w:lang w:eastAsia="ko-KR"/>
        </w:rPr>
        <w:t>(미달) (미달)</w:t>
      </w:r>
      <w:r>
        <w:rPr>
          <w:lang w:eastAsia="ko-KR"/>
        </w:rPr>
        <w:t>(미달)분(미달)야(미달)로(미달)</w:t>
      </w:r>
      <w:r>
        <w:rPr>
          <w:lang w:eastAsia="ko-KR"/>
        </w:rPr>
        <w:t>(미달) (미달)</w:t>
      </w:r>
      <w:r>
        <w:rPr>
          <w:lang w:eastAsia="ko-KR"/>
        </w:rPr>
        <w:t>(미달)확(미달)장(미달)될(미달)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(미달)것(미달)이(미달)며(미달)</w:t>
      </w:r>
      <w:r>
        <w:rPr>
          <w:lang w:eastAsia="ko-KR"/>
        </w:rPr>
        <w:t>(미달),(미달) (미달)</w:t>
      </w:r>
      <w:r>
        <w:rPr>
          <w:lang w:eastAsia="ko-KR"/>
        </w:rPr>
        <w:t>(미달)궁(미달)극(미달)적(미달)으(미달)로(미달)는(미달)</w:t>
      </w:r>
      <w:r>
        <w:rPr>
          <w:lang w:eastAsia="ko-KR"/>
        </w:rPr>
        <w:t>(미달) (미달)</w:t>
      </w:r>
      <w:r>
        <w:rPr>
          <w:lang w:eastAsia="ko-KR"/>
        </w:rPr>
        <w:t>(미달)중(미달)소(미달)기(미달)업(미달)도(미달)</w:t>
      </w:r>
      <w:r>
        <w:rPr>
          <w:lang w:eastAsia="ko-KR"/>
        </w:rPr>
        <w:t>(미달) (미달)A(미달)I(미달)</w:t>
      </w:r>
      <w:r>
        <w:rPr>
          <w:lang w:eastAsia="ko-KR"/>
        </w:rPr>
        <w:t>(미달)를(미달)</w:t>
      </w:r>
      <w:r>
        <w:rPr>
          <w:lang w:eastAsia="ko-KR"/>
        </w:rPr>
        <w:t>(미달) (미달)</w:t>
      </w:r>
      <w:r>
        <w:rPr>
          <w:lang w:eastAsia="ko-KR"/>
        </w:rPr>
        <w:t>(미달)활(미달)용(미달)할(미달)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(미달)있(미달)는(미달)</w:t>
      </w:r>
      <w:r>
        <w:rPr>
          <w:lang w:eastAsia="ko-KR"/>
        </w:rPr>
        <w:t>(미달) (미달)</w:t>
      </w:r>
      <w:r>
        <w:rPr>
          <w:lang w:eastAsia="ko-KR"/>
        </w:rPr>
        <w:t>(미달)민(미달)주(미달)화(미달)된(미달)</w:t>
      </w:r>
      <w:r>
        <w:rPr>
          <w:lang w:eastAsia="ko-KR"/>
        </w:rPr>
        <w:t>(미달) (미달)</w:t>
      </w:r>
      <w:r>
        <w:rPr>
          <w:lang w:eastAsia="ko-KR"/>
        </w:rPr>
        <w:t>(미달)제(미달)조(미달)</w:t>
      </w:r>
      <w:r>
        <w:rPr>
          <w:lang w:eastAsia="ko-KR"/>
        </w:rPr>
        <w:t>(미달) (미달)</w:t>
      </w:r>
      <w:r>
        <w:rPr>
          <w:lang w:eastAsia="ko-KR"/>
        </w:rPr>
        <w:t>(미달)생(미달)태(미달)계(미달)를(미달)</w:t>
      </w:r>
      <w:r>
        <w:rPr>
          <w:lang w:eastAsia="ko-KR"/>
        </w:rPr>
        <w:t>(미달) (미달)</w:t>
      </w:r>
      <w:r>
        <w:rPr>
          <w:lang w:eastAsia="ko-KR"/>
        </w:rPr>
        <w:t>(미달)만(미달)드(미달)는(미달)</w:t>
      </w:r>
      <w:r>
        <w:rPr>
          <w:lang w:eastAsia="ko-KR"/>
        </w:rPr>
        <w:t>(미달) (미달)</w:t>
      </w:r>
      <w:r>
        <w:rPr>
          <w:lang w:eastAsia="ko-KR"/>
        </w:rPr>
        <w:t>(미달)데(미달)</w:t>
      </w:r>
      <w:r>
        <w:rPr>
          <w:lang w:eastAsia="ko-KR"/>
        </w:rPr>
        <w:t>(미달) (미달)</w:t>
      </w:r>
      <w:r>
        <w:rPr>
          <w:lang w:eastAsia="ko-KR"/>
        </w:rPr>
        <w:t>(미달)기(미달)여(미달)할(미달)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(미달)것(미달)이(미달)다(미달)</w:t>
      </w:r>
      <w:r>
        <w:rPr>
          <w:lang w:eastAsia="ko-KR"/>
        </w:rPr>
        <w:t>(미달).(미달)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>(미달)"(미달)A(미달)I(미달) (미달)</w:t>
      </w:r>
      <w:r>
        <w:rPr>
          <w:lang w:eastAsia="ko-KR"/>
        </w:rPr>
        <w:t>(미달)도(미달)입(미달)의(미달)</w:t>
      </w:r>
      <w:r>
        <w:rPr>
          <w:lang w:eastAsia="ko-KR"/>
        </w:rPr>
        <w:t>(미달) (미달)</w:t>
      </w:r>
      <w:r>
        <w:rPr>
          <w:lang w:eastAsia="ko-KR"/>
        </w:rPr>
        <w:t>(미달)장(미달)벽(미달)은(미달)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</w:t>
      </w:r>
      <w:r>
        <w:rPr>
          <w:lang w:eastAsia="ko-KR"/>
        </w:rPr>
        <w:t>(미달) (미달)</w:t>
      </w:r>
      <w:r>
        <w:rPr>
          <w:lang w:eastAsia="ko-KR"/>
        </w:rPr>
        <w:t>(미달)부(미달)족(미달)이(미달)</w:t>
      </w:r>
      <w:r>
        <w:rPr>
          <w:lang w:eastAsia="ko-KR"/>
        </w:rPr>
        <w:t>(미달) (미달)</w:t>
      </w:r>
      <w:r>
        <w:rPr>
          <w:lang w:eastAsia="ko-KR"/>
        </w:rPr>
        <w:t>(미달)아(미달)니(미달)라(미달)</w:t>
      </w:r>
      <w:r>
        <w:rPr>
          <w:lang w:eastAsia="ko-KR"/>
        </w:rPr>
        <w:t>(미달) (미달)</w:t>
      </w:r>
      <w:r>
        <w:rPr>
          <w:lang w:eastAsia="ko-KR"/>
        </w:rPr>
        <w:t>(미달)올(미달)바(미달)른(미달)</w:t>
      </w:r>
      <w:r>
        <w:rPr>
          <w:lang w:eastAsia="ko-KR"/>
        </w:rPr>
        <w:t>(미달) (미달)</w:t>
      </w:r>
      <w:r>
        <w:rPr>
          <w:lang w:eastAsia="ko-KR"/>
        </w:rPr>
        <w:t>(미달)전(미달)이(미달)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(미달)경(미달)로(미달)를(미달)</w:t>
      </w:r>
      <w:r>
        <w:rPr>
          <w:lang w:eastAsia="ko-KR"/>
        </w:rPr>
        <w:t>(미달) (미달)</w:t>
      </w:r>
      <w:r>
        <w:rPr>
          <w:lang w:eastAsia="ko-KR"/>
        </w:rPr>
        <w:t>(미달)찾(미달)지(미달)</w:t>
      </w:r>
      <w:r>
        <w:rPr>
          <w:lang w:eastAsia="ko-KR"/>
        </w:rPr>
        <w:t>(미달) (미달)</w:t>
      </w:r>
      <w:r>
        <w:rPr>
          <w:lang w:eastAsia="ko-KR"/>
        </w:rPr>
        <w:t>(미달)못(미달)한(미달)</w:t>
      </w:r>
      <w:r>
        <w:rPr>
          <w:lang w:eastAsia="ko-KR"/>
        </w:rPr>
        <w:t>(미달) (미달)</w:t>
      </w:r>
      <w:r>
        <w:rPr>
          <w:lang w:eastAsia="ko-KR"/>
        </w:rPr>
        <w:t>(미달)것(미달)이(미달)었(미달)다(미달)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(미달)연(미달)구(미달)는(미달)</w:t>
      </w:r>
      <w:r>
        <w:rPr>
          <w:lang w:eastAsia="ko-KR"/>
        </w:rPr>
        <w:t>(미달) (미달)</w:t>
      </w:r>
      <w:r>
        <w:rPr>
          <w:lang w:eastAsia="ko-KR"/>
        </w:rPr>
        <w:t>(미달)그(미달)</w:t>
      </w:r>
      <w:r>
        <w:rPr>
          <w:lang w:eastAsia="ko-KR"/>
        </w:rPr>
        <w:t>(미달) (미달)</w:t>
      </w:r>
      <w:r>
        <w:rPr>
          <w:lang w:eastAsia="ko-KR"/>
        </w:rPr>
        <w:t>(미달)경(미달)로(미달)를(미달)</w:t>
      </w:r>
      <w:r>
        <w:rPr>
          <w:lang w:eastAsia="ko-KR"/>
        </w:rPr>
        <w:t>(미달) (미달)</w:t>
      </w:r>
      <w:r>
        <w:rPr>
          <w:lang w:eastAsia="ko-KR"/>
        </w:rPr>
        <w:t>(미달)제(미달)시(미달)한(미달)다(미달)</w:t>
      </w:r>
      <w:r>
        <w:rPr>
          <w:lang w:eastAsia="ko-KR"/>
        </w:rPr>
        <w:t>(미달).(미달)"(미달)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(미달)이(미달)것(미달)이(미달)</w:t>
      </w:r>
      <w:r>
        <w:rPr>
          <w:lang w:eastAsia="ko-KR"/>
        </w:rPr>
        <w:t>(미달) (미달)</w:t>
      </w:r>
      <w:r>
        <w:rPr>
          <w:lang w:eastAsia="ko-KR"/>
        </w:rPr>
        <w:t>(미달)본(미달)</w:t>
      </w:r>
      <w:r>
        <w:rPr>
          <w:lang w:eastAsia="ko-KR"/>
        </w:rPr>
        <w:t>(미달) (미달)</w:t>
      </w:r>
      <w:r>
        <w:rPr>
          <w:lang w:eastAsia="ko-KR"/>
        </w:rPr>
        <w:t>(미달)연(미달)구(미달)가(미달)</w:t>
      </w:r>
      <w:r>
        <w:rPr>
          <w:lang w:eastAsia="ko-KR"/>
        </w:rPr>
        <w:t>(미달) (미달)</w:t>
      </w:r>
      <w:r>
        <w:rPr>
          <w:lang w:eastAsia="ko-KR"/>
        </w:rPr>
        <w:t>(미달)학(미달)계(미달)와(미달)</w:t>
      </w:r>
      <w:r>
        <w:rPr>
          <w:lang w:eastAsia="ko-KR"/>
        </w:rPr>
        <w:t>(미달) (미달)</w:t>
      </w:r>
      <w:r>
        <w:rPr>
          <w:lang w:eastAsia="ko-KR"/>
        </w:rPr>
        <w:t>(미달)산(미달)업(미달)계(미달)에(미달)</w:t>
      </w:r>
      <w:r>
        <w:rPr>
          <w:lang w:eastAsia="ko-KR"/>
        </w:rPr>
        <w:t>(미달) (미달)</w:t>
      </w:r>
      <w:r>
        <w:rPr>
          <w:lang w:eastAsia="ko-KR"/>
        </w:rPr>
        <w:t>(미달)전(미달)하(미달)는(미달)</w:t>
      </w:r>
      <w:r>
        <w:rPr>
          <w:lang w:eastAsia="ko-KR"/>
        </w:rPr>
        <w:t>(미달) (미달)</w:t>
      </w:r>
      <w:r>
        <w:rPr>
          <w:lang w:eastAsia="ko-KR"/>
        </w:rPr>
        <w:t>(미달)핵(미달)심(미달)</w:t>
      </w:r>
      <w:r>
        <w:rPr>
          <w:lang w:eastAsia="ko-KR"/>
        </w:rPr>
        <w:t>(미달) (미달)</w:t>
      </w:r>
      <w:r>
        <w:rPr>
          <w:lang w:eastAsia="ko-KR"/>
        </w:rPr>
        <w:t>(미달)메(미달)시(미달)지(미달)이(미달)다(미달)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(미달)우(미달)리(미달)는(미달)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(미달)데(미달)이(미달)터(미달)가(미달)</w:t>
      </w:r>
      <w:r>
        <w:rPr>
          <w:lang w:eastAsia="ko-KR"/>
        </w:rPr>
        <w:t>(미달) (미달)</w:t>
      </w:r>
      <w:r>
        <w:rPr>
          <w:lang w:eastAsia="ko-KR"/>
        </w:rPr>
        <w:t>(미달)풍(미달)부(미달)한(미달)</w:t>
      </w:r>
      <w:r>
        <w:rPr>
          <w:lang w:eastAsia="ko-KR"/>
        </w:rPr>
        <w:t>(미달) (미달)</w:t>
      </w:r>
      <w:r>
        <w:rPr>
          <w:lang w:eastAsia="ko-KR"/>
        </w:rPr>
        <w:t>(미달)미(미달)래(미달)를(미달)</w:t>
      </w:r>
      <w:r>
        <w:rPr>
          <w:lang w:eastAsia="ko-KR"/>
        </w:rPr>
        <w:t>(미달) (미달)</w:t>
      </w:r>
      <w:r>
        <w:rPr>
          <w:lang w:eastAsia="ko-KR"/>
        </w:rPr>
        <w:t>(미달)기(미달)다(미달)릴(미달)</w:t>
      </w:r>
      <w:r>
        <w:rPr>
          <w:lang w:eastAsia="ko-KR"/>
        </w:rPr>
        <w:t>(미달) (미달)</w:t>
      </w:r>
      <w:r>
        <w:rPr>
          <w:lang w:eastAsia="ko-KR"/>
        </w:rPr>
        <w:t>(미달)필(미달)요(미달)가(미달)</w:t>
      </w:r>
      <w:r>
        <w:rPr>
          <w:lang w:eastAsia="ko-KR"/>
        </w:rPr>
        <w:t>(미달) (미달)</w:t>
      </w:r>
      <w:r>
        <w:rPr>
          <w:lang w:eastAsia="ko-KR"/>
        </w:rPr>
        <w:t>(미달)없(미달)다(미달)</w:t>
      </w:r>
      <w:r>
        <w:rPr>
          <w:lang w:eastAsia="ko-KR"/>
        </w:rPr>
        <w:t>(미달).(미달) (미달)</w:t>
      </w:r>
      <w:r>
        <w:rPr>
          <w:lang w:eastAsia="ko-KR"/>
        </w:rPr>
        <w:t>(미달)지(미달)금(미달)</w:t>
      </w:r>
      <w:r>
        <w:rPr>
          <w:lang w:eastAsia="ko-KR"/>
        </w:rPr>
        <w:t>(미달) (미달)</w:t>
      </w:r>
      <w:r>
        <w:rPr>
          <w:lang w:eastAsia="ko-KR"/>
        </w:rPr>
        <w:t>(미달)가(미달)진(미달)</w:t>
      </w:r>
      <w:r>
        <w:rPr>
          <w:lang w:eastAsia="ko-KR"/>
        </w:rPr>
        <w:t>(미달) (미달)</w:t>
      </w:r>
      <w:r>
        <w:rPr>
          <w:lang w:eastAsia="ko-KR"/>
        </w:rPr>
        <w:t>(미달)데(미달)이(미달)터(미달)로(미달)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(미달)올(미달)바(미달)른(미달)</w:t>
      </w:r>
      <w:r>
        <w:rPr>
          <w:lang w:eastAsia="ko-KR"/>
        </w:rPr>
        <w:t>(미달) (미달)</w:t>
      </w:r>
      <w:r>
        <w:rPr>
          <w:lang w:eastAsia="ko-KR"/>
        </w:rPr>
        <w:t>(미달)방(미달)법(미달)론(미달)으(미달)로(미달)</w:t>
      </w:r>
      <w:r>
        <w:rPr>
          <w:lang w:eastAsia="ko-KR"/>
        </w:rPr>
        <w:t>(미달),(미달) (미달)</w:t>
      </w:r>
      <w:r>
        <w:rPr>
          <w:lang w:eastAsia="ko-KR"/>
        </w:rPr>
        <w:t>(미달)충(미달)분(미달)한(미달)</w:t>
      </w:r>
      <w:r>
        <w:rPr>
          <w:lang w:eastAsia="ko-KR"/>
        </w:rPr>
        <w:t>(미달) (미달)</w:t>
      </w:r>
      <w:r>
        <w:rPr>
          <w:lang w:eastAsia="ko-KR"/>
        </w:rPr>
        <w:t>(미달)학(미달)습(미달)</w:t>
      </w:r>
      <w:r>
        <w:rPr>
          <w:lang w:eastAsia="ko-KR"/>
        </w:rPr>
        <w:t>(미달) (미달)</w:t>
      </w:r>
      <w:r>
        <w:rPr>
          <w:lang w:eastAsia="ko-KR"/>
        </w:rPr>
        <w:t>(미달)시(미달)간(미달)을(미달)</w:t>
      </w:r>
      <w:r>
        <w:rPr>
          <w:lang w:eastAsia="ko-KR"/>
        </w:rPr>
        <w:t>(미달) (미달)</w:t>
      </w:r>
      <w:r>
        <w:rPr>
          <w:lang w:eastAsia="ko-KR"/>
        </w:rPr>
        <w:t>(미달)투(미달)자(미달)하(미달)면(미달)</w:t>
      </w:r>
      <w:r>
        <w:rPr>
          <w:lang w:eastAsia="ko-KR"/>
        </w:rPr>
        <w:t>(미달),(미달) (미달)</w:t>
      </w:r>
      <w:r>
        <w:rPr>
          <w:lang w:eastAsia="ko-KR"/>
        </w:rPr>
        <w:t>(미달)제(미달)조(미달)업(미달)</w:t>
      </w:r>
      <w:r>
        <w:rPr>
          <w:lang w:eastAsia="ko-KR"/>
        </w:rPr>
        <w:t>(미달) (미달)A(미달)I(미달)</w:t>
      </w:r>
      <w:r>
        <w:rPr>
          <w:lang w:eastAsia="ko-KR"/>
        </w:rPr>
        <w:t>(미달)의(미달)</w:t>
      </w:r>
      <w:r>
        <w:rPr>
          <w:lang w:eastAsia="ko-KR"/>
        </w:rPr>
        <w:t>(미달) (미달)</w:t>
      </w:r>
      <w:r>
        <w:rPr>
          <w:lang w:eastAsia="ko-KR"/>
        </w:rPr>
        <w:t>(미달)미(미달)래(미달)는(미달)</w:t>
      </w:r>
      <w:r>
        <w:rPr>
          <w:lang w:eastAsia="ko-KR"/>
        </w:rPr>
        <w:t>(미달) (미달)</w:t>
      </w:r>
      <w:r>
        <w:rPr>
          <w:lang w:eastAsia="ko-KR"/>
        </w:rPr>
        <w:t>(미달)지(미달)금(미달)</w:t>
      </w:r>
      <w:r>
        <w:rPr>
          <w:lang w:eastAsia="ko-KR"/>
        </w:rPr>
        <w:t>(미달) (미달)</w:t>
      </w:r>
      <w:r>
        <w:rPr>
          <w:lang w:eastAsia="ko-KR"/>
        </w:rPr>
        <w:t>(미달)여(미달)기(미달)서(미달)</w:t>
      </w:r>
      <w:r>
        <w:rPr>
          <w:lang w:eastAsia="ko-KR"/>
        </w:rPr>
        <w:t>(미달) (미달)</w:t>
      </w:r>
      <w:r>
        <w:rPr>
          <w:lang w:eastAsia="ko-KR"/>
        </w:rPr>
        <w:t>(미달)시(미달)작(미달)될(미달)</w:t>
      </w:r>
      <w:r>
        <w:rPr>
          <w:lang w:eastAsia="ko-KR"/>
        </w:rPr>
        <w:t>(미달) (미달)</w:t>
      </w:r>
      <w:r>
        <w:rPr>
          <w:lang w:eastAsia="ko-KR"/>
        </w:rPr>
        <w:t>(미달)수(미달)</w:t>
      </w:r>
      <w:r>
        <w:rPr>
          <w:lang w:eastAsia="ko-KR"/>
        </w:rPr>
        <w:t>(미달) (미달)</w:t>
      </w:r>
      <w:r>
        <w:rPr>
          <w:lang w:eastAsia="ko-KR"/>
        </w:rPr>
        <w:t>(미달)있(미달)다(미달)</w:t>
      </w:r>
      <w:r>
        <w:rPr>
          <w:lang w:eastAsia="ko-KR"/>
        </w:rPr>
        <w:t>(미달).(미달)</w:t>
      </w:r>
    </w:p>
    <w:p w14:paraId="56194F79" w14:textId="77777777" w:rsidR="00E554A3" w:rsidRDefault="00000000">
      <w:pPr>
        <w:pStyle w:val="2"/>
      </w:pPr>
      <w:proofErr w:type="spellStart"/>
      <w:r>
        <w:t>(미달)참(미달)고(미달)문(미달)헌(미달)</w:t>
      </w:r>
      <w:proofErr w:type="spellEnd"/>
      <w:r>
        <w:t>(미달) (미달)((미달)R(미달)e(미달)f(미달)e(미달)r(미달)e(미달)n(미달)c(미달)e(미달)s(미달))(미달)</w:t>
      </w:r>
    </w:p>
    <w:p w14:paraId="240AA6B5" w14:textId="77777777" w:rsidR="00E554A3" w:rsidRDefault="00000000">
      <w:r>
        <w:t>(미달)[(미달)1(미달)](미달) (미달)Y(미달).(미달) (미달)L(미달)e(미달)C(미달)u(미달)n(미달),(미달) (미달)Y(미달).(미달) (미달)B(미달)e(미달)n(미달)g(미달)i(미달)o(미달),(미달) (미달)a(미달)n(미달)d(미달) (미달)G(미달).(미달) (미달)H(미달)i(미달)n(미달)t(미달)o(미달)n(미달),(미달) (미달)"(미달)D(미달)e(미달)e(미달)p(미달) (미달)</w:t>
      </w:r>
      <w:proofErr w:type="gramStart"/>
      <w:r>
        <w:t>(미달)l(미달)e(미달)a(미달)r(미달)n(미달)i(미달)n(미달)g(미달)</w:t>
      </w:r>
      <w:proofErr w:type="gramEnd"/>
      <w:r>
        <w:t>(미달),(미달)"(미달) (미달)N(미달)a(미달)t(미달)u(미달)r(미달)e(미달),(미달) (미달)v(미달)o(미달)l(미달).(미달) (미달)5(미달)2(미달)1(미달),(미달) (미달)n(미달)o(미달).(미달) (미달)7(미달)5(미달)5(미달)3(미달),(미달) (미달)p(미달)p(미달).(미달) (미달)4(미달)3(미달)6(미달)-(미달)4(미달)4(미달)4(미달),(미달) (미달)2(미달)0(미달)1(미달)5(미달).(미달)</w:t>
      </w:r>
    </w:p>
    <w:p w14:paraId="47AA27C0" w14:textId="77777777" w:rsidR="00E554A3" w:rsidRDefault="00000000">
      <w:r>
        <w:t>(미달)[(미달)2(미달)](미달) (미달)J(미달).(미달) (미달)D(미달)e(미달)n(미달)g(미달) (미달)e(미달)t(미달) (미달)a(미달)l(미달).(미달),(미달) (미달)"(미달)I(미달)m(미달)a(미달)g(미달)e(미달)N(미달)e(미달)t(미달):(미달) (미달)A(미달) (미달)l(미달)a(미달)r(미달)g(미달)e(미달)-(미달)s(미달)c(미달)a(미달)l(미달)e(미달) (미달)h(미달)i(미달)e(미달)r(미달)a(미달)r(미달)c(미달)h(미달)i(미달)c(미달)a(미달)l(미달) (미달)i(미달)m(미달)a(미달)g(미달)e(미달) (미달)d(미달)a(미달)t(미달)a(미달)b(미달)a(미달)s(미달)e(미달),(미달)"(미달) (미달)i(미달)n(미달) (미달)P(미달)r(미달)o(미달)c(미달).(미달) (미달)I(미달)E(미달)E(미달)E(미달) (미달)C(미달)V(미달)P(미달)R(미달),(미달) (미달)2(미달)0(미달)0(미달)9(미달),(미달) (미달)p(미달)p(미달).(미달) (미달)2(미달)4(미달)8(미달)-(미달)2(미달)5(미달)5(미달).(미달)</w:t>
      </w:r>
    </w:p>
    <w:p w14:paraId="65C3BADA" w14:textId="77777777" w:rsidR="00E554A3" w:rsidRDefault="00000000">
      <w:r>
        <w:t>(미달)[(미달)3(미달)](미달) (미달)K(미달).(미달) (미달)H(미달)e(미달),(미달) (미달)X(미달).(미달) (미달)Z(미달)h(미달)a(미달)n(미달)g(미달),(미달) (미달)S(미달).(미달) (미달)R(미달)e(미달)n(미달),(미달) (미달)a(미달)n(미달)d(미달) (미달)J(미달).(미달) (미달)S(미달)u(미달)n(미달),(미달) (미달)"(미달)D(미달)e(미달)e(미달)p(미달) (미달)r(미달)e(미달)s(미달)i(미달)d(미달)u(미달)a(미달)l(미달) (미달)l(미달)e(미달)a(미달)r(미달)n(미달)i(미달)n(미달)g(미달) (미달)f(미달)o(미달)r(미달) (미달)i(미달)m(미달)a(미달)g(미달)e(미달) (미달)r(미달)e(미달)c(미달)o(미달)g(미달)n(미달)i(미달)t(미달)i(미달)o(미달)n(미달),(미달)"(미달) (미달)i(미달)n(미달) (미달)P(미달)r(미달)o(미달)c(미달).(미달) (미달)I(미달)E(미달)E(미달)E(미달) (미달)C(미달)V(미달)P(미달)R(미달),(미달) (미달)2(미달)0(미달)1(미달)6(미달),(미달) (미달)p(미달)p(미달).(미달) (미달)7(미달)7(미달)0(미달)-(미달)7(미달)7(미달)8(미달).(미달)</w:t>
      </w:r>
    </w:p>
    <w:p w14:paraId="20E42FB0" w14:textId="77777777" w:rsidR="00E554A3" w:rsidRDefault="00000000">
      <w:r>
        <w:t>(미달)[(미달)4(미달)](미달) (미달)J(미달).(미달) (미달)C(미달)a(미달)n(미달)n(미달)y(미달),(미달) (미달)"(미달)A(미달) (미달)c(미달)o(미달)m(미달)p(미달)u(미달)t(미달)a(미달)t(미달)i(미달)o(미달)n(미달)a(미달)l(미달) (미달)a(미달)p(미달)p(미달)r(미달)o(미달)a(미달)c(미달)h(미달) (미달)t(미달)o(미달) (미달)e(미달)d(미달)g(미달)e(미달) (미달)d(미달)e(미달)t(미달)e(미달)c(미달)t(미달)i(미달)o(미달)n(미달),(미달)"(미달) (미달)I(미달)E(미달)E(미달)E(미달) (미달)T(미달)r(미달)a(미달)n(미달)s(미달).(미달) (미달)P(미달)a(미달)t(미달)t(미달)e(미달)r(미달)n(미달) (미달)A(미달)n(미달)a(미달)l(미달).(미달) (미달)M(미달)a(미달)c(미달)h(미달).(미달) (미달)I(미달)n(미달)t(미달)e(미달)l(미달)l(미달).(미달),(미달) (미달)v(미달)o(미달)l(미달).(미달) (미달)P(미달)A(미달)M(미달)I(미달)-(미달)8(미달),(미달) (미달)n(미달)o(미달).(미달) (미달)6(미달),(미달) (미달)p(미달)p(미달).(미달) (미달)6(미달)7(미달)9(미달)-(미달)6(미달)9(미달)8(미달),(미달) (미달)1(미달)9(미달)8(미달)6(미달).(미달)</w:t>
      </w:r>
    </w:p>
    <w:p w14:paraId="6D063B64" w14:textId="77777777" w:rsidR="00E554A3" w:rsidRDefault="00000000">
      <w:r>
        <w:t>(미달)[(미달)5(미달)](미달) (미달)T(미달).(미달) (미달)O(미달)j(미달)a(미달)l(미달)a(미달),(미달) (미달)M(미달).(미달) (미달)P(미달)i(미달)e(미달)t(미달)i(미달)k(미달)ä(미달)i(미달)n(미달)e(미달)n(미달),(미달) (미달)a(미달)n(미달)d(미달) (미달)T(미달).(미달) (미달)M(미달)ä(미달)e(미달)n(미달)p(미달)ä(미달)ä(미달),(미달) (미달)"(미달)M(미달)u(미달)l(미달)t(미달)i(미달)r(미달)e(미달)s(미달)o(미달)l(미달)u(미달)t(미달)i(미달)o(미달)n(미달) (미달)</w:t>
      </w:r>
      <w:proofErr w:type="gramStart"/>
      <w:r>
        <w:t>(미달)g(미달)r(미달)a(미달)y(미달)-(미달)s(미달)c(미달)a(미달)l(미달)e(미달)</w:t>
      </w:r>
      <w:proofErr w:type="gramEnd"/>
      <w:r>
        <w:t>(미달) (미달)a(미달)n(미달)d(미달) (미달)r(미달)o(미달)t(미달)a(미달)t(미달)i(미달)o(미달)n(미달) (미달)i(미달)n(미달)v(미달)a(미달)r(미달)i(미달)a(미달)n(미달)t(미달) (미달)t(미달)e(미달)x(미달)t(미달)u(미달)r(미달)e(미달) (미달)c(미달)l(미달)a(미달)s(미달)s(미달)i(미달)f(미달)i(미달)c(미달)a(미달)t(미달)i(미달)o(미달)n(미달) (미달)w(미달)i(미달)t(미달)h(미달) (미달)l(미달)o(미달)c(미달)a(미달)l(미달) (미달)b(미달)i(미달)n(미달)a(미달)r(미달)y(미달) (미달)p(미달)a(미달)t(미달)t(미달)e(미달)r(미달)n(미달)s(미달),(미달)"(미달) (미달)I(미달)E(미달)E(미달)E(미달) (미달)T(미달)r(미달)a(미달)n(미달)s(미달).(미달) (미달)P(미달)a(미달)t(미달)t(미달)e(미달)r(미달)n(미달) (미달)A(미달)n(미달)a(미달)l(미달).(미달) (미달)M(미달)a(미달)c(미달)h(미달).(미달) (미달)I(미달)n(미달)t(미달)e(미달)l(미달)l(미달).(미달),(미달) (미달)v(미달)o(미달)l(미달).(미달) (미달)2(미달)4(미달),(미달) (미달)n(미달)o(미달).(미달) (미달)7(미달),(미달) (미달)p(미달)p(미달).(미달) (미달)9(미달)7(미달)1(미달)-(미달)9(미달)8(미달)7(미달),(미달) (미달)2(미달)0(미달)0(미달)2(미달).(미달)</w:t>
      </w:r>
    </w:p>
    <w:p w14:paraId="23215DF8" w14:textId="77777777" w:rsidR="00E554A3" w:rsidRDefault="00000000">
      <w:r>
        <w:t>(미달)[(미달)6(미달)](미달) (미달)R(미달).(미달) (미달)C(미달).(미달) (미달)G(미달)o(미달)n(미달)z(미달)a(미달)l(미달)e(미달)z(미달) (미달)a(미달)n(미달)d(미달) (미달)R(미달).(미달) (미달)E(미달).(미달) (미달)W(미달)o(미달)o(미달)d(미달)s(미달),(미달) (미달)D(미달)i(미달)g(미달)i(미달)t(미달)a(미달)l(미달) (미달)I(미달)m(미달)a(미달)g(미달)e(미달) (미달)P(미달)r(미달)o(미달)c(미달)e(미달)s(미달)s(미달)i(미달)n(미달)g(미달),(미달) (미달)4(미달)t(미달)h(미달) (미달)e(미달)d(미달).(미달) (미달)P(미달)e(미달)a(미달)r(미달)s(미달)o(미달)n(미달),(미달) (미달)2(미달)0(미달)1(미달)8(미달).(미달)</w:t>
      </w:r>
    </w:p>
    <w:p w14:paraId="521EC9A3" w14:textId="77777777" w:rsidR="00E554A3" w:rsidRDefault="00000000">
      <w:r>
        <w:t>(미달)[(미달)7(미달)](미달) (미달)S(미달).(미달) (미달)R(미달)e(미달)n(미달),(미달) (미달)K(미달).(미달) (미달)H(미달)e(미달),(미달) (미달)R(미달).(미달) (미달)</w:t>
      </w:r>
      <w:proofErr w:type="spellStart"/>
      <w:r>
        <w:t>(미달)G(미달)i(미달)r(미달)s(미달)h(미달)i(미달)c(미달)k(미달)</w:t>
      </w:r>
      <w:proofErr w:type="spellEnd"/>
      <w:r>
        <w:t>(미달),(미달) (미달)a(미달)n(미달)d(미달) (미달)J(미달).(미달) (미달)S(미달)u(미달)n(미달),(미달) (미달)"(미달)F(미달)a(미달)s(미달)t(미달)e(미달)r(미달) (미달)R(미달)-(미달)C(미달)N(미달)N(미달):(미달) (미달)T(미달)o(미달)w(미달)a(미달)r(미달)d(미달)s(미달) (미달)r(미달)e(미달)a(미달)l(미달)-(미달)t(미달)i(미달)m(미달)e(미달) (미달)o(미달)b(미달)j(미달)e(미달)c(미달)t(미달) (미달)d(미달)e(미달)t(미달)e(미달)c(미달)t(미달)i(미달)o(미달)n(미달) (미달)w(미달)i(미달)t(미달)h(미달) (미달)r(미달)e(미달)g(미달)i(미달)o(미달)n(미달) (미달)p(미달)r(미달)o(미달)p(미달)o(미달)s(미달)a(미달)l(미달) (미달)n(미달)e(미달)t(미달)w(미달)o(미달)r(미달)k(미달)s(미달),(미달)"(미달) (미달)I(미달)E(미달)E(미달)E(미달) (미달)T(미달)r(미달)a(미달)n(미달)s(미달).(미달) (미달)P(미달)a(미달)t(미달)t(미달)e(미달)r(미달)n(미달) (미달)A(미달)n(미달)a(미달)l(미달).(미달) (미달)M(미달)a(미달)c(미달)h(미달).(미달) (미달)I(미달)n(미달)t(미달)e(미달)l(미달)l(미달).(미달),(미달) (미달)v(미달)o(미달)l(미달).(미달) (미달)3(미달)9(미달),(미달) (미달)n(미달)o(미달).(미달) (미달)6(미달),(미달) (미달)p(미달)p(미달).(미달) (미달)1(미달)1(미달)3(미달)7(미달)-(미달)1(미달)1(미달)4(미달)9(미달),(미달) (미달)2(미달)0(미달)1(미달)7(미달).(미달)</w:t>
      </w:r>
    </w:p>
    <w:p w14:paraId="022A4431" w14:textId="77777777" w:rsidR="00E554A3" w:rsidRDefault="00000000">
      <w:r>
        <w:t>(미달)[(미달)8(미달)](미달) (미달)D(미달).(미달) (미달)W(미달)e(미달)i(미달)m(미달)e(미달)r(미달),(미달) (미달)B(미달).(미달) (미달)S(미달)c(미달)h(미달)o(미달)l(미달)z(미달)-(미달)R(미달)e(미달)i(미달)t(미달)e(미달)r(미달),(미달) (미달)a(미달)n(미달)d(미달) (미달)M(미달).(미달) (미달)</w:t>
      </w:r>
      <w:proofErr w:type="spellStart"/>
      <w:r>
        <w:t>(미달)S(미달)h(미달)p(미달)i(미달)t(미달)a(미달)l(미달)n(미달)i(미달)</w:t>
      </w:r>
      <w:proofErr w:type="spellEnd"/>
      <w:r>
        <w:t>(미달),(미달) (미달)"(미달)D(미달)e(미달)s(미달)i(미달)g(미달)n(미달) (미달)o(미달)f(미달) (미달)d(미달)e(미달)e(미달)p(미달) (미달)c(미달)o(미달)n(미달)v(미달)o(미달)l(미달)u(미달)t(미달)i(미달)o(미달)n(미달)a(미달)l(미달) (미달)n(미달)e(미달)u(미달)r(미달)a(미달)l(미달) (미달)n(미달)e(미달)t(미달)w(미달)o(미달)r(미달)k(미달) (미달)a(미달)r(미달)c(미달)h(미달)i(미달)t(미달)e(미달)c(미달)t(미달)u(미달)r(미달)e(미달)s(미달) (미달)f(미달)o(미달)r(미달) (미달)a(미달)u(미달)t(미달)o(미달)m(미달)a(미달)t(미달)e(미달)d(미달) (미달)f(미달)e(미달)a(미달)t(미달)u(미달)r(미달)e(미달) (미달)e(미달)x(미달)t(미달)r(미달)a(미달)c(미달)t(미달)i(미달)o(미달)n(미달) (미달)i(미달)n(미달) (미달)i(미달)n(미달)d(미달)u(미달)s(미달)t(미달)r(미달)i(미달)a(미달)l(미달) (미달)i(미달)n(미달)s(미달)p(미달)e(미달)c(미달)t(미달)i(미달)o(미달)n(미달),(미달)"(미달) (미달)C(미달)I(미달)R(미달)P(미달) (미달)A(미달)n(미달)n(미달).(미달),(미달) (미달)v(미달)o(미달)l(미달).(미달) (미달)6(미달)5(미달),(미달) (미달)n(미달)o(미달).(미달) (미달)1(미달),(미달) (미달)p(미달)p(미달).(미달) (미달)4(미달)1(미달)7(미달)-(미달)4(미달)2(미달)0(미달),(미달) (미달)2(미달)0(미달)1(미달)6(미달).(미달)</w:t>
      </w:r>
    </w:p>
    <w:p w14:paraId="2A86B457" w14:textId="77777777" w:rsidR="00E554A3" w:rsidRDefault="00000000">
      <w:r>
        <w:t>(미달)[(미달)9(미달)](미달) (미달)T(미달).(미달)-(미달)Y(미달).(미달) (미달)L(미달)i(미달)n(미달),(미달) (미달)P(미달).(미달) (미달)G(미달)o(미달)y(미달)a(미달)l(미달),(미달) (미달)R(미달).(미달) (미달)</w:t>
      </w:r>
      <w:proofErr w:type="spellStart"/>
      <w:r>
        <w:t>(미달)G(미달)i(미달)r(미달)s(미달)h(미달)i(미달)c(미달)k(미달)</w:t>
      </w:r>
      <w:proofErr w:type="spellEnd"/>
      <w:r>
        <w:t>(미달),(미달) (미달)K(미달).(미달) (미달)H(미달)e(미달),(미달) (미달)a(미달)n(미달)d(미달) (미달)P(미달).(미달) (미달)</w:t>
      </w:r>
      <w:proofErr w:type="spellStart"/>
      <w:r>
        <w:t>(미달)D(미달)o(미달)l(미달)l(미달)á(미달)r(미달)</w:t>
      </w:r>
      <w:proofErr w:type="spellEnd"/>
      <w:r>
        <w:t>(미달),(미달) (미달)"(미달)F(미달)o(미달)c(미달)a(미달)l(미달) (미달)l(미달)o(미달)s(미달)s(미달) (미달)f(미달)o(미달)r(미달) (미달)d(미달)e(미달)n(미달)s(미달)e(미달) (미달)o(미달)b(미달)j(미달)e(미달)c(미달)t(미달) (미달)d(미달)e(미달)t(미달)e(미달)c(미달)t(미달)i(미달)o(미달)n(미달),(미달)"(미달) (미달)i(미달)n(미달) (미달)P(미달)r(미달)o(미달)c(미달).(미달) (미달)I(미달)E(미달)E(미달)E(미달) (미달)I(미달)C(미달)C(미달)V(미달),(미달) (미달)2(미달)0(미달)1(미달)7(미달),(미달) (미달)p(미달)p(미달).(미달) (미달)2(미달)9(미달)8(미달)0(미달)-(미달)2(미달)9(미달)8(미달)8(미달).(미달)</w:t>
      </w:r>
    </w:p>
    <w:p w14:paraId="0CC12B5A" w14:textId="77777777" w:rsidR="00E554A3" w:rsidRDefault="00000000">
      <w:r>
        <w:t>(미달)[(미달)1(미달)0(미달)](미달) (미달)S(미달).(미달) (미달)P(미달)a(미달)r(미달)k(미달),(미달) (미달)G(미달).(미달) (미달)K(미달)i(미달)m(미달),(미달) (미달)Y(미달).(미달) (미달)O(미달)h(미달),(미달) (미달)J(미달).(미달) (미달)S(미달)e(미달)o(미달),(미달) (미달)M(미달).(미달) (미달)L(미달)e(미달)e(미달),(미달) (미달)a(미달)n(미달)d(미달) (미달)H(미달).(미달) (미달)K(미달)i(미달)m(미달),(미달) (미달)"(미달)V(미달)i(미달)s(미달)i(미달)o(미달)n(미달)-(미달)b(미달)a(미달)s(미달)e(미달)d(미달) (미달)i(미달)n(미달)s(미달)p(미달)e(미달)c(미달)t(미달)i(미달)o(미달)n(미달) (미달)o(미달)f(미달) (미달)r(미달)a(미달)i(미달)l(미달)r(미달)o(미달)a(미달)d(미달)s(미달) (미달)u(미달)s(미달)i(미달)n(미달)g(미달) (미달)d(미달)e(미달)e(미달)p(미달) (미달)l(미달)e(미달)a(미달)r(미달)n(미달)i(미달)n(미달)g(미달),(미달)"(미달) (미달)i(미달)n(미달) (미달)P(미달)r(미달)o(미달)c(미달).(미달) (미달)I(미달)E(미달)E(미달)E(미달) (미달)I(미달)C(미달)R(미달)A(미달),(미달) (미달)2(미달)0(미달)1(미달)9(미달),(미달) (미달)p(미달)p(미달).(미달) (미달)7(미달)8(미달)3(미달)1(미달)-(미달)7(미달)8(미달)3(미달)7(미달).(미달)</w:t>
      </w:r>
    </w:p>
    <w:p w14:paraId="69A8D995" w14:textId="77777777" w:rsidR="00E554A3" w:rsidRDefault="00000000">
      <w:r>
        <w:t>(미달)[(미달)1(미달)1(미달)](미달) (미달)C(미달).(미달) (미달)S(미달)h(미달)o(미달)r(미달)t(미달)e(미달)n(미달) (미달)a(미달)n(미달)d(미달) (미달)T(미달).(미달) (미달)M(미달).(미달) (미달)</w:t>
      </w:r>
      <w:proofErr w:type="spellStart"/>
      <w:r>
        <w:t>(미달)K(미달)h(미달)o(미달)s(미달)h(미달)g(미달)o(미달)f(미달)t(미달)a(미달)a(미달)r(미달)</w:t>
      </w:r>
      <w:proofErr w:type="spellEnd"/>
      <w:r>
        <w:t>(미달),(미달) (미달)"(미달)A(미달) (미달)s(미달)u(미달)r(미달)v(미달)e(미달)y(미달) (미달)o(미달)n(미달) (미달)i(미달)m(미달)a(미달)g(미달)e(미달) (미달)d(미달)a(미달)t(미달)a(미달) (미달)a(미달)u(미달)g(미달)m(미달)e(미달)n(미달)t(미달)a(미달)t(미달)i(미달)o(미달)n(미달) (미달)f(미달)o(미달)r(미달) (미달)d(미달)e(미달)e(미달)p(미달) (미달)l(미달)e(미달)a(미달)r(미달)n(미달)i(미달)n(미달)g(미달),(미달)"(미달) (미달)J(미달).(미달) (미달)B(미달)i(미달)g(미달) (미달)D(미달)a(미달)t(미달)a(미달),(미달) (미달)v(미달)o(미달)l(미달).(미달) (미달)6(미달),(미달) (미달)n(미달)o(미달).(미달) (미달)1(미달),(미달) (미달)p(미달).(미달) (미달)6(미달)0(미달),(미달) (미달)2(미달)0(미달)1(미달)9(미달).(미달)</w:t>
      </w:r>
    </w:p>
    <w:p w14:paraId="0DB02AAF" w14:textId="77777777" w:rsidR="00E554A3" w:rsidRDefault="00000000">
      <w:r>
        <w:t>(미달)[(미달)1(미달)2(미달)](미달) (미달)L(미달).(미달) (미달)P(미달)e(미달)r(미달)e(미달)z(미달) (미달)a(미달)n(미달)d(미달) (미달)J(미달).(미달) (미달)W(미달)a(미달)n(미달)g(미달),(미달) (미달)"(미달)T(미달)h(미달)e(미달) (미달)e(미달)f(미달)f(미달)e(미달)c(미달)t(미달)i(미달)v(미달)e(미달)n(미달)e(미달)s(미달)s(미달) (미달)o(미달)f(미달) (미달)d(미달)a(미달)t(미달)a(미달) (미달)a(미달)u(미달)g(미달)m(미달)e(미달)n(미달)t(미달)a(미달)t(미달)i(미달)o(미달)n(미달) (미달)i(미달)n(미달) (미달)i(미달)m(미달)a(미달)g(미달)e(미달) (미달)c(미달)l(미달)a(미달)s(미달)s(미달)i(미달)f(미달)i(미달)c(미달)a(미달)t(미달)i(미달)o(미달)n(미달) (미달)u(미달)s(미달)i(미달)n(미달)g(미달) (미달)d(미달)e(미달)e(미달)p(미달) (미달)l(미달)e(미달)a(미달)r(미달)n(미달)i(미달)n(미달)g(미달),(미달)"(미달) (미달)a(미달)r(미달)X(미달)i(미달)v(미달):(미달)1(미달)7(미달)1(미달)2(미달).(미달)0(미달)4(미달)6(미달)2(미달)1(미달),(미달) (미달)2(미달)0(미달)1(미달)7(미달).(미달)</w:t>
      </w:r>
    </w:p>
    <w:p w14:paraId="3A623139" w14:textId="77777777" w:rsidR="00E554A3" w:rsidRDefault="00000000">
      <w:r>
        <w:t>(미달)[(미달)1(미달)3(미달)](미달) (미달)I(미달).(미달) (미달)G(미달)o(미달)o(미달)d(미달)f(미달)e(미달)l(미달)l(미달)o(미달)w(미달) (미달)e(미달)t(미달) (미달)a(미달)l(미달).(미달),(미달) (미달)"(미달)G(미달)e(미달)n(미달)e(미달)r(미달)a(미달)t(미달)i(미달)v(미달)e(미달) (미달)a(미달)d(미달)v(미달)e(미달)r(미달)s(미달)a(미달)r(미달)i(미달)a(미달)l(미달) (미달)n(미달)e(미달)t(미달)s(미달),(미달)"(미달)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(미달)2(미달)0(미달)1(미달)4(미달),(미달) (미달)p(미달)p(미달).(미달) (미달)2(미달)6(미달)7(미달)2(미달)-(미달)2(미달)6(미달)8(미달)0(미달).(미달)</w:t>
      </w:r>
    </w:p>
    <w:p w14:paraId="640733A4" w14:textId="77777777" w:rsidR="00E554A3" w:rsidRDefault="00000000">
      <w:r>
        <w:t>(미달)[(미달)1(미달)4(미달)](미달) (미달)O(미달).(미달) (미달)</w:t>
      </w:r>
      <w:proofErr w:type="spellStart"/>
      <w:r>
        <w:t>(미달)V(미달)i(미달)n(미달)y(미달)a(미달)l(미달)s(미달)</w:t>
      </w:r>
      <w:proofErr w:type="spellEnd"/>
      <w:r>
        <w:t>(미달),(미달) (미달)C(미달).(미달) (미달)B(미달)l(미달)u(미달)n(미달)d(미달)e(미달)l(미달)l(미달),(미달) (미달)T(미달).(미달) (미달)L(미달)i(미달)l(미달)l(미달)i(미달)c(미달)r(미달)a(미달)p(미달),(미달) (미달)K(미달).(미달) (미달)</w:t>
      </w:r>
      <w:proofErr w:type="spellStart"/>
      <w:r>
        <w:t>(미달)K(미달)a(미달)v(미달)u(미달)k(미달)c(미달)u(미달)o(미달)g(미달)l(미달)u(미달)</w:t>
      </w:r>
      <w:proofErr w:type="spellEnd"/>
      <w:r>
        <w:t>(미달),(미달) (미달)a(미달)n(미달)d(미달) (미달)D(미달).(미달) (미달)</w:t>
      </w:r>
      <w:proofErr w:type="spellStart"/>
      <w:r>
        <w:t>(미달)W(미달)i(미달)e(미달)r(미달)s(미달)t(미달)r(미달)a(미달)</w:t>
      </w:r>
      <w:proofErr w:type="spellEnd"/>
      <w:r>
        <w:t>(미달),(미달) (미달)"(미달)M(미달)a(미달)t(미달)c(미달)h(미달)i(미달)n(미달)g(미달) (미달)n(미달)e(미달)t(미달)w(미달)o(미달)r(미달)k(미달)s(미달) (미달)f(미달)o(미달)r(미달) (미달)o(미달)n(미달)e(미달) (미달)s(미달)h(미달)o(미달)t(미달) (미달)l(미달)e(미달)a(미달)r(미달)n(미달)i(미달)n(미달)g(미달),(미달)"(미달)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(미달)2(미달)0(미달)1(미달)6(미달),(미달) (미달)p(미달)p(미달).(미달) (미달)3(미달)6(미달)3(미달)0(미달)-(미달)3(미달)6(미달)3(미달)8(미달).(미달)</w:t>
      </w:r>
    </w:p>
    <w:p w14:paraId="035515EA" w14:textId="77777777" w:rsidR="00E554A3" w:rsidRDefault="00000000">
      <w:r>
        <w:t>(미달)[(미달)1(미달)5(미달)](미달) (미달)S(미달).(미달) (미달)J(미달).(미달) (미달)P(미달)a(미달)n(미달) (미달)a(미달)n(미달)d(미달) (미달)Q(미달).(미달) (미달)Y(미달)a(미달)n(미달)g(미달),(미달) (미달)"(미달)A(미달) (미달)s(미달)u(미달)r(미달)v(미달)e(미달)y(미달) (미달)o(미달)n(미달) (미달)t(미달)r(미달)a(미달)n(미달)s(미달)f(미달)e(미달)r(미달) (미달)l(미달)e(미달)a(미달)r(미달)n(미달)i(미달)n(미달)g(미달),(미달)"(미달) (미달)I(미달)E(미달)E(미달)E(미달) (미달)T(미달)r(미달)a(미달)n(미달)s(미달).(미달) (미달)</w:t>
      </w:r>
      <w:proofErr w:type="spellStart"/>
      <w:r>
        <w:t>(미달)K(미달)n(미달)o(미달)w(미달)l(미달)</w:t>
      </w:r>
      <w:proofErr w:type="spellEnd"/>
      <w:r>
        <w:t>(미달).(미달) (미달)D(미달)a(미달)t(미달)a(미달) (미달)E(미달)n(미달)g(미달).(미달),(미달) (미달)v(미달)o(미달)l(미달).(미달) (미달)2(미달)2(미달),(미달) (미달)n(미달)o(미달).(미달) (미달)1(미달)0(미달),(미달) (미달)p(미달)p(미달).(미달) (미달)1(미달)3(미달)4(미달)5(미달)-(미달)1(미달)3(미달)5(미달)9(미달),(미달) (미달)2(미달)0(미달)1(미달)0(미달).(미달)</w:t>
      </w:r>
    </w:p>
    <w:p w14:paraId="723664BB" w14:textId="77777777" w:rsidR="00E554A3" w:rsidRDefault="00000000">
      <w:r>
        <w:t>(미달)[(미달)1(미달)6(미달)](미달) (미달)J(미달).(미달) (미달)D(미달)o(미달)n(미달)a(미달)h(미달)u(미달)e(미달) (미달)e(미달)t(미달) (미달)a(미달)l(미달).(미달),(미달) (미달)"(미달)</w:t>
      </w:r>
      <w:proofErr w:type="spellStart"/>
      <w:r>
        <w:t>(미달)D(미달)e(미달)C(미달)A(미달)F(미달)</w:t>
      </w:r>
      <w:proofErr w:type="spellEnd"/>
      <w:r>
        <w:t>(미달):(미달) (미달)A(미달) (미달)d(미달)e(미달)e(미달)p(미달) (미달)c(미달)o(미달)n(미달)v(미달)o(미달)l(미달)u(미달)t(미달)i(미달)o(미달)n(미달)a(미달)l(미달) (미달)a(미달)c(미달)t(미달)i(미달)v(미달)a(미달)t(미달)i(미달)o(미달)n(미달) (미달)f(미달)e(미달)a(미달)t(미달)u(미달)r(미달)e(미달) (미달)f(미달)o(미달)r(미달) (미달)g(미달)e(미달)n(미달)e(미달)r(미달)i(미달)c(미달) (미달)v(미달)i(미달)s(미달)u(미달)a(미달)l(미달) (미달)r(미달)e(미달)c(미달)o(미달)g(미달)n(미달)i(미달)t(미달)i(미달)o(미달)n(미달),(미달)"(미달) (미달)i(미달)n(미달) (미달)P(미달)r(미달)o(미달)c(미달).(미달) (미달)I(미달)C(미달)M(미달)L(미달),(미달) (미달)2(미달)0(미달)1(미달)4(미달),(미달) (미달)p(미달)p(미달).(미달) (미달)6(미달)4(미달)7(미달)-(미달)6(미달)5(미달)5(미달).(미달)</w:t>
      </w:r>
    </w:p>
    <w:p w14:paraId="2BC35904" w14:textId="77777777" w:rsidR="00E554A3" w:rsidRDefault="00000000">
      <w:r>
        <w:t>(미달)[(미달)1(미달)7(미달)](미달) (미달)J(미달).(미달) (미달)Y(미달)o(미달)s(미달)i(미달)n(미달)s(미달)k(미달)i(미달),(미달) (미달)J(미달).(미달) (미달)C(미달)l(미달)u(미달)n(미달)e(미달),(미달) (미달)Y(미달).(미달) (미달)B(미달)e(미달)n(미달)g(미달)i(미달)o(미달),(미달) (미달)a(미달)n(미달)d(미달) (미달)H(미달).(미달) (미달)L(미달)i(미달)p(미달)s(미달)o(미달)n(미달),(미달) (미달)"(미달)H(미달)o(미달)w(미달) (미달)t(미달)r(미달)a(미달)n(미달)s(미달)f(미달)e(미달)r(미달)a(미달)b(미달)l(미달)e(미달) (미달)a(미달)r(미달)e(미달) (미달)f(미달)e(미달)a(미달)t(미달)u(미달)r(미달)e(미달)s(미달) (미달)i(미달)n(미달) (미달)d(미달)e(미달)e(미달)p(미달) (미달)n(미달)e(미달)u(미달)r(미달)a(미달)l(미달) (미달)n(미달)e(미달)t(미달)w(미달)o(미달)r(미달)k(미달)s(미달)?(미달)"(미달)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(미달)2(미달)0(미달)1(미달)4(미달),(미달) (미달)p(미달)p(미달).(미달) (미달)3(미달)3(미달)2(미달)0(미달)-(미달)3(미달)3(미달)2(미달)8(미달).(미달)</w:t>
      </w:r>
    </w:p>
    <w:p w14:paraId="003ABB69" w14:textId="77777777" w:rsidR="00E554A3" w:rsidRDefault="00000000">
      <w:r>
        <w:t>(미달)[(미달)1(미달)8(미달)](미달) (미달)A(미달).(미달) (미달)R(미달)a(미달)g(미달)h(미달)u(미달),(미달) (미달)M(미달).(미달) (미달)R(미달)a(미달)g(미달)h(미달)u(미달),(미달) (미달)S(미달).(미달) (미달)B(미달)e(미달)n(미달)g(미달)i(미달)o(미달),(미달) (미달)a(미달)n(미달)d(미달) (미달)O(미달).(미달) (미달)</w:t>
      </w:r>
      <w:proofErr w:type="spellStart"/>
      <w:r>
        <w:t>(미달)V(미달)i(미달)n(미달)y(미달)a(미달)l(미달)s(미달)</w:t>
      </w:r>
      <w:proofErr w:type="spellEnd"/>
      <w:r>
        <w:t>(미달),(미달) (미달)"(미달)R(미달)a(미달)p(미달)i(미달)d(미달) (미달)l(미달)e(미달)a(미달)r(미달)n(미달)i(미달)n(미달)g(미달) (미달)o(미달)r(미달) (미달)f(미달)e(미달)a(미달)t(미달)u(미달)r(미달)e(미달) (미달)r(미달)e(미달)u(미달)s(미달)e(미달)?(미달) (미달)T(미달)o(미달)w(미달)a(미달)r(미달)d(미달)s(미달) (미달)u(미달)n(미달)d(미달)e(미달)r(미달)s(미달)t(미달)a(미달)n(미달)d(미달)i(미달)n(미달)g(미달) (미달)t(미달)h(미달)e(미달) (미달)e(미달)f(미달)f(미달)e(미달)c(미달)t(미달)i(미달)v(미달)e(미달)n(미달)e(미달)s(미달)s(미달) (미달)o(미달)f(미달) (미달)M(미달)A(미달)M(미달)L(미달),(미달)"(미달) (미달)i(미달)n(미달) (미달)P(미달)r(미달)o(미달)c(미달).(미달) (미달)I(미달)C(미달)L(미달)R(미달),(미달) (미달)2(미달)0(미달)2(미달)0(미달).(미달)</w:t>
      </w:r>
    </w:p>
    <w:p w14:paraId="68344D29" w14:textId="77777777" w:rsidR="00E554A3" w:rsidRDefault="00000000">
      <w:r>
        <w:t>(미달)[(미달)1(미달)9(미달)](미달) (미달)M(미달).(미달) (미달)H(미달)u(미달)h(미달),(미달) (미달)P(미달).(미달) (미달)A(미달)g(미달)r(미달)a(미달)w(미달)a(미달)l(미달),(미달) (미달)a(미달)n(미달)d(미달) (미달)A(미달).(미달) (미달)A(미달).(미달) (미달)E(미달)f(미달)r(미달)o(미달)s(미달),(미달) (미달)"(미달)W(미달)h(미달)a(미달)t(미달) (미달)m(미달)a(미달)k(미달)e(미달)s(미달) (미달)I(미달)m(미달)a(미달)g(미달)e(미달)N(미달)e(미달)t(미달) (미달)g(미달)o(미달)o(미달)d(미달) (미달)f(미달)o(미달)r(미달) (미달)t(미달)r(미달)a(미달)n(미달)s(미달)f(미달)e(미달)r(미달) (미달)l(미달)e(미달)a(미달)r(미달)n(미달)i(미달)n(미달)g(미달)?(미달)"(미달) (미달)a(미달)r(미달)X(미달)i(미달)v(미달):(미달)1(미달)6(미달)0(미달)8(미달).(미달)0(미달)8(미달)6(미달)1(미달)4(미달),(미달) (미달)2(미달)0(미달)1(미달)6(미달).(미달)</w:t>
      </w:r>
    </w:p>
    <w:p w14:paraId="39810992" w14:textId="77777777" w:rsidR="00E554A3" w:rsidRDefault="00000000">
      <w:r>
        <w:t>(미달)[(미달)2(미달)0(미달)](미달) (미달)A(미달).(미달) (미달)S(미달).(미달) (미달)</w:t>
      </w:r>
      <w:proofErr w:type="spellStart"/>
      <w:r>
        <w:t>(미달)R(미달)a(미달)z(미달)a(미달)v(미달)i(미달)a(미달)n(미달)</w:t>
      </w:r>
      <w:proofErr w:type="spellEnd"/>
      <w:r>
        <w:t>(미달),(미달) (미달)H(미달).(미달) (미달)A(미달)z(미달)i(미달)z(미달)p(미달)o(미달)u(미달)r(미달),(미달) (미달)J(미달).(미달) (미달)S(미달)u(미달)l(미달)l(미달)i(미달)v(미달)a(미달)n(미달),(미달) (미달)a(미달)n(미달)d(미달) (미달)S(미달).(미달) (미달)C(미달)a(미달)r(미달)l(미달)s(미달)s(미달)o(미달)n(미달),(미달) (미달)"(미달)C(미달)N(미달)N(미달) (미달)f(미달)e(미달)a(미달)t(미달)u(미달)r(미달)e(미달)s(미달) (미달)o(미달)f(미달)f(미달)-(미달)t(미달)h(미달)e(미달)-(미달)s(미달)h(미달)e(미달)l(미달)f(미달):(미달) (미달)A(미달)n(미달) (미달)a(미달)s(미달)t(미달)o(미달)u(미달)n(미달)d(미달)i(미달)n(미달)g(미달) (미달)b(미달)a(미달)s(미달)e(미달)l(미달)i(미달)n(미달)e(미달) (미달)f(미달)o(미달)r(미달) (미달)r(미달)e(미달)c(미달)o(미달)g(미달)n(미달)i(미달)t(미달)i(미달)o(미달)n(미달),(미달)"(미달) (미달)i(미달)n(미달) (미달)P(미달)r(미달)o(미달)c(미달).(미달) (미달)I(미달)E(미달)E(미달)E(미달) (미달)C(미달)V(미달)P(미달)R(미달)W(미달),(미달) (미달)2(미달)0(미달)1(미달)4(미달),(미달) (미달)p(미달)p(미달).(미달) (미달)5(미달)1(미달)2(미달)-(미달)5(미달)1(미달)9(미달).(미달)</w:t>
      </w:r>
    </w:p>
    <w:p w14:paraId="2658E894" w14:textId="77777777" w:rsidR="00E554A3" w:rsidRDefault="00000000">
      <w:r>
        <w:t>(미달)[(미달)2(미달)1(미달)](미달) (미달)T(미달).(미달) (미달)T(미달)a(미달)j(미달)b(미달)a(미달)k(미달)h(미달)s(미달)h(미달) (미달)e(미달)t(미달) (미달)a(미달)l(미달).(미달),(미달) (미달)"(미달)C(미달)o(미달)n(미달)v(미달)o(미달)l(미달)u(미달)t(미달)i(미달)o(미달)n(미달)a(미달)l(미달) (미달)n(미달)e(미달)u(미달)r(미달)a(미달)l(미달) (미달)n(미달)e(미달)t(미달)w(미달)o(미달)r(미달)k(미달)s(미달) (미달)f(미달)o(미달)r(미달) (미달)m(미달)e(미달)d(미달)i(미달)c(미달)a(미달)l(미달) (미달)i(미달)m(미달)a(미달)g(미달)e(미달) (미달)a(미달)n(미달)a(미달)l(미달)y(미달)s(미달)i(미달)s(미달):(미달) (미달)F(미달)u(미달)l(미달)l(미달) (미달)t(미달)r(미달)a(미달)i(미달)n(미달)i(미달)n(미달)g(미달) (미달)o(미달)r(미달) (미달)f(미달)i(미달)n(미달)e(미달) (미달)t(미달)u(미달)n(미달)i(미달)n(미달)g(미달)?(미달)"(미달) (미달)I(미달)E(미달)E(미달)E(미달) (미달)T(미달)r(미달)a(미달)n(미달)s(미달).(미달) (미달)M(미달)e(미달)d(미달).(미달) (미달)I(미달)m(미달)a(미달)g(미달)i(미달)n(미달)g(미달),(미달) (미달)v(미달)o(미달)l(미달).(미달) (미달)3(미달)5(미달),(미달) (미달)n(미달)o(미달).(미달) (미달)5(미달),(미달) (미달)p(미달)p(미달).(미달) (미달)1(미달)2(미달)9(미달)9(미달)-(미달)1(미달)3(미달)1(미달)2(미달),(미달) (미달)2(미달)0(미달)1(미달)6(미달).(미달)</w:t>
      </w:r>
    </w:p>
    <w:p w14:paraId="3BDF34A2" w14:textId="77777777" w:rsidR="00E554A3" w:rsidRDefault="00000000">
      <w:r>
        <w:t>(미달)[(미달)2(미달)2(미달)](미달) (미달)Y(미달).(미달) (미달)G(미달)a(미달)n(미달)i(미달)n(미달) (미달)e(미달)t(미달) (미달)a(미달)l(미달).(미달),(미달) (미달)"(미달)D(미달)o(미달)m(미달)a(미달)i(미달)n(미달)-(미달)a(미달)d(미달)v(미달)e(미달)r(미달)s(미달)a(미달)r(미달)i(미달)a(미달)l(미달) (미달)t(미달)r(미달)a(미달)i(미달)n(미달)i(미달)n(미달)g(미달) (미달)o(미달)f(미달) (미달)n(미달)e(미달)u(미달)r(미달)a(미달)l(미달) (미달)n(미달)e(미달)t(미달)w(미달)o(미달)r(미달)k(미달)s(미달),(미달)"(미달) (미달)J(미달).(미달) (미달)M(미달)a(미달)c(미달)h(미달).(미달) (미달)L(미달)e(미달)a(미달)r(미달)n(미달).(미달) (미달)R(미달)e(미달)s(미달).(미달),(미달) (미달)v(미달)o(미달)l(미달).(미달) (미달)1(미달)7(미달),(미달) (미달)n(미달)o(미달).(미달) (미달)1(미달),(미달) (미달)p(미달)p(미달).(미달) (미달)2(미달)0(미달)9(미달)6(미달)-(미달)2(미달)0(미달)3(미달)0(미달),(미달) (미달)2(미달)0(미달)1(미달)6(미달).(미달)</w:t>
      </w:r>
    </w:p>
    <w:p w14:paraId="7CF2ED89" w14:textId="77777777" w:rsidR="00E554A3" w:rsidRDefault="00000000">
      <w:r>
        <w:t>(미달)[(미달)2(미달)3(미달)](미달) (미달)M(미달).(미달) (미달)R(미달)a(미달)g(미달)h(미달)u(미달),(미달) (미달)C(미달).(미달) (미달)Z(미달)h(미달)a(미달)n(미달)g(미달),(미달) (미달)J(미달).(미달) (미달)K(미달)l(미달)e(미달)i(미달)n(미달)b(미달)e(미달)r(미달)g(미달),(미달) (미달)a(미달)n(미달)d(미달) (미달)S(미달).(미달) (미달)B(미달)e(미달)n(미달)g(미달)i(미달)o(미달),(미달) (미달)"(미달)T(미달)r(미달)a(미달)n(미달)s(미달)f(미달)u(미달)s(미달)i(미달)o(미달)n(미달):(미달) (미달)U(미달)n(미달)d(미달)e(미달)r(미달)s(미달)t(미달)a(미달)n(미달)d(미달)i(미달)n(미달)g(미달) (미달)t(미달)r(미달)a(미달)n(미달)s(미달)f(미달)e(미달)r(미달) (미달)l(미달)e(미달)a(미달)r(미달)n(미달)i(미달)n(미달)g(미달) (미달)f(미달)o(미달)r(미달) (미달)m(미달)e(미달)d(미달)i(미달)c(미달)a(미달)l(미달) (미달)i(미달)m(미달)a(미달)g(미달)i(미달)n(미달)g(미달),(미달)"(미달)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(미달)2(미달)0(미달)1(미달)9(미달),(미달) (미달)p(미달)p(미달).(미달) (미달)3(미달)3(미달)4(미달)7(미달)-(미달)3(미달)3(미달)5(미달)7(미달).(미달)</w:t>
      </w:r>
    </w:p>
    <w:p w14:paraId="0E8F93F0" w14:textId="77777777" w:rsidR="00E554A3" w:rsidRDefault="00000000">
      <w:r>
        <w:t>(미달)[(미달)2(미달)4(미달)](미달) (미달)J(미달).(미달) (미달)Y(미달)o(미달)s(미달)i(미달)n(미달)s(미달)k(미달)i(미달),(미달) (미달)J(미달).(미달) (미달)C(미달)l(미달)u(미달)n(미달)e(미달),(미달) (미달)Y(미달).(미달) (미달)B(미달)e(미달)n(미달)g(미달)i(미달)o(미달),(미달) (미달)a(미달)n(미달)d(미달) (미달)H(미달).(미달) (미달)L(미달)i(미달)p(미달)s(미달)o(미달)n(미달),(미달) (미달)"(미달)H(미달)o(미달)w(미달) (미달)t(미달)r(미달)a(미달)n(미달)s(미달)f(미달)e(미달)r(미달)a(미달)b(미달)l(미달)e(미달) (미달)a(미달)r(미달)e(미달) (미달)f(미달)e(미달)a(미달)t(미달)u(미달)r(미달)e(미달)s(미달) (미달)i(미달)n(미달) (미달)d(미달)e(미달)e(미달)p(미달) (미달)n(미달)e(미달)u(미달)r(미달)a(미달)l(미달) (미달)n(미달)e(미달)t(미달)w(미달)o(미달)r(미달)k(미달)s(미달)?(미달)"(미달)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(미달)2(미달)0(미달)1(미달)4(미달),(미달) (미달)p(미달)p(미달).(미달) (미달)3(미달)3(미달)2(미달)0(미달)-(미달)3(미달)3(미달)2(미달)8(미달).(미달)</w:t>
      </w:r>
    </w:p>
    <w:p w14:paraId="352B18B5" w14:textId="77777777" w:rsidR="00E554A3" w:rsidRDefault="00000000">
      <w:r>
        <w:t>(미달)[(미달)2(미달)5(미달)](미달) (미달)S(미달).(미달) (미달)</w:t>
      </w:r>
      <w:proofErr w:type="spellStart"/>
      <w:r>
        <w:t>(미달)K(미달)o(미달)r(미달)n(미달)b(미달)l(미달)i(미달)t(미달)h(미달)</w:t>
      </w:r>
      <w:proofErr w:type="spellEnd"/>
      <w:r>
        <w:t>(미달),(미달) (미달)J(미달).(미달) (미달)S(미달)h(미달)l(미달)e(미달)n(미달)s(미달),(미달) (미달)a(미달)n(미달)d(미달) (미달)Q(미달).(미달) (미달)V(미달).(미달) (미달)L(미달)e(미달),(미달) (미달)"(미달)D(미달)o(미달) (미달)b(미달)e(미달)t(미달)t(미달)e(미달)r(미달) (미달)I(미달)m(미달)a(미달)g(미달)e(미달)N(미달)e(미달)t(미달) (미달)m(미달)o(미달)d(미달)e(미달)l(미달)s(미달) (미달)t(미달)r(미달)a(미달)n(미달)s(미달)f(미달)e(미달)r(미달) (미달)b(미달)e(미달)t(미달)t(미달)e(미달)r(미달)?(미달)"(미달) (미달)i(미달)n(미달) (미달)P(미달)r(미달)o(미달)c(미달).(미달) (미달)I(미달)E(미달)E(미달)E(미달) (미달)C(미달)V(미달)P(미달)R(미달),(미달) (미달)2(미달)0(미달)1(미달)9(미달),(미달) (미달)p(미달)p(미달).(미달) (미달)2(미달)6(미달)6(미달)1(미달)-(미달)2(미달)6(미달)7(미달)1(미달).(미달)</w:t>
      </w:r>
    </w:p>
    <w:p w14:paraId="515FAC46" w14:textId="77777777" w:rsidR="00E554A3" w:rsidRDefault="00000000">
      <w:r>
        <w:t>(미달)[(미달)2(미달)6(미달)](미달) (미달)B(미달).(미달) (미달)</w:t>
      </w:r>
      <w:proofErr w:type="spellStart"/>
      <w:r>
        <w:t>(미달)N(미달)e(미달)y(미달)s(미달)h(미달)a(미달)b(미달)u(미달)r(미달)</w:t>
      </w:r>
      <w:proofErr w:type="spellEnd"/>
      <w:r>
        <w:t>(미달),(미달) (미달)H(미달).(미달) (미달)S(미달)e(미달)d(미달)g(미달)h(미달)i(미달),(미달) (미달)a(미달)n(미달)d(미달) (미달)C(미달).(미달) (미달)Z(미달)h(미달)a(미달)n(미달)g(미달),(미달) (미달)"(미달)W(미달)h(미달)a(미달)t(미달) (미달)i(미달)s(미달) (미달)b(미달)e(미달)i(미달)n(미달)g(미달) (미달)t(미달)r(미달)a(미달)n(미달)s(미달)f(미달)e(미달)r(미달)r(미달)e(미달)d(미달) (미달)i(미달)n(미달) (미달)t(미달)r(미달)a(미달)n(미달)s(미달)f(미달)e(미달)r(미달) (미달)l(미달)e(미달)a(미달)r(미달)n(미달)i(미달)n(미달)g(미달)?(미달)"(미달) (미달)i(미달)n(미달) (미달)P(미달)r(미달)o(미달)c(미달).(미달) (미달)</w:t>
      </w:r>
      <w:proofErr w:type="spellStart"/>
      <w:r>
        <w:t>(미달)N(미달)e(미달)u(미달)r(미달)I(미달)P(미달)S(미달)</w:t>
      </w:r>
      <w:proofErr w:type="spellEnd"/>
      <w:r>
        <w:t>(미달),(미달) (미달)2(미달)0(미달)2(미달)0(미달),(미달) (미달)p(미달)p(미달).(미달) (미달)5(미달)1(미달)2(미달)-(미달)5(미달)2(미달)3(미달).(미달)</w:t>
      </w:r>
    </w:p>
    <w:p w14:paraId="5E60CF12" w14:textId="77777777" w:rsidR="00E554A3" w:rsidRDefault="00000000">
      <w:r>
        <w:t>(미달)[(미달)2(미달)7(미달)](미달) (미달)J(미달).(미달) (미달)R(미달)e(미달)d(미달)m(미달)o(미달)n(미달),(미달) (미달)S(미달).(미달) (미달)</w:t>
      </w:r>
      <w:proofErr w:type="spellStart"/>
      <w:r>
        <w:t>(미달)D(미달)i(미달)v(미달)v(미달)a(미달)l(미달)a(미달)</w:t>
      </w:r>
      <w:proofErr w:type="spellEnd"/>
      <w:r>
        <w:t>(미달),(미달) (미달)R(미달).(미달) (미달)</w:t>
      </w:r>
      <w:proofErr w:type="spellStart"/>
      <w:r>
        <w:t>(미달)G(미달)i(미달)r(미달)s(미달)h(미달)i(미달)c(미달)k(미달)</w:t>
      </w:r>
      <w:proofErr w:type="spellEnd"/>
      <w:r>
        <w:t>(미달),(미달) (미달)a(미달)n(미달)d(미달) (미달)A(미달).(미달) (미달)F(미달)a(미달)r(미달)h(미달)a(미달)d(미달)i(미달),(미달) (미달)"(미달)Y(미달)o(미달)u(미달) (미달)o(미달)n(미달)l(미달)y(미달) (미달)l(미달)o(미달)o(미달)k(미달) (미달)o(미달)n(미달)c(미달)e(미달):(미달) (미달)U(미달)n(미달)i(미달)f(미달)i(미달)e(미달)d(미달),(미달) (미달)r(미달)e(미달)a(미달)l(미달)-(미달)t(미달)i(미달)m(미달)e(미달) (미달)o(미달)b(미달)j(미달)e(미달)c(미달)t(미달) (미달)d(미달)e(미달)t(미달)e(미달)c(미달)t(미달)i(미달)o(미달)n(미달),(미달)"(미달) (미달)i(미달)n(미달) (미달)P(미달)r(미달)o(미달)c(미달).(미달) (미달)I(미달)E(미달)E(미달)E(미달) (미달)C(미달)V(미달)P(미달)R(미달),(미달) (미달)2(미달)0(미달)1(미달)6(미달),(미달) (미달)p(미달)p(미달).(미달) (미달)7(미달)7(미달)9(미달)-(미달)7(미달)8(미달)8(미달).(미달)</w:t>
      </w:r>
    </w:p>
    <w:p w14:paraId="42F4D6FB" w14:textId="77777777" w:rsidR="00E554A3" w:rsidRDefault="00000000">
      <w:r>
        <w:t>(미달)[(미달)2(미달)8(미달)](미달) (미달)J(미달).(미달) (미달)R(미달)e(미달)d(미달)m(미달)o(미달)n(미달) (미달)a(미달)n(미달)d(미달) (미달)A(미달).(미달) (미달)F(미달)a(미달)r(미달)h(미달)a(미달)d(미달)i(미달),(미달) (미달)"(미달)Y(미달)O(미달)L(미달)O(미달)9(미달)0(미달)0(미달)0(미달):(미달) (미달)B(미달)e(미달)t(미달)t(미달)e(미달)r(미달),(미달) (미달)f(미달)a(미달)s(미달)t(미달)e(미달)r(미달),(미달) (미달)s(미달)t(미달)r(미달)o(미달)n(미달)g(미달)e(미달)r(미달),(미달)"(미달) (미달)i(미달)n(미달) (미달)P(미달)r(미달)o(미달)c(미달).(미달) (미달)I(미달)E(미달)E(미달)E(미달) (미달)C(미달)V(미달)P(미달)R(미달),(미달) (미달)2(미달)0(미달)1(미달)7(미달),(미달) (미달)p(미달)p(미달).(미달) (미달)7(미달)2(미달)6(미달)3(미달)-(미달)7(미달)2(미달)7(미달)1(미달).(미달)</w:t>
      </w:r>
    </w:p>
    <w:p w14:paraId="45E8352C" w14:textId="77777777" w:rsidR="00E554A3" w:rsidRDefault="00000000">
      <w:r>
        <w:t>(미달)[(미달)2(미달)9(미달)](미달) (미달)J(미달).(미달) (미달)R(미달)e(미달)d(미달)m(미달)o(미달)n(미달) (미달)a(미달)n(미달)d(미달) (미달)A(미달).(미달) (미달)F(미달)a(미달)r(미달)h(미달)a(미달)d(미달)i(미달),(미달) (미달)"(미달)Y(미달)O(미달)L(미달)O(미달)v(미달)3(미달):(미달) (미달)A(미달)n(미달) (미달)i(미달)n(미달)c(미달)r(미달)e(미달)m(미달)e(미달)n(미달)t(미달)a(미달)l(미달) (미달)i(미달)m(미달)p(미달)r(미달)o(미달)v(미달)e(미달)m(미달)e(미달)n(미달)t(미달),(미달)"(미달) (미달)a(미달)r(미달)X(미달)i(미달)v(미달):(미달)1(미달)8(미달)0(미달)4(미달).(미달)0(미달)2(미달)7(미달)6(미달)7(미달),(미달) (미달)2(미달)0(미달)1(미달)8(미달).(미달)</w:t>
      </w:r>
    </w:p>
    <w:p w14:paraId="784CB897" w14:textId="77777777" w:rsidR="00E554A3" w:rsidRDefault="00000000">
      <w:r>
        <w:t>(미달)[(미달)3(미달)0(미달)](미달) (미달)A(미달).(미달) (미달)B(미달)o(미달)c(미달)h(미달)k(미달)o(미달)v(미달)s(미달)k(미달)i(미달)y(미달),(미달) (미달)C(미달).(미달)-(미달)Y(미달).(미달) (미달)W(미달)a(미달)n(미달)g(미달),(미달) (미달)a(미달)n(미달)d(미달) (미달)H(미달).(미달)-(미달)Y(미달).(미달) (미달)M(미달).(미달) (미달)L(미달)i(미달)a(미달)o(미달),(미달) (미달)"(미달)Y(미달)O(미달)L(미달)O(미달)v(미달)4(미달):(미달) (미달)O(미달)p(미달)t(미달)i(미달)m(미달)a(미달)l(미달) (미달)s(미달)p(미달)e(미달)e(미달)d(미달) (미달)a(미달)n(미달)d(미달) (미달)a(미달)c(미달)c(미달)u(미달)r(미달)a(미달)c(미달)y(미달) (미달)o(미달)f(미달) (미달)o(미달)b(미달)j(미달)e(미달)c(미달)t(미달) (미달)d(미달)e(미달)t(미달)e(미달)c(미달)t(미달)i(미달)o(미달)n(미달),(미달)"(미달) (미달)a(미달)r(미달)X(미달)i(미달)v(미달):(미달)2(미달)0(미달)0(미달)4(미달).(미달)1(미달)0(미달)9(미달)3(미달)4(미달),(미달) (미달)2(미달)0(미달)2(미달)0(미달).(미달)</w:t>
      </w:r>
    </w:p>
    <w:p w14:paraId="3252705E" w14:textId="77777777" w:rsidR="00E554A3" w:rsidRDefault="00000000">
      <w:r>
        <w:t>(미달)[(미달)3(미달)1(미달)](미달) (미달)G(미달).(미달) (미달)J(미달)o(미달)c(미달)h(미달)e(미달)r(미달),(미달) (미달)"(미달)Y(미달)O(미달)L(미달)O(미달)v(미달)5(미달),(미달)"(미달) (미달)h(미달)t(미달)t(미달)p(미달)s(미달):(미달)/(미달)/(미달)g(미달)i(미달)t(미달)h(미달)u(미달)b(미달).(미달)c(미달)o(미달)m(미달)/(미달)u(미달)l(미달)t(미달)r(미달)a(미달)l(미달)y(미달)t(미달)i(미달)c(미달)s(미달)/(미달)y(미달)o(미달)l(미달)o(미달)v(미달)5(미달),(미달) (미달)2(미달)0(미달)2(미달)0(미달).(미달)</w:t>
      </w:r>
    </w:p>
    <w:p w14:paraId="1FAD9533" w14:textId="77777777" w:rsidR="00E554A3" w:rsidRDefault="00000000">
      <w:r>
        <w:t>(미달)[(미달)3(미달)2(미달)](미달) (미달)G(미달).(미달) (미달)J(미달)o(미달)c(미달)h(미달)e(미달)r(미달),(미달) (미달)A(미달).(미달) (미달)C(미달)h(미달)a(미달)u(미달)r(미달)a(미달)s(미달)i(미달)a(미달),(미달) (미달)a(미달)n(미달)d(미달) (미달)J(미달).(미달) (미달)Q(미달)i(미달)u(미달),(미달) (미달)"(미달)</w:t>
      </w:r>
      <w:proofErr w:type="spellStart"/>
      <w:r>
        <w:t>(미달)U(미달)l(미달)t(미달)r(미달)a(미달)l(미달)y(미달)t(미달)i(미달)c(미달)s(미달)</w:t>
      </w:r>
      <w:proofErr w:type="spellEnd"/>
      <w:r>
        <w:t>(미달) (미달)Y(미달)O(미달)L(미달)O(미달)v(미달)8(미달),(미달)"(미달) (미달)h(미달)t(미달)t(미달)p(미달)s(미달):(미달)/(미달)/(미달)g(미달)i(미달)t(미달)h(미달)u(미달)b(미달).(미달)c(미달)o(미달)m(미달)/(미달)u(미달)l(미달)t(미달)r(미달)a(미달)l(미달)y(미달)t(미달)i(미달)c(미달)s(미달)/(미달)u(미달)l(미달)t(미달)r(미달)a(미달)l(미달)y(미달)t(미달)i(미달)c(미달)s(미달),(미달) (미달)2(미달)0(미달)2(미달)3(미달).(미달)</w:t>
      </w:r>
    </w:p>
    <w:p w14:paraId="61419134" w14:textId="77777777" w:rsidR="00E554A3" w:rsidRDefault="00000000">
      <w:r>
        <w:t>(미달)[(미달)3(미달)3(미달)](미달) (미달)G(미달).(미달) (미달)</w:t>
      </w:r>
      <w:proofErr w:type="spellStart"/>
      <w:r>
        <w:t>(미달)J(미달)o(미달)c(미달)h(미달)e(미달)r(미달)</w:t>
      </w:r>
      <w:proofErr w:type="spellEnd"/>
      <w:r>
        <w:t>(미달) (미달)a(미달)n(미달)d(미달) (미달)A(미달).(미달) (미달)C(미달)h(미달)a(미달)u(미달)r(미달)a(미달)s(미달)i(미달)a(미달),(미달) (미달)"(미달)</w:t>
      </w:r>
      <w:proofErr w:type="spellStart"/>
      <w:r>
        <w:t>(미달)U(미달)l(미달)t(미달)r(미달)a(미달)l(미달)y(미달)t(미달)i(미달)c(미달)s(미달)</w:t>
      </w:r>
      <w:proofErr w:type="spellEnd"/>
      <w:r>
        <w:t>(미달) (미달)Y(미달)O(미달)L(미달)O(미달)1(미달)1(미달),(미달)"(미달) (미달)h(미달)t(미달)t(미달)p(미달)s(미달):(미달)/(미달)/(미달)g(미달)i(미달)t(미달)h(미달)u(미달)b(미달).(미달)c(미달)o(미달)m(미달)/(미달)u(미달)l(미달)t(미달)r(미달)a(미달)l(미달)y(미달)t(미달)i(미달)c(미달)s(미달)/(미달)u(미달)l(미달)t(미달)r(미달)a(미달)l(미달)y(미달)t(미달)i(미달)c(미달)s(미달),(미달) (미달)2(미달)0(미달)2(미달)4(미달).(미달)</w:t>
      </w:r>
    </w:p>
    <w:p w14:paraId="2B6C6344" w14:textId="77777777" w:rsidR="00E554A3" w:rsidRDefault="00000000">
      <w:r>
        <w:t>(미달)[(미달)3(미달)4(미달)](미달) (미달)W(미달).(미달) (미달)L(미달)i(미달)u(미달),(미달) (미달)D(미달).(미달) (미달)A(미달)n(미달)g(미달)u(미달)e(미달)l(미달)o(미달)v(미달),(미달) (미달)D(미달).(미달) (미달)E(미달)r(미달)h(미달)a(미달)n(미달),(미달) (미달)C(미달).(미달) (미달)S(미달)z(미달)e(미달)g(미달)e(미달)d(미달)y(미달),(미달) (미달)S(미달).(미달) (미달)R(미달)e(미달)e(미달)d(미달),(미달) (미달)C(미달).(미달)-(미달)Y(미달).(미달) (미달)F(미달)u(미달),(미달) (미달)a(미달)n(미달)d(미달) (미달)A(미달).(미달) (미달)C(미달).(미달) (미달)B(미달)e(미달)r(미달)g(미달),(미달) (미달)"(미달)S(미달)S(미달)D(미달):(미달) (미달)S(미달)i(미달)n(미달)g(미달)l(미달)e(미달) (미달)s(미달)h(미달)o(미달)t(미달) (미달)</w:t>
      </w:r>
      <w:proofErr w:type="spellStart"/>
      <w:r>
        <w:t>(미달)m(미달)u(미달)l(미달)t(미달)i(미달)b(미달)o(미달)x(미달)</w:t>
      </w:r>
      <w:proofErr w:type="spellEnd"/>
      <w:r>
        <w:t>(미달) (미달)d(미달)e(미달)t(미달)e(미달)c(미달)t(미달)o(미달)r(미달),(미달)"(미달) (미달)i(미달)n(미달) (미달)P(미달)r(미달)o(미달)c(미달).(미달) (미달)E(미달)C(미달)C(미달)V(미달),(미달) (미달)2(미달)0(미달)1(미달)6(미달),(미달) (미달)p(미달)p(미달).(미달) (미달)2(미달)1(미달)-(미달)3(미달)7(미달).(미달)</w:t>
      </w:r>
    </w:p>
    <w:p w14:paraId="7828E657" w14:textId="77777777" w:rsidR="00E554A3" w:rsidRDefault="00000000">
      <w:r>
        <w:t>(미달)[(미달)3(미달)5(미달)](미달) (미달)Z(미달).(미달) (미달)Z(미달)o(미달)u(미달),(미달) (미달)K(미달).(미달) (미달)C(미달)h(미달)e(미달)n(미달),(미달) (미달)Z(미달).(미달) (미달)S(미달)h(미달)i(미달),(미달) (미달)Y(미달).(미달) (미달)G(미달)u(미달)o(미달),(미달) (미달)a(미달)n(미달)d(미달) (미달)J(미달).(미달) (미달)Y(미달)e(미달),(미달) (미달)"(미달)O(미달)b(미달)j(미달)e(미달)c(미달)t(미달) (미달)d(미달)e(미달)t(미달)e(미달)c(미달)t(미달)i(미달)o(미달)n(미달) (미달)i(미달)n(미달) (미달)2(미달)0(미달) (미달)y(미달)e(미달)a(미달)r(미달)s(미달):(미달) (미달)A(미달) (미달)s(미달)u(미달)r(미달)v(미달)e(미달)y(미달),(미달)"(미달) (미달)P(미달)r(미달)o(미달)c(미달).(미달) (미달)I(미달)E(미달)E(미달)E(미달),(미달) (미달)v(미달)o(미달)l(미달).(미달) (미달)1(미달)1(미달)1(미달),(미달) (미달)n(미달)o(미달).(미달) (미달)3(미달),(미달) (미달)p(미달)p(미달).(미달) (미달)2(미달)5(미달)7(미달)-(미달)2(미달)7(미달)6(미달),(미달) (미달)2(미달)0(미달)2(미달)3(미달).(미달)</w:t>
      </w:r>
    </w:p>
    <w:p w14:paraId="5419921D" w14:textId="77777777" w:rsidR="00E554A3" w:rsidRDefault="00000000">
      <w:r>
        <w:t>(미달)[(미달)3(미달)6(미달)](미달) (미달)A(미달).(미달) (미달)K(미달)u(미달)z(미달)n(미달)e(미달)t(미달)s(미달)o(미달)v(미달)a(미달) (미달)e(미달)t(미달) (미달)a(미달)l(미달).(미달),(미달) (미달)"(미달)T(미달)h(미달)e(미달) (미달)O(미달)p(미달)e(미달)n(미달) (미달)I(미달)m(미달)a(미달)g(미달)e(미달)s(미달) (미달)D(미달)a(미달)t(미달)a(미달)s(미달)e(미달)t(미달) (미달)V(미달)4(미달),(미달)"(미달) (미달)I(미달)n(미달)t(미달).(미달) (미달)J(미달).(미달) (미달)</w:t>
      </w:r>
      <w:proofErr w:type="spellStart"/>
      <w:r>
        <w:t>(미달)C(미달)o(미달)m(미달)p(미달)u(미달)t(미달)</w:t>
      </w:r>
      <w:proofErr w:type="spellEnd"/>
      <w:r>
        <w:t>(미달).(미달) (미달)V(미달)i(미달)s(미달).(미달),(미달) (미달)v(미달)o(미달)l(미달).(미달) (미달)1(미달)2(미달)8(미달),(미달) (미달)n(미달)o(미달).(미달) (미달)7(미달),(미달) (미달)p(미달)p(미달).(미달) (미달)1(미달)9(미달)5(미달)6(미달)-(미달)1(미달)9(미달)8(미달)1(미달),(미달) (미달)2(미달)0(미달)2(미달)0(미달).(미달)</w:t>
      </w:r>
    </w:p>
    <w:p w14:paraId="74073BC6" w14:textId="77777777" w:rsidR="00E554A3" w:rsidRDefault="00000000">
      <w:r>
        <w:t>(미달)[(미달)3(미달)7(미달)](미달) (미달)K(미달).(미달) (미달)C(미달)h(미달)e(미달)n(미달) (미달)e(미달)t(미달) (미달)a(미달)l(미달).(미달),(미달) (미달)"(미달)</w:t>
      </w:r>
      <w:proofErr w:type="spellStart"/>
      <w:r>
        <w:t>(미달)M(미달)M(미달)D(미달)e(미달)t(미달)e(미달)c(미달)t(미달)i(미달)o(미달)n(미달)</w:t>
      </w:r>
      <w:proofErr w:type="spellEnd"/>
      <w:r>
        <w:t>(미달):(미달) (미달)O(미달)p(미달)e(미달)n(미달) (미달)</w:t>
      </w:r>
      <w:proofErr w:type="spellStart"/>
      <w:r>
        <w:t>(미달)M(미달)M(미달)L(미달)a(미달)b(미달)</w:t>
      </w:r>
      <w:proofErr w:type="spellEnd"/>
      <w:r>
        <w:t>(미달) (미달)d(미달)e(미달)t(미달)e(미달)c(미달)t(미달)i(미달)o(미달)n(미달) (미달)t(미달)o(미달)o(미달)l(미달)b(미달)o(미달)x(미달) (미달)a(미달)n(미달)d(미달) (미달)b(미달)e(미달)n(미달)c(미달)h(미달)m(미달)a(미달)r(미달)k(미달),(미달)"(미달) (미달)a(미달)r(미달)X(미달)i(미달)v(미달):(미달)1(미달)9(미달)0(미달)6(미달).(미달)0(미달)7(미달)1(미달)5(미달)5(미달),(미달) (미달)2(미달)0(미달)1(미달)9(미달).(미달)</w:t>
      </w:r>
    </w:p>
    <w:p w14:paraId="548D0195" w14:textId="77777777" w:rsidR="00E554A3" w:rsidRDefault="00000000">
      <w:r>
        <w:t>(미달)[(미달)3(미달)8(미달)](미달) (미달)T(미달).(미달)-(미달)Y(미달).(미달) (미달)L(미달)i(미달)n(미달) (미달)e(미달)t(미달) (미달)a(미달)l(미달).(미달),(미달) (미달)"(미달)M(미달)i(미달)c(미달)r(미달)o(미달)s(미달)o(미달)f(미달)t(미달) (미달)C(미달)O(미달)C(미달)O(미달):(미달) (미달)C(미달)o(미달)m(미달)m(미달)o(미달)n(미달) (미달)o(미달)b(미달)j(미달)e(미달)c(미달)t(미달)s(미달) (미달)i(미달)n(미달) (미달)c(미달)o(미달)n(미달)t(미달)e(미달)x(미달)t(미달),(미달)"(미달) (미달)i(미달)n(미달) (미달)P(미달)r(미달)o(미달)c(미달).(미달) (미달)E(미달)C(미달)C(미달)V(미달),(미달) (미달)2(미달)0(미달)1(미달)4(미달),(미달) (미달)p(미달)p(미달).(미달) (미달)7(미달)4(미달)0(미달)-(미달)7(미달)5(미달)5(미달).(미달)</w:t>
      </w:r>
    </w:p>
    <w:p w14:paraId="40828546" w14:textId="77777777" w:rsidR="00E554A3" w:rsidRDefault="00000000">
      <w:r>
        <w:t>(미달)[(미달)3(미달)9(미달)](미달) (미달)</w:t>
      </w:r>
      <w:proofErr w:type="spellStart"/>
      <w:r>
        <w:t>(미달)R(미달)o(미달)b(미달)o(미달)f(미달)l(미달)o(미달)w(미달)</w:t>
      </w:r>
      <w:proofErr w:type="spellEnd"/>
      <w:r>
        <w:t>(미달),(미달) (미달)I(미달)n(미달)c(미달).(미달),(미달) (미달)"(미달)X(미달)-(미달)r(미달)a(미달)y(미달) (미달)D(미달)e(미달)f(미달)e(미달)c(미달)t(미달)s(미달) (미달)D(미달)a(미달)t(미달)a(미달)s(미달)e(미달)t(미달) (미달)v(미달)5(미달),(미달)"(미달) (미달)</w:t>
      </w:r>
      <w:proofErr w:type="spellStart"/>
      <w:r>
        <w:t>(미달)R(미달)o(미달)b(미달)o(미달)f(미달)l(미달)o(미달)w(미달)</w:t>
      </w:r>
      <w:proofErr w:type="spellEnd"/>
      <w:r>
        <w:t>(미달) (미달)U(미달)n(미달)i(미달)v(미달)e(미달)r(미달)s(미달)e(미달),(미달) (미달)2(미달)0(미달)2(미달)3(미달).(미달) (미달)[(미달)O(미달)n(미달)l(미달)i(미달)n(미달)e(미달)](미달).(미달) (미달)A(미달)v(미달)a(미달)i(미달)l(미달)a(미달)b(미달)l(미달)e(미달):(미달) (미달)h(미달)t(미달)t(미달)p(미달)s(미달):(미달)/(미달)/(미달)u(미달)n(미달)i(미달)v(미달)e(미달)r(미달)s(미달)e(미달).(미달)r(미달)o(미달)b(미달)o(미달)f(미달)l(미달)o(미달)w(미달).(미달)c(미달)o(미달)m(미달)/(미달)d(미달)a(미달)t(미달)a(미달)s(미달)e(미달)t(미달)</w:t>
      </w:r>
    </w:p>
    <w:p w14:paraId="6A3FA798" w14:textId="77777777" w:rsidR="00E554A3" w:rsidRDefault="00000000">
      <w:r>
        <w:t>(미달)[(미달)4(미달)0(미달)](미달) (미달)</w:t>
      </w:r>
      <w:proofErr w:type="spellStart"/>
      <w:r>
        <w:t>(미달)R(미달)o(미달)b(미달)o(미달)f(미달)l(미달)o(미달)w(미달)</w:t>
      </w:r>
      <w:proofErr w:type="spellEnd"/>
      <w:r>
        <w:t>(미달),(미달) (미달)I(미달)n(미달)c(미달).(미달),(미달) (미달)"(미달)C(미달)a(미달)s(미달)t(미달)i(미달)n(미달)g(미달) (미달)D(미달)e(미달)f(미달)e(미달)c(미달)t(미달)s(미달) (미달)D(미달)a(미달)t(미달)a(미달)s(미달)e(미달)t(미달) (미달)v(미달)1(미달),(미달)"(미달) (미달)</w:t>
      </w:r>
      <w:proofErr w:type="spellStart"/>
      <w:r>
        <w:t>(미달)R(미달)o(미달)b(미달)o(미달)f(미달)l(미달)o(미달)w(미달)</w:t>
      </w:r>
      <w:proofErr w:type="spellEnd"/>
      <w:r>
        <w:t>(미달) (미달)U(미달)n(미달)i(미달)v(미달)e(미달)r(미달)s(미달)e(미달),(미달) (미달)2(미달)0(미달)2(미달)3(미달).(미달) (미달)[(미달)O(미달)n(미달)l(미달)i(미달)n(미달)e(미달)](미달).(미달) (미달)A(미달)v(미달)a(미달)i(미달)l(미달)a(미달)b(미달)l(미달)e(미달):(미달) (미달)h(미달)t(미달)t(미달)p(미달)s(미달):(미달)/(미달)/(미달)u(미달)n(미달)i(미달)v(미달)e(미달)r(미달)s(미달)e(미달).(미달)r(미달)o(미달)b(미달)o(미달)f(미달)l(미달)o(미달)w(미달).(미달)c(미달)o(미달)m(미달)/(미달)d(미달)a(미달)t(미달)a(미달)s(미달)e(미달)t(미달)</w:t>
      </w:r>
    </w:p>
    <w:p w14:paraId="270D51E7" w14:textId="77777777" w:rsidR="00E554A3" w:rsidRDefault="00000000">
      <w:r>
        <w:t>(미달)-(미달)-(미달)-(미달)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513B" w14:textId="77777777" w:rsidR="00FC4648" w:rsidRDefault="00FC4648">
      <w:r>
        <w:separator/>
      </w:r>
    </w:p>
  </w:endnote>
  <w:endnote w:type="continuationSeparator" w:id="0">
    <w:p w14:paraId="7DB9D4C4" w14:textId="77777777" w:rsidR="00FC4648" w:rsidRDefault="00FC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71FB" w14:textId="77777777" w:rsidR="00FC4648" w:rsidRDefault="00FC4648"/>
  </w:footnote>
  <w:footnote w:type="continuationSeparator" w:id="0">
    <w:p w14:paraId="46ACF19A" w14:textId="77777777" w:rsidR="00FC4648" w:rsidRDefault="00FC4648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46</TotalTime>
  <Pages>29</Pages>
  <Words>8808</Words>
  <Characters>50210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58901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6</cp:revision>
  <cp:lastPrinted>2012-08-02T15:23:00Z</cp:lastPrinted>
  <dcterms:created xsi:type="dcterms:W3CDTF">2026-01-19T00:38:00Z</dcterms:created>
  <dcterms:modified xsi:type="dcterms:W3CDTF">2026-01-19T09:08:00Z</dcterms:modified>
</cp:coreProperties>
</file>