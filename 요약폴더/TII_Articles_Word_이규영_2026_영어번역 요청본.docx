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8CEA" w14:textId="77777777" w:rsidR="009B1BE1" w:rsidRPr="00BF0F0B" w:rsidRDefault="009B1BE1" w:rsidP="009B1BE1">
      <w:pPr>
        <w:rPr>
          <w:lang w:eastAsia="ko-KR"/>
        </w:rPr>
      </w:pPr>
    </w:p>
    <w:p w14:paraId="3159CCFE" w14:textId="77777777" w:rsidR="009B1BE1" w:rsidRPr="000C79BA" w:rsidRDefault="009B1BE1" w:rsidP="009B1BE1">
      <w:pPr>
        <w:rPr>
          <w:lang w:eastAsia="x-none"/>
        </w:rPr>
      </w:pPr>
      <w:r w:rsidRPr="000C79BA">
        <w:rPr>
          <w:lang w:eastAsia="x-none"/>
        </w:rPr>
        <w:t xml:space="preserve">A. Phase 1: Latent Diffusion </w:t>
      </w:r>
      <w:proofErr w:type="spellStart"/>
      <w:r w:rsidRPr="000C79BA">
        <w:rPr>
          <w:lang w:eastAsia="x-none"/>
        </w:rPr>
        <w:t>기반</w:t>
      </w:r>
      <w:proofErr w:type="spellEnd"/>
      <w:r w:rsidRPr="000C79BA">
        <w:rPr>
          <w:lang w:eastAsia="x-none"/>
        </w:rPr>
        <w:t xml:space="preserve"> </w:t>
      </w:r>
      <w:proofErr w:type="spellStart"/>
      <w:r w:rsidRPr="000C79BA">
        <w:rPr>
          <w:lang w:eastAsia="x-none"/>
        </w:rPr>
        <w:t>퓨샷</w:t>
      </w:r>
      <w:proofErr w:type="spellEnd"/>
      <w:r w:rsidRPr="000C79BA">
        <w:rPr>
          <w:lang w:eastAsia="x-none"/>
        </w:rPr>
        <w:t xml:space="preserve"> </w:t>
      </w:r>
      <w:proofErr w:type="spellStart"/>
      <w:r w:rsidRPr="000C79BA">
        <w:rPr>
          <w:lang w:eastAsia="x-none"/>
        </w:rPr>
        <w:t>생성</w:t>
      </w:r>
      <w:proofErr w:type="spellEnd"/>
      <w:r w:rsidRPr="000C79BA">
        <w:rPr>
          <w:lang w:eastAsia="x-none"/>
        </w:rPr>
        <w:t xml:space="preserve"> (Few-Shot Generation)</w:t>
      </w:r>
    </w:p>
    <w:p w14:paraId="5D19F9E6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16</w:t>
      </w:r>
      <w:r w:rsidRPr="000C79BA">
        <w:rPr>
          <w:lang w:eastAsia="ko-KR"/>
        </w:rPr>
        <w:t>장의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극소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데이터만으로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결함의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다양성을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확보하기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우리는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텍스트</w:t>
      </w:r>
      <w:r w:rsidRPr="000C79BA">
        <w:rPr>
          <w:lang w:eastAsia="ko-KR"/>
        </w:rPr>
        <w:t>-</w:t>
      </w:r>
      <w:r w:rsidRPr="000C79BA">
        <w:rPr>
          <w:lang w:eastAsia="ko-KR"/>
        </w:rPr>
        <w:t>이미지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생성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모델인</w:t>
      </w:r>
      <w:r w:rsidRPr="000C79BA">
        <w:rPr>
          <w:lang w:eastAsia="ko-KR"/>
        </w:rPr>
        <w:t> Stable Diffusion[19]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산업용</w:t>
      </w:r>
      <w:r w:rsidRPr="000C79BA">
        <w:rPr>
          <w:lang w:eastAsia="ko-KR"/>
        </w:rPr>
        <w:t xml:space="preserve"> X-ray </w:t>
      </w:r>
      <w:r w:rsidRPr="000C79BA">
        <w:rPr>
          <w:lang w:eastAsia="ko-KR"/>
        </w:rPr>
        <w:t>도메인에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특화시켰다</w:t>
      </w:r>
      <w:proofErr w:type="spellEnd"/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단순한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합성이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아닌</w:t>
      </w:r>
      <w:r w:rsidRPr="000C79BA">
        <w:rPr>
          <w:lang w:eastAsia="ko-KR"/>
        </w:rPr>
        <w:t xml:space="preserve">, X-ray </w:t>
      </w:r>
      <w:r w:rsidRPr="000C79BA">
        <w:rPr>
          <w:lang w:eastAsia="ko-KR"/>
        </w:rPr>
        <w:t>투과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특유의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반투명한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텍스처와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노이즈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패턴을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다음과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같은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고도화된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전략을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사용했다</w:t>
      </w:r>
      <w:r w:rsidRPr="000C79BA">
        <w:rPr>
          <w:lang w:eastAsia="ko-KR"/>
        </w:rPr>
        <w:t>.</w:t>
      </w:r>
    </w:p>
    <w:p w14:paraId="4894CD49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Latent Diffusion Process (LDM): </w:t>
      </w:r>
      <w:r w:rsidRPr="000C79BA">
        <w:rPr>
          <w:lang w:eastAsia="ko-KR"/>
        </w:rPr>
        <w:t>기존의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픽셀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기반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확산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</w:t>
      </w:r>
      <w:r w:rsidRPr="000C79BA">
        <w:rPr>
          <w:lang w:eastAsia="ko-KR"/>
        </w:rPr>
        <w:t>(Pixel-space Diffusion)</w:t>
      </w:r>
      <w:r w:rsidRPr="000C79BA">
        <w:rPr>
          <w:lang w:eastAsia="ko-KR"/>
        </w:rPr>
        <w:t>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고해상도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생성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막대한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연산량을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요구한다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극복하기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 xml:space="preserve"> LDM</w:t>
      </w:r>
      <w:r w:rsidRPr="000C79BA">
        <w:rPr>
          <w:lang w:eastAsia="ko-KR"/>
        </w:rPr>
        <w:t>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저차원의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잠재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공간</w:t>
      </w:r>
      <w:r w:rsidRPr="000C79BA">
        <w:rPr>
          <w:lang w:eastAsia="ko-KR"/>
        </w:rPr>
        <w:t>(Latent Space)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0801E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1736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A61736&quot; wsp:rsidRDefault=&quot;00A61736&quot; wsp:rsidP=&quot;00A61736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z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3E27A555">
          <v:shape id="_x0000_i1026" type="#_x0000_t75" style="width:6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1736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A61736&quot; wsp:rsidRDefault=&quot;00A61736&quot; wsp:rsidP=&quot;00A61736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z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압축하여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확산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수행한다</w:t>
      </w:r>
      <w:r w:rsidRPr="000C79BA">
        <w:rPr>
          <w:lang w:eastAsia="ko-KR"/>
        </w:rPr>
        <w:t>. LDM</w:t>
      </w:r>
      <w:r w:rsidRPr="000C79BA">
        <w:rPr>
          <w:lang w:eastAsia="ko-KR"/>
        </w:rPr>
        <w:t>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크게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전방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</w:t>
      </w:r>
      <w:r w:rsidRPr="000C79BA">
        <w:rPr>
          <w:lang w:eastAsia="ko-KR"/>
        </w:rPr>
        <w:t>(Forward Process)</w:t>
      </w:r>
      <w:r w:rsidRPr="000C79BA">
        <w:rPr>
          <w:lang w:eastAsia="ko-KR"/>
        </w:rPr>
        <w:t>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역방향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</w:t>
      </w:r>
      <w:r w:rsidRPr="000C79BA">
        <w:rPr>
          <w:lang w:eastAsia="ko-KR"/>
        </w:rPr>
        <w:t>(Reverse Process)</w:t>
      </w:r>
      <w:r w:rsidRPr="000C79BA">
        <w:rPr>
          <w:lang w:eastAsia="ko-KR"/>
        </w:rPr>
        <w:t>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나뉜다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전방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과정에서는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원본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잠재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벡터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11FE721B">
          <v:shape id="_x0000_i1027" type="#_x0000_t75" style="width:11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25648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25648&quot; wsp:rsidRDefault=&quot;00325648&quot; wsp:rsidP=&quot;0032564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z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0&lt;/m:t&gt;&lt;/m:r&gt;&lt;/m:sub&gt;&lt;/m:sSub&gt;&lt;/m:oMath&gt;&lt;/m:oMathPara&gt;&lt;/w:p&gt;&lt;w:sectPr wsp:rsidR=&quot;00000000&quot;&gt;&lt;w:pgSz rsw:w=&quot;12240&quot; w:rsh=&quot;15840&quot;/&gt;&lt;w:ps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696C24DD">
          <v:shape id="_x0000_i1028" type="#_x0000_t75" style="width:11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25648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25648&quot; wsp:rsidRDefault=&quot;00325648&quot; wsp:rsidP=&quot;0032564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z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0&lt;/m:t&gt;&lt;/m:r&gt;&lt;/m:sub&gt;&lt;/m:sSub&gt;&lt;/m:oMath&gt;&lt;/m:oMathPara&gt;&lt;/w:p&gt;&lt;w:sectPr wsp:rsidR=&quot;00000000&quot;&gt;&lt;w:pgSz rsw:w=&quot;12240&quot; w:rsh=&quot;15840&quot;/&gt;&lt;w:ps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에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점진적으로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가우시안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노이즈를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추가하여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시점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74CF0ED2">
          <v:shape id="_x0000_i1029" type="#_x0000_t75" style="width:7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3BC1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4B3BC1&quot; wsp:rsidRDefault=&quot;004B3BC1&quot; wsp:rsidP=&quot;004B3BC1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T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467874A4">
          <v:shape id="_x0000_i1030" type="#_x0000_t75" style="width:7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3BC1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4B3BC1&quot; wsp:rsidRDefault=&quot;004B3BC1&quot; wsp:rsidP=&quot;004B3BC1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T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에서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완전한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등방성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노이즈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161F9637">
          <v:shape id="_x0000_i1031" type="#_x0000_t75" style="width:66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8B5D0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B5D0C&quot; wsp:rsidRDefault=&quot;008B5D0C&quot; wsp:rsidP=&quot;008B5D0C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z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T&lt;/m:t&gt;&lt;/m:r&gt;&lt;/m:sub&gt;&lt;/m:sSub&gt;&lt;m:r&gt;&lt;m:rPr&gt;&lt;m:scr m:val=&quot;script&quot;/&gt;&lt;/m:rPr&gt;&lt;w:rPr&gt;&lt;w:rFonts w:ascii=&quot;rsCambria Math&quot; rsw:fareast=&quot;援대:rs┝&quot; w:h-ansi=&quot;Cam:rsbria Math&quot; w:cs=&quot;援대┝&quot;/&gt;&lt;wx:font wx:val=&quot;Cambria Math&quot;/&gt;&lt;w:i/&gt;&lt;w:sz w:val=&quot;24&quot;/&gt;&lt;w:sz-cs w:val=&quot;24&quot;/&gt;&lt;w:lang w:fareast=&quot;KO&quot;/&gt;&lt;/w:rPr&gt;&lt;m:t&gt;?퍷&lt;/m:t&gt;&lt;/m:r&gt;&lt;m:r&gt;&lt;w:rPr&gt;&lt;w:rFonts w:ascii=&quot;Cambria Math&quot; wcii=&quot;rs:fareast=&quot;援대┝a Math&quot; rs&quot; w:h-ansi=&quot;Cambrit=&quot;援대:rsa Math&quot; w:cs=&quot;援대?si=&quot;Cam:rs?/&gt;&lt;wx:font wx:val=&quot;Cambria Math&quot;/&gt;&lt;w:i/&gt;&lt;w:sz w:val=&quot;24&quot;/&gt;&lt;w:sz-cs w:val=&quot;24&quot;/&gt;&lt;w:lang w:fareast=&quot;KO&quot;/&gt;&lt;/w:rPr&gt;&lt;m:t&gt;(0,I)&lt;/m:t&gt;&lt;/m:r&gt;&lt;/m:oMath&gt;&lt;/m:oMathPara&gt;&lt;/w:p&gt;&lt;w:sectPcii=&quot;rsr wsp:rsidR=&quot;00000000&quot;&gt;&lt;w:&quot; rspgSz w:w=&quot;12240&quot; w:h=&quot;15840&quot;rs/&gt;&lt;w:pgMar w:top=&quot;1701&quot; w:ris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54D27F44">
          <v:shape id="_x0000_i1032" type="#_x0000_t75" style="width:66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8B5D0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B5D0C&quot; wsp:rsidRDefault=&quot;008B5D0C&quot; wsp:rsidP=&quot;008B5D0C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z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T&lt;/m:t&gt;&lt;/m:r&gt;&lt;/m:sub&gt;&lt;/m:sSub&gt;&lt;m:r&gt;&lt;m:rPr&gt;&lt;m:scr m:val=&quot;script&quot;/&gt;&lt;/m:rPr&gt;&lt;w:rPr&gt;&lt;w:rFonts w:ascii=&quot;rsCambria Math&quot; rsw:fareast=&quot;援대:rs┝&quot; w:h-ansi=&quot;Cam:rsbria Math&quot; w:cs=&quot;援대┝&quot;/&gt;&lt;wx:font wx:val=&quot;Cambria Math&quot;/&gt;&lt;w:i/&gt;&lt;w:sz w:val=&quot;24&quot;/&gt;&lt;w:sz-cs w:val=&quot;24&quot;/&gt;&lt;w:lang w:fareast=&quot;KO&quot;/&gt;&lt;/w:rPr&gt;&lt;m:t&gt;?퍷&lt;/m:t&gt;&lt;/m:r&gt;&lt;m:r&gt;&lt;w:rPr&gt;&lt;w:rFonts w:ascii=&quot;Cambria Math&quot; wcii=&quot;rs:fareast=&quot;援대┝a Math&quot; rs&quot; w:h-ansi=&quot;Cambrit=&quot;援대:rsa Math&quot; w:cs=&quot;援대?si=&quot;Cam:rs?/&gt;&lt;wx:font wx:val=&quot;Cambria Math&quot;/&gt;&lt;w:i/&gt;&lt;w:sz w:val=&quot;24&quot;/&gt;&lt;w:sz-cs w:val=&quot;24&quot;/&gt;&lt;w:lang w:fareast=&quot;KO&quot;/&gt;&lt;/w:rPr&gt;&lt;m:t&gt;(0,I)&lt;/m:t&gt;&lt;/m:r&gt;&lt;/m:oMath&gt;&lt;/m:oMathPara&gt;&lt;/w:p&gt;&lt;w:sectPcii=&quot;rsr wsp:rsidR=&quot;00000000&quot;&gt;&lt;w:&quot; rspgSz w:w=&quot;12240&quot; w:h=&quot;15840&quot;rs/&gt;&lt;w:pgMar w:top=&quot;1701&quot; w:ris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되도록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역방향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과정에서는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신경망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2A6931E4">
          <v:shape id="_x0000_i1033" type="#_x0000_t75" style="width:12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7C6D98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7C6D98&quot; wsp:rsidRDefault=&quot;007C6D98&quot; wsp:rsidP=&quot;007C6D9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溝&lt;/m:t&gt;&lt;/m:r&gt;&lt;/m:e&gt;&lt;m:sub&gt;&lt;m:r&gt;&lt;w:rPr&gt;&lt;w:rFonts w:ascii=&quot;Cambria Math&quot; w:fareast=&quot;援대┝&quot; w:h-ansi=&quot;Cambrisi=:rsa Math&quot; wsi=:rs:cs=&quot;援대cssi=:rs┝&quot;/&gt;&lt;wxs=&quot;?si=:rs:font wx:val=&quot;Cambria Math&quot;/&gt;&lt;w:i/&gt;&lt;w:sz w:val=&quot;24&quot;/&gt;&lt;w:sz-cs w:val=&quot;24&quot;/&gt;&lt;w:lang w:fareast=&quot;KO&quot;/&gt;&lt;/w:rPr&gt;&lt;m:t&gt;罐&lt;/m:t&gt;&lt;/m:r&gt;&lt;/m:sub&gt;&lt;/m:sSub&gt;&lt;/m:oMath&gt;&lt;/m:oMathPara&gt;&lt;/w:p&gt;&lt;w:sectPr wsp:rsidR=&quot;00000000&quot;&gt;&lt;w=:rs:pgSz w:w=&quot;1224=:rs0&quot; w:h=&quot;15840&quot;/&gt;&lt;rsw:pgMar w:top=&quot;170s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20ABB7AB">
          <v:shape id="_x0000_i1034" type="#_x0000_t75" style="width:12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7C6D98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7C6D98&quot; wsp:rsidRDefault=&quot;007C6D98&quot; wsp:rsidP=&quot;007C6D9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溝&lt;/m:t&gt;&lt;/m:r&gt;&lt;/m:e&gt;&lt;m:sub&gt;&lt;m:r&gt;&lt;w:rPr&gt;&lt;w:rFonts w:ascii=&quot;Cambria Math&quot; w:fareast=&quot;援대┝&quot; w:h-ansi=&quot;Cambrisi=:rsa Math&quot; wsi=:rs:cs=&quot;援대cssi=:rs┝&quot;/&gt;&lt;wxs=&quot;?si=:rs:font wx:val=&quot;Cambria Math&quot;/&gt;&lt;w:i/&gt;&lt;w:sz w:val=&quot;24&quot;/&gt;&lt;w:sz-cs w:val=&quot;24&quot;/&gt;&lt;w:lang w:fareast=&quot;KO&quot;/&gt;&lt;/w:rPr&gt;&lt;m:t&gt;罐&lt;/m:t&gt;&lt;/m:r&gt;&lt;/m:sub&gt;&lt;/m:sSub&gt;&lt;/m:oMath&gt;&lt;/m:oMathPara&gt;&lt;/w:p&gt;&lt;w:sectPr wsp:rsidR=&quot;00000000&quot;&gt;&lt;w=:rs:pgSz w:w=&quot;1224=:rs0&quot; w:h=&quot;15840&quot;/&gt;&lt;rsw:pgMar w:top=&quot;170s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조건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76B1EBAA">
          <v:shape id="_x0000_i1035" type="#_x0000_t75" style="width:6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8E20F4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E20F4&quot; wsp:rsidRDefault=&quot;008E20F4&quot; wsp:rsidP=&quot;008E20F4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c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22AAE314">
          <v:shape id="_x0000_i1036" type="#_x0000_t75" style="width:6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8E20F4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E20F4&quot; wsp:rsidRDefault=&quot;008E20F4&quot; wsp:rsidP=&quot;008E20F4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c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(</w:t>
      </w:r>
      <w:r w:rsidRPr="000C79BA">
        <w:rPr>
          <w:lang w:eastAsia="ko-KR"/>
        </w:rPr>
        <w:t>텍스트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프롬프트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등</w:t>
      </w:r>
      <w:r w:rsidRPr="000C79BA">
        <w:rPr>
          <w:lang w:eastAsia="ko-KR"/>
        </w:rPr>
        <w:t>)</w:t>
      </w:r>
      <w:r w:rsidRPr="000C79BA">
        <w:rPr>
          <w:lang w:eastAsia="ko-KR"/>
        </w:rPr>
        <w:t>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받아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노이즈를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예측하고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제거한다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최적화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목표</w:t>
      </w:r>
      <w:r w:rsidRPr="000C79BA">
        <w:rPr>
          <w:lang w:eastAsia="ko-KR"/>
        </w:rPr>
        <w:t>(Objective Function)</w:t>
      </w:r>
      <w:r w:rsidRPr="000C79BA">
        <w:rPr>
          <w:lang w:eastAsia="ko-KR"/>
        </w:rPr>
        <w:t>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다음과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같다</w:t>
      </w:r>
      <w:r w:rsidRPr="000C79BA">
        <w:rPr>
          <w:lang w:eastAsia="ko-KR"/>
        </w:rPr>
        <w:t>:</w:t>
      </w:r>
    </w:p>
    <w:p w14:paraId="0F945678" w14:textId="77777777" w:rsidR="009B1BE1" w:rsidRPr="000C79BA" w:rsidRDefault="00000000" w:rsidP="009B1BE1">
      <w:pPr>
        <w:rPr>
          <w:lang w:eastAsia="ko-KR"/>
        </w:rPr>
      </w:pPr>
      <w:r>
        <w:rPr>
          <w:lang w:eastAsia="ko-KR"/>
        </w:rPr>
        <w:pict w14:anchorId="10D635BC">
          <v:shape id="_x0000_i1037" type="#_x0000_t75" style="width:245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16F3E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916F3E&quot; wsp:rsidRPr=&quot;00916F3E&quot; wsp:rsidRDefault=&quot;00916F3E&quot; wsp:rsidP=&quot;00916F3E&quot;&gt;&lt;m:oMathPara&gt;&lt;m:oMath&gt;&lt;m:sSub&gt;&lt;m:sSub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 w:far w:far w:far w:farbria Math&quot; w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L&lt;/m:t&gt;&lt;/m:r&gt;&lt;/m:e&gt;&lt;m:sub&gt;&lt;m:r&gt;&lt;w:rPr&gt;&lt;w:rFonts w:asci w:fari=&quot;Cam w:farbria M w:farath&quot; w w:far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LDM&lt;/m:t&gt;&lt;/m:r&gt;&lt;/m:sub&gt;&lt;/m:sSub&gt;&lt;m:r&gt;&lt;w:rPr&gt;&lt;w:r w:farFonts w:asci w:fari=&quot;Cambria M w:farath&quot; w:farea w:far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=&lt;/m:t&gt;&lt;/m:r&gt;&lt;m:sSub&gt;&lt;m:sSubPr&gt;&lt;m:ct w:farrlPr&gt;&lt;w:rPr&gt;&lt;w:rFo w:farnts w:ascii=&quot;Cambr w:faria Math&quot; w:fareast w:far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 w:far&gt;&lt;m:rPr&gt;&lt;m:scr m:val=&quot;do w:faruble-struck&quot;/&gt;&lt;m:sty m:v w:faral=&quot;p&quot;/&gt;&lt;/m:rPr&gt;&lt;w:rPr&gt;&lt; w:farw:rFonts w:ascii=&quot;Cambria Math&quot; w:fareast=&quot;援대┝&quot; w:h-ansi=&quot;Cambria Math&quot; w:cs=&quot;援대┝&quot;/&gt;&lt;wx:font wx:val=&quot;Cambria Math&quot;/&gt;&lt;w:sz w:val=&quot;24&quot;/&gt;&lt;w:sz-cs w:val=&quot;24&quot;/&gt;&lt;w:l w:farang w:fareast=&quot;KO&quot;/&gt;&lt;/w:rPr&gt;&lt;m w:far:t&gt;E&lt;/m:t&gt;&lt;/m:r&gt;&lt;/m:e&gt;&lt;m:sub&gt;&lt; w:farm:r&gt;&lt;w:rPr&gt;&lt;w:rFonts w:ascii=&quot; w:farCambria Math&quot; w:fareast=&quot;援대┝&quot; w:h-ansi=&quot;Cambria Math&quot; w:cs=&quot;援대┝&quot;/&gt;&lt;wx:font wx:val=&quot;Cambria Math&quot;/&gt;&lt;w:i/&gt;&lt;w:sz w:val=&quot;24&quot;/&gt;&lt;w:sz-cs w:val=&quot;24&quot; w:far/&gt;&lt;w:lang w:fareast=&quot;KO&quot;/&gt;&lt;/w:rPr&gt;&lt;m w:far:t&gt;z(t),c,溝??/m:t&gt;&lt;/m:r&gt;&lt;m:r&gt;&lt;m:rPr&lt; w:far&gt;&lt;m:scr m:val=&quot;script&quot;/&gt;&lt;/m:rPr&gt;&lt;wi=&quot; w:far:rPr&gt;&lt;w:rFonts w:ascii=&quot;Cambria Math&quot; w:fareast=&quot;援대┝&quot; w:h-ansi=&quot;Cambria Math&quot; w:cs=&quot;援대┝&quot;/&gt;&lt;wx:font wx:val=&quot;Cambria Math&quot;/&quot; w:far&gt;&lt;w:i/&gt;&lt;w:sz w:val=&quot;24&quot;/&gt;&lt;w:sz-cs w:val=&quot;2m w:far4&quot;/&gt;&lt;w:lang w:fareast=&quot;KO&quot;/&gt;&lt;/w:rPr&gt;&lt;m:t&gt;N&lt; w:far/m:t&gt;&lt;/m:r&gt;&lt;m:r&gt;&lt;w:rPr&gt;&lt;w:rFonts w:ascii=&quot;C w:farambria Math&quot; w:fareast=&quot;援대┝&quot; w:h-ansi=&quot;Cambria Math&quot; w:cs=&quot;援대┝&quot;/&gt;&lt;wx:font wx:val=&quot;Cambria Math&quot;/&gt;&lt;w:i/ w:far&gt;&lt;w:sz w:val=&quot;24&quot;/&gt;&lt;w:sz-cs w:val=&quot;24&quot;/&gt;&lt;w:lang w w:far:fareast=&quot;KO&quot;/&gt;&lt;/w:rPr&gt;&lt;m:t&gt;(0,1),t&lt;/m:t&gt;&lt;/m:r&gt;&lt;/ w:farm:sub&gt;&lt;/m:sSub&gt;&lt;m:d&gt;&lt;m:dPr&gt;&lt;m:begChr m:val=&quot;[&quot;/&gt;&lt; w:farm:endChr m:val=&quot;]&quot;/&gt;&lt;m:ctrlPr&gt;&lt;w:rPr&gt;&lt;w:rFonts w:ascii=&quot;Cambria Math&quot; w:fareast=&quot;援대┝&quot; wfar:h-ansi=&quot;Cambria Math&quot; w:cs=&quot;援대┝&quot;/&gt;&lt;wx:font wx:val=&quot; w:farCambria Math&quot;/&gt;&lt;w:sz w:val=&quot;24&quot;/&gt;&lt;w:sz-cs w:val=&quot;24&quot;/&gt;&lt; w:farw:lang w:fareast=&quot;KO&quot;/&gt;&lt;/w:rPr&gt;&lt;/m:ctrlPr&gt;&lt;/m:dPr&gt;&lt;m:e&gt; w:far&lt;m:r&gt;&lt;m:rPr&gt;&lt;m:sty m:val=&quot;p&quot;/&gt;&lt;/m:rPr&gt;&lt;w:rPr&gt;&lt;w:rFonts w:ascii=&quot;Cambria farMath&quot; w:fareast=&quot;援대┝&quot; w:h-ansi=&quot;Cambria Math&quot; w:cs=&quot;援대┝ w:far&quot;/&gt;&lt;wx:font wx:val=&quot;Cambria Math&quot;/&gt;&lt;w:sz w:val=&quot;24&quot;/&gt;&lt;w:sz-cs w:far w:val=&quot;24&quot;/&gt;&lt;w:lang w:fareast=&quot;KO&quot;/&gt;&lt;/w:rPr&gt;&lt;m:t&gt;?ｂ닧&lt;/m:t:e&gt; w:far&gt;&lt;/m:r&gt;&lt;m:r&gt;&lt;w:rPr&gt;&lt;w:rFonts w:ascii=&quot;Cambria Math&quot; bria farw:fareast=&quot;援대┝&quot; w:h-ansi=&quot;Cambria Math&quot; w:cs=&quot;援대┝&quot;/&gt;&lt;wx:font 대┝ w:farwx:val=&quot;Cambria Math&quot;/&gt;&lt;w:i/&gt;&lt;w:sz w:val=&quot;24&quot;/&gt;&lt;w:sz-cs w:val=&quot;24&quot;/cs w:far&gt;&lt;w:lang w:fareast=&quot;KO&quot;/&gt;&lt;/w:rPr&gt;&lt;m:t&gt;溝-&lt;/m:t&gt;&lt;/m:r&gt;&lt;m:sSub&gt;&lt;m:sSubP&gt; w:farr&gt;&lt;m:ctrlPr&gt;&lt;w:rPr&gt;&lt;w:rFont bria fars w:ascii=&quot;Cambria Math&quot; w:fareast=&quot;援대┝&quot; w:h-ansi=&quot;Cambria Math&quot; w:cs=&quot;援?w:far由?/&gt;&lt;wx:font wx:val=&quot;Cambria Math&quot;/&gt;&lt;w:sz w:val=&quot;24&quot;/&gt;&lt;w:sz-cs w:val=&quot;24&quot;s w:far/&gt;&lt;w:lang w:fareast=&quot;KO&quot;/&gt;&lt;/w:rPr&gt;&lt;/m:ctrlPr&gt;&lt;/m:sSubPr&gt;&lt;m:e&gt;&lt;m:r&gt;&lt;w:rPr&gt;&lt;w: w:farrFonts w:aa farscii=&quot;Cambria Math&quot; w:fareast=&quot;援대┝&quot; w:h-ansi=&quot;Cambria Math&quot; w:cs=&quot;援대┝&quot;/&gt;&lt;wx&quot;援?w:far:font wx:val=&quot;Cambria Math&quot;/&gt;&lt;w:i/&gt;&lt;w:sz w:val=&quot;24&quot;/&gt;&lt;w:sz-cs w:val=&quot;24&quot;/&gt;&lt;w:lang  w:farw:fareast=&quot;KO&quot;/&gt;&lt;/w:rPr&gt;&lt;m:t&gt;溝&lt;/m:t&gt;&lt;/m:r&gt;&lt;/m:e&gt;&lt;m:sub&gt;&lt;m:r&gt;&lt;w:rPr&gt;&lt;w:rFontsw:aa far w:as: w:farcii=&quot;Cambria Math&quot; w:fareast=&quot;援대┝&quot; w:h-ansi=&quot;Cambria Math&quot; w:cs=&quot;援대┝&quot;/&gt;&lt;援?w:farwx:font wx:val=&quot;Cambria Math&quot;/&gt;&lt;w:i/&gt;&lt;w:sz w:val=&quot;24&quot;/&gt;&lt;w:sz-cs w:val=&quot;24&quot;/&gt;&lt;w:lang w:fa  w:farreast=&quot;KO&quot;/&gt;&lt;/w:rPr&gt;&lt;m:t&gt;罐&lt;/m:t&gt;&lt;/m:r&gt;&lt;/m:sub&gt;&lt;/m:sSub&gt;&lt;m:r&gt;&lt;w:aa farw:rPr&gt;&lt;w:rFonts w:ascii=&quot;Ca: w:farmbria Math&quot; w:fareast=&quot;援대┝&quot; w:h-ansi=&quot;Cambria Math&quot; w:cs=&quot;援?w:far由?/&gt;&lt;wx:font wx:val=&quot;Cambria Math&quot;/&gt;&lt;w:i/&gt;&lt;w:sz w:val=&quot;24&quot;/&gt;&lt;w:sz-cs w:val=&quot;24&quot;/&gt;&lt;w:lang w:fa  w:farreast=&quot;KO&quot;/&gt;&lt;/w:rPr&gt;&lt;m:t&gt;(&lt;/m:t&gt;&lt;/m:r&gt;&lt;m:sSub&gt;&lt;m:sSa farubPr&gt;&lt;m:ctrlPr&gt;&lt;w:rPr&gt;&lt;w:rFonts w:ascii=&quot;Camb w:farria Math&quot; w:fareast=&quot;援대┝&quot; w:h-ansi=&quot;Cambria Mathw:far&quot; w:cs=&quot;援대┝&quot;/&gt;&lt;wx:font wx:val=&quot;Cambria Math&quot;/&gt;&lt;w:sz w:val=&quot;24&quot;/&gt;&lt;w:sz-cs w:val=&quot;24&quot;/&gt;&lt;w:lang w:fare w:farast=&quot;KO&quot;/&gt;&lt;/w:rPr&gt;&lt;/m:ctrlPr&gt;&lt;/m:sSubPr&gt;Sa far&lt;m:e&gt;&lt;m:r&gt;&lt;w:rPr&gt;&lt;w:rFonts w:ascii=&quot;Cambria Math&quot; w:fareast=&quot;? w:far뎬由? w:h-ansi=&quot;Cambria Math&quot; w:cs=&quot;援?hw:far由?/&gt;&lt;wx:font wx:val=&quot;Cambria Math&quot;/&gt;&lt;w:i/&gt;&lt;w:sz w:val=&quot;24&quot;/&gt;&lt;w:sz-cs w:val=&quot;24&quot;/&gt;&lt;w:lang w:fareast=&quot;KO&quot;/&gt;&lt;w:far/w:rPr&gt;&lt;m:t&gt;z&lt;/m:t&gt;&lt;/m:r&gt;&lt;/m:e far&gt;&lt;m:sub&gt;&lt;m:r&gt;&lt;w:rPr&gt;&lt;w:rFonts w:ascii=&quot;Cambria Math&quot; w:fareast=&quot;援대┝&quot; w:h-a=&quot;? w:farnsi=&quot;Cambria Math&quot; w:cs=&quot;?w:far뎬由?/&gt;&lt;wx:font wx:val=&quot;Cambria Math&quot;/&gt;&lt;w:i/&gt;&lt;w:sz w:val=&quot;24&quot;/&gt;&lt;w:sz-cs w:val=&quot;24&quot;/&gt;&lt;w:lang w:fareast=&quot;KO&quot;/&gt;&lt;/w:&lt;w:farrPr&gt;&lt;m:t&gt;t&lt;/m:t&gt;&lt;/m:e farr&gt;&lt;/m:sub&gt;&lt;/m:sSub&gt;&lt;m:r&gt;&lt;w:rPr&gt;&lt;w:rFonts w:ascii=&quot;Cambria Math&quot; w:fareast=&quot;援대┝&quot; w:h-ansi=&quot;Cam w:farbria Math&quot; w:c?w:fars=&quot;援대┝&quot;/&gt;&lt;wx:font wx:val=&quot;Cambria Math&quot;/&gt;&lt;w:i/&gt;&lt;w:sz w:val=&quot;24&quot;/&gt;&lt;w:sz-cs w:val=&quot;24&quot;/&gt;&lt;w:lang w:fareast=&quot;KO&quot;/&gt;&lt;/w:rP&lt;w:farr&gt;&lt;m:t&gt;,:e fart,&lt;/m:t&gt;&lt;/m:r&gt;&lt;m:sSub&gt;&lt;m:sSubPr&gt;&lt;m:ctrlPr&gt;&lt;w:rPr&gt;&lt;w:rFonts w:ascii=&quot;Cambria Math&quot; w:fareast=&quot;援대┝&quot; w:h-ansi=&quot;Cam w:farbr?w:faria Math&quot; w:cs=&quot;援대┝&quot;/&gt;&lt;wx:font wx:val=&quot;Cambria Math&quot;/&gt;&lt;w:sz w:val=&quot;24&quot;/&gt;&lt;w:sz-cs w:val=&quot;24&quot;/&gt;&lt;w:lang w:fareast=&quot;KO&quot;/&gt;&lt;/w:rP&lt;w:e far:farr&gt;&lt;/m:ctrlPr&gt;&lt;/m:sSubPr&gt;&lt;m:e&gt;&lt;m:r&gt;&lt;w:rPr&gt;&lt;w:rFonts w:ascii=&quot;Cambria Math&quot; w:fareast=&quot;援대┝&quot; w:h-ansi=&quot;Cambria Math&quot; w:cs=&quot;??w:far뎬?am w:far?/&gt;&lt;wx:font wx:val=&quot;Cambria Math&quot;/&gt;&lt;w:i/&gt;&lt;w:sz w:val=&quot;24&quot;/&gt;&lt;w:sz-cs w:val=&quot;24&quot;/&gt;&lt;w:lang w:fareast=&quot;KO&quot;/&gt;&lt;/w:rP farr&gt;&lt;m:t&gt;?&lt;w:far/m:t&gt;&lt;/m:r&gt;&lt;/m:e&gt;&lt;m:sub&gt;&lt;m:r&gt;&lt;w:rPr&gt;&lt;w:rFonts w:ascii=&quot;Cambria Math&quot; w:fareast=&quot;援대┝&quot; w:h-ansi=&quot;Cambria Math&quot; w:cs=&quot;?w:far뎬由?/&gt;&lt;wx:fonam w:fart wx:val=&quot;Cambria Math&quot;/&gt;&lt;w:i/&gt;&lt;w:sz w:val=&quot;24&quot;/&gt;&lt;w:sz-cs w:val=&quot;24&quot;/&gt;&lt;w:lang w:fareast=&quot;KO&quot;/&gt;&lt;P far/w:rPr&gt;&lt;m:t&gt;罐&lt;/m:?&lt;w:fart&gt;&lt;/m:r&gt;&lt;/m:sub&gt;&lt;/m:sSub&gt;&lt;m:r&gt;&lt;w:rPr&gt;&lt;w:rFonts w:ascii=&quot;Cambria Math&quot; w:fareast=&quot;援대┝&quot; w:h-ansi=&quot;Cambria Math&quot;&quot;?w:far w:cs=&quot;援대┝&quot;/&gt;&lt;wx:font wx:vam w:farl=&quot;Cambria Math&quot;/&gt;&lt;w:i/&gt;&lt;w:sz w:val=&quot;24&quot;/&gt;&lt;w:sz-cs w:val=&quot;24&quot;/&gt;&lt;w:lang w:f&gt;&lt;P farareast=&quot;KO&quot;/&gt;&lt;/w:rPr&gt;&lt;m:t&gt;(c))&lt;/&lt;w:farm:t&gt;&lt;/m:r&gt;&lt;m:r&gt;&lt;m:rPr&gt;&lt;m:sty m:val=&quot;p&quot;/&gt;&lt;/m:rPr&gt;&lt;w:rPr&gt;&lt;w:rFonts w:ascii=&quot;Cambria Math&quot; w:fareast=&quot;援대┝&quot;?w:far w:h-ansi=&quot;Cambria Math&quot; w:cs=&quot;援대┝&quot;/&gt;&lt;wx w:far:font wx:val=&quot;Cambria Math&quot;/&gt;&lt;w:sz w:val=&quot;24&quot;/&gt;&lt;w:sz-cs &lt;P farw:val=&quot;24&quot;/&gt;&lt;w:lang w:fareast=&quot;KO&quot;/&gt;&lt;/w:rPr&gt;&lt;w:far&lt;m:t&gt;??/m:t&gt;&lt;/m:r&gt;&lt;m:sSubSup&gt;&lt;m:sSubSupPr&gt;&lt;m:ctrlPr&gt;&lt;w:rPr&gt;&lt;w:rFonts w:ascii=&quot;Cambria Math&quot; w:fareasfart=&quot;援대┝&quot; w:h-ansi=&quot;Cambria Math&quot; w:cs=&quot;援대┝&quot;/&gt;&lt;wxwx w:far:font wx:val=&quot;Cambria Math&quot;/&gt;&lt;w:sz w:val=&lt;P far&quot;24&quot;/&gt;&lt;w:sz-cs w:val=&quot;24&quot;/&gt;&lt;w:lang w:fareast=&quot;KO&quot;/&gt;&lt;/&lt;w:farw:rPr&gt;&lt;/m:ctrlPr&gt;&lt;/m:sSubSupPr&gt;&lt;m:e&gt;&lt;m:r&gt;&lt;m:rPr&gt;&lt;m:sty m:val=&quot;p&quot;/&gt;&lt;/m:rPr&gt;&lt;w:rPr&gt;&lt;w:rFonts w:aeasfarscii=&quot;Cambria Math&quot; w:fareast=&quot;援대┝&quot; w:h-ansi=&quot;Cambria Math&quot; w:csfar=&quot;援대┝&quot;/&gt;&lt;wx:font wx:val&lt;P far=&quot;Cambria Math&quot;/&gt;&lt;w:sz w:val=&quot;24&quot;/&gt;&lt;w:sz-cs w:val=&quot;24&quot;/&gt;&lt;w:lang w&lt;w:far:fareast=&quot;KO&quot;/&gt;&lt;/w:rPr&gt;&lt;m:t&gt;??/m:t&gt;&lt;/m:r&gt;&lt;/m:e&gt;&lt;m:sub&gt;&lt;m:r&gt;&lt;w:rPr&gt;&lt;w:rFonts w:ascii=&quot;Cameasfarbria Math&quot; w:fareast=&quot;援대┝&quot; w:h-ansi=&quot;Cambria Math&quot; w:cs=&quot;援대┝&quot;/&gt;&lt;wx:fth&quot; w:csfaront w&lt;P farx:val=&quot;Cambria Math&quot;/&gt;&lt;w:i/&gt;&lt;w:sz w:val=&quot;24&quot;/&gt;&lt;w:sz-cs w:val=&quot;24&quot;/&gt;&lt;w:lang w:&lt;w:farfareast=&quot;KO&quot;/&gt;&lt;/w:rPr&gt;&lt;m:t&gt;2&lt;/m:t&gt;&lt;/m:r&gt;&lt;/m:sub&gt;&lt;m:sup&gt;&lt;m:r&gt;&lt;w:rPr&gt;&lt;w:rFonts w:asceasfarii=&quot;Cambria Math&quot; w:fareast=&quot;援대┝&quot; w:h-ansi=&quot;Cambria Math&quot; w:cs=&quot;援대┝&quot;/&gt;&lt;wx:font&lt;P far wx:val:csfar=&quot;Cambria Math&quot;/&gt;&lt;w:i/&gt;&lt;w:sz w:val=&quot;24&quot;/&gt;&lt;w:sz-cs w:val=&quot;24&quot;/&gt;&lt;w:lang w:fare&lt;w:farast=&quot;KO&quot;/&gt;&lt;/w:rPr&gt;&lt;m:t&gt;2&lt;/m:t&gt;&lt;/m:r&gt;&lt;/m:sup&gt;&lt;/m:sSubSup&gt;&lt;/m:e&gt;&lt;/m:d&gt;&lt;/m:oMateasfarh&gt;&lt;/m:oMathPara&gt;&lt;/w:p&gt;&lt;w:sectPr wsp:rsidR=&quot;00000000&quot; wsp:rsidRPr=&quot;00916F3E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="009B1BE1" w:rsidRPr="000C79BA">
        <w:rPr>
          <w:lang w:eastAsia="ko-KR"/>
        </w:rPr>
        <w:br/>
      </w:r>
    </w:p>
    <w:p w14:paraId="48C5F11E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여기서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04D81B02">
          <v:shape id="_x0000_i1038" type="#_x0000_t75" style="width:11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BC053F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C053F&quot; wsp:rsidRDefault=&quot;00BC053F&quot; wsp:rsidP=&quot;00BC053F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?&lt;/m:t&gt;&lt;/m:r&gt;&lt;/m:e&gt;&lt;m:sub&gt;&lt;m:r&gt;&lt;w:rPr&gt;&lt;w:rFonts w:ascii=&quot;Cambria Math&quot; w:fareast=&quot;援대┝&quot; w:h-ansi=&quot;Cambriai=:rs Math&quot; w:i=:rscs=&quot;援대?ssi=:rs?/&gt;&lt;wxs=&quot;?si=:rs:font wx:val=&quot;Cambria Math&quot;/&gt;&lt;w:i/&gt;&lt;w:sz w:val=&quot;24&quot;/&gt;&lt;w:sz-cs w:val=&quot;24&quot;/&gt;&lt;w:lang w:fareast=&quot;KO&quot;/&gt;&lt;/w:rPr&gt;&lt;m:t&gt;罐&lt;/m:t&gt;&lt;/m:r&gt;&lt;/m:sub&gt;&lt;/m:sSub&gt;&lt;/m:oMath&gt;&lt;/m:oMathPara&gt;&lt;/w:p&gt;&lt;w:sectPr wsp:rsidR=&quot;00000000&quot;&gt;&lt;w:pgS:rsz w:w=&quot;12240&quot; :rsw:h=&quot;15840&quot;/&gt;&lt;wrs:pgMar w:top=&quot;170s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7190C78F">
          <v:shape id="_x0000_i1039" type="#_x0000_t75" style="width:11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BC053F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C053F&quot; wsp:rsidRDefault=&quot;00BC053F&quot; wsp:rsidP=&quot;00BC053F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?&lt;/m:t&gt;&lt;/m:r&gt;&lt;/m:e&gt;&lt;m:sub&gt;&lt;m:r&gt;&lt;w:rPr&gt;&lt;w:rFonts w:ascii=&quot;Cambria Math&quot; w:fareast=&quot;援대┝&quot; w:h-ansi=&quot;Cambriai=:rs Math&quot; w:i=:rscs=&quot;援대?ssi=:rs?/&gt;&lt;wxs=&quot;?si=:rs:font wx:val=&quot;Cambria Math&quot;/&gt;&lt;w:i/&gt;&lt;w:sz w:val=&quot;24&quot;/&gt;&lt;w:sz-cs w:val=&quot;24&quot;/&gt;&lt;w:lang w:fareast=&quot;KO&quot;/&gt;&lt;/w:rPr&gt;&lt;m:t&gt;罐&lt;/m:t&gt;&lt;/m:r&gt;&lt;/m:sub&gt;&lt;/m:sSub&gt;&lt;/m:oMath&gt;&lt;/m:oMathPara&gt;&lt;/w:p&gt;&lt;w:sectPr wsp:rsidR=&quot;00000000&quot;&gt;&lt;w:pgS:rsz w:w=&quot;12240&quot; :rsw:h=&quot;15840&quot;/&gt;&lt;wrs:pgMar w:top=&quot;170s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텍스트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인코더</w:t>
      </w:r>
      <w:r w:rsidRPr="000C79BA">
        <w:rPr>
          <w:lang w:eastAsia="ko-KR"/>
        </w:rPr>
        <w:t>(CLIP)</w:t>
      </w:r>
      <w:r w:rsidRPr="000C79BA">
        <w:rPr>
          <w:lang w:eastAsia="ko-KR"/>
        </w:rPr>
        <w:t>이며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우리는</w:t>
      </w:r>
      <w:r w:rsidRPr="000C79BA">
        <w:rPr>
          <w:lang w:eastAsia="ko-KR"/>
        </w:rPr>
        <w:t xml:space="preserve"> "A high-quality X-ray image of a DPF filter with [Category] defect"</w:t>
      </w:r>
      <w:r w:rsidRPr="000C79BA">
        <w:rPr>
          <w:lang w:eastAsia="ko-KR"/>
        </w:rPr>
        <w:t>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같은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프롬프트를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사용하여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생성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제어했다</w:t>
      </w:r>
      <w:r w:rsidRPr="000C79BA">
        <w:rPr>
          <w:lang w:eastAsia="ko-KR"/>
        </w:rPr>
        <w:t>.</w:t>
      </w:r>
    </w:p>
    <w:p w14:paraId="6CBFD63A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Low-Rank Adaptation (</w:t>
      </w:r>
      <w:proofErr w:type="spellStart"/>
      <w:r w:rsidRPr="000C79BA">
        <w:rPr>
          <w:lang w:eastAsia="ko-KR"/>
        </w:rPr>
        <w:t>LoRA</w:t>
      </w:r>
      <w:proofErr w:type="spellEnd"/>
      <w:r w:rsidRPr="000C79BA">
        <w:rPr>
          <w:lang w:eastAsia="ko-KR"/>
        </w:rPr>
        <w:t>): Stable Diffusion</w:t>
      </w:r>
      <w:r w:rsidRPr="000C79BA">
        <w:rPr>
          <w:lang w:eastAsia="ko-KR"/>
        </w:rPr>
        <w:t>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같은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거대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</w:t>
      </w:r>
      <w:r w:rsidRPr="000C79BA">
        <w:rPr>
          <w:lang w:eastAsia="ko-KR"/>
        </w:rPr>
        <w:t>(Billions of parameters)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16</w:t>
      </w:r>
      <w:r w:rsidRPr="000C79BA">
        <w:rPr>
          <w:lang w:eastAsia="ko-KR"/>
        </w:rPr>
        <w:t>장의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전면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미세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조정</w:t>
      </w:r>
      <w:r w:rsidRPr="000C79BA">
        <w:rPr>
          <w:lang w:eastAsia="ko-KR"/>
        </w:rPr>
        <w:t>(Full Fine-tuning)</w:t>
      </w:r>
      <w:r w:rsidRPr="000C79BA">
        <w:rPr>
          <w:lang w:eastAsia="ko-KR"/>
        </w:rPr>
        <w:t>하는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것은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심각한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과적합</w:t>
      </w:r>
      <w:proofErr w:type="spellEnd"/>
      <w:r w:rsidRPr="000C79BA">
        <w:rPr>
          <w:lang w:eastAsia="ko-KR"/>
        </w:rPr>
        <w:t>(Overfitting)</w:t>
      </w:r>
      <w:r w:rsidRPr="000C79BA">
        <w:rPr>
          <w:lang w:eastAsia="ko-KR"/>
        </w:rPr>
        <w:t>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재앙적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망각</w:t>
      </w:r>
      <w:r w:rsidRPr="000C79BA">
        <w:rPr>
          <w:lang w:eastAsia="ko-KR"/>
        </w:rPr>
        <w:t>(Catastrophic Forgetting)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초래한다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방지하기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> </w:t>
      </w:r>
      <w:proofErr w:type="spellStart"/>
      <w:r w:rsidRPr="000C79BA">
        <w:rPr>
          <w:lang w:eastAsia="ko-KR"/>
        </w:rPr>
        <w:t>LoRA</w:t>
      </w:r>
      <w:proofErr w:type="spellEnd"/>
      <w:r w:rsidRPr="000C79BA">
        <w:rPr>
          <w:lang w:eastAsia="ko-KR"/>
        </w:rPr>
        <w:t xml:space="preserve"> (Low-Rank Adaptation)[20] </w:t>
      </w:r>
      <w:r w:rsidRPr="000C79BA">
        <w:rPr>
          <w:lang w:eastAsia="ko-KR"/>
        </w:rPr>
        <w:t>기법을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적용했다</w:t>
      </w:r>
      <w:r w:rsidRPr="000C79BA">
        <w:rPr>
          <w:lang w:eastAsia="ko-KR"/>
        </w:rPr>
        <w:t xml:space="preserve">. </w:t>
      </w:r>
      <w:proofErr w:type="spellStart"/>
      <w:r w:rsidRPr="000C79BA">
        <w:rPr>
          <w:lang w:eastAsia="ko-KR"/>
        </w:rPr>
        <w:t>LoRA</w:t>
      </w:r>
      <w:proofErr w:type="spellEnd"/>
      <w:r w:rsidRPr="000C79BA">
        <w:rPr>
          <w:lang w:eastAsia="ko-KR"/>
        </w:rPr>
        <w:t>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사전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가중치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행렬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5A449CC1">
          <v:shape id="_x0000_i1040" type="#_x0000_t75" style="width:55.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0E790D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0E790D&quot; wsp:rsidRDefault=&quot;000E790D&quot; wsp:rsidP=&quot;000E790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W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0&lt;/m:t&gt;&lt;/m:r&gt;&lt;/m:sub&gt;&lt;/m:sSub&gt;&lt;m:r&gt;&lt;w:rPr&gt;&lt;w:rFonts w:ascii=&quot;Cambria Math&quot; w:fareast=&quot;援대┝&quot; w:h-ai=:rsnsi=&quot;Cambria Mi=:rsath&quot; w:cs=&quot;援대si=:rs┝&quot;/&gt;&lt;wx:font wx:si=:rsval=&quot;Cambria Math&quot;/&gt;&lt;w:i/&gt;&lt;w:sz w:val=&quot;24&quot;/&gt;&lt;w:sz-cs w:val=&quot;24&quot;/&gt;&lt;w:lang w:fareast=&quot;KO&quot;/&gt;&lt;/w:rPr&gt;&lt;m:t&gt;??/m:t&gt;&lt;/m:r&gt;&lt;m:sSup&gt;&lt;m:sSupPr&gt;&lt;m:ctrlPr&gt;&lt;w:rPr&gt;&lt;w:rFonts w:ascii=&quot;Cambria Math&quot; w:fareast:rs=&quot;援대┝&quot; w:h-ansi=Mi=:rs&quot;Cambria Math&quot; w:cs=&quot;=:rs援대┝&quot;/&gt;&lt;wx:font wx:x:si=:rsval=&quot;Cambria Math&quot;/&gt;&lt;w:sz w:val=&quot;24&quot;/&gt;&lt;w:sz-cs w:val=&quot;24&quot;/&gt;&lt;w:lang w:fareast=&quot;KO&quot;/&gt;&lt;/w:rPr&gt;&lt;/m:ctrlPr&gt;&lt;/m:sSupPr&gt;&lt;m:e&gt;&lt;m:r&gt;&lt;m:rPr&gt;&lt;m:scr m:val=&quot;double-struck&quot;/&gt;&lt;m:sty m:val=&quot;p&quot;ast:rs/&gt;&lt;/m:rPr&gt;&lt;w:rPr&gt;&lt;w:rFont:rss w:ascii=&quot;Cambria Math&quot; :rsw:fareast=&quot;援대┝&quot; w:h-ansi=&quot;:rsCambria Math&quot; w:cs=&quot;援대┝&quot;/&gt;&lt;wx:font wx:val=&quot;Cambria Math&quot;/&gt;&lt;w:sz w:val=&quot;24&quot;/&gt;&lt;w:sz-cs w:val=&quot;24&quot;/&gt;&lt;w:lang w:fareast=&quot;KO&quot;/&gt;&lt;/w:rPr&gt;&lt;m:t&gt;R&lt;/m:t&gt;&lt;/m:r&gt;&lt;/m:e&gt;&lt;m:sup&gt;&lt;m:rast:rs&gt;&lt;w:rPr&gt;&lt;w:rFonts w:ascii=&quot;Cont:rsambria Math&quot; w:fareast=&quot;援대ath&quot; :rs┝&quot; w:h-ansi=&quot;Cambria Math&quot; w:csi=&quot;:rs=&quot;援대┝&quot;/&gt;&lt;wx:font wx:val=&quot;Cambria Math&quot;/&gt;&lt;w:i/&gt;&lt;w:sz w:val=&quot;24&quot;/&gt;&lt;w:sz-cs w:val=&quot;24&quot;/&gt;&lt;w:lang w:fareast=&quot;KO&quot;/&gt;&lt;/w:rPr&gt;&lt;m:t&gt;d횞k&lt;/m:t&gt;&lt;/m:r&gt;&lt;/m:surast:rsp&gt;&lt;/m:sSup&gt;&lt;/m:oMath&gt;&lt;/m:oMathParaCont:rs&gt;&lt;/w:p&gt;&lt;w:sectPr wsp:rsidR=&quot;00000000&quot; :rs&quot;&gt;&lt;w:pgSz w:w=&quot;12240&quot; w:h=&quot;15840&quot;/&gt;&lt;w:&quot;:rs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153E6FDB">
          <v:shape id="_x0000_i1041" type="#_x0000_t75" style="width:55.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0E790D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0E790D&quot; wsp:rsidRDefault=&quot;000E790D&quot; wsp:rsidP=&quot;000E790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W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0&lt;/m:t&gt;&lt;/m:r&gt;&lt;/m:sub&gt;&lt;/m:sSub&gt;&lt;m:r&gt;&lt;w:rPr&gt;&lt;w:rFonts w:ascii=&quot;Cambria Math&quot; w:fareast=&quot;援대┝&quot; w:h-ai=:rsnsi=&quot;Cambria Mi=:rsath&quot; w:cs=&quot;援대si=:rs┝&quot;/&gt;&lt;wx:font wx:si=:rsval=&quot;Cambria Math&quot;/&gt;&lt;w:i/&gt;&lt;w:sz w:val=&quot;24&quot;/&gt;&lt;w:sz-cs w:val=&quot;24&quot;/&gt;&lt;w:lang w:fareast=&quot;KO&quot;/&gt;&lt;/w:rPr&gt;&lt;m:t&gt;??/m:t&gt;&lt;/m:r&gt;&lt;m:sSup&gt;&lt;m:sSupPr&gt;&lt;m:ctrlPr&gt;&lt;w:rPr&gt;&lt;w:rFonts w:ascii=&quot;Cambria Math&quot; w:fareast:rs=&quot;援대┝&quot; w:h-ansi=Mi=:rs&quot;Cambria Math&quot; w:cs=&quot;=:rs援대┝&quot;/&gt;&lt;wx:font wx:x:si=:rsval=&quot;Cambria Math&quot;/&gt;&lt;w:sz w:val=&quot;24&quot;/&gt;&lt;w:sz-cs w:val=&quot;24&quot;/&gt;&lt;w:lang w:fareast=&quot;KO&quot;/&gt;&lt;/w:rPr&gt;&lt;/m:ctrlPr&gt;&lt;/m:sSupPr&gt;&lt;m:e&gt;&lt;m:r&gt;&lt;m:rPr&gt;&lt;m:scr m:val=&quot;double-struck&quot;/&gt;&lt;m:sty m:val=&quot;p&quot;ast:rs/&gt;&lt;/m:rPr&gt;&lt;w:rPr&gt;&lt;w:rFont:rss w:ascii=&quot;Cambria Math&quot; :rsw:fareast=&quot;援대┝&quot; w:h-ansi=&quot;:rsCambria Math&quot; w:cs=&quot;援대┝&quot;/&gt;&lt;wx:font wx:val=&quot;Cambria Math&quot;/&gt;&lt;w:sz w:val=&quot;24&quot;/&gt;&lt;w:sz-cs w:val=&quot;24&quot;/&gt;&lt;w:lang w:fareast=&quot;KO&quot;/&gt;&lt;/w:rPr&gt;&lt;m:t&gt;R&lt;/m:t&gt;&lt;/m:r&gt;&lt;/m:e&gt;&lt;m:sup&gt;&lt;m:rast:rs&gt;&lt;w:rPr&gt;&lt;w:rFonts w:ascii=&quot;Cont:rsambria Math&quot; w:fareast=&quot;援대ath&quot; :rs┝&quot; w:h-ansi=&quot;Cambria Math&quot; w:csi=&quot;:rs=&quot;援대┝&quot;/&gt;&lt;wx:font wx:val=&quot;Cambria Math&quot;/&gt;&lt;w:i/&gt;&lt;w:sz w:val=&quot;24&quot;/&gt;&lt;w:sz-cs w:val=&quot;24&quot;/&gt;&lt;w:lang w:fareast=&quot;KO&quot;/&gt;&lt;/w:rPr&gt;&lt;m:t&gt;d횞k&lt;/m:t&gt;&lt;/m:r&gt;&lt;/m:surast:rsp&gt;&lt;/m:sSup&gt;&lt;/m:oMath&gt;&lt;/m:oMathParaCont:rs&gt;&lt;/w:p&gt;&lt;w:sectPr wsp:rsidR=&quot;00000000&quot; :rs&quot;&gt;&lt;w:pgSz w:w=&quot;12240&quot; w:h=&quot;15840&quot;/&gt;&lt;w:&quot;:rs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를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고정한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상태에서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변화량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1755F2F0">
          <v:shape id="_x0000_i1042" type="#_x0000_t75" style="width:18.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72E0D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72E0D&quot; wsp:rsidRDefault=&quot;00372E0D&quot; wsp:rsidP=&quot;00372E0D&quot;&gt;&lt;m:oMathPara&gt;&lt;m:oMath&gt;&lt;m:r&gt;&lt;m:rPr&gt;&lt;m:sty m:val=&quot;p&quot;/&gt;&lt;/m:rPr&gt;&lt;w:rPr&gt;&lt;w:rFonts w:ascii=&quot;Cambria Math&quot; w:fareast=&quot;援대┝&quot;:rs:rs:rs:rs w:h-ansi=&quot;Cambria Math&quot; w:cs=&quot;援대┝&quot;/&gt;&lt;wx:font wx:val=&quot;Cambria Math&quot;/&gt;&lt;w:sz w:val=&quot;24&quot;/&gt;&lt;w:sz-cs w:val=&quot;24&quot;/&gt;&lt;w:lang w:fareast=&quot;KO&quot;/&gt;&lt;/w:rPr&gt;&lt;m:t&gt;?&lt;/m:t&gt;&lt;/m:r&gt;&lt;m:r&gt;&lt;w:rPr&gt;&lt;w:rFonts w:ascii=&quot;Cambria Math&quot; w:fareast=&quot;援대┝&quot; w:h-ansi=&quot;Cambria Mat대┝&quot;:rsh&quot; 대┝&quot;:rsw:c대┝&quot;:rss=援대┝&quot;:rs&quot;援대┝&quot;/&gt;&lt;wx:font wx:val=&quot;Cambria Math&quot;/&gt;&lt;w:i/&gt;&lt;w:sz w:val=&quot;24&quot;/&gt;&lt;w:sz-cs w:val=&quot;24&quot;/&gt;&lt;w:lang w:fareast=&quot;KO&quot;/&gt;&lt;/w:rPr&gt;&lt;m:t&gt;W&lt;/m:t&gt;&lt;/m:r&gt;&lt;/m:oMath&gt;&lt;/m:oMathPara&gt;&lt;/w:p&gt;&lt;w:sectPr wsp:rsidR=&quot;00000000&quot;&gt;&lt;w:pgSz w:w=&quot;12240&quot; w:h Mat대┝&quot;:rs=&quot;15840&quot;/&gt;&lt;&quot; 대┝&quot;:rsw:pgMar w:t대┝&quot;:rsop=&quot;1701&quot; w::rsright=&quot;1440&quot; w:bottom=&quot;1440&quot; w:left=&quot;1440&quot; w:header=&quot;720&quot; w:footer=&quot;720&quot; w:gutter=&quot;0&quot;/&gt;&lt;w:cols w:space=&quot;720&quot;/&gt;&lt;/w:sectPr&gt;&lt;/wx:sect&gt;&lt;/w:body&gt;&lt;/w:wordDocument&gt;Pr=&quot;00">
            <v:imagedata r:id="rId16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57559483">
          <v:shape id="_x0000_i1043" type="#_x0000_t75" style="width:18.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72E0D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72E0D&quot; wsp:rsidRDefault=&quot;00372E0D&quot; wsp:rsidP=&quot;00372E0D&quot;&gt;&lt;m:oMathPara&gt;&lt;m:oMath&gt;&lt;m:r&gt;&lt;m:rPr&gt;&lt;m:sty m:val=&quot;p&quot;/&gt;&lt;/m:rPr&gt;&lt;w:rPr&gt;&lt;w:rFonts w:ascii=&quot;Cambria Math&quot; w:fareast=&quot;援대┝&quot;:rs:rs:rs:rs w:h-ansi=&quot;Cambria Math&quot; w:cs=&quot;援대┝&quot;/&gt;&lt;wx:font wx:val=&quot;Cambria Math&quot;/&gt;&lt;w:sz w:val=&quot;24&quot;/&gt;&lt;w:sz-cs w:val=&quot;24&quot;/&gt;&lt;w:lang w:fareast=&quot;KO&quot;/&gt;&lt;/w:rPr&gt;&lt;m:t&gt;?&lt;/m:t&gt;&lt;/m:r&gt;&lt;m:r&gt;&lt;w:rPr&gt;&lt;w:rFonts w:ascii=&quot;Cambria Math&quot; w:fareast=&quot;援대┝&quot; w:h-ansi=&quot;Cambria Mat대┝&quot;:rsh&quot; 대┝&quot;:rsw:c대┝&quot;:rss=援대┝&quot;:rs&quot;援대┝&quot;/&gt;&lt;wx:font wx:val=&quot;Cambria Math&quot;/&gt;&lt;w:i/&gt;&lt;w:sz w:val=&quot;24&quot;/&gt;&lt;w:sz-cs w:val=&quot;24&quot;/&gt;&lt;w:lang w:fareast=&quot;KO&quot;/&gt;&lt;/w:rPr&gt;&lt;m:t&gt;W&lt;/m:t&gt;&lt;/m:r&gt;&lt;/m:oMath&gt;&lt;/m:oMathPara&gt;&lt;/w:p&gt;&lt;w:sectPr wsp:rsidR=&quot;00000000&quot;&gt;&lt;w:pgSz w:w=&quot;12240&quot; w:h Mat대┝&quot;:rs=&quot;15840&quot;/&gt;&lt;&quot; 대┝&quot;:rsw:pgMar w:t대┝&quot;:rsop=&quot;1701&quot; w::rsright=&quot;1440&quot; w:bottom=&quot;1440&quot; w:left=&quot;1440&quot; w:header=&quot;720&quot; w:footer=&quot;720&quot; w:gutter=&quot;0&quot;/&gt;&lt;w:cols w:space=&quot;720&quot;/&gt;&lt;/w:sectPr&gt;&lt;/wx:sect&gt;&lt;/w:body&gt;&lt;/w:wordDocument&gt;Pr=&quot;00">
            <v:imagedata r:id="rId16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를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개의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저랭크</w:t>
      </w:r>
      <w:proofErr w:type="spellEnd"/>
      <w:r w:rsidRPr="000C79BA">
        <w:rPr>
          <w:lang w:eastAsia="ko-KR"/>
        </w:rPr>
        <w:t xml:space="preserve">(Low-Rank) </w:t>
      </w:r>
      <w:r w:rsidRPr="000C79BA">
        <w:rPr>
          <w:lang w:eastAsia="ko-KR"/>
        </w:rPr>
        <w:t>행렬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092F4FB1">
          <v:shape id="_x0000_i1044" type="#_x0000_t75" style="width:48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27EBD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27EBD&quot; wsp:rsidRDefault=&quot;00827EBD&quot; wsp:rsidP=&quot;00827EBD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B??/m:t&gt;&lt;/m:r&gt;&lt;m:sSup&gt;&lt;m:sSupPr&gt;&lt;m:ctrlPr&gt;&lt;w:rPr&gt;&lt;w:rFonts w:ascii=&quot;Cambria Math&quot; w:fareast=&quot;援대┝&quot; w:h-ansi=&quot;Cambria Mat援p:rsh&quot; w援p:rs:cs=援p:rs&quot;?=&quot;援p:rs뎬由?/&gt;&lt;wx:font wx:val=&quot;Cambria Math&quot;/&gt;&lt;w:sz w:val=&quot;24&quot;/&gt;&lt;w:sz-cs w:val=&quot;24&quot;/&gt;&lt;w:lang w:fareast=&quot;KO&quot;/&gt;&lt;/w:rPr&gt;&lt;/m:ctrlPr&gt;&lt;/m:sSupPr&gt;&lt;m:e&gt;&lt;m:r&gt;&lt;m:rPr&gt;&lt;m:scr m:val=&quot;double-struck&quot;/&gt;&lt;m:sty m:val=&quot;p&quot;/&gt;&lt;/m:rPr&gt;&lt;w:rPr&gt;&lt;w:rFonts w:a援p:rsscii=&quot;Cambp:rsria Math&quot; :rsw:fareast:rs=&quot;援대┝&quot; w:h-ansi=&quot;Cambria Math&quot; w:cs=&quot;援대┝&quot;/&gt;&lt;wx:font wx:val=&quot;Cambria Math&quot;/&gt;&lt;w:sz w:val=&quot;24&quot;/&gt;&lt;w:sz-cs w:val=&quot;24&quot;/&gt;&lt;w:lang w:fareast=&quot;KO&quot;/&gt;&lt;/w:rPr&gt;&lt;m:t&gt;R&lt;/m:t&gt;&lt;/m:r&gt;&lt;/m:e&gt;&lt;m:sup&gt;&lt;m:r&gt;&lt;w:rPr&gt;&lt;w:rFonts w:ascii=&quot;Caa援p:rsmbria Math&quot; w:mbp:rsfareast=&quot;援대ath&quot; :rs┝&quot; w:h-ansiareast:rs=&quot;Cambria Math&quot; w:cs=&quot;援대┝&quot;/&gt;&lt;wx:font wx:val=&quot;Cambria Math&quot;/&gt;&lt;w:i/&gt;&lt;w:sz w:val=&quot;24&quot;/&gt;&lt;w:sz-cs w:val=&quot;24&quot;/&gt;&lt;w:lang w:fareast=&quot;KO&quot;/&gt;&lt;/w:rPr&gt;&lt;m:t&gt;d횞r&lt;/m:t&gt;&lt;/m:r&gt;&lt;/m:sup&gt;&lt;/m:sSup&gt;&lt;/m:oMath&gt;&lt;/m:oaa援p:rsMathPara&gt;&lt;/w:p&gt;&lt;w:se:mbp:rsctPr wsp:rsidR=&quot;00000&quot; :rs000&quot;&gt;&lt;w:pgSz w:w=&quot;122t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7710F491">
          <v:shape id="_x0000_i1045" type="#_x0000_t75" style="width:48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27EBD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27EBD&quot; wsp:rsidRDefault=&quot;00827EBD&quot; wsp:rsidP=&quot;00827EBD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B??/m:t&gt;&lt;/m:r&gt;&lt;m:sSup&gt;&lt;m:sSupPr&gt;&lt;m:ctrlPr&gt;&lt;w:rPr&gt;&lt;w:rFonts w:ascii=&quot;Cambria Math&quot; w:fareast=&quot;援대┝&quot; w:h-ansi=&quot;Cambria Mat援p:rsh&quot; w援p:rs:cs=援p:rs&quot;?=&quot;援p:rs뎬由?/&gt;&lt;wx:font wx:val=&quot;Cambria Math&quot;/&gt;&lt;w:sz w:val=&quot;24&quot;/&gt;&lt;w:sz-cs w:val=&quot;24&quot;/&gt;&lt;w:lang w:fareast=&quot;KO&quot;/&gt;&lt;/w:rPr&gt;&lt;/m:ctrlPr&gt;&lt;/m:sSupPr&gt;&lt;m:e&gt;&lt;m:r&gt;&lt;m:rPr&gt;&lt;m:scr m:val=&quot;double-struck&quot;/&gt;&lt;m:sty m:val=&quot;p&quot;/&gt;&lt;/m:rPr&gt;&lt;w:rPr&gt;&lt;w:rFonts w:a援p:rsscii=&quot;Cambp:rsria Math&quot; :rsw:fareast:rs=&quot;援대┝&quot; w:h-ansi=&quot;Cambria Math&quot; w:cs=&quot;援대┝&quot;/&gt;&lt;wx:font wx:val=&quot;Cambria Math&quot;/&gt;&lt;w:sz w:val=&quot;24&quot;/&gt;&lt;w:sz-cs w:val=&quot;24&quot;/&gt;&lt;w:lang w:fareast=&quot;KO&quot;/&gt;&lt;/w:rPr&gt;&lt;m:t&gt;R&lt;/m:t&gt;&lt;/m:r&gt;&lt;/m:e&gt;&lt;m:sup&gt;&lt;m:r&gt;&lt;w:rPr&gt;&lt;w:rFonts w:ascii=&quot;Caa援p:rsmbria Math&quot; w:mbp:rsfareast=&quot;援대ath&quot; :rs┝&quot; w:h-ansiareast:rs=&quot;Cambria Math&quot; w:cs=&quot;援대┝&quot;/&gt;&lt;wx:font wx:val=&quot;Cambria Math&quot;/&gt;&lt;w:i/&gt;&lt;w:sz w:val=&quot;24&quot;/&gt;&lt;w:sz-cs w:val=&quot;24&quot;/&gt;&lt;w:lang w:fareast=&quot;KO&quot;/&gt;&lt;/w:rPr&gt;&lt;m:t&gt;d횞r&lt;/m:t&gt;&lt;/m:r&gt;&lt;/m:sup&gt;&lt;/m:sSup&gt;&lt;/m:oMath&gt;&lt;/m:oaa援p:rsMathPara&gt;&lt;/w:p&gt;&lt;w:se:mbp:rsctPr wsp:rsidR=&quot;00000&quot; :rs000&quot;&gt;&lt;w:pgSz w:w=&quot;122t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와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60835283">
          <v:shape id="_x0000_i1046" type="#_x0000_t75" style="width:47.2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27930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27930&quot; wsp:rsidRDefault=&quot;00B27930&quot; wsp:rsidP=&quot;00B27930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A??/m:t&gt;&lt;/m:r&gt;&lt;m:sSup&gt;&lt;m:sSupPr&gt;&lt;m:ctrlPr&gt;&lt;w:rPr&gt;&lt;w:rFonts w:ascii=&quot;Cambria Math&quot; w:fareast=&quot;援대┝&quot; w:h-ansi=&quot;Cambria Mat援p:rsh&quot; w援p:rs:cs=援p:rs&quot;?=&quot;援p:rs뎬由?/&gt;&lt;wx:font wx:val=&quot;Cambria Math&quot;/&gt;&lt;w:sz w:val=&quot;24&quot;/&gt;&lt;w:sz-cs w:val=&quot;24&quot;/&gt;&lt;w:lang w:fareast=&quot;KO&quot;/&gt;&lt;/w:rPr&gt;&lt;/m:ctrlPr&gt;&lt;/m:sSupPr&gt;&lt;m:e&gt;&lt;m:r&gt;&lt;m:rPr&gt;&lt;m:scr m:val=&quot;double-struck&quot;/&gt;&lt;m:sty m:val=&quot;p&quot;/&gt;&lt;/m:rPr&gt;&lt;w:rPr&gt;&lt;w:rFonts w:a援p:rsscii=&quot;Cambp:rsria Math&quot; :rsw:fareast:rs=&quot;援대┝&quot; w:h-ansi=&quot;Cambria Math&quot; w:cs=&quot;援대┝&quot;/&gt;&lt;wx:font wx:val=&quot;Cambria Math&quot;/&gt;&lt;w:sz w:val=&quot;24&quot;/&gt;&lt;w:sz-cs w:val=&quot;24&quot;/&gt;&lt;w:lang w:fareast=&quot;KO&quot;/&gt;&lt;/w:rPr&gt;&lt;m:t&gt;R&lt;/m:t&gt;&lt;/m:r&gt;&lt;/m:e&gt;&lt;m:sup&gt;&lt;m:r&gt;&lt;w:rPr&gt;&lt;w:rFonts w:ascii=&quot;Caa援p:rsmbria Math&quot; w:mbp:rsfareast=&quot;援대ath&quot; :rs┝&quot; w:h-ansiareast:rs=&quot;Cambria Math&quot; w:cs=&quot;援대┝&quot;/&gt;&lt;wx:font wx:val=&quot;Cambria Math&quot;/&gt;&lt;w:i/&gt;&lt;w:sz w:val=&quot;24&quot;/&gt;&lt;w:sz-cs w:val=&quot;24&quot;/&gt;&lt;w:lang w:fareast=&quot;KO&quot;/&gt;&lt;/w:rPr&gt;&lt;m:t&gt;r횞k&lt;/m:t&gt;&lt;/m:r&gt;&lt;/m:sup&gt;&lt;/m:sSup&gt;&lt;/m:oMath&gt;&lt;/m:oaa援p:rsMathPara&gt;&lt;/w:p&gt;&lt;w:se:mbp:rsctPr wsp:rsidR=&quot;00000&quot; :rs000&quot;&gt;&lt;w:pgSz w:w=&quot;122t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290164E7">
          <v:shape id="_x0000_i1047" type="#_x0000_t75" style="width:47.2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27930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27930&quot; wsp:rsidRDefault=&quot;00B27930&quot; wsp:rsidP=&quot;00B27930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A??/m:t&gt;&lt;/m:r&gt;&lt;m:sSup&gt;&lt;m:sSupPr&gt;&lt;m:ctrlPr&gt;&lt;w:rPr&gt;&lt;w:rFonts w:ascii=&quot;Cambria Math&quot; w:fareast=&quot;援대┝&quot; w:h-ansi=&quot;Cambria Mat援p:rsh&quot; w援p:rs:cs=援p:rs&quot;?=&quot;援p:rs뎬由?/&gt;&lt;wx:font wx:val=&quot;Cambria Math&quot;/&gt;&lt;w:sz w:val=&quot;24&quot;/&gt;&lt;w:sz-cs w:val=&quot;24&quot;/&gt;&lt;w:lang w:fareast=&quot;KO&quot;/&gt;&lt;/w:rPr&gt;&lt;/m:ctrlPr&gt;&lt;/m:sSupPr&gt;&lt;m:e&gt;&lt;m:r&gt;&lt;m:rPr&gt;&lt;m:scr m:val=&quot;double-struck&quot;/&gt;&lt;m:sty m:val=&quot;p&quot;/&gt;&lt;/m:rPr&gt;&lt;w:rPr&gt;&lt;w:rFonts w:a援p:rsscii=&quot;Cambp:rsria Math&quot; :rsw:fareast:rs=&quot;援대┝&quot; w:h-ansi=&quot;Cambria Math&quot; w:cs=&quot;援대┝&quot;/&gt;&lt;wx:font wx:val=&quot;Cambria Math&quot;/&gt;&lt;w:sz w:val=&quot;24&quot;/&gt;&lt;w:sz-cs w:val=&quot;24&quot;/&gt;&lt;w:lang w:fareast=&quot;KO&quot;/&gt;&lt;/w:rPr&gt;&lt;m:t&gt;R&lt;/m:t&gt;&lt;/m:r&gt;&lt;/m:e&gt;&lt;m:sup&gt;&lt;m:r&gt;&lt;w:rPr&gt;&lt;w:rFonts w:ascii=&quot;Caa援p:rsmbria Math&quot; w:mbp:rsfareast=&quot;援대ath&quot; :rs┝&quot; w:h-ansiareast:rs=&quot;Cambria Math&quot; w:cs=&quot;援대┝&quot;/&gt;&lt;wx:font wx:val=&quot;Cambria Math&quot;/&gt;&lt;w:i/&gt;&lt;w:sz w:val=&quot;24&quot;/&gt;&lt;w:sz-cs w:val=&quot;24&quot;/&gt;&lt;w:lang w:fareast=&quot;KO&quot;/&gt;&lt;/w:rPr&gt;&lt;m:t&gt;r횞k&lt;/m:t&gt;&lt;/m:r&gt;&lt;/m:sup&gt;&lt;/m:sSup&gt;&lt;/m:oMath&gt;&lt;/m:oaa援p:rsMathPara&gt;&lt;/w:p&gt;&lt;w:se:mbp:rsctPr wsp:rsidR=&quot;00000&quot; :rs000&quot;&gt;&lt;w:pgSz w:w=&quot;122t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곱으로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근사한다</w:t>
      </w:r>
      <w:r w:rsidRPr="000C79BA">
        <w:rPr>
          <w:lang w:eastAsia="ko-KR"/>
        </w:rPr>
        <w:t>.</w:t>
      </w:r>
    </w:p>
    <w:p w14:paraId="168A501B" w14:textId="77777777" w:rsidR="009B1BE1" w:rsidRPr="000C79BA" w:rsidRDefault="00000000" w:rsidP="009B1BE1">
      <w:pPr>
        <w:rPr>
          <w:lang w:eastAsia="ko-KR"/>
        </w:rPr>
      </w:pPr>
      <w:r>
        <w:rPr>
          <w:lang w:eastAsia="ko-KR"/>
        </w:rPr>
        <w:pict w14:anchorId="3588A851">
          <v:shape id="_x0000_i1048" type="#_x0000_t75" style="width:137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77C8E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177C8E&quot; wsp:rsidRPr=&quot;00177C8E&quot; wsp:rsidRDefault=&quot;00177C8E&quot; wsp:rsidP=&quot;00177C8E&quot;&gt;&lt;m:oMathPara&gt;&lt;m:oMath&gt;&lt;m:r&gt;&lt;w:rPr&gt;&lt;w:rFonts w:ascii=&quot;Cambria Math&quot; w:fareast=&quot;援대┝&quot; w:h-ansi=:rs:rs:rs:rs&quot;Cambria Math&quot; w:cs=&quot;援대┝&quot;/&gt;&lt;wx:font wx:val=&quot;Cambria Math&quot;/&gt;&lt;w:i/&gt;&lt;w:sz w:val=&quot;24&quot;/&gt;&lt;w:sz-cs w:val=&quot;24&quot;/&gt;&lt;w:lang w:fareast=&quot;KO&quot;/&gt;&lt;/w:rPr&gt;&lt;m:t&gt;W=&lt;/m:t&gt;&lt;/m:r&gt;&lt;m:sSub&gt;&lt;m:sSubPr&gt;&lt;m:ctrlPr&gt;&lt;w:rPr&gt;&lt;w:rFonts w:ascii=&quot;Cambria Math&quot; w:fareast=&quot;援대┝&quot; wsi=:rs:h-si=:rsanssi=:rsi=&quot;si=:rs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si=:rsnsi=&quot;Cambsi=:rsria Math&quot;si=:rs w:cs=&quot;援&quot;si=:rs대┝&quot;/&gt;&lt;wx:font wx:val=&quot;Cambria Math&quot;/&gt;&lt;w:i/&gt;&lt;w:sz w:val=&quot;24&quot;/&gt;&lt;w:sz-cs w:val=&quot;24&quot;/&gt;&lt;w:lang w:fareast=&quot;KO&quot;/&gt;&lt;/w:rPr&gt;&lt;m:t&gt;W&lt;/m:t&gt;&lt;/m:r&gt;&lt;/m:e&gt;&lt;m:sub&gt;&lt;m:r&gt;&lt;w:rPr&gt;&lt;w:rFonts w:ascii=&quot;Cambria Math&quot; w:fareast=&quot;援대┝si=:rs&quot; w:h-ansi=&quot;Camsi=:rsbria Math&quot; w:cssi=:rs=&quot;援대┝&quot;/&gt;&lt;wx:f援&quot;si=:rsont wx:val=&quot;Cambria Math&quot;/&gt;&lt;w:i/&gt;&lt;w:sz w:val=&quot;24&quot;/&gt;&lt;w:sz-cs w:val=&quot;24&quot;/&gt;&lt;w:lang w:fareast=&quot;KO&quot;/&gt;&lt;/w:rPr&gt;&lt;m:t&gt;0&lt;/m:t&gt;&lt;/m:r&gt;&lt;/m:sub&gt;&lt;/m:sSub&gt;&lt;m:r&gt;&lt;w:rPr&gt;&lt;w:rFonts w:ascii=&quot;Cambria Math&quot; w:fa=:rsreast=&quot;援대┝&quot; w:h-anmsi=:rssi=&quot;Cambria Math&quot; w:cssi=:rss=&quot;援대┝&quot;/&gt;&lt;wx:font wx:vsi=:rsal=&quot;Cambria Math&quot;/&gt;&lt;w:i/&gt;&lt;w:sz w:val=&quot;24&quot;/&gt;&lt;w:sz-cs w:val=&quot;24&quot;/&gt;&lt;w:lang w:fareast=&quot;KO&quot;/&gt;&lt;/w:rPr&gt;&lt;m:t&gt;+&lt;/m:t&gt;&lt;/m:r&gt;&lt;m:r&gt;&lt;m:rPr&gt;&lt;m:sty m:val=&quot;p&quot;/&gt;&lt;/m:rPr&gt;&lt;w:rPr&gt;&lt;w:rFontsfa=:rs w:ascii=&quot;Cambria Math&quot; w:fa:rsreast=&quot;援대┝&quot; w:h-ansi=&quot;Camsi=:rsbria Math&quot; w:cs=&quot;援대┝&quot;/&gt;&lt;wx:fsi=:rsont wx:val=&quot;Cambria Math&quot;/&gt;&lt;w:sz w:val=&quot;24&quot;/&gt;&lt;w:sz-cs w:val=&quot;24&quot;/&gt;&lt;w:lang w:fareast=&quot;KO&quot;/&gt;&lt;/w:rPr&gt;&lt;m:t&gt;?&lt;/m:t&gt;&lt;/m:r&gt;&lt;m:r&gt;&lt;w:rPr&gt;&lt;w:rFonts w:ascii=&quot;Cambrifa=:rsa Math&quot; w:fareast=&quot;援대┝&quot; w:h-&quot; w:fa:rsansi=&quot;Cambria Math&quot; w:cs=&quot;援대┝&quot;/Camsi=:rs&gt;&lt;wx:font wx:val=&quot;Cambria Math&quot;/&gt;&lt;w:fsi=:rsi/&gt;&lt;w:sz w:val=&quot;24&quot;/&gt;&lt;w:sz-cs w:val=&quot;24&quot;/&gt;&lt;w:lang w:fareast=&quot;KO&quot;/&gt;&lt;/w:rPr&gt;&lt;m:t&gt;W=&lt;/m:t&gt;&lt;/m:r&gt;&lt;m:sSub&gt;&lt;m:sSubPr&gt;&lt;m:ctrlPr&gt;&lt;w:rPr&gt;&lt;fa=:rsw:rFonts w:ascii=&quot;Cambria Math&quot; w:fareas:rst=&quot;援대┝&quot; w:h-ansi=&quot;Cambria Math&quot; w:cs=&quot;援=:rs대┝&quot;/&gt;&lt;wx:font wx:val=&quot;Cambria Math&quot;/&gt;&lt;w:ssi=:rsz w:val=&quot;24&quot;/&gt;&lt;w:sz-cs w:val=&quot;24&quot;/&gt;&lt;w:lang w:fareast=&quot;KO&quot;/&gt;&lt;/w:rPr&gt;&lt;/m:ctrlPr&gt;&lt;/m:sSubPr&gt;&lt;m:e&gt;&lt;m:r&gt;&lt;w:rPr&gt;&lt;w:rFonts fa=:rsw:ascii=&quot;Cambria Math&quot; w:fareast=&quot;援대┝&quot; wfareas:rs:h-ansi=&quot;Cambria Math&quot; w:cs=&quot;援대┝&quot;/&gt;&lt;wx:font s=&quot;援=:rswx:val=&quot;Cambria Math&quot;/&gt;&lt;w:i/&gt;&lt;w:sz w:val=&quot;24&quot;/&gt;&lt;wsi=:rs:sz-cs w:val=&quot;24&quot;/&gt;&lt;w:lang w:fareast=&quot;KO&quot;/&gt;&lt;/w:rPr&gt;&lt;m:t&gt;W&lt;/m:t&gt;&lt;/m:r&gt;&lt;/m:e&gt;&lt;m:sub&gt;&lt;m:r&gt;&lt;w:rP fa=:rsr&gt;&lt;w:rFonts w:ascii=&quot;Cambria Math&quot; w:fareast=&quot;援대┝reas:rs&quot; w:h-ansi=&quot;Cambria Math&quot; w:cs=&quot;援대┝&quot;/&gt;&lt;wx:font wx:val&quot;援=:rs=&quot;Cambria Math&quot;/&gt;&lt;w:i/&gt;&lt;w:sz w:val=&quot;24&quot;/&gt;&lt;w:sz-cs w:valsi=:rs=&quot;24&quot;/&gt;&lt;w:lang w:fareast=&quot;KO&quot;/&gt;&lt;/w:rPr&gt;&lt;m:t&gt;0&lt;/m:t&gt;&lt;/m:r&gt;&lt;/m:sub&gt;&lt;/m:sSu fa=:rsb&gt;&lt;m:r&gt;&lt;w:rPr&gt;&lt;w:rFonts w:ascii=&quot;Cambria Math&quot; w:fareast=&quot;?s:rs뎬由? w:h-ansi=&quot;Cambria Math&quot; w:cs=&quot;援대┝&quot;/&gt;&lt;wx:font wx:val=&quot;&quot;援=:rsCambria Math&quot;/&gt;&lt;w:i/&gt;&lt;w:sz w:val=&quot;24&quot;/&gt;&lt;w:sz-cs w:val=&quot;24&quot;/&gt;&lt;si=:rsw:lang w:fareast=&quot;KO&quot;/&gt;&lt;/w:rPr&gt;&lt;m:t&gt;+BA&lt;/m:t&gt;&lt;/m:r&gt;&lt;/m:ofa=:rsMath&gt;&lt;/m:oMathPara&gt;&lt;/w:p&gt;&lt;w:sectPr wsp:rsidR=&quot;00000000&quot; wsp:rs=&quot;?s:rsidRPr=&quot;00177C8E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  <w:r w:rsidR="009B1BE1" w:rsidRPr="000C79BA">
        <w:rPr>
          <w:lang w:eastAsia="ko-KR"/>
        </w:rPr>
        <w:br/>
      </w:r>
    </w:p>
    <w:p w14:paraId="532FD7FA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여기서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랭크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56AE0052">
          <v:shape id="_x0000_i1049" type="#_x0000_t75" style="width: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03FB5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03FB5&quot; wsp:rsidRDefault=&quot;00803FB5&quot; wsp:rsidP=&quot;00803FB5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r??/m:t&gt;&lt;/m:r&gt;&lt;m:r&gt;&lt;m:rPr&gt;&lt;m:sty m:val=&quot;p&quot;/&gt;&lt;/m:rPr&gt;&lt;w:rPr&gt;&lt;w:rFonts w:ascii=&quot;Cambria Math&quot; w:fareast=&quot;援대┝&quot; w:h-ansi=&quot;C援p:rsambr援p:rsia M援p:rsat=&quot;援p:rsh&quot; w:cs=&quot;援대┝&quot;/&gt;&lt;wx:font wx:val=&quot;Cambria Math&quot;/&gt;&lt;w:sz w:val=&quot;24&quot;/&gt;&lt;w:sz-cs w:val=&quot;24&quot;/&gt;&lt;w:lang w:fareast=&quot;KO&quot;/&gt;&lt;/w:rPr&gt;&lt;m:t&gt;min&lt;/m:t&gt;&lt;/m:r&gt;&lt;m:r&gt;&lt;w:rPr&gt;&lt;w:rFonts w:ascii=&quot;Cambria Math&quot; w:fareast=&quot;援대┝&quot; w:h-ansi=&quot;Cambria Mai=&quot;C援p:rsth&quot; w:cs=&quot;mbr援p:rs援대┝&quot;/&gt;&lt;ria M援p:rswx:font wxat=&quot;援p:rs:val=&quot;Cambria Math&quot;/&gt;&lt;w:i/&gt;&lt;w:sz w:val=&quot;24&quot;/&gt;&lt;w:sz-cs w:val=&quot;24&quot;/&gt;&lt;w:lang w:fareast=&quot;KO&quot;/&gt;&lt;/w:rPr&gt;&lt;m:t&gt;??d,k)&lt;/m:t&gt;&lt;/m:r&gt;&lt;/m:oMath&gt;&lt;/m:oMathPara&gt;&lt;/w:p&gt;&lt;w:sectPr wsp:rsidR=&quot;00000000&quot;&gt;&lt;w:pgSz w:w=&quot;C援p:rs12240&quot; w:h=&quot;15840&quot;/援p:rs&gt;&lt;w:pgMar w:top=&quot;1701s&quot; w:right=&quot;1440&quot; wrs:bottom=&quot;1440&quot; w:left=&quot;1440&quot; w:header=&quot;720&quot; w:footer=&quot;720&quot; w:gutter=&quot;0&quot;/&gt;&lt;w:cols w:space=&quot;720&quot;/&gt;&lt;/w:sectPr&gt;&lt;/wx:sect&gt;&lt;/w:body&gt;&lt;/w:wordDocument&gt;e">
            <v:imagedata r:id="rId20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6C4F1BE8">
          <v:shape id="_x0000_i1050" type="#_x0000_t75" style="width: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03FB5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03FB5&quot; wsp:rsidRDefault=&quot;00803FB5&quot; wsp:rsidP=&quot;00803FB5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r??/m:t&gt;&lt;/m:r&gt;&lt;m:r&gt;&lt;m:rPr&gt;&lt;m:sty m:val=&quot;p&quot;/&gt;&lt;/m:rPr&gt;&lt;w:rPr&gt;&lt;w:rFonts w:ascii=&quot;Cambria Math&quot; w:fareast=&quot;援대┝&quot; w:h-ansi=&quot;C援p:rsambr援p:rsia M援p:rsat=&quot;援p:rsh&quot; w:cs=&quot;援대┝&quot;/&gt;&lt;wx:font wx:val=&quot;Cambria Math&quot;/&gt;&lt;w:sz w:val=&quot;24&quot;/&gt;&lt;w:sz-cs w:val=&quot;24&quot;/&gt;&lt;w:lang w:fareast=&quot;KO&quot;/&gt;&lt;/w:rPr&gt;&lt;m:t&gt;min&lt;/m:t&gt;&lt;/m:r&gt;&lt;m:r&gt;&lt;w:rPr&gt;&lt;w:rFonts w:ascii=&quot;Cambria Math&quot; w:fareast=&quot;援대┝&quot; w:h-ansi=&quot;Cambria Mai=&quot;C援p:rsth&quot; w:cs=&quot;mbr援p:rs援대┝&quot;/&gt;&lt;ria M援p:rswx:font wxat=&quot;援p:rs:val=&quot;Cambria Math&quot;/&gt;&lt;w:i/&gt;&lt;w:sz w:val=&quot;24&quot;/&gt;&lt;w:sz-cs w:val=&quot;24&quot;/&gt;&lt;w:lang w:fareast=&quot;KO&quot;/&gt;&lt;/w:rPr&gt;&lt;m:t&gt;??d,k)&lt;/m:t&gt;&lt;/m:r&gt;&lt;/m:oMath&gt;&lt;/m:oMathPara&gt;&lt;/w:p&gt;&lt;w:sectPr wsp:rsidR=&quot;00000000&quot;&gt;&lt;w:pgSz w:w=&quot;C援p:rs12240&quot; w:h=&quot;15840&quot;/援p:rs&gt;&lt;w:pgMar w:top=&quot;1701s&quot; w:right=&quot;1440&quot; wrs:bottom=&quot;1440&quot; w:left=&quot;1440&quot; w:header=&quot;720&quot; w:footer=&quot;720&quot; w:gutter=&quot;0&quot;/&gt;&lt;w:cols w:space=&quot;720&quot;/&gt;&lt;/w:sectPr&gt;&lt;/wx:sect&gt;&lt;/w:body&gt;&lt;/w:wordDocument&gt;e">
            <v:imagedata r:id="rId20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이다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연구에서는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1EE967B">
          <v:shape id="_x0000_i1051" type="#_x0000_t75" style="width:28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A78FB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A78FB&quot; wsp:rsidRDefault=&quot;002A78FB&quot; wsp:rsidP=&quot;002A78FB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r=4&lt;/m:t&gt;&lt;/m:r&gt;&lt;/m:oMath&gt;&lt;/m:oMathPara&gt;&lt;/w:p&gt;&lt;w:sectPr wsp:rsidR=&quot;00000000&quot;&gt;&lt;w:pgSz w:w=&quot;12240&quot; w:h=&quot;15840&quot;/&gt;&lt;w:pgMar w:torsp=&quot;1rs701&quot;rs w:rrs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290FC89F">
          <v:shape id="_x0000_i1052" type="#_x0000_t75" style="width:28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A78FB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A78FB&quot; wsp:rsidRDefault=&quot;002A78FB&quot; wsp:rsidP=&quot;002A78FB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r=4&lt;/m:t&gt;&lt;/m:r&gt;&lt;/m:oMath&gt;&lt;/m:oMathPara&gt;&lt;/w:p&gt;&lt;w:sectPr wsp:rsidR=&quot;00000000&quot;&gt;&lt;w:pgSz w:w=&quot;12240&quot; w:h=&quot;15840&quot;/&gt;&lt;w:pgMar w:torsp=&quot;1rs701&quot;rs w:rrs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설정하여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파라미터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전체의</w:t>
      </w:r>
      <w:r w:rsidRPr="000C79BA">
        <w:rPr>
          <w:lang w:eastAsia="ko-KR"/>
        </w:rPr>
        <w:t xml:space="preserve"> 0.01% </w:t>
      </w:r>
      <w:r w:rsidRPr="000C79BA">
        <w:rPr>
          <w:lang w:eastAsia="ko-KR"/>
        </w:rPr>
        <w:t>수준으로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억제하면서도</w:t>
      </w:r>
      <w:r w:rsidRPr="000C79BA">
        <w:rPr>
          <w:lang w:eastAsia="ko-KR"/>
        </w:rPr>
        <w:t xml:space="preserve">, DPF </w:t>
      </w:r>
      <w:r w:rsidRPr="000C79BA">
        <w:rPr>
          <w:lang w:eastAsia="ko-KR"/>
        </w:rPr>
        <w:t>결함의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핵심적인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시각적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특징</w:t>
      </w:r>
      <w:r w:rsidRPr="000C79BA">
        <w:rPr>
          <w:lang w:eastAsia="ko-KR"/>
        </w:rPr>
        <w:t>(Edge, Texture)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효과적으로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주입했다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통해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생성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소량의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데이터로도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결함의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물리적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특성을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충실히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반영하는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고품질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생성할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있었다</w:t>
      </w:r>
      <w:r w:rsidRPr="000C79BA">
        <w:rPr>
          <w:lang w:eastAsia="ko-KR"/>
        </w:rPr>
        <w:t>.</w:t>
      </w:r>
    </w:p>
    <w:p w14:paraId="6D7D6630" w14:textId="77777777" w:rsidR="009B1BE1" w:rsidRPr="000C79BA" w:rsidRDefault="009B1BE1" w:rsidP="009B1BE1">
      <w:pPr>
        <w:rPr>
          <w:lang w:eastAsia="x-none"/>
        </w:rPr>
      </w:pPr>
      <w:r w:rsidRPr="000C79BA">
        <w:rPr>
          <w:lang w:eastAsia="x-none"/>
        </w:rPr>
        <w:t xml:space="preserve">B. Phase 2: </w:t>
      </w:r>
      <w:proofErr w:type="spellStart"/>
      <w:r w:rsidRPr="000C79BA">
        <w:rPr>
          <w:lang w:eastAsia="x-none"/>
        </w:rPr>
        <w:t>계층적</w:t>
      </w:r>
      <w:proofErr w:type="spellEnd"/>
      <w:r w:rsidRPr="000C79BA">
        <w:rPr>
          <w:lang w:eastAsia="x-none"/>
        </w:rPr>
        <w:t xml:space="preserve"> </w:t>
      </w:r>
      <w:proofErr w:type="spellStart"/>
      <w:r w:rsidRPr="000C79BA">
        <w:rPr>
          <w:lang w:eastAsia="x-none"/>
        </w:rPr>
        <w:t>도메인</w:t>
      </w:r>
      <w:proofErr w:type="spellEnd"/>
      <w:r w:rsidRPr="000C79BA">
        <w:rPr>
          <w:lang w:eastAsia="x-none"/>
        </w:rPr>
        <w:t xml:space="preserve"> </w:t>
      </w:r>
      <w:proofErr w:type="spellStart"/>
      <w:r w:rsidRPr="000C79BA">
        <w:rPr>
          <w:lang w:eastAsia="x-none"/>
        </w:rPr>
        <w:t>브리지</w:t>
      </w:r>
      <w:proofErr w:type="spellEnd"/>
      <w:r w:rsidRPr="000C79BA">
        <w:rPr>
          <w:lang w:eastAsia="x-none"/>
        </w:rPr>
        <w:t xml:space="preserve"> (Hierarchical Domain Bridge)</w:t>
      </w:r>
    </w:p>
    <w:p w14:paraId="7EC62D81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딥러닝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일반화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성능은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</w:t>
      </w:r>
      <w:r w:rsidRPr="000C79BA">
        <w:rPr>
          <w:lang w:eastAsia="ko-KR"/>
        </w:rPr>
        <w:t>(Source Domain,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5D9050BB">
          <v:shape id="_x0000_i1053" type="#_x0000_t75" style="width:13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83B7D&quot;/&gt;&lt;wsp:rsid wsp:val=&quot;00FA797E&quot;/&gt;&lt;/wsp:rsids&gt;&lt;/w:docPr&gt;&lt;w:body&gt;&lt;wx:sect&gt;&lt;w:p wsp:rsidR=&quot;00F83B7D&quot; wsp:rsidRDefault=&quot;00F83B7D&quot; wsp:rsidP=&quot;00F83B7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S&lt;/m:t&gt;&lt;/m:r&gt;&lt;/m:sub&gt;&lt;/m:sSub&gt;&lt;/m:oMath&gt;&lt;/m:oMathPara&gt;&lt;/w:p&gt;&lt;w:secta:f:rsPr wsp:rsidRre:rs=&quot;00000000&quot;&gt;&lt;w:rs:pgSz w:w=&quot;122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0475EF07">
          <v:shape id="_x0000_i1054" type="#_x0000_t75" style="width:13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83B7D&quot;/&gt;&lt;wsp:rsid wsp:val=&quot;00FA797E&quot;/&gt;&lt;/wsp:rsids&gt;&lt;/w:docPr&gt;&lt;w:body&gt;&lt;wx:sect&gt;&lt;w:p wsp:rsidR=&quot;00F83B7D&quot; wsp:rsidRDefault=&quot;00F83B7D&quot; wsp:rsidP=&quot;00F83B7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S&lt;/m:t&gt;&lt;/m:r&gt;&lt;/m:sub&gt;&lt;/m:sSub&gt;&lt;/m:oMath&gt;&lt;/m:oMathPara&gt;&lt;/w:p&gt;&lt;w:secta:f:rsPr wsp:rsidRre:rs=&quot;00000000&quot;&gt;&lt;w:rs:pgSz w:w=&quot;122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)</w:t>
      </w:r>
      <w:r w:rsidRPr="000C79BA">
        <w:rPr>
          <w:lang w:eastAsia="ko-KR"/>
        </w:rPr>
        <w:t>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테스트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</w:t>
      </w:r>
      <w:r w:rsidRPr="000C79BA">
        <w:rPr>
          <w:lang w:eastAsia="ko-KR"/>
        </w:rPr>
        <w:t>(Target Domain,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B5F91E5">
          <v:shape id="_x0000_i1055" type="#_x0000_t75" style="width:1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6754F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6754F&quot; wsp:rsidRDefault=&quot;0036754F&quot; wsp:rsidP=&quot;0036754F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T&lt;/m:t&gt;&lt;/m:r&gt;&lt;/m:sub&gt;&lt;/m:sSub&gt;&lt;/m:oMath&gt;&lt;/m:oMathPara&gt;&lt;/w:p&gt;&lt;w:secta:f:rsPr wsp:rsidRre:rs=&quot;00000000&quot;&gt;&lt;w:rs:pgSz w:w=&quot;122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5C6CDA6D">
          <v:shape id="_x0000_i1056" type="#_x0000_t75" style="width:1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6754F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6754F&quot; wsp:rsidRDefault=&quot;0036754F&quot; wsp:rsidP=&quot;0036754F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T&lt;/m:t&gt;&lt;/m:r&gt;&lt;/m:sub&gt;&lt;/m:sSub&gt;&lt;/m:oMath&gt;&lt;/m:oMathPara&gt;&lt;/w:p&gt;&lt;w:secta:f:rsPr wsp:rsidRre:rs=&quot;00000000&quot;&gt;&lt;w:rs:pgSz w:w=&quot;122:rs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)</w:t>
      </w:r>
      <w:r w:rsidRPr="000C79BA">
        <w:rPr>
          <w:lang w:eastAsia="ko-KR"/>
        </w:rPr>
        <w:t>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분포가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일치할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때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보장된다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그러나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자연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</w:t>
      </w:r>
      <w:r w:rsidRPr="000C79BA">
        <w:rPr>
          <w:lang w:eastAsia="ko-KR"/>
        </w:rPr>
        <w:t>(ImageNet)</w:t>
      </w:r>
      <w:r w:rsidRPr="000C79BA">
        <w:rPr>
          <w:lang w:eastAsia="ko-KR"/>
        </w:rPr>
        <w:t>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산업용</w:t>
      </w:r>
      <w:r w:rsidRPr="000C79BA">
        <w:rPr>
          <w:lang w:eastAsia="ko-KR"/>
        </w:rPr>
        <w:t xml:space="preserve"> X-ray </w:t>
      </w:r>
      <w:r w:rsidRPr="000C79BA">
        <w:rPr>
          <w:lang w:eastAsia="ko-KR"/>
        </w:rPr>
        <w:t>이미지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사이에는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거대한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도메인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격차</w:t>
      </w:r>
      <w:r w:rsidRPr="000C79BA">
        <w:rPr>
          <w:lang w:eastAsia="ko-KR"/>
        </w:rPr>
        <w:t>(Domain Gap)</w:t>
      </w:r>
      <w:r w:rsidRPr="000C79BA">
        <w:rPr>
          <w:lang w:eastAsia="ko-KR"/>
        </w:rPr>
        <w:t>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존재한다</w:t>
      </w:r>
      <w:r w:rsidRPr="000C79BA">
        <w:rPr>
          <w:lang w:eastAsia="ko-KR"/>
        </w:rPr>
        <w:t>.</w:t>
      </w:r>
    </w:p>
    <w:p w14:paraId="13CCA7A0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Domain Gap Quantification: </w:t>
      </w:r>
      <w:r w:rsidRPr="000C79BA">
        <w:rPr>
          <w:lang w:eastAsia="ko-KR"/>
        </w:rPr>
        <w:t>도메인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간의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거리는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57047870">
          <v:shape id="_x0000_i1057" type="#_x0000_t75" style="width:11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254D0&quot;/&gt;&lt;wsp:rsid wsp:val=&quot;00F40AFD&quot;/&gt;&lt;wsp:rsid wsp:val=&quot;00F41468&quot;/&gt;&lt;wsp:rsid wsp:val=&quot;00FA797E&quot;/&gt;&lt;/wsp:rsids&gt;&lt;/w:docPr&gt;&lt;w:body&gt;&lt;wx:sect&gt;&lt;w:p wsp:rsidR=&quot;00F254D0&quot; wsp:rsidRDefault=&quot;00F254D0&quot; wsp:rsidP=&quot;00F254D0&quot;&gt;&lt;m:oMathPara&gt;&lt;m:oMath&gt;&lt;m:r&gt;&lt;m:rPr&gt;&lt;m:scr m:val=&quot;script&quot;/&gt;&lt;/m:rPr&gt;&lt;w:rPr&gt;&lt;w:rFonts w:ascii=&quot;Cambria Math&quot; w:fareast=&quot;援ssss대┝&quot; w:h-ansi=&quot;Cambria Math&quot; w:cs=&quot;援대┝&quot;/&gt;&lt;wx:font wx:val=&quot;Cambria Math&quot;/&gt;&lt;w:i/&gt;&lt;w:sz w:val=&quot;24&quot;/&gt;&lt;w:sz-cs w:val=&quot;24&quot;/&gt;&lt;w:lang w:fareast=&quot;KO&quot;/&gt;&lt;/w:rPr&gt;&lt;m:t&gt;H&lt;/m:t&gt;&lt;/m:r&gt;&lt;/m:oMath&gt;&lt;/m:oMathPara&gt;&lt;/w:p&gt;&lt;w:sectPr wsp:rsidR=&quot;00000000&quot;&gt;&lt;w:pgSz w:w=&quot;12240&quot;t=&quot;援s t=&quot;援swt=&quot;援s:t=&quot;援s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&lt;tP:rs">
            <v:imagedata r:id="rId24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618D4FA8">
          <v:shape id="_x0000_i1058" type="#_x0000_t75" style="width:11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254D0&quot;/&gt;&lt;wsp:rsid wsp:val=&quot;00F40AFD&quot;/&gt;&lt;wsp:rsid wsp:val=&quot;00F41468&quot;/&gt;&lt;wsp:rsid wsp:val=&quot;00FA797E&quot;/&gt;&lt;/wsp:rsids&gt;&lt;/w:docPr&gt;&lt;w:body&gt;&lt;wx:sect&gt;&lt;w:p wsp:rsidR=&quot;00F254D0&quot; wsp:rsidRDefault=&quot;00F254D0&quot; wsp:rsidP=&quot;00F254D0&quot;&gt;&lt;m:oMathPara&gt;&lt;m:oMath&gt;&lt;m:r&gt;&lt;m:rPr&gt;&lt;m:scr m:val=&quot;script&quot;/&gt;&lt;/m:rPr&gt;&lt;w:rPr&gt;&lt;w:rFonts w:ascii=&quot;Cambria Math&quot; w:fareast=&quot;援ssss대┝&quot; w:h-ansi=&quot;Cambria Math&quot; w:cs=&quot;援대┝&quot;/&gt;&lt;wx:font wx:val=&quot;Cambria Math&quot;/&gt;&lt;w:i/&gt;&lt;w:sz w:val=&quot;24&quot;/&gt;&lt;w:sz-cs w:val=&quot;24&quot;/&gt;&lt;w:lang w:fareast=&quot;KO&quot;/&gt;&lt;/w:rPr&gt;&lt;m:t&gt;H&lt;/m:t&gt;&lt;/m:r&gt;&lt;/m:oMath&gt;&lt;/m:oMathPara&gt;&lt;/w:p&gt;&lt;w:sectPr wsp:rsidR=&quot;00000000&quot;&gt;&lt;w:pgSz w:w=&quot;12240&quot;t=&quot;援s t=&quot;援swt=&quot;援s:t=&quot;援s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&lt;tP:rs">
            <v:imagedata r:id="rId24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-divergence</w:t>
      </w:r>
      <w:r w:rsidRPr="000C79BA">
        <w:rPr>
          <w:lang w:eastAsia="ko-KR"/>
        </w:rPr>
        <w:t>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정의될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있다</w:t>
      </w:r>
      <w:r w:rsidRPr="000C79BA">
        <w:rPr>
          <w:lang w:eastAsia="ko-KR"/>
        </w:rPr>
        <w:t xml:space="preserve">[9]. </w:t>
      </w:r>
      <w:r w:rsidRPr="000C79BA">
        <w:rPr>
          <w:lang w:eastAsia="ko-KR"/>
        </w:rPr>
        <w:t>자연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도메인을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0535BA40">
          <v:shape id="_x0000_i1059" type="#_x0000_t75" style="width:24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5716C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15716C&quot; wsp:rsidRDefault=&quot;0015716C&quot; wsp:rsidP=&quot;0015716C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nat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7936D109">
          <v:shape id="_x0000_i1060" type="#_x0000_t75" style="width:24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5716C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15716C&quot; wsp:rsidRDefault=&quot;0015716C&quot; wsp:rsidP=&quot;0015716C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nat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 xml:space="preserve">, DPF </w:t>
      </w:r>
      <w:r w:rsidRPr="000C79BA">
        <w:rPr>
          <w:lang w:eastAsia="ko-KR"/>
        </w:rPr>
        <w:t>도메인을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46FE316B">
          <v:shape id="_x0000_i1061" type="#_x0000_t75" style="width:25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4F7AC9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4F7AC9&quot; wsp:rsidRDefault=&quot;004F7AC9&quot; wsp:rsidP=&quot;004F7AC9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dpf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20BAA61F">
          <v:shape id="_x0000_i1062" type="#_x0000_t75" style="width:25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4F7AC9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4F7AC9&quot; wsp:rsidRDefault=&quot;004F7AC9&quot; wsp:rsidP=&quot;004F7AC9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dpf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때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도메인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간의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거리가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멀면</w:t>
      </w:r>
      <w:r w:rsidRPr="000C79BA">
        <w:rPr>
          <w:lang w:eastAsia="ko-KR"/>
        </w:rPr>
        <w:t>(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383BB58">
          <v:shape id="_x0000_i1063" type="#_x0000_t75" style="width:102.7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023AD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023AD&quot; wsp:rsidRDefault=&quot;003023AD&quot; wsp:rsidP=&quot;003023A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d&lt;/m:t&gt;&lt;/m:r&gt;&lt;/m:e&gt;&lt;m:sub&gt;&lt;m:r&gt;&lt;m:rPr&gt;&lt;m:scr m:val=&quot;script&quot;/&gt;&lt;/m:rPr&gt;&lt;w:rPr&gt;&lt;w:rFonts w:ascii=&quot;Cambria Mathrs&quot; w:farearsst=&quot;援대?=:rs? w:h-asi=:rsnsi=&quot;Cambria Math&quot; w:cs=&quot;援대┝&quot;/&gt;&lt;wx:font wx:val=&quot;Cambria Math&quot;/&gt;&lt;w:i/&gt;&lt;w:sz w:val=&quot;24&quot;/&gt;&lt;w:sz-cs w:val=&quot;24&quot;/&gt;&lt;w:lang w:fareast=&quot;KO&quot;/&gt;&lt;/w:rPr&gt;&lt;m:t&gt;H&lt;/m:t&gt;&lt;/m:r&gt;&lt;/m:sub&gt;&lt;/m:sSub&gt;&lt;m:r&gt;&lt;w:rPr&gt;&lt;w:rFonts w:ascii=&quot;Cambria Mathrsath&quot; w:farerearsast=&quot;援대┝&quot;援대?=:rs w:h-ansi=&quot;Camsi=:rsbria Math&quot; w:cs=&quot;援대┝&quot;/&gt;&lt;wx:font wx:val=&quot;Cambria Math&quot;/&gt;&lt;w:i/&gt;&lt;w:sz w:val=&quot;24&quot;/&gt;&lt;w:sz-cs w:val=&quot;24&quot;/&gt;&lt;w:lang w:fareast=&quot;KO&quot;/&gt;&lt;/w:rPr&gt;&lt;m:t&gt;(&lt;/m:t&gt;&lt;/m:r&gt;&lt;m:sSub&gt;&lt;m:sSubPr&gt;&lt;m:ctrlPr&gt;&lt;w:rPr&gt;&lt;w:rFonts a Mathrsw:ascii=&quot;Cambriaarerears Math&quot; w:fareast=&quot;援?=:rs由? w:h-ansi=&quot;Cambrsi=:rs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athrscript&quot;/&gt;&lt;/m:rPr&gt;&lt;w:rPr&gt;&lt;rearsw:rFonts w:ascii=&quot;Cambri?=:rsa Math&quot; w:fareast=&quot;援대┝&quot;si=:rs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sathrsr&gt;&lt;/m:e&gt;&lt;m:sub&gt;&lt;m:r&gt;&lt;w:rPr&gt;&lt;w&lt;rears:rFonts w:ascii=&quot;Cambria Mathi?=:rs&quot; w:fareast=&quot;援대┝&quot; w:h-ansi=&quot;Csi=:rsambria Math&quot; w:cs=&quot;援대┝&quot;/&gt;&lt;wx:font wx:val=&quot;Cambria Math&quot;/&gt;&lt;w:i/&gt;&lt;w:sz w:val=&quot;24&quot;/&gt;&lt;w:sz-cs w:val=&quot;24&quot;/&gt;&lt;w:lang w:fareast=&quot;KO&quot;/&gt;&lt;/w:rPr&gt;&lt;m:t&gt;nat&lt;/sathrsm:t&gt;&lt;/m:r&gt;&lt;/m:sub&gt;&lt;/m:sSub&gt;&lt;m:r&gt;&lt;w:&lt;rearsrPr&gt;&lt;w:rFonts w:ascii=&quot;Cambria Mathi?=:rs&quot; w:fareast=&quot;援대┝&quot; w:h-ansi=&quot;Cambriasi=:rs Math&quot; w:cs=&quot;援대┝&quot;/&gt;&lt;wx:font wx:val=&quot;Cambria Math&quot;/&gt;&lt;w:i/&gt;&lt;w:sz w:val=&quot;24&quot;/&gt;&lt;w:sz-cs w:val=&quot;24&quot;/&gt;&lt;w:lang w:fareast=&quot;KO&quot;/&gt;&lt;/w:rPsathrsr&gt;&lt;m:t&gt;,&lt;/m:t&gt;&lt;/m:r&gt;&lt;m:sSub&gt;&lt;m:sSubPr&gt;&lt;m:&lt;rearsctrlPr&gt;&lt;w:rPr&gt;&lt;w:rFonts w:ascii=&quot;Cambria i?=:rsMath&quot; w:fareast=&quot;援대┝&quot; w:h-ansi=&quot;Cambria Msi=:rsath&quot; w:cs=&quot;援대┝&quot;/&gt;&lt;wx:font wx:val=&quot;Cambria Math&quot;/&gt;&lt;w:sz w:val=&quot;24&quot;/&gt;&lt;w:sz-cs w:val=&quot;24&quot;/&gt;&lt;w:lang w:fareast=&quot;KsathrsO&quot;/&gt;&lt;/w:rPr&gt;&lt;/m:ctrlPr&gt;&lt;/m:sSubPr&gt;&lt;m:e&gt;&lt;m:r&gt;&lt;m:&lt;rearsrPr&gt;&lt;m:scr m:val=&quot;script&quot;/&gt;&lt;/m:rPr&gt;&lt;w:rPr&gt;&lt;w:rFi?=:rsonts w:ascii=&quot;Cambria Math&quot; w:fareast=&quot;援대┝&quot; w:hsi=:rs-ansi=&quot;Cambria Math&quot; w:cs=&quot;援대┝&quot;/&gt;&lt;wx:font wx:val=&quot;Cambria Math&quot;/&gt;&lt;w:i/&gt;&lt;w:sz w:val=&quot;24&quot;/&gt;&lt;sathrsw:sz-cs w:val=&quot;24&quot;/&gt;&lt;w:lang w:fareast=&quot;KO&quot;/&gt;&lt;/w:rPr&gt;&lt;&lt;rearsm:t&gt;D&lt;/m:t&gt;&lt;/m:r&gt;&lt;/m:e&gt;&lt;m:sub&gt;&lt;m:r&gt;&lt;w:rPr&gt;&lt;w:rFonts wi?=:rs:ascii=&quot;Cambria Math&quot; w:fareast=&quot;援대┝&quot; w:h-ansi=&quot;Cambrsi=:rsia Math&quot; w:cs=&quot;援대┝&quot;/&gt;&lt;wx:font wx:val=&quot;Cambria Math&quot;/&gt;&lt;w:i/&gt;&lt;w:sz w:val=&quot;sathrs24&quot;/&gt;&lt;w:sz-cs w:val=&quot;24&quot;/&gt;&lt;w:lang w:fareast=&quot;KO&quot;/&gt;&lt;/w:rPr&gt;&lt;&lt;rearsm:t&gt;dpf&lt;/m:t&gt;&lt;/m:r&gt;&lt;/m:sub&gt;&lt;/m:sSub&gt;&lt;m:r&gt;&lt;w:rPr&gt;&lt;w:rFonts wi?=:rs:ascii=&quot;Cambria Math&quot; w:fareast=&quot;援대┝&quot; w:h-ansi=&quot;Cambria Matsi=:rsh&quot; w:cs=&quot;援대┝&quot;/&gt;&lt;wx:font wx:val=&quot;Cambria Math&quot;/&gt;&lt;w:i/&gt;&lt;sathrsw:sz w:val=&quot;24&quot;/&gt;&lt;w:sz-cs w:val=&quot;24&quot;/&gt;&lt;w:lang w:fareast=&quot;KO&quot;/&gt;&lt;/w&lt;rears:rPr&gt;&lt;m:t&gt;)??&lt;/m:t&gt;&lt;/m:r&gt;&lt;/m:oMath&gt;&lt;/m:oMathPara&gt;&lt;/w:p&gt;&lt;w:sectPr i?=:rswsp:rsidR=&quot;00000000&quot;&gt;&lt;w:pgSz w:w=&quot;12240&quot; w:h=&quot;15840&quot;/&gt;&lt;w:pgMar w:ti=:rs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5FB6EEC4">
          <v:shape id="_x0000_i1064" type="#_x0000_t75" style="width:102.7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023AD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023AD&quot; wsp:rsidRDefault=&quot;003023AD&quot; wsp:rsidP=&quot;003023A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d&lt;/m:t&gt;&lt;/m:r&gt;&lt;/m:e&gt;&lt;m:sub&gt;&lt;m:r&gt;&lt;m:rPr&gt;&lt;m:scr m:val=&quot;script&quot;/&gt;&lt;/m:rPr&gt;&lt;w:rPr&gt;&lt;w:rFonts w:ascii=&quot;Cambria Mathrs&quot; w:farearsst=&quot;援대?=:rs? w:h-asi=:rsnsi=&quot;Cambria Math&quot; w:cs=&quot;援대┝&quot;/&gt;&lt;wx:font wx:val=&quot;Cambria Math&quot;/&gt;&lt;w:i/&gt;&lt;w:sz w:val=&quot;24&quot;/&gt;&lt;w:sz-cs w:val=&quot;24&quot;/&gt;&lt;w:lang w:fareast=&quot;KO&quot;/&gt;&lt;/w:rPr&gt;&lt;m:t&gt;H&lt;/m:t&gt;&lt;/m:r&gt;&lt;/m:sub&gt;&lt;/m:sSub&gt;&lt;m:r&gt;&lt;w:rPr&gt;&lt;w:rFonts w:ascii=&quot;Cambria Mathrsath&quot; w:farerearsast=&quot;援대┝&quot;援대?=:rs w:h-ansi=&quot;Camsi=:rsbria Math&quot; w:cs=&quot;援대┝&quot;/&gt;&lt;wx:font wx:val=&quot;Cambria Math&quot;/&gt;&lt;w:i/&gt;&lt;w:sz w:val=&quot;24&quot;/&gt;&lt;w:sz-cs w:val=&quot;24&quot;/&gt;&lt;w:lang w:fareast=&quot;KO&quot;/&gt;&lt;/w:rPr&gt;&lt;m:t&gt;(&lt;/m:t&gt;&lt;/m:r&gt;&lt;m:sSub&gt;&lt;m:sSubPr&gt;&lt;m:ctrlPr&gt;&lt;w:rPr&gt;&lt;w:rFonts a Mathrsw:ascii=&quot;Cambriaarerears Math&quot; w:fareast=&quot;援?=:rs由? w:h-ansi=&quot;Cambrsi=:rs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athrscript&quot;/&gt;&lt;/m:rPr&gt;&lt;w:rPr&gt;&lt;rearsw:rFonts w:ascii=&quot;Cambri?=:rsa Math&quot; w:fareast=&quot;援대┝&quot;si=:rs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sathrsr&gt;&lt;/m:e&gt;&lt;m:sub&gt;&lt;m:r&gt;&lt;w:rPr&gt;&lt;w&lt;rears:rFonts w:ascii=&quot;Cambria Mathi?=:rs&quot; w:fareast=&quot;援대┝&quot; w:h-ansi=&quot;Csi=:rsambria Math&quot; w:cs=&quot;援대┝&quot;/&gt;&lt;wx:font wx:val=&quot;Cambria Math&quot;/&gt;&lt;w:i/&gt;&lt;w:sz w:val=&quot;24&quot;/&gt;&lt;w:sz-cs w:val=&quot;24&quot;/&gt;&lt;w:lang w:fareast=&quot;KO&quot;/&gt;&lt;/w:rPr&gt;&lt;m:t&gt;nat&lt;/sathrsm:t&gt;&lt;/m:r&gt;&lt;/m:sub&gt;&lt;/m:sSub&gt;&lt;m:r&gt;&lt;w:&lt;rearsrPr&gt;&lt;w:rFonts w:ascii=&quot;Cambria Mathi?=:rs&quot; w:fareast=&quot;援대┝&quot; w:h-ansi=&quot;Cambriasi=:rs Math&quot; w:cs=&quot;援대┝&quot;/&gt;&lt;wx:font wx:val=&quot;Cambria Math&quot;/&gt;&lt;w:i/&gt;&lt;w:sz w:val=&quot;24&quot;/&gt;&lt;w:sz-cs w:val=&quot;24&quot;/&gt;&lt;w:lang w:fareast=&quot;KO&quot;/&gt;&lt;/w:rPsathrsr&gt;&lt;m:t&gt;,&lt;/m:t&gt;&lt;/m:r&gt;&lt;m:sSub&gt;&lt;m:sSubPr&gt;&lt;m:&lt;rearsctrlPr&gt;&lt;w:rPr&gt;&lt;w:rFonts w:ascii=&quot;Cambria i?=:rsMath&quot; w:fareast=&quot;援대┝&quot; w:h-ansi=&quot;Cambria Msi=:rsath&quot; w:cs=&quot;援대┝&quot;/&gt;&lt;wx:font wx:val=&quot;Cambria Math&quot;/&gt;&lt;w:sz w:val=&quot;24&quot;/&gt;&lt;w:sz-cs w:val=&quot;24&quot;/&gt;&lt;w:lang w:fareast=&quot;KsathrsO&quot;/&gt;&lt;/w:rPr&gt;&lt;/m:ctrlPr&gt;&lt;/m:sSubPr&gt;&lt;m:e&gt;&lt;m:r&gt;&lt;m:&lt;rearsrPr&gt;&lt;m:scr m:val=&quot;script&quot;/&gt;&lt;/m:rPr&gt;&lt;w:rPr&gt;&lt;w:rFi?=:rsonts w:ascii=&quot;Cambria Math&quot; w:fareast=&quot;援대┝&quot; w:hsi=:rs-ansi=&quot;Cambria Math&quot; w:cs=&quot;援대┝&quot;/&gt;&lt;wx:font wx:val=&quot;Cambria Math&quot;/&gt;&lt;w:i/&gt;&lt;w:sz w:val=&quot;24&quot;/&gt;&lt;sathrsw:sz-cs w:val=&quot;24&quot;/&gt;&lt;w:lang w:fareast=&quot;KO&quot;/&gt;&lt;/w:rPr&gt;&lt;&lt;rearsm:t&gt;D&lt;/m:t&gt;&lt;/m:r&gt;&lt;/m:e&gt;&lt;m:sub&gt;&lt;m:r&gt;&lt;w:rPr&gt;&lt;w:rFonts wi?=:rs:ascii=&quot;Cambria Math&quot; w:fareast=&quot;援대┝&quot; w:h-ansi=&quot;Cambrsi=:rsia Math&quot; w:cs=&quot;援대┝&quot;/&gt;&lt;wx:font wx:val=&quot;Cambria Math&quot;/&gt;&lt;w:i/&gt;&lt;w:sz w:val=&quot;sathrs24&quot;/&gt;&lt;w:sz-cs w:val=&quot;24&quot;/&gt;&lt;w:lang w:fareast=&quot;KO&quot;/&gt;&lt;/w:rPr&gt;&lt;&lt;rearsm:t&gt;dpf&lt;/m:t&gt;&lt;/m:r&gt;&lt;/m:sub&gt;&lt;/m:sSub&gt;&lt;m:r&gt;&lt;w:rPr&gt;&lt;w:rFonts wi?=:rs:ascii=&quot;Cambria Math&quot; w:fareast=&quot;援대┝&quot; w:h-ansi=&quot;Cambria Matsi=:rsh&quot; w:cs=&quot;援대┝&quot;/&gt;&lt;wx:font wx:val=&quot;Cambria Math&quot;/&gt;&lt;w:i/&gt;&lt;sathrsw:sz w:val=&quot;24&quot;/&gt;&lt;w:sz-cs w:val=&quot;24&quot;/&gt;&lt;w:lang w:fareast=&quot;KO&quot;/&gt;&lt;/w&lt;rears:rPr&gt;&lt;m:t&gt;)??&lt;/m:t&gt;&lt;/m:r&gt;&lt;/m:oMath&gt;&lt;/m:oMathPara&gt;&lt;/w:p&gt;&lt;w:sectPr i?=:rswsp:rsidR=&quot;00000000&quot;&gt;&lt;w:pgSz w:w=&quot;12240&quot; w:h=&quot;15840&quot;/&gt;&lt;w:pgMar w:ti=:rs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 xml:space="preserve">), </w:t>
      </w:r>
      <w:r w:rsidRPr="000C79BA">
        <w:rPr>
          <w:lang w:eastAsia="ko-KR"/>
        </w:rPr>
        <w:t>전이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효율은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급격히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떨어진다</w:t>
      </w:r>
      <w:r w:rsidRPr="000C79BA">
        <w:rPr>
          <w:lang w:eastAsia="ko-KR"/>
        </w:rPr>
        <w:t>('Negative Transfer').</w:t>
      </w:r>
    </w:p>
    <w:p w14:paraId="2D475F0C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우리는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문제를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해결하기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>, 8,900</w:t>
      </w:r>
      <w:r w:rsidRPr="000C79BA">
        <w:rPr>
          <w:lang w:eastAsia="ko-KR"/>
        </w:rPr>
        <w:t>장의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다양한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부품</w:t>
      </w:r>
      <w:r w:rsidRPr="000C79BA">
        <w:rPr>
          <w:lang w:eastAsia="ko-KR"/>
        </w:rPr>
        <w:t>(</w:t>
      </w:r>
      <w:r w:rsidRPr="000C79BA">
        <w:rPr>
          <w:lang w:eastAsia="ko-KR"/>
        </w:rPr>
        <w:t>나사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파이프</w:t>
      </w:r>
      <w:r w:rsidRPr="000C79BA">
        <w:rPr>
          <w:lang w:eastAsia="ko-KR"/>
        </w:rPr>
        <w:t xml:space="preserve">, </w:t>
      </w:r>
      <w:proofErr w:type="spellStart"/>
      <w:r w:rsidRPr="000C79BA">
        <w:rPr>
          <w:lang w:eastAsia="ko-KR"/>
        </w:rPr>
        <w:t>주조물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등</w:t>
      </w:r>
      <w:r w:rsidRPr="000C79BA">
        <w:rPr>
          <w:lang w:eastAsia="ko-KR"/>
        </w:rPr>
        <w:t xml:space="preserve">) X-ray </w:t>
      </w:r>
      <w:r w:rsidRPr="000C79BA">
        <w:rPr>
          <w:lang w:eastAsia="ko-KR"/>
        </w:rPr>
        <w:t>이미지로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구성된</w:t>
      </w:r>
      <w:r w:rsidRPr="000C79BA">
        <w:rPr>
          <w:lang w:eastAsia="ko-KR"/>
        </w:rPr>
        <w:t> Industrial X-ray Zip Dataset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중간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도메인</w:t>
      </w:r>
      <w:r w:rsidRPr="000C79BA">
        <w:rPr>
          <w:lang w:eastAsia="ko-KR"/>
        </w:rPr>
        <w:t>(Bridge Domain,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07F2C034">
          <v:shape id="_x0000_i1065" type="#_x0000_t75" style="width:38.2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0092B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0092B&quot; wsp:rsidRDefault=&quot;0080092B&quot; wsp:rsidP=&quot;0080092B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bridge&lt;/m:t&gt;&lt;/m:r&gt;&lt;/m:sub&gt;&lt;/m:sSub&gt;&lt;/m:oMath&gt;&lt;/m:oMathPara&gt;&lt;/w:p&gt;&lt;wa:f:rs:sectPr wsp:re:rsrsidR=&quot;0000000:rs0&quot;&gt;&lt;w:pgSz w:w:rs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06C44D0E">
          <v:shape id="_x0000_i1066" type="#_x0000_t75" style="width:38.2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0092B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0092B&quot; wsp:rsidRDefault=&quot;0080092B&quot; wsp:rsidP=&quot;0080092B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bridge&lt;/m:t&gt;&lt;/m:r&gt;&lt;/m:sub&gt;&lt;/m:sSub&gt;&lt;/m:oMath&gt;&lt;/m:oMathPara&gt;&lt;/w:p&gt;&lt;wa:f:rs:sectPr wsp:re:rsrsidR=&quot;0000000:rs0&quot;&gt;&lt;w:pgSz w:w:rs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)</w:t>
      </w:r>
      <w:r w:rsidRPr="000C79BA">
        <w:rPr>
          <w:lang w:eastAsia="ko-KR"/>
        </w:rPr>
        <w:t>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도입하는</w:t>
      </w:r>
      <w:r w:rsidRPr="000C79BA">
        <w:rPr>
          <w:lang w:eastAsia="ko-KR"/>
        </w:rPr>
        <w:t xml:space="preserve"> 3</w:t>
      </w:r>
      <w:r w:rsidRPr="000C79BA">
        <w:rPr>
          <w:lang w:eastAsia="ko-KR"/>
        </w:rPr>
        <w:t>단계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계층적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전이학습</w:t>
      </w:r>
      <w:r w:rsidRPr="000C79BA">
        <w:rPr>
          <w:lang w:eastAsia="ko-KR"/>
        </w:rPr>
        <w:t>(Three-Stage Hierarchical Transfer Learning)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설계했다</w:t>
      </w:r>
      <w:r w:rsidRPr="000C79BA">
        <w:rPr>
          <w:lang w:eastAsia="ko-KR"/>
        </w:rPr>
        <w:t>.</w:t>
      </w:r>
    </w:p>
    <w:p w14:paraId="2616127F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Stage 1: General Feature Learning (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3CCD479">
          <v:shape id="_x0000_i1067" type="#_x0000_t75" style="width:24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A589A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9A589A&quot; wsp:rsidRDefault=&quot;009A589A&quot; wsp:rsidP=&quot;009A589A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nat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53FFFD3F">
          <v:shape id="_x0000_i1068" type="#_x0000_t75" style="width:24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A589A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9A589A&quot; wsp:rsidRDefault=&quot;009A589A&quot; wsp:rsidP=&quot;009A589A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nat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) ImageNet</w:t>
      </w:r>
      <w:r w:rsidRPr="000C79BA">
        <w:rPr>
          <w:lang w:eastAsia="ko-KR"/>
        </w:rPr>
        <w:t>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사전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가중치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1EA34B2E">
          <v:shape id="_x0000_i1069" type="#_x0000_t75" style="width:19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8297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E82978&quot; wsp:rsidRDefault=&quot;00E82978&quot; wsp:rsidP=&quot;00E8297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罐&lt;/m:t&gt;&lt;/m:r&gt;&lt;/m:e&gt;&lt;m:sub&gt;&lt;m:r&gt;&lt;w:rPr&gt;&lt;w:rFonts w:ascii=&quot;Cambria Math&quot; w:fareast=&quot;援대┝&quot; w:h-ansi=&quot;Cambrisi=:rsa Math&quot; wsi=:rs:cs=&quot;援대cssi=:rs┝&quot;/&gt;&lt;wxs=&quot;?si=:rs:font wx:val=&quot;Cambria Math&quot;/&gt;&lt;w:i/&gt;&lt;w:sz w:val=&quot;24&quot;/&gt;&lt;w:sz-cs w:val=&quot;24&quot;/&gt;&lt;w:lang w:fareast=&quot;KO&quot;/&gt;&lt;/w:rPr&gt;&lt;m:t&gt;src&lt;/m:t&gt;&lt;/m:r&gt;&lt;/m:sub&gt;&lt;/m:sSub&gt;&lt;/m:oMath&gt;&lt;/m:oMathPara&gt;&lt;/w:p&gt;&lt;w:sectPr wsp:rsidR=&quot;00000000&quot;&gt;&lt;:rsw:pgSz w:w=&quot;122:rs40&quot; w:h=&quot;15840&quot;/&gt;s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7987EFC3">
          <v:shape id="_x0000_i1070" type="#_x0000_t75" style="width:19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8297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E82978&quot; wsp:rsidRDefault=&quot;00E82978&quot; wsp:rsidP=&quot;00E8297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罐&lt;/m:t&gt;&lt;/m:r&gt;&lt;/m:e&gt;&lt;m:sub&gt;&lt;m:r&gt;&lt;w:rPr&gt;&lt;w:rFonts w:ascii=&quot;Cambria Math&quot; w:fareast=&quot;援대┝&quot; w:h-ansi=&quot;Cambrisi=:rsa Math&quot; wsi=:rs:cs=&quot;援대cssi=:rs┝&quot;/&gt;&lt;wxs=&quot;?si=:rs:font wx:val=&quot;Cambria Math&quot;/&gt;&lt;w:i/&gt;&lt;w:sz w:val=&quot;24&quot;/&gt;&lt;w:sz-cs w:val=&quot;24&quot;/&gt;&lt;w:lang w:fareast=&quot;KO&quot;/&gt;&lt;/w:rPr&gt;&lt;m:t&gt;src&lt;/m:t&gt;&lt;/m:r&gt;&lt;/m:sub&gt;&lt;/m:sSub&gt;&lt;/m:oMath&gt;&lt;/m:oMathPara&gt;&lt;/w:p&gt;&lt;w:sectPr wsp:rsidR=&quot;00000000&quot;&gt;&lt;:rsw:pgSz w:w=&quot;122:rs40&quot; w:h=&quot;15840&quot;/&gt;s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를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초기값으로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사용한다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단계에서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객체의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기본적인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윤곽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경계</w:t>
      </w:r>
      <w:r w:rsidRPr="000C79BA">
        <w:rPr>
          <w:lang w:eastAsia="ko-KR"/>
        </w:rPr>
        <w:t xml:space="preserve">(Edge), </w:t>
      </w:r>
      <w:r w:rsidRPr="000C79BA">
        <w:rPr>
          <w:lang w:eastAsia="ko-KR"/>
        </w:rPr>
        <w:t>색상</w:t>
      </w:r>
      <w:r w:rsidRPr="000C79BA">
        <w:rPr>
          <w:lang w:eastAsia="ko-KR"/>
        </w:rPr>
        <w:t xml:space="preserve">(Color) </w:t>
      </w:r>
      <w:r w:rsidRPr="000C79BA">
        <w:rPr>
          <w:lang w:eastAsia="ko-KR"/>
        </w:rPr>
        <w:t>등을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인지하는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능력을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갖춘다</w:t>
      </w:r>
      <w:r w:rsidRPr="000C79BA">
        <w:rPr>
          <w:lang w:eastAsia="ko-KR"/>
        </w:rPr>
        <w:t>.</w:t>
      </w:r>
    </w:p>
    <w:p w14:paraId="37D06263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Stage 2: Domain Adaptation via Bridge (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6F05F3B0">
          <v:shape id="_x0000_i1071" type="#_x0000_t75" style="width:38.2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45DB8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45DB8&quot; wsp:rsidRDefault=&quot;00545DB8&quot; wsp:rsidP=&quot;00545DB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bridge&lt;/m:t&gt;&lt;/m:r&gt;&lt;/m:sub&gt;&lt;/m:sSub&gt;&lt;/m:oMath&gt;&lt;/m:oMathPara&gt;&lt;/w:p&gt;&lt;wa:f:rs:sectPr wsp:re:rsrsidR=&quot;0000000:rs0&quot;&gt;&lt;w:pgSz w:w:rs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52629DD9">
          <v:shape id="_x0000_i1072" type="#_x0000_t75" style="width:38.2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45DB8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45DB8&quot; wsp:rsidRDefault=&quot;00545DB8&quot; wsp:rsidP=&quot;00545DB8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bridge&lt;/m:t&gt;&lt;/m:r&gt;&lt;/m:sub&gt;&lt;/m:sSub&gt;&lt;/m:oMath&gt;&lt;/m:oMathPara&gt;&lt;/w:p&gt;&lt;wa:f:rs:sectPr wsp:re:rsrsidR=&quot;0000000:rs0&quot;&gt;&lt;w:pgSz w:w:rs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) </w:t>
      </w:r>
      <w:r w:rsidRPr="000C79BA">
        <w:rPr>
          <w:lang w:eastAsia="ko-KR"/>
        </w:rPr>
        <w:t>중간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도메인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데이터셋을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사용하여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튜닝한다</w:t>
      </w:r>
      <w:r w:rsidRPr="000C79BA">
        <w:rPr>
          <w:lang w:eastAsia="ko-KR"/>
        </w:rPr>
        <w:t>. Zip Dataset</w:t>
      </w:r>
      <w:r w:rsidRPr="000C79BA">
        <w:rPr>
          <w:lang w:eastAsia="ko-KR"/>
        </w:rPr>
        <w:t>은</w:t>
      </w:r>
      <w:r w:rsidRPr="000C79BA">
        <w:rPr>
          <w:lang w:eastAsia="ko-KR"/>
        </w:rPr>
        <w:t xml:space="preserve"> DPF</w:t>
      </w:r>
      <w:r w:rsidRPr="000C79BA">
        <w:rPr>
          <w:lang w:eastAsia="ko-KR"/>
        </w:rPr>
        <w:t>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객체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종류는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다르지만</w:t>
      </w:r>
      <w:r w:rsidRPr="000C79BA">
        <w:rPr>
          <w:lang w:eastAsia="ko-KR"/>
        </w:rPr>
        <w:t xml:space="preserve">, X-ray </w:t>
      </w:r>
      <w:r w:rsidRPr="000C79BA">
        <w:rPr>
          <w:lang w:eastAsia="ko-KR"/>
        </w:rPr>
        <w:t>투과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명암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분포</w:t>
      </w:r>
      <w:r w:rsidRPr="000C79BA">
        <w:rPr>
          <w:lang w:eastAsia="ko-KR"/>
        </w:rPr>
        <w:t>(Grayscale Intensity Distribution), </w:t>
      </w:r>
      <w:r w:rsidRPr="000C79BA">
        <w:rPr>
          <w:lang w:eastAsia="ko-KR"/>
        </w:rPr>
        <w:t>노이즈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패턴</w:t>
      </w:r>
      <w:r w:rsidRPr="000C79BA">
        <w:rPr>
          <w:lang w:eastAsia="ko-KR"/>
        </w:rPr>
        <w:t>(Quantum Noise), </w:t>
      </w:r>
      <w:r w:rsidRPr="000C79BA">
        <w:rPr>
          <w:lang w:eastAsia="ko-KR"/>
        </w:rPr>
        <w:t>배경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텍스처</w:t>
      </w:r>
      <w:r w:rsidRPr="000C79BA">
        <w:rPr>
          <w:lang w:eastAsia="ko-KR"/>
        </w:rPr>
        <w:t>(Background Texture) </w:t>
      </w:r>
      <w:r w:rsidRPr="000C79BA">
        <w:rPr>
          <w:lang w:eastAsia="ko-KR"/>
        </w:rPr>
        <w:t>등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저수준</w:t>
      </w:r>
      <w:proofErr w:type="spellEnd"/>
      <w:r w:rsidRPr="000C79BA">
        <w:rPr>
          <w:lang w:eastAsia="ko-KR"/>
        </w:rPr>
        <w:t xml:space="preserve">(Low-level) </w:t>
      </w:r>
      <w:r w:rsidRPr="000C79BA">
        <w:rPr>
          <w:lang w:eastAsia="ko-KR"/>
        </w:rPr>
        <w:t>특징을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공유한다</w:t>
      </w:r>
      <w:r w:rsidRPr="000C79BA">
        <w:rPr>
          <w:lang w:eastAsia="ko-KR"/>
        </w:rPr>
        <w:t>.</w:t>
      </w:r>
    </w:p>
    <w:p w14:paraId="505B380C" w14:textId="77777777" w:rsidR="009B1BE1" w:rsidRPr="000C79BA" w:rsidRDefault="00000000" w:rsidP="009B1BE1">
      <w:pPr>
        <w:rPr>
          <w:lang w:eastAsia="ko-KR"/>
        </w:rPr>
      </w:pPr>
      <w:r>
        <w:rPr>
          <w:lang w:eastAsia="ko-KR"/>
        </w:rPr>
        <w:pict w14:anchorId="2C4E71DD">
          <v:shape id="_x0000_i1073" type="#_x0000_t75" style="width:186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B3579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B3579&quot; wsp:rsidRPr=&quot;003B3579&quot; wsp:rsidRDefault=&quot;003B3579&quot; wsp:rsidP=&quot;003B3579&quot;&gt;&lt;m:oMathPara&gt;&lt;m:oMath&gt;&lt;m:sSub&gt;&lt;m:sSub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th&quot; w:farth&quot; w:farth&quot; w:farth&quot; w:far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m:rPr&gt;&lt;m:scr m:val=&quot;script&quot;/&gt;&lt;/m:rPr&gt;&lt;w:rPr&gt;&lt;w:rFonfarts w:ascifari=&quot;Cambrifara Math&quot; wfar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H&lt;/m:t&gt;&lt;/m:r&gt;&lt;/m:sub&gt;&lt;/m:sSub&gt;&lt;m:r&gt;&lt;w:rPr&gt;&lt;w:rFoFonfarnts w:ascii=scifar&quot;Cambria Matbrifarh&quot; w:fareast&quot; wfar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(&lt;/m:t&gt;&lt;/m:r&gt;&lt;m:sSub&gt;&lt;m:sSubPr&gt;&lt;m:ctrlFonfarPr&gt;&lt;w:rPr&gt;&lt;w:rFontscifars w:ascii=&quot;Cambriabrifar Math&quot; w:fareast=&quot;&quot; wfar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Fonfarm:rPr&gt;&lt;m:scr m:val=&quot;scriscifarpt&quot;/&gt;&lt;/m:rPr&gt;&lt;w:rPr&gt;&lt;w:rbrifarFonts w:ascii=&quot;Cambria M&quot; wfarath&quot; w:fareast=&quot;援대┝&quot; w:h-ansi=&quot;Cambria Math&quot; w:cs=&quot;援대┝&quot;/&gt;&lt;wx:font wx:val=&quot;Cambria Math&quot;/&gt;&lt;w:i/&gt;&lt;w:sz w:val=&quot;24&quot;/&gt;&lt;w:sz-cs w:val=&quot;24&quot;/&gt;&lt;w:lang w:fareast=&quot;KO&quot;/&gt;&lt;Fonfar/w:rPr&gt;&lt;m:t&gt;D&lt;/m:t&gt;&lt;/m:r&gt;&lt;/m:escifar&gt;&lt;m:sub&gt;&lt;m:r&gt;&lt;w:rPr&gt;&lt;w:rFonts brifarw:ascii=&quot;Cambria Math&quot; w:farea&quot; wfarst=&quot;援대┝&quot; w:h-ansi=&quot;Cambria Math&quot; w:cs=&quot;援대┝&quot;/&gt;&lt;wx:font wx:val=&quot;Cambria Math&quot;/&gt;&lt;w:i/&gt;&lt;w:sz w:val=&quot;24&quot;/&gt;&lt;w:sz-cs w:val=&quot;24&quot;/&gt;&lt;w:lang w:fareast=&quot;FonfarKO&quot;/&gt;&lt;/w:rPr&gt;&lt;m:t&gt;nat&lt;/m:t&gt;&lt;/m:r&gt;&lt;/mscifar:sub&gt;&lt;/m:sSub&gt;&lt;m:r&gt;&lt;w:rPr&gt;&lt;w:rFonts brifarw:ascii=&quot;Cambria Math&quot; w:fareast=&quot;援a&quot; wfar대┝&quot; w:h-ansi=&quot;Cambria Math&quot; w:cs=&quot;援대┝&quot;/&gt;&lt;wx:font wx:val=&quot;Cambria Math&quot;/&gt;&lt;w:i/&gt;&lt;w:sz w:val=&quot;24&quot;/&gt;&lt;w:sz-cs w:val=&quot;24&quot;/&gt;&lt;w:lanFonfarg w:fareast=&quot;KO&quot;/&gt;&lt;/w:rPr&gt;&lt;m:t&gt;,&lt;/m:t&gt;&lt;/m:scifarr&gt;&lt;m:sSub&gt;&lt;m:sSubPr&gt;&lt;m:ctrlPr&gt;&lt;w:rPr&gt;&lt;w:rFbrifaronts w:ascii=&quot;Cambria Math&quot; w:fareast=&quot;援대a&quot; wfar┝&quot; w:h-ansi=&quot;Cambria Math&quot; w:cs=&quot;援대┝&quot;/&gt;&lt;wx:font wx:val=&quot;Cambria Math&quot;/&gt;&lt;w:sz w:val=&quot;24&quot;/&gt;&lt;w:sz-cs w:val=&quot;Fonfar24&quot;/&gt;&lt;w:lang w:fareast=&quot;KO&quot;/&gt;&lt;/w:rPr&gt;&lt;/m:ctrlPr&gt;scifar&lt;/m:sSubPr&gt;&lt;m:e&gt;&lt;m:r&gt;&lt;m:rPr&gt;&lt;m:scr m:val=&quot;scriptbrifar&quot;/&gt;&lt;/m:rPr&gt;&lt;w:rPr&gt;&lt;w:rFonts w:ascii=&quot;Cambria Math&quot;wfar w:fareast=&quot;援대┝&quot; w:h-ansi=&quot;Cambria Math&quot; w:cs=&quot;援대┝&quot;/&gt;&lt;wx:font wx:val=&quot;Cambria Math&quot;/&gt;&lt;wFonfar:i/&gt;&lt;w:sz w:val=&quot;24&quot;/&gt;&lt;w:sz-cs w:val=&quot;24&quot;/&gt;&lt;w:lang w:fscifarareast=&quot;KO&quot;/&gt;&lt;/w:rPr&gt;&lt;m:t&gt;D&lt;/m:t&gt;&lt;/m:r&gt;&lt;/m:e&gt;&lt;m:sub&gt;&lt;mbrifar:r&gt;&lt;w:rPr&gt;&lt;w:rFonts w:ascii=&quot;Cambria Math&quot; w:fareast=&quot;h&quot;wfar援대┝&quot; w:h-ansi=&quot;Cambria Math&quot; w:cs=&quot;援대┝&quot;/&gt;&lt;wx:font wx:val=&quot;Cambria MatFonfarh&quot;/&gt;&lt;w:i/&gt;&lt;w:sz w:val=&quot;24&quot;/&gt;&lt;w:sz-cs w:val=&quot;24&quot;/&gt;&lt;w:lang w:fscifarareast=&quot;KO&quot;/&gt;&lt;/w:rPr&gt;&lt;m:t&gt;bridge&lt;/m:t&gt;&lt;/m:r&gt;&lt;/m:sub&gt;&lt;/m:sSubbrifar&gt;&lt;m:r&gt;&lt;w:rPr&gt;&lt;w:rFonts w:ascii=&quot;Cambria Math&quot; w:fareast=&quot;援?&quot;h&quot;wfar由? w:h-ansi=&quot;Cambria Math&quot; w:cs=&quot;援대┝&quot;/&gt;&lt;wx:font wx:vonfaral=&quot;Cambria Math&quot;/&gt;&lt;w:i/&gt;&lt;w:sz w:val=&quot;24&quot;/&gt;&lt;w:sz-cs w:val=&quot;24&quot;/&gt;&lt;wcifar:lang w:fareast=&quot;KO&quot;/&gt;&lt;/w:rPr&gt;&lt;m:t&gt;)&amp;lt;&lt;/m:t&gt;&lt;/m:r&gt;&lt;m:sSub&gt;&lt;m:sSurifarbPr&gt;&lt;m:ctrlPr&gt;&lt;w:rPr&gt;&lt;w:rFonts w:ascii=&quot;Cambria Math&quot; w:fareast=&quot;?&quot;wfar뎬由? w:h-ansi=&quot;Cambria Math&quot; w:cs=&quot;援대┝onfar&quot;/&gt;&lt;wx:font wx:val=&quot;Cambria Math&quot;/&gt;&lt;w:sz w:val=&quot;24&quot;/&gt;&lt;w:sz-cs w:val=&quot;24cifar&quot;/&gt;&lt;w:lang w:fareast=&quot;KO&quot;/&gt;&lt;/w:rPr&gt;&lt;/m:ctrlPr&gt;&lt;/m:sSubPr&gt;&lt;m:e&gt;&lt;m:r&gt;&lt;w:rrifarPr&gt;&lt;w:rFonts w:ascii=&quot;Cambria Math&quot; w:fareast=&quot;援대┝&quot; w:h-ansi=&quot;Cambrt=&quot;?&quot;wfaria Math&quot; w:cs=&quot;援대┝&quot;/&gt;┝onfar&lt;wx:font wx:val=&quot;Cambria Math&quot;/&gt;&lt;w:i/&gt;&lt;w:sz w:val=&quot;24&quot;/&gt;&lt;w:sz-cs w:val=&quot;24&quot;/4cifar&gt;&lt;w:lang w:fareast=&quot;KO&quot;/&gt;&lt;/w:rPr&gt;&lt;m:t&gt;d&lt;/m:t&gt;&lt;/m:r&gt;&lt;/m:e&gt;&lt;m:sub&gt;&lt;m:r&gt;&lt;m:rPr&gt;rrifar&lt;m:scr m:val=&quot;script&quot;/&gt;&lt;/m:rPr&gt;&lt;w:rPr&gt;&lt;w:rFonts w:ascii=&quot;Cambria Math&quot; w:fareasfart=&quot;援대┝far&quot; w:h-ansi=&quot;Cambria Math&quot; w:cs=&quot;援대┝&quot;/&gt;&lt;wx:font wx:val=&quot;Cambria Math&quot;/&gt;&lt;w:i/&gt;&lt;w:4cifarsz w:val=&quot;24&quot;/&gt;&lt;w:sz-cs w:val=&quot;24&quot;/&gt;&lt;w:lang w:fareast=&quot;KO&quot;/&gt;&lt;/w:rPr&gt;&lt;m:t&gt;H&lt;/m:t&gt;&lt;/rrifarm:r&gt;&lt;/m:sub&gt;&lt;/m:sSub&gt;&lt;m:r&gt;&lt;w:rPr&gt;&lt;w:rFonts w:ascii=&quot;Cambria Math&quot; w:fareast=&quot;援┝far대?areasfar? w:h-ansi=&quot;Cambria Math&quot; w:cs=&quot;援대┝&quot;/&gt;&lt;wx:font wx:val=&quot;Cambria Math&quot;/&gt;&lt;w:icifar/&gt;&lt;w:sz w:val=&quot;24&quot;/&gt;&lt;w:sz-cs w:val=&quot;24&quot;/&gt;&lt;w:lang w:fareast=&quot;KO&quot;/&gt;&lt;/w:rPr&gt;&lt;m:t&gt;(&lt;/m:t&gt;&lt;/mrifar:r&gt;&lt;m:sSub&gt;&lt;m:sSubPr&gt;&lt;m:ctrlPr&gt;&lt;w:rPr&gt;&lt;w:rFonts w:ascii=&quot;Cambria Math┝far&quot; w:fareast=&quot;援대┝&quot;reasfar w:h-ansi=&quot;Cambria Math&quot; w:cs=&quot;援대┝&quot;/&gt;&lt;wx:font wx:val=&quot;Cambria Micifarath&quot;/&gt;&lt;w:sz w:val=&quot;24&quot;/&gt;&lt;w:sz-cs w:val=&quot;24&quot;/&gt;&lt;w:lang w:fareast=&quot;KO&quot;/&gt;&lt;/w:rPr&gt;&lt;/m:ctrlPr&gt;&lt;/m:smrifarSubPr&gt;&lt;m:e&gt;&lt;m:r&gt;&lt;m:rPr&gt;&lt;m:scr m:val=&quot;script&quot;/&gt;&lt;/m:rPr&gt;&lt;w:th┝farrPr&gt;&lt;w:rFonts w:ascii=&quot;Cambria Math&quot; w:farfareast=&quot;援대┝&quot; w:h-ansi=&quot;Cambria Math&quot; w:cs=&quot;援대┝&quot;/&gt;&lt;icifarwx:font wx:val=&quot;Cambria Math&quot;/&gt;&lt;w:i/&gt;&lt;w:sz w:val=&quot;24&quot;/&gt;&lt;w:sz-cs w:val=&quot;24&quot;/&gt;&lt;w:lang w:fareast=&quot;KO&quot;/mrifar&gt;&lt;/w:rPr&gt;&lt;m:t&gt;D&lt;/m:t&gt;&lt;/m:r&gt;&lt;/m:e&gt;&lt;m:sub&gt;&lt;m:r&gt;th┝far&lt;w:rPr&gt;&lt;w:rFonts w:ascii=&quot;Cambria Math&quot; w:fareast=&quot;援?&quot; w:far由? w:h-ansi=&quot;Cambria Math&quot; w:cs=&quot;援대┝&quot;/&gt;&lt;cifarwx:font wx:val=&quot;Cambria Math&quot;/&gt;&lt;w:i/&gt;&lt;w:sz w:val=&quot;24&quot;/&gt;&lt;w:sz-cs w:val=&quot;24&quot;/&gt;&lt;w:lang w:fareast=&quot;KO&quot;/&gt;&lt;/w:rrifarPr&gt;&lt;m:t&gt;nat&lt;/m:t&gt;&lt;/m:r&gt;&lt;/m:sub&gt;&lt;/m:h┝farsSub&gt;&lt;m:r&gt;&lt;w:rPr&gt;&lt;w:rFonts w:ascii=&quot;Cambria Math&quot; w:fareast=&quot;援대┝&quot; w?&quot; w:far:h-ansi=&quot;Cambria Math&quot; w:cs=&quot;援?ifar由?/&gt;&lt;wx:font wx:val=&quot;Cambria Math&quot;/&gt;&lt;w:i/&gt;&lt;w:sz w:val=&quot;24&quot;/&gt;&lt;w:sz-cs w:val=&quot;24&quot;/&gt;&lt;w:lang w:fareast=&quot;KO&quot;/&gt;&lt;/wrrifar:rPr&gt;&lt;m:t&gt;,&lt;/m:t&gt;&lt;/m:r&gt;&lt;m:h┝farsSub&gt;&lt;m:sSubPr&gt;&lt;m:ctrlPr&gt;&lt;w:rPr&gt;&lt;w:rFonts w:ascii=&quot;Cambria Math&quot; w:fareast=&quot;援대┝&quot; w:h w:far-ansi=&quot;Cambria Math&quot;?ifar w:cs=&quot;援대┝&quot;/&gt;&lt;wx:font wx:val=&quot;Cambria Math&quot;/&gt;&lt;w:sz w:val=&quot;24&quot;/&gt;&lt;w:sz-cs w:val=&quot;24&quot;/&gt;&lt;w:lang w:fareast=&quot;KO&quot;/&gt;&lt;/w:rrrifarPr&gt;&lt;/m:ctrlPr&gt;&lt;:h┝far/m:sSubPr&gt;&lt;m:e&gt;&lt;m:r&gt;&lt;m:rPr&gt;&lt;m:scr m:val=&quot;script&quot;/&gt;&lt;/m:rPr&gt;&lt;w:rPr&gt;&lt;w:rFonts w:ascii=&quot;Cambria Math&quot; w:farefarast=&quot;援대┝&quot;?ifar&quot; w:h-ansi=&quot;Cambria Math&quot; w:cs=&quot;援대┝&quot;/&gt;&lt;wx:font wx:val=&quot;Cambria Math&quot;/&gt;&lt;w:i/&gt;&lt;w:sz w:val=&quot;24&quot;/&gt;&lt;w:sz-cs w:val=&quot;24&quot;/&gt;&lt;w:lrrifarang:h┝far w:fareast=&quot;KO&quot;/&gt;&lt;/w:rPr&gt;&lt;m:t&gt;D&lt;/m:t&gt;&lt;/m:r&gt;&lt;/m:e&gt;&lt;m:sub&gt;&lt;m:r&gt;&lt;w:rPr&gt;&lt;w:rFonts w:ascii=&quot;Cambria Math&quot; w:fareast=&quot;援대┝&quot;w:far&quot;?ifarefar w:h-ansi=&quot;Cambria Math&quot; w:cs=&quot;援대┝&quot;/&gt;&lt;wx:font wx:val=&quot;Cambria Math&quot;/&gt;&lt;w:i/&gt;&lt;w:sz w:val=&quot;24&quot;/&gt;&lt;w:sz-cs w:val=&quot;24&quot;/&gt;&lt;w:l:h┝farangrrifar w:fareast=&quot;KO&quot;/&gt;&lt;/w:rPr&gt;&lt;m:t&gt;dpf&lt;/m:t&gt;&lt;/m:r&gt;&lt;/m:sub&gt;&lt;/m:sSub&gt;&lt;m:r&gt;&lt;w:rPr&gt;&lt;w:rFonts w:ascii=&quot;Cambria Math&quot; w:fareast=&quot;援?ifar由? w:h-aarefarnsi=&quot;Cambria Math&quot; w:cs=&quot;援대┝&quot;/&gt;&lt;wx:font wx:val=&quot;Cambria Math&quot;/&gt;&lt;w:i/&gt;&lt;w:sz w:val=&quot;24&quot;/&gt;&lt;w:sz-cs w:val=&quot;h┝far24&quot;/&gt;&lt;w:langrrifar w:fareast=&quot;KO&quot;/&gt;&lt;/w:rPr&gt;&lt;m:t&gt;)&lt;/m:t&gt;&lt;/m:r&gt;&lt;/m:oMath&gt;&lt;/m:oMathPara&gt;&lt;/w:p&gt;&lt;w:sectPr wsp:rsidR=&quot;00000000&quot; wsp:rsidRPr?ifar=&quot;003B3579&quot;&gt;&lt;w:pgSz w:far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="009B1BE1" w:rsidRPr="000C79BA">
        <w:rPr>
          <w:lang w:eastAsia="ko-KR"/>
        </w:rPr>
        <w:br/>
      </w:r>
    </w:p>
    <w:p w14:paraId="5681F428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통해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자연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문법을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잊고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산업용</w:t>
      </w:r>
      <w:r w:rsidRPr="000C79BA">
        <w:rPr>
          <w:lang w:eastAsia="ko-KR"/>
        </w:rPr>
        <w:t xml:space="preserve"> X-ray </w:t>
      </w:r>
      <w:r w:rsidRPr="000C79BA">
        <w:rPr>
          <w:lang w:eastAsia="ko-KR"/>
        </w:rPr>
        <w:t>이미지의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통계적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특성에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적응하게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된다</w:t>
      </w:r>
      <w:r w:rsidRPr="000C79BA">
        <w:rPr>
          <w:lang w:eastAsia="ko-KR"/>
        </w:rPr>
        <w:t>(Domain Alignment).</w:t>
      </w:r>
    </w:p>
    <w:p w14:paraId="52808D87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Stage 3: Task-Specific Fine-tuning (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5872F191">
          <v:shape id="_x0000_i1074" type="#_x0000_t75" style="width:22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84ED0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84ED0&quot; wsp:rsidRDefault=&quot;00B84ED0&quot; wsp:rsidP=&quot;00B84ED0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tgt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000000">
        <w:rPr>
          <w:lang w:eastAsia="ko-KR"/>
        </w:rPr>
        <w:pict w14:anchorId="4CAA300D">
          <v:shape id="_x0000_i1075" type="#_x0000_t75" style="width:22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84ED0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84ED0&quot; wsp:rsidRDefault=&quot;00B84ED0&quot; wsp:rsidP=&quot;00B84ED0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D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tgt&lt;/m:t&gt;&lt;/m:r&gt;&lt;/m:sub&gt;&lt;/m:sSub&gt;&lt;/m:oMath&gt;&lt;/m:oMathPara&gt;&lt;/w:p&gt;&lt;w:sea:f:rsctPr wsp:rsire:rsdR=&quot;00000000&quot;&gt;:rs&lt;w:pgSz w:w=&quot;1:rs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) </w:t>
      </w:r>
      <w:r w:rsidRPr="000C79BA">
        <w:rPr>
          <w:lang w:eastAsia="ko-KR"/>
        </w:rPr>
        <w:t>마지막으로</w:t>
      </w:r>
      <w:r w:rsidRPr="000C79BA">
        <w:rPr>
          <w:lang w:eastAsia="ko-KR"/>
        </w:rPr>
        <w:t xml:space="preserve"> 16</w:t>
      </w:r>
      <w:r w:rsidRPr="000C79BA">
        <w:rPr>
          <w:lang w:eastAsia="ko-KR"/>
        </w:rPr>
        <w:t>장의</w:t>
      </w:r>
      <w:r w:rsidRPr="000C79BA">
        <w:rPr>
          <w:lang w:eastAsia="ko-KR"/>
        </w:rPr>
        <w:t xml:space="preserve"> Real DPF </w:t>
      </w:r>
      <w:r w:rsidRPr="000C79BA">
        <w:rPr>
          <w:lang w:eastAsia="ko-KR"/>
        </w:rPr>
        <w:t>이미지와</w:t>
      </w:r>
      <w:r w:rsidRPr="000C79BA">
        <w:rPr>
          <w:lang w:eastAsia="ko-KR"/>
        </w:rPr>
        <w:t xml:space="preserve"> 500</w:t>
      </w:r>
      <w:r w:rsidRPr="000C79BA">
        <w:rPr>
          <w:lang w:eastAsia="ko-KR"/>
        </w:rPr>
        <w:t>장의</w:t>
      </w:r>
      <w:r w:rsidRPr="000C79BA">
        <w:rPr>
          <w:lang w:eastAsia="ko-KR"/>
        </w:rPr>
        <w:t xml:space="preserve"> Synthetic </w:t>
      </w:r>
      <w:r w:rsidRPr="000C79BA">
        <w:rPr>
          <w:lang w:eastAsia="ko-KR"/>
        </w:rPr>
        <w:t>이미지를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혼합하여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타겟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학습한다</w:t>
      </w:r>
      <w:r w:rsidRPr="000C79BA">
        <w:rPr>
          <w:lang w:eastAsia="ko-KR"/>
        </w:rPr>
        <w:t>. Stage 2</w:t>
      </w:r>
      <w:r w:rsidRPr="000C79BA">
        <w:rPr>
          <w:lang w:eastAsia="ko-KR"/>
        </w:rPr>
        <w:t>에서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</w:t>
      </w:r>
      <w:r w:rsidRPr="000C79BA">
        <w:rPr>
          <w:lang w:eastAsia="ko-KR"/>
        </w:rPr>
        <w:t xml:space="preserve"> X-</w:t>
      </w:r>
      <w:r w:rsidRPr="000C79BA">
        <w:rPr>
          <w:lang w:eastAsia="ko-KR"/>
        </w:rPr>
        <w:lastRenderedPageBreak/>
        <w:t xml:space="preserve">ray </w:t>
      </w:r>
      <w:r w:rsidRPr="000C79BA">
        <w:rPr>
          <w:lang w:eastAsia="ko-KR"/>
        </w:rPr>
        <w:t>도메인에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적응된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모델은</w:t>
      </w:r>
      <w:r w:rsidRPr="000C79BA">
        <w:rPr>
          <w:lang w:eastAsia="ko-KR"/>
        </w:rPr>
        <w:t xml:space="preserve">(Pre-aligned), </w:t>
      </w:r>
      <w:r w:rsidRPr="000C79BA">
        <w:rPr>
          <w:lang w:eastAsia="ko-KR"/>
        </w:rPr>
        <w:t>적은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타겟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데이터만으로도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결함의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고유한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패턴</w:t>
      </w:r>
      <w:r w:rsidRPr="000C79BA">
        <w:rPr>
          <w:lang w:eastAsia="ko-KR"/>
        </w:rPr>
        <w:t>(High-level Semantics)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빠르고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안정적으로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있다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이는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퓨샷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환경에서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속도를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높이고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성능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변동성을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줄이는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결정적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요인이다</w:t>
      </w:r>
      <w:r w:rsidRPr="000C79BA">
        <w:rPr>
          <w:lang w:eastAsia="ko-KR"/>
        </w:rPr>
        <w:t>.</w:t>
      </w:r>
    </w:p>
    <w:p w14:paraId="28C25C92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 xml:space="preserve">C. Phase 3: </w:t>
      </w:r>
      <w:r w:rsidRPr="000C79BA">
        <w:rPr>
          <w:lang w:eastAsia="ko-KR"/>
        </w:rPr>
        <w:t>불확실성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고려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탐지</w:t>
      </w:r>
      <w:r w:rsidRPr="000C79BA">
        <w:rPr>
          <w:lang w:eastAsia="ko-KR"/>
        </w:rPr>
        <w:t xml:space="preserve"> (Uncertainty-Aware Detection)</w:t>
      </w:r>
    </w:p>
    <w:p w14:paraId="43660F6D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생성된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합성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실제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미세한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분포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차이</w:t>
      </w:r>
      <w:r w:rsidRPr="000C79BA">
        <w:rPr>
          <w:lang w:eastAsia="ko-KR"/>
        </w:rPr>
        <w:t>(Distribution Shift)</w:t>
      </w:r>
      <w:r w:rsidRPr="000C79BA">
        <w:rPr>
          <w:lang w:eastAsia="ko-KR"/>
        </w:rPr>
        <w:t>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가질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있으며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이는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예측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신뢰도를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저하시키는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원인이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보정하기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 xml:space="preserve">, YOLO11[8] </w:t>
      </w:r>
      <w:r w:rsidRPr="000C79BA">
        <w:rPr>
          <w:lang w:eastAsia="ko-KR"/>
        </w:rPr>
        <w:t>기반의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탐지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헤드를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불확실성</w:t>
      </w:r>
      <w:r w:rsidRPr="000C79BA">
        <w:rPr>
          <w:lang w:eastAsia="ko-KR"/>
        </w:rPr>
        <w:t>(Uncertainty)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추정할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있도록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개량했다</w:t>
      </w:r>
      <w:r w:rsidRPr="000C79BA">
        <w:rPr>
          <w:lang w:eastAsia="ko-KR"/>
        </w:rPr>
        <w:t>.</w:t>
      </w:r>
    </w:p>
    <w:p w14:paraId="3D6A9FE4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Gaussian Bounding Box Modeling: </w:t>
      </w:r>
      <w:r w:rsidRPr="000C79BA">
        <w:rPr>
          <w:lang w:eastAsia="ko-KR"/>
        </w:rPr>
        <w:t>일반적인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객체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탐지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모델은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바운딩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박스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좌표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8023D89">
          <v:shape id="_x0000_i1076" type="#_x0000_t75" style="width:53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369E9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7369E9&quot; wsp:rsidRDefault=&quot;007369E9&quot; wsp:rsidP=&quot;007369E9&quot;&gt;&lt;m:oMathPara&gt;&lt;m:oMath&gt;&lt;m:d&gt;&lt;m:dPr&gt;&lt;m:sepChr m:val=&quot;,&quot;/&gt;&lt;m:ctrlPr&gt;&lt;w:rPr&gt;&lt;w:rFonts w:ascii=&quot;Cambria Math&quot; w:fareast=&quot;援ssss대┝&quot; w:h-ansi=&quot;Cambria Math&quot; w:cs=&quot;援대┝&quot;/&gt;&lt;wx:font wx:val=&quot;Cambria Math&quot;/&gt;&lt;w:sz w:val=&quot;24&quot;/&gt;&lt;w:sz-cs w:val=&quot;24&quot;/&gt;&lt;w:lang w:fareast=&quot;KO&quot;/&gt;&lt;/w:rPr&gt;&lt;/m:ctrlPr&gt;&lt;/m:dPr&gt;&lt;m:e&gt;&lt;m:r&gt;&lt;w:rPr&gt;&lt;w:rFonts w:ascii=&quot;Cambria Math&quot; w:fareast=&quot;援대┝&quot; w:h-ansi=&quot;Cambrieast=&quot;援saeast=&quot;援s east=&quot;援sMeast=&quot;援sath&quot; w:cs=&quot;援대┝&quot;/&gt;&lt;wx:font wx:val=&quot;Cambria Math&quot;/&gt;&lt;w:i/&gt;&lt;w:sz w:val=&quot;24&quot;/&gt;&lt;w:sz-cs w:val=&quot;24&quot;/&gt;&lt;w:lang w:fareast=&quot;KO&quot;/&gt;&lt;/w:rPr&gt;&lt;m:t&gt;x&lt;/m:t&gt;&lt;/m:r&gt;&lt;/m:e&gt;&lt;m:e&gt;&lt;m:r&gt;&lt;w:rPr&gt;&lt;w:rFonts w:ascii=&quot;Cambria Math&quot; w:fareast=&quot;援대┝&quot; w:hieast=&quot;援s-ansi=&quot;Cameast=&quot;援sbria Math&quot;ast=&quot;援s w:cs=&quot;援?ast=&quot;援s由?/&gt;&lt;wx:font wx:val=&quot;Cambria Math&quot;/&gt;&lt;w:i/&gt;&lt;w:sz w:val=&quot;24&quot;/&gt;&lt;w:sz-cs w:val=&quot;24&quot;/&gt;&lt;w:lang w:fareast=&quot;KO&quot;/&gt;&lt;/w:rPr&gt;&lt;m:t&gt;y&lt;/m:t&gt;&lt;/m:r&gt;&lt;/m:e&gt;&lt;m:e&gt;&lt;m:r&gt;&lt;w:rPr&gt;&lt;w:rFonts w:ascii=&quot;Cambria Math&quot; w:fareast=&quot;?t=&quot;援s뎬由? w:h-ansi=&quot;Caast=&quot;援smbria Math&quot; w:cs=&quot;st=&quot;援s援대┝&quot;/&gt;&lt;wx:font?ast=&quot;援s wx:val=&quot;Cambria Math&quot;/&gt;&lt;w:i/&gt;&lt;w:sz w:val=&quot;24&quot;/&gt;&lt;w:sz-cs w:val=&quot;24&quot;/&gt;&lt;w:lang w:fareast=&quot;KO&quot;/&gt;&lt;/w:rPr&gt;&lt;m:t&gt;w&lt;/m:t&gt;&lt;/m:r&gt;&lt;/m:e&gt;&lt;m:e&gt;&lt;m:r&gt;&lt;w:rPr&gt;&lt;w:rFonts w:ascii=&quot;Cambria Math&quot; w:t=&quot;?t=&quot;援sfareast=&quot;援대┝&quot; w:h-ansi=&quot;aast=&quot;援sCambria Math&quot; w:cs=&quot;援대?s=&quot;st=&quot;援s?/&gt;&lt;wx:font wx:val=&quot;Cambrst=&quot;援sia Math&quot;/&gt;&lt;w:i/&gt;&lt;w:sz w:val=&quot;24&quot;/&gt;&lt;w:sz-cs w:val=&quot;24&quot;/&gt;&lt;w:lang w:fareast=&quot;KO&quot;/&gt;&lt;/w:rPr&gt;&lt;m:t&gt;h&lt;/m:t&gt;&lt;/m:r&gt;&lt;/m:e&gt;&lt;/m:d&gt;&lt;/m:oMath&gt;&lt;/m:oMathPara&gt;&lt;/w:p&gt;&lt;w:se=&quot;?t=&quot;援sctPr wsp:rsidR=&quot;00000000&quot;&gt;&lt;w:pgSz w:=&quot;援sw=&quot;12240&quot; w:h=&quot;15840&quot;/&gt;&lt;w:pgMar w:援s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w=&quot;">
            <v:imagedata r:id="rId32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48FF904E">
          <v:shape id="_x0000_i1077" type="#_x0000_t75" style="width:53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369E9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7369E9&quot; wsp:rsidRDefault=&quot;007369E9&quot; wsp:rsidP=&quot;007369E9&quot;&gt;&lt;m:oMathPara&gt;&lt;m:oMath&gt;&lt;m:d&gt;&lt;m:dPr&gt;&lt;m:sepChr m:val=&quot;,&quot;/&gt;&lt;m:ctrlPr&gt;&lt;w:rPr&gt;&lt;w:rFonts w:ascii=&quot;Cambria Math&quot; w:fareast=&quot;援ssss대┝&quot; w:h-ansi=&quot;Cambria Math&quot; w:cs=&quot;援대┝&quot;/&gt;&lt;wx:font wx:val=&quot;Cambria Math&quot;/&gt;&lt;w:sz w:val=&quot;24&quot;/&gt;&lt;w:sz-cs w:val=&quot;24&quot;/&gt;&lt;w:lang w:fareast=&quot;KO&quot;/&gt;&lt;/w:rPr&gt;&lt;/m:ctrlPr&gt;&lt;/m:dPr&gt;&lt;m:e&gt;&lt;m:r&gt;&lt;w:rPr&gt;&lt;w:rFonts w:ascii=&quot;Cambria Math&quot; w:fareast=&quot;援대┝&quot; w:h-ansi=&quot;Cambrieast=&quot;援saeast=&quot;援s east=&quot;援sMeast=&quot;援sath&quot; w:cs=&quot;援대┝&quot;/&gt;&lt;wx:font wx:val=&quot;Cambria Math&quot;/&gt;&lt;w:i/&gt;&lt;w:sz w:val=&quot;24&quot;/&gt;&lt;w:sz-cs w:val=&quot;24&quot;/&gt;&lt;w:lang w:fareast=&quot;KO&quot;/&gt;&lt;/w:rPr&gt;&lt;m:t&gt;x&lt;/m:t&gt;&lt;/m:r&gt;&lt;/m:e&gt;&lt;m:e&gt;&lt;m:r&gt;&lt;w:rPr&gt;&lt;w:rFonts w:ascii=&quot;Cambria Math&quot; w:fareast=&quot;援대┝&quot; w:hieast=&quot;援s-ansi=&quot;Cameast=&quot;援sbria Math&quot;ast=&quot;援s w:cs=&quot;援?ast=&quot;援s由?/&gt;&lt;wx:font wx:val=&quot;Cambria Math&quot;/&gt;&lt;w:i/&gt;&lt;w:sz w:val=&quot;24&quot;/&gt;&lt;w:sz-cs w:val=&quot;24&quot;/&gt;&lt;w:lang w:fareast=&quot;KO&quot;/&gt;&lt;/w:rPr&gt;&lt;m:t&gt;y&lt;/m:t&gt;&lt;/m:r&gt;&lt;/m:e&gt;&lt;m:e&gt;&lt;m:r&gt;&lt;w:rPr&gt;&lt;w:rFonts w:ascii=&quot;Cambria Math&quot; w:fareast=&quot;?t=&quot;援s뎬由? w:h-ansi=&quot;Caast=&quot;援smbria Math&quot; w:cs=&quot;st=&quot;援s援대┝&quot;/&gt;&lt;wx:font?ast=&quot;援s wx:val=&quot;Cambria Math&quot;/&gt;&lt;w:i/&gt;&lt;w:sz w:val=&quot;24&quot;/&gt;&lt;w:sz-cs w:val=&quot;24&quot;/&gt;&lt;w:lang w:fareast=&quot;KO&quot;/&gt;&lt;/w:rPr&gt;&lt;m:t&gt;w&lt;/m:t&gt;&lt;/m:r&gt;&lt;/m:e&gt;&lt;m:e&gt;&lt;m:r&gt;&lt;w:rPr&gt;&lt;w:rFonts w:ascii=&quot;Cambria Math&quot; w:t=&quot;?t=&quot;援sfareast=&quot;援대┝&quot; w:h-ansi=&quot;aast=&quot;援sCambria Math&quot; w:cs=&quot;援대?s=&quot;st=&quot;援s?/&gt;&lt;wx:font wx:val=&quot;Cambrst=&quot;援sia Math&quot;/&gt;&lt;w:i/&gt;&lt;w:sz w:val=&quot;24&quot;/&gt;&lt;w:sz-cs w:val=&quot;24&quot;/&gt;&lt;w:lang w:fareast=&quot;KO&quot;/&gt;&lt;/w:rPr&gt;&lt;m:t&gt;h&lt;/m:t&gt;&lt;/m:r&gt;&lt;/m:e&gt;&lt;/m:d&gt;&lt;/m:oMath&gt;&lt;/m:oMathPara&gt;&lt;/w:p&gt;&lt;w:se=&quot;?t=&quot;援sctPr wsp:rsidR=&quot;00000000&quot;&gt;&lt;w:pgSz w:=&quot;援sw=&quot;12240&quot; w:h=&quot;15840&quot;/&gt;&lt;w:pgMar w:援s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w=&quot;">
            <v:imagedata r:id="rId32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를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단일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값</w:t>
      </w:r>
      <w:r w:rsidRPr="000C79BA">
        <w:rPr>
          <w:lang w:eastAsia="ko-KR"/>
        </w:rPr>
        <w:t>(Deterministic Value)</w:t>
      </w:r>
      <w:r w:rsidRPr="000C79BA">
        <w:rPr>
          <w:lang w:eastAsia="ko-KR"/>
        </w:rPr>
        <w:t>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예측한다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그러나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라벨링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노이즈나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생성된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이미지의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경계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모호성을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반영하기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우리는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좌표를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가우시안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확률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분포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0F4FCA85">
          <v:shape id="_x0000_i1078" type="#_x0000_t75" style="width:46.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0E7D76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0E7D76&quot; wsp:rsidRDefault=&quot;000E7D76&quot; wsp:rsidP=&quot;000E7D76&quot;&gt;&lt;m:oMathPara&gt;&lt;m:oMath&gt;&lt;m:r&gt;&lt;m:rPr&gt;&lt;m:scr m:val=&quot;script&quot;/&gt;&lt;/m:rPr&gt;&lt;w:rPr&gt;&lt;w:rFonts w:ascii=&quot;Cambria Math&quot; w:fareast=&quot;援ssss대┝&quot; w:h-ansi=&quot;Cambria Math&quot; w:cs=&quot;援대┝&quot;/&gt;&lt;wx:font wx:val=&quot;Cambria Math&quot;/&gt;&lt;w:i/&gt;&lt;w:sz w:val=&quot;24&quot;/&gt;&lt;w:sz-cs w:val=&quot;24&quot;/&gt;&lt;w:lang w:fareast=&quot;KO&quot;/&gt;&lt;/w:rPr&gt;&lt;m:t&gt;N(&lt;/m:t&gt;&lt;/m:r&gt;&lt;m:r&gt;&lt;w:rPr&gt;&lt;w:rFonts w:ascii=&quot;Cambria Math&quot; w:fareast=&quot;援대┝&quot; w:h-ansi=&quot;Cambreast=&quot;援sieast=&quot;援saeast=&quot;援s east=&quot;援sMath&quot; w:cs=&quot;援대┝&quot;/&gt;&lt;wx:font wx:val=&quot;Cambria Math&quot;/&gt;&lt;w:i/&gt;&lt;w:sz w:val=&quot;24&quot;/&gt;&lt;w:sz-cs w:val=&quot;24&quot;/&gt;&lt;w:lang w:fareast=&quot;KO&quot;/&gt;&lt;/w:rPr&gt;&lt;m:t&gt;關,&lt;/m:t&gt;&lt;/m:r&gt;&lt;m:sSup&gt;&lt;m:sSupPr&gt;&lt;m:ctrlPr&gt;&lt;w:rPr&gt;&lt;w:rFonts w:ascii=&quot;Cambria Math&quot; w:fareaast=&quot;援sst=&quot;援대┝ieast=&quot;援s&quot; w:h-ansieast=&quot;援s=&quot;Cambria ast=&quot;援s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eaast=&quot;援sfareast=&quot;援대┝&quot; w:heast=&quot;援s-ansi=&quot;Cambria Mathast=&quot;援s&quot; w:cs=&quot;援대┝&quot;/&gt;&lt;a ast=&quot;援swx:font wx:val=&quot;Cambria Math&quot;/&gt;&lt;w:i/&gt;&lt;w:sz w:val=&quot;24&quot;/&gt;&lt;w:sz-cs w:val=&quot;24&quot;/&gt;&lt;w:lang w:fareast=&quot;KO&quot;/&gt;&lt;/w:rPr&gt;&lt;m:t&gt;?&lt;/m:t&gt;&lt;/m:r&gt;&lt;/m:e&gt;&lt;m:sup&gt;&lt;m:r&gt;&lt;w:rPr&gt;&lt;w:rFonts w:ascii=&quot;Ceaast=&quot;援sambria Math&quot; w:fareast=&quot;援대?ast=&quot;援s? w:h-ansi=&quot;Cambria Math&quot; ast=&quot;援sw:cs=&quot;援대┝&quot;/&gt;&lt;wx:font wx:ast=&quot;援sval=&quot;Cambria Math&quot;/&gt;&lt;w:i/&gt;&lt;w:sz w:val=&quot;24&quot;/&gt;&lt;w:sz-cs w:val=&quot;24&quot;/&gt;&lt;w:lang w:fareast=&quot;KO&quot;/&gt;&lt;/w:rPr&gt;&lt;m:t&gt;2&lt;/m:t&gt;&lt;/m:r&gt;&lt;/m:sup&gt;&lt;/m:sSup&gt;&lt;m:r&gt;&lt;w:rPr&gt;&lt;w:rFaast=&quot;援sonts w:ascii=&quot;Cambria Math&quot; w:fareasst=&quot;援st=&quot;援대┝&quot; w:h-ansi=&quot;Cambria Math&quot; ast=&quot;援sw:cs=&quot;援대┝&quot;/&gt;&lt;wx:font wx:val=&quot;Camst=&quot;援sbria Math&quot;/&gt;&lt;w:i/&gt;&lt;w:sz w:val=&quot;24&quot;/&gt;&lt;w:sz-cs w:val=&quot;24&quot;/&gt;&lt;w:lang w:fareast=&quot;KO&quot;/&gt;&lt;/w:rPr&gt;&lt;m:t&gt;)&lt;/m:t&gt;&lt;/m:r&gt;&lt;/m:oMath&gt;&lt;/m:oMathPFaast=&quot;援sara&gt;&lt;/w:p&gt;&lt;w:sectPr wsp:rsidR=&quot;00000000&quot;&gt;&lt;wasst=&quot;援s:pgSz w:w=&quot;12240&quot; w:h=&quot;15840&quot;/&gt;&lt;w:pgMar w:t=&quot;援sop=&quot;1701&quot; w:right=&quot;1440&quot; w:bottom=&quot;1440&quot; w:left=&quot;1440&quot; w:header=&quot;720&quot; w:footer=&quot;720&quot; w:gutter=&quot;0&quot;/&gt;&lt;w:cols w:space=&quot;720&quot;/&gt;&lt;/w:sectPr&gt;&lt;/wx:sect&gt;&lt;/w:body&gt;&lt;/w援s:wordDocument&gt;:">
            <v:imagedata r:id="rId33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0318FD0D">
          <v:shape id="_x0000_i1079" type="#_x0000_t75" style="width:46.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0E7D76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0E7D76&quot; wsp:rsidRDefault=&quot;000E7D76&quot; wsp:rsidP=&quot;000E7D76&quot;&gt;&lt;m:oMathPara&gt;&lt;m:oMath&gt;&lt;m:r&gt;&lt;m:rPr&gt;&lt;m:scr m:val=&quot;script&quot;/&gt;&lt;/m:rPr&gt;&lt;w:rPr&gt;&lt;w:rFonts w:ascii=&quot;Cambria Math&quot; w:fareast=&quot;援ssss대┝&quot; w:h-ansi=&quot;Cambria Math&quot; w:cs=&quot;援대┝&quot;/&gt;&lt;wx:font wx:val=&quot;Cambria Math&quot;/&gt;&lt;w:i/&gt;&lt;w:sz w:val=&quot;24&quot;/&gt;&lt;w:sz-cs w:val=&quot;24&quot;/&gt;&lt;w:lang w:fareast=&quot;KO&quot;/&gt;&lt;/w:rPr&gt;&lt;m:t&gt;N(&lt;/m:t&gt;&lt;/m:r&gt;&lt;m:r&gt;&lt;w:rPr&gt;&lt;w:rFonts w:ascii=&quot;Cambria Math&quot; w:fareast=&quot;援대┝&quot; w:h-ansi=&quot;Cambreast=&quot;援sieast=&quot;援saeast=&quot;援s east=&quot;援sMath&quot; w:cs=&quot;援대┝&quot;/&gt;&lt;wx:font wx:val=&quot;Cambria Math&quot;/&gt;&lt;w:i/&gt;&lt;w:sz w:val=&quot;24&quot;/&gt;&lt;w:sz-cs w:val=&quot;24&quot;/&gt;&lt;w:lang w:fareast=&quot;KO&quot;/&gt;&lt;/w:rPr&gt;&lt;m:t&gt;關,&lt;/m:t&gt;&lt;/m:r&gt;&lt;m:sSup&gt;&lt;m:sSupPr&gt;&lt;m:ctrlPr&gt;&lt;w:rPr&gt;&lt;w:rFonts w:ascii=&quot;Cambria Math&quot; w:fareaast=&quot;援sst=&quot;援대┝ieast=&quot;援s&quot; w:h-ansieast=&quot;援s=&quot;Cambria ast=&quot;援s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eaast=&quot;援sfareast=&quot;援대┝&quot; w:heast=&quot;援s-ansi=&quot;Cambria Mathast=&quot;援s&quot; w:cs=&quot;援대┝&quot;/&gt;&lt;a ast=&quot;援swx:font wx:val=&quot;Cambria Math&quot;/&gt;&lt;w:i/&gt;&lt;w:sz w:val=&quot;24&quot;/&gt;&lt;w:sz-cs w:val=&quot;24&quot;/&gt;&lt;w:lang w:fareast=&quot;KO&quot;/&gt;&lt;/w:rPr&gt;&lt;m:t&gt;?&lt;/m:t&gt;&lt;/m:r&gt;&lt;/m:e&gt;&lt;m:sup&gt;&lt;m:r&gt;&lt;w:rPr&gt;&lt;w:rFonts w:ascii=&quot;Ceaast=&quot;援sambria Math&quot; w:fareast=&quot;援대?ast=&quot;援s? w:h-ansi=&quot;Cambria Math&quot; ast=&quot;援sw:cs=&quot;援대┝&quot;/&gt;&lt;wx:font wx:ast=&quot;援sval=&quot;Cambria Math&quot;/&gt;&lt;w:i/&gt;&lt;w:sz w:val=&quot;24&quot;/&gt;&lt;w:sz-cs w:val=&quot;24&quot;/&gt;&lt;w:lang w:fareast=&quot;KO&quot;/&gt;&lt;/w:rPr&gt;&lt;m:t&gt;2&lt;/m:t&gt;&lt;/m:r&gt;&lt;/m:sup&gt;&lt;/m:sSup&gt;&lt;m:r&gt;&lt;w:rPr&gt;&lt;w:rFaast=&quot;援sonts w:ascii=&quot;Cambria Math&quot; w:fareasst=&quot;援st=&quot;援대┝&quot; w:h-ansi=&quot;Cambria Math&quot; ast=&quot;援sw:cs=&quot;援대┝&quot;/&gt;&lt;wx:font wx:val=&quot;Camst=&quot;援sbria Math&quot;/&gt;&lt;w:i/&gt;&lt;w:sz w:val=&quot;24&quot;/&gt;&lt;w:sz-cs w:val=&quot;24&quot;/&gt;&lt;w:lang w:fareast=&quot;KO&quot;/&gt;&lt;/w:rPr&gt;&lt;m:t&gt;)&lt;/m:t&gt;&lt;/m:r&gt;&lt;/m:oMath&gt;&lt;/m:oMathPFaast=&quot;援sara&gt;&lt;/w:p&gt;&lt;w:sectPr wsp:rsidR=&quot;00000000&quot;&gt;&lt;wasst=&quot;援s:pgSz w:w=&quot;12240&quot; w:h=&quot;15840&quot;/&gt;&lt;w:pgMar w:t=&quot;援sop=&quot;1701&quot; w:right=&quot;1440&quot; w:bottom=&quot;1440&quot; w:left=&quot;1440&quot; w:header=&quot;720&quot; w:footer=&quot;720&quot; w:gutter=&quot;0&quot;/&gt;&lt;w:cols w:space=&quot;720&quot;/&gt;&lt;/w:sectPr&gt;&lt;/wx:sect&gt;&lt;/w:body&gt;&lt;/w援s:wordDocument&gt;:">
            <v:imagedata r:id="rId33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모델링한다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예측된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박스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분포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70B0A00E">
          <v:shape id="_x0000_i1080" type="#_x0000_t75" style="width:29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351DD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351DD&quot; wsp:rsidRDefault=&quot;002351DD&quot; wsp:rsidP=&quot;002351D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P&lt;/m:t&gt;&lt;/m:r&gt;&lt;/m:e&gt;&lt;m:sub&gt;&lt;m:r&gt;&lt;m:rPr&gt;&lt;m:sty m:val=&quot;p&quot;/&gt;&lt;/m:rPr&gt;&lt;w:rPr&gt;&lt;w:rFonts w:ascii=&quot;Cambria Math&quot; w:frsareast=&quot;?rs뎬由? w:i=:rsh-ansi=&quot;si=:rsCambria Math&quot; w:cs=&quot;援대┝&quot;/&gt;&lt;wx:font wx:val=&quot;Cambria Math&quot;/&gt;&lt;w:sz w:val=&quot;24&quot;/&gt;&lt;w:sz-cs w:val=&quot;24&quot;/&gt;&lt;w:lang w:fareast=&quot;KO&quot;/&gt;&lt;/w:rPr&gt;&lt;m:t&gt;?&lt;/m:t&gt;&lt;/m:r&gt;&lt;/m:sub&gt;&lt;/m:sSub&gt;&lt;m:r&gt;&lt;w:rPr&gt;&lt;w:rFonts w:ascii=&quot;Cambria Math&quot; w:farw:frseast=&quot;援대ast=&quot;?rs┝&quot; w:h-ansi=&quot;:i=:rsCambria Math&quot;&quot;si=:rs w:cs=&quot;援대┝&quot;/&gt;&lt;wx:font wx:val=&quot;Cambria Math&quot;/&gt;&lt;w:i/&gt;&lt;w:sz w:val=&quot;24&quot;/&gt;&lt;w:sz-cs w:val=&quot;24&quot;/&gt;&lt;w:lang w:fareast=&quot;KO&quot;/&gt;&lt;/w:rPr&gt;&lt;m:t&gt;(x)&lt;/m:t&gt;&lt;/m:r&gt;&lt;/m:oMath&gt;&lt;/m:oMathPara&gt;&lt;/w:p&gt;&lt;w:sectPr wsp:rsidR=&quot;0rw:frs0000000&quot;&gt;&lt;w:pgSz w&quot;?rs:w=&quot;12240&quot; w:h=&quot;1584:rs0&quot;/&gt;&lt;w:pgMar w:top=&quot;:rs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4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42F92C1A">
          <v:shape id="_x0000_i1081" type="#_x0000_t75" style="width:29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351DD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351DD&quot; wsp:rsidRDefault=&quot;002351DD&quot; wsp:rsidP=&quot;002351D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P&lt;/m:t&gt;&lt;/m:r&gt;&lt;/m:e&gt;&lt;m:sub&gt;&lt;m:r&gt;&lt;m:rPr&gt;&lt;m:sty m:val=&quot;p&quot;/&gt;&lt;/m:rPr&gt;&lt;w:rPr&gt;&lt;w:rFonts w:ascii=&quot;Cambria Math&quot; w:frsareast=&quot;?rs뎬由? w:i=:rsh-ansi=&quot;si=:rsCambria Math&quot; w:cs=&quot;援대┝&quot;/&gt;&lt;wx:font wx:val=&quot;Cambria Math&quot;/&gt;&lt;w:sz w:val=&quot;24&quot;/&gt;&lt;w:sz-cs w:val=&quot;24&quot;/&gt;&lt;w:lang w:fareast=&quot;KO&quot;/&gt;&lt;/w:rPr&gt;&lt;m:t&gt;?&lt;/m:t&gt;&lt;/m:r&gt;&lt;/m:sub&gt;&lt;/m:sSub&gt;&lt;m:r&gt;&lt;w:rPr&gt;&lt;w:rFonts w:ascii=&quot;Cambria Math&quot; w:farw:frseast=&quot;援대ast=&quot;?rs┝&quot; w:h-ansi=&quot;:i=:rsCambria Math&quot;&quot;si=:rs w:cs=&quot;援대┝&quot;/&gt;&lt;wx:font wx:val=&quot;Cambria Math&quot;/&gt;&lt;w:i/&gt;&lt;w:sz w:val=&quot;24&quot;/&gt;&lt;w:sz-cs w:val=&quot;24&quot;/&gt;&lt;w:lang w:fareast=&quot;KO&quot;/&gt;&lt;/w:rPr&gt;&lt;m:t&gt;(x)&lt;/m:t&gt;&lt;/m:r&gt;&lt;/m:oMath&gt;&lt;/m:oMathPara&gt;&lt;/w:p&gt;&lt;w:sectPr wsp:rsidR=&quot;0rw:frs0000000&quot;&gt;&lt;w:pgSz w&quot;?rs:w=&quot;12240&quot; w:h=&quot;1584:rs0&quot;/&gt;&lt;w:pgMar w:top=&quot;:rs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4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실제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박스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분포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6C1DCB51">
          <v:shape id="_x0000_i1082" type="#_x0000_t75" style="width:29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2F589D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F589D&quot; wsp:rsidRDefault=&quot;002F589D&quot; wsp:rsidP=&quot;002F589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P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D&lt;/m:t&gt;&lt;/m:r&gt;&lt;/m:sub&gt;&lt;/m:sSub&gt;&lt;m:r&gt;&lt;w:rPr&gt;&lt;w:rFonts w:ascii=&quot;Cambria Math&quot; w:fareast=&quot;援대┝&quot; w:h-ai=:rsnsi=&quot;Cambria Mi=:rsath&quot; w:cs=&quot;援대si=:rs┝&quot;/&gt;&lt;wx:font wx:si=:rsval=&quot;Cambria Math&quot;/&gt;&lt;w:i/&gt;&lt;w:sz w:val=&quot;24&quot;/&gt;&lt;w:sz-cs w:val=&quot;24&quot;/&gt;&lt;w:lang w:fareast=&quot;KO&quot;/&gt;&lt;/w:rPr&gt;&lt;m:t&gt;(x)&lt;/m:t&gt;&lt;/m:r&gt;&lt;/m:oMath&gt;&lt;/m:oMathPara&gt;&lt;/w:p&gt;&lt;w:sectPr wsp:rsidR=&quot;00000000&quot;&gt;&lt;w:pgSz w:w=&quot;1:rs2240&quot; w:h=&quot;15840&quot;/&gt;:rs&lt;w:pgMar w:top=&quot;1701&quot;s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5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4E0DD584">
          <v:shape id="_x0000_i1083" type="#_x0000_t75" style="width:29.2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2F589D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F589D&quot; wsp:rsidRDefault=&quot;002F589D&quot; wsp:rsidP=&quot;002F589D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P&lt;/m:t&gt;&lt;/m:r&gt;&lt;/m:e&gt;&lt;m:sub&gt;&lt;m:r&gt;&lt;w:rPr&gt;&lt;w:rFonts w:ascii=&quot;Cambria Math&quot; w:fareast=&quot;援대┝&quot; w:h-ansi=&quot;Cambriai=:rs Math&quot; w:i=:rscs=&quot;援대?ssi=:rs?/&gt;&lt;wx:=&quot;?si=:rsfont wx:val=&quot;Cambria Math&quot;/&gt;&lt;w:i/&gt;&lt;w:sz w:val=&quot;24&quot;/&gt;&lt;w:sz-cs w:val=&quot;24&quot;/&gt;&lt;w:lang w:fareast=&quot;KO&quot;/&gt;&lt;/w:rPr&gt;&lt;m:t&gt;D&lt;/m:t&gt;&lt;/m:r&gt;&lt;/m:sub&gt;&lt;/m:sSub&gt;&lt;m:r&gt;&lt;w:rPr&gt;&lt;w:rFonts w:ascii=&quot;Cambria Math&quot; w:fareast=&quot;援대┝&quot; w:h-ai=:rsnsi=&quot;Cambria Mi=:rsath&quot; w:cs=&quot;援대si=:rs┝&quot;/&gt;&lt;wx:font wx:si=:rsval=&quot;Cambria Math&quot;/&gt;&lt;w:i/&gt;&lt;w:sz w:val=&quot;24&quot;/&gt;&lt;w:sz-cs w:val=&quot;24&quot;/&gt;&lt;w:lang w:fareast=&quot;KO&quot;/&gt;&lt;/w:rPr&gt;&lt;m:t&gt;(x)&lt;/m:t&gt;&lt;/m:r&gt;&lt;/m:oMath&gt;&lt;/m:oMathPara&gt;&lt;/w:p&gt;&lt;w:sectPr wsp:rsidR=&quot;00000000&quot;&gt;&lt;w:pgSz w:w=&quot;1:rs2240&quot; w:h=&quot;15840&quot;/&gt;:rs&lt;w:pgMar w:top=&quot;1701&quot;s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5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 (</w:t>
      </w:r>
      <w:proofErr w:type="spellStart"/>
      <w:r w:rsidRPr="000C79BA">
        <w:rPr>
          <w:lang w:eastAsia="ko-KR"/>
        </w:rPr>
        <w:t>디락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델타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함수</w:t>
      </w:r>
      <w:r w:rsidRPr="000C79BA">
        <w:rPr>
          <w:lang w:eastAsia="ko-KR"/>
        </w:rPr>
        <w:t xml:space="preserve">) </w:t>
      </w:r>
      <w:r w:rsidRPr="000C79BA">
        <w:rPr>
          <w:lang w:eastAsia="ko-KR"/>
        </w:rPr>
        <w:t>간의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차이를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최소화하는</w:t>
      </w:r>
      <w:r w:rsidRPr="000C79BA">
        <w:rPr>
          <w:lang w:eastAsia="ko-KR"/>
        </w:rPr>
        <w:t> General Distribution Loss</w:t>
      </w:r>
      <w:r w:rsidRPr="000C79BA">
        <w:rPr>
          <w:lang w:eastAsia="ko-KR"/>
        </w:rPr>
        <w:t>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다음과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같이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정의된다</w:t>
      </w:r>
      <w:r w:rsidRPr="000C79BA">
        <w:rPr>
          <w:lang w:eastAsia="ko-KR"/>
        </w:rPr>
        <w:t>.</w:t>
      </w:r>
    </w:p>
    <w:p w14:paraId="3E84B8C2" w14:textId="77777777" w:rsidR="009B1BE1" w:rsidRPr="000C79BA" w:rsidRDefault="00392748" w:rsidP="009B1BE1">
      <w:pPr>
        <w:rPr>
          <w:lang w:eastAsia="ko-KR"/>
        </w:rPr>
      </w:pPr>
      <w:r>
        <w:rPr>
          <w:lang w:eastAsia="ko-KR"/>
        </w:rPr>
        <w:pict w14:anchorId="03C502CC">
          <v:shape id="_x0000_i1084" type="#_x0000_t75" style="width:247.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30D00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30D00&quot; wsp:rsidRPr=&quot;00830D00&quot; wsp:rsidRDefault=&quot;00830D00&quot; wsp:rsidP=&quot;00830D00&quot;&gt;&lt;m:oMathPara&gt;&lt;m:oMath&gt;&lt;m:sSub&gt;&lt;m:sSub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 w:far w:far w:far w:farbria Math&quot; w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L&lt;/m:t&gt;&lt;/m:r&gt;&lt;/m:e&gt;&lt;m:sub&gt;&lt;m:r&gt;&lt;w:rPr&gt;&lt;w:rFonts w:asci w:fari=&quot;Cam w:farbria M w:farath&quot; w w:far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uncert&lt;/m:t&gt;&lt;/m:r&gt;&lt;/m:sub&gt;&lt;/m:sSub&gt;&lt;m:r&gt;&lt;w:rPr&gt;&lt; w:farw:rFonts w:a w:farscii=&quot;Cambri w:fara Math&quot; w:fa w:far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=-??/m:t&gt;&lt;/m:r&gt;&lt;m:sSub&gt;&lt;m:sSubPr&gt; w:far&lt;m:ctrlPr&gt;&lt;w:rPr&gt;&lt; w:farw:rFonts w:ascii=&quot; w:farCambria Math&quot; w:fa w:far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 w:far:e&gt;&lt;m:r&gt;&lt;w:rPr&gt;&lt;w:rFonts w:far w:ascii=&quot;Cambria Math&quot;  w:farw:fareast=&quot;援대┝&quot; w:h-a:fa w:farnsi=&quot;Cambria Math&quot; w:cs=&quot;援대┝&quot;/&gt;&lt;wx:font wx:val=&quot;Cambria Math&quot;/&gt;&lt;w:i/&gt;&lt;w:sz w:val=&quot;24&quot;/&gt;&lt;w:sz-cs w:val=&quot;24&quot;/&gt;&lt;w:lang w:fareast=&quot;KO&quot;/&gt;&lt;/w:rPr&gt;&lt;m:t&gt;P&lt;/m:t&gt;&lt;/m:r&gt;&lt; w:far/m:e&gt;&lt;m:sub&gt;&lt;m:r&gt;&lt;w:rPr&gt;&lt;w:rFo w:farnts w:ascii=&quot;Cambria Math&quot; w:f w:farareast=&quot;援대┝&quot; w:h-ansi=&quot;Cambria w:far Math&quot; w:cs=&quot;援대┝&quot;/&gt;&lt;wx:font wx:val=&quot;Cambria Math&quot;/&gt;&lt;w:i/&gt;&lt;w:sz w:val=&quot;24&quot;/&gt;&lt;w:sz-cs w:val=&quot;24&quot;/&gt;&lt;w:lang w:fareast=&quot;KO&quot;/&gt;&lt;/w:rPr&gt;&lt;m:t&gt;D&lt;/m:t&gt;&lt; w:far/m:r&gt;&lt;/m:sub&gt;&lt;/m:sSub&gt;&lt;m:r&gt;&lt;w:rPr&gt;&lt;w w:far:rFonts w:ascii=&quot;Cambria Math&quot; w:far w:fareast=&quot;援대┝&quot; w:h-ansi=&quot;Cambria Math&quot; w w:far:cs=&quot;援대┝&quot;/&gt;&lt;wx:font wx:val=&quot;Cambria Math&quot;/&gt;&lt;w:i/&gt;&lt;w:sz w:val=&quot;24&quot;/&gt;&lt;w:sz-cs w:val=&quot;24&quot;/&gt;&lt;w:lang w:fareast=&quot;KO&quot;/&gt;&lt;/w:rPr&gt;&lt;m: w:fart&gt;(x)&lt;/m:t&gt;&lt;/m:r&gt;&lt;m:r&gt;&lt;m:rPr&gt;&lt;m:sty m:val= w:far&quot;p&quot;/&gt;&lt;/m:rPr&gt;&lt;w:rPr&gt;&lt;w:rFonts w:ascii=&quot;Cam w:farbria Math&quot; w:fareast=&quot;援대┝&quot; w:h-ansi=&quot;Cambr w:faria Math&quot; w:cs=&quot;援대┝&quot;/&gt;&lt;wx:font wx:val=&quot;Cambria Math&quot;/&gt;&lt;w:sz w:val=&quot;24&quot;/&gt;&lt;w:sz-cs w:val=&quot;24&quot;/&gt;&lt;w:lang w:far w:fareast=&quot;KO&quot;/&gt;&lt;/w:rPr&gt;&lt;m:t&gt;log&lt;/m:t&gt;&lt;/m:r&gt;&lt;m:r&gt;&lt;w:r w:farPr&gt;&lt;w:rFonts w:ascii=&quot;Cambria Math&quot; w:fareast=&quot;? w:far뎬由? w:h-ansi=&quot;Cambria Math&quot; w:cs=&quot;援대┝&quot;/&gt;&lt;wx:fmbr w:faront wx:val=&quot;Cambria Math&quot;/&gt;&lt;w:i/&gt;&lt;w:sz w:val=&quot;24&quot;/&gt;&lt;w:sz-cs w:val=&quot;24&quot;/&gt;&lt;w:lang w:fareasw:fart=&quot;KO&quot;/&gt;&lt;/w:rPr&gt;&lt;m:t&gt;??/m:t&gt;&lt;/m:r&gt;&lt;m:sSub&gt;&lt;m:sSubPr&gt;&lt;mw:far:ctrlPr&gt;&lt;w:rPr&gt;&lt;w:rFonts w:ascii=&quot;Cambria Math&quot; w:far w:fareast=&quot;援대┝&quot; w:h-ansi=&quot;Cambria Math&quot; w:cs=&quot;援대┝&quot;/&gt;&lt;wx:fbr w:faront wx:val=&quot;Cambria Math&quot;/&gt;&lt;w:sz w:val=&quot;24&quot;/&gt;&lt;w:sz-cs w:val=&quot;24&quot;/&gt;&lt;w:lasw:farng w:fareast=&quot;KO&quot;/&gt;&lt;/w:rPr&gt;&lt;/m:ctrlPr&gt;&lt;/m:sSubPr&gt;&lt;m:e&gt;&lt;m:r&gt;mw:far&lt;w:rPr&gt;&lt;w:rFonts w:ascii=&quot;Cambria Math&quot; w:fareast=&quot;援대┝&quot; far w:farw:h-ansi=&quot;Cambria Math&quot; w:cs=&quot;援대┝&quot;/&gt;&lt;wx:font wx:val=&quot;Cambria Ma w:farth&quot;/&gt;&lt;w:i/&gt;&lt;w:sz w:val=&quot;24&quot;/&gt;&lt;w:sz-cs w:val=&quot;24&quot;/&gt;sw:far&lt;w:lang w:fareast=&quot;KO&quot;/&gt;&lt;/w:rPr&gt;&lt;m:t&gt;P&lt;/m:t&gt;&lt;/m:r&gt;&lt;/m:e&gt;&lt;m:sub&gt;&lt;mmw:far:r&gt;&lt;m:rPr&gt;&lt;m:sty m:val=&quot;p&quot;/&gt;&lt;/m:rPr&gt;&lt;w:rPr&gt;&lt;w:rFonts w:ascii=&quot;Cambrifara Math&quot; w:fareast=&quot;援대┝&quot; w:h-ansi=&quot;Cambria Math&quot; w:cs=&quot;援대┝&quot;/&gt;&lt;wx:fo w:farnt wx:val=&quot;Cambria Math&quot;/&gt;&lt;w:sz w:vsw:faral=&quot;24&quot;/&gt;&lt;w:sz-cs w:val=&quot;24&quot;/&gt;&lt;w:lang w:fareast=&quot;KO&quot;/&gt;&lt;/w:rPr&gt;&lt;m:t&gt;?&lt;/mmw:far:t&gt;&lt;/m:r&gt;&lt;/m:sub&gt;&lt;/m:sSub&gt;&lt;m:r&gt;&lt;w:rPr&gt;&lt;w:rFonts w:ascii=&quot;Cambria Math&quot; brifarw:fareast=&quot;援대┝&quot; w:h-ansi=&quot;Cambria Math&quot; w:cs=&quot;援대┝&quot;/&gt;&lt;wx:font wx:val=&quot;Cao w:farmbria Math&quot;/&gt;&lt;w:isw:far/&gt;&lt;w:sz w:val=&quot;24&quot;/&gt;&lt;w:sz-cs w:val=&quot;24&quot;/&gt;&lt;w:lang w:fareast=&quot;KO&quot;/&gt;&lt;/w:rPr&gt;&lt;m:tmw:far&gt;(x)dx=-&lt;/m:t&gt;&lt;/m:r&gt;&lt;m:r&gt;&lt;m:rPr&gt;&lt;m:sty m:val=&quot;p&quot;/&gt;&lt;/m:rPr&gt;&lt;w:rPr&gt;&lt;w:rFonts w:brifarascii=&quot;Cambria Math&quot; w:fareast=&quot;援대┝&quot; w:h-ansi=&quot;Cambria Math&quot; w:cs=&quot;援대┝&quot;/&gt;&lt;wx:f w:fasw:farront wx:val=&quot;Cambria Math&quot;/&gt;&lt;w:sz w:val=&quot;24&quot;/&gt;&lt;w:sz-cs w:val=&quot;24&quot;/&gt;&lt;w:lang w:fareasmw:fart=&quot;KO&quot;/&gt;&lt;/w:rPr&gt;&lt;m:t&gt;log&lt;/m:t&gt;&lt;/m:r&gt;&lt;m:r&gt;&lt;w:rPr&gt;&lt;w:rFonts w:ascii=&quot;Cambria Math&quot; w:brifarfareast=&quot;援대┝&quot; w:h-ansi=&quot;Cambria Math&quot; w:cs=&quot;援대┝&quot;/&gt;&lt;wx:font wx:val=&quot;Cambsw:farria Math&quot;/&gt;&lt;w w:far:i/&gt;&lt;w:sz w:val=&quot;24&quot;/&gt;&lt;w:sz-cs w:val=&quot;24&quot;/&gt;&lt;w:lang w:fareast=&quot;KO&quot;/&gt;&lt;/wmw:far:rPr&gt;&lt;m:t&gt;??/m:t&gt;&lt;/m:r&gt;&lt;m:sSub&gt;&lt;m:sSubPr&gt;&lt;m:ctrlPr&gt;&lt;w:rPr&gt;&lt;w:rFonts w:ascii=&quot;Cambria Mathbrifar&quot; w:fareast=&quot;援대┝&quot; w:h-ansi=&quot;Cambria Math&quot; w:cs=&quot;援대┝&quot;/&gt;&lt;wx:fsw:faront wx:val=&quot;Cambria Math&quot;/&gt;&lt;w&lt;w w:far:sz w:val=&quot;24&quot;/&gt;&lt;w:sz-cs w:val=&quot;24&quot;/&gt;&lt;w:lang w:fareast=&quot;KOmw:far&quot;/&gt;&lt;/w:rPr&gt;&lt;/m:ctrlPr&gt;&lt;/m:sSubPr&gt;&lt;m:e&gt;&lt;m:r&gt;&lt;w:rPr&gt;&lt;w:rFonts w:ascii=&quot;Cambria Math&quot; w:fareast=&quot;?brifar뎬由? w:h-ansi=&quot;Cambria Math&quot; w:cs=&quot;援대┝&quot;/&gt;&lt;wx:fontw:far wx:val=&quot;Cambria Math&quot;/&gt;&lt;w:i/&gt;&lt;w:sz w:val=&quot;24&quot;/&gt; w:far&lt;w:sz-cs w:val=&quot;24&quot;/&gt;&lt;w:lang w:fareast=&quot;KO&quot;/&gt;&lt;/w:farw:rPr&gt;&lt;m:t&gt;P&lt;/m:t&gt;&lt;/m:r&gt;&lt;/m:e&gt;&lt;m:sub&gt;&lt;m:r&gt;&lt;m:rPr&gt;&lt;m:sty m:val=&quot;p&quot;/&gt;&lt;/m:rPr&gt;&lt;w:rPr&gt;&lt;w:rFonts w:ascii=brifar&quot;Cambria Math&quot; w:fareast=&quot;援대┝&quot; w:h-ansi=far&quot;Cambria Math&quot; w:cs=&quot;援대┝&quot;/&gt;&lt;wx:font wx:val=&quot;Cambria Math&quot;/&gt;&lt;w: w:farsz w:val=&quot;24&quot;/&gt;&lt;w:sz-cs w:val=&quot;24&quot;//w:far&gt;&lt;w:lang w:fareast=&quot;KO&quot;/&gt;&lt;/w:rPr&gt;&lt;m:t&gt;?&lt;/m:t&gt;&lt;/m:r&gt;&lt;/m:sub&gt;&lt;/m:sSub&gt;&lt;m:r&gt;&lt;w:rPr&gt;&lt;w:rFonts w:ascii=&quot;Cambriabrifar Math&quot; w:fareast=&quot;援대┝&quot; w:h-asi=farnsi=&quot;Cambria Math&quot; w:cs=&quot;援대┝&quot;/&gt;&lt;wx:font wx:val=&quot;Cambria Math&quot;/&gt;&lt;w:i/&gt;&lt;w:sz w:va: w:farl=&quot;24&quot;/&gt;&lt;w:sz-cs w:val=/w:far&quot;24&quot;/&gt;&lt;w:lang w:fareast=&quot;KO&quot;/&gt;&lt;/w:rPr&gt;&lt;m:t&gt;(&lt;/m:t&gt;&lt;/m:r&gt;&lt;m:sSub&gt;&lt;m:sSubPr&gt;&lt;m:ctrlPr&gt;&lt;w:rPr&gt;&lt;w:rFonts w:ascii=&quot;Cabrifarmbria Math&quot; w:fareafarst=&quot;援대┝&quot; w:h-ansi=&quot;Cambria Math&quot; w:cs=&quot;援대┝&quot;/&gt;&lt;wx:font wx:val=&quot;Cambria Math&quot;/&gt;&lt;w:sz w:val=&quot;24&quot;/&gt; w:far&lt;w:sz-cs w:/w:farval=&quot;24&quot;/&gt;&lt;w:lang w:fareast=&quot;KO&quot;/&gt;&lt;/w:rPr&gt;&lt;/m:ctrlPr&gt;&lt;/m:sSubPr&gt;&lt;m:e&gt;&lt;m:r&gt;&lt;w:rPr&gt;&lt;w:rFonts w:ascii=&quot;Cambria Math&quot; w:fabrifarreast=&quot;reafar援대┝&quot; w:h-ansi=&quot;Cambria Math&quot; w:cs=&quot;援대┝&quot;/&gt;&lt;wx:font wx:val=&quot;Cambria Math&quot;/&gt;&lt;w:i/&gt;&lt;w:sz w:val=&quot;24&quot;/&gt;&lt;w:sz-cs w:val=&quot; w:fa/w:farr24&quot;/&gt;&lt;w:lang w:fareast=&quot;KO&quot;/&gt;&lt;/w:rPr&gt;&lt;m:t&gt;x&lt;/m:t&gt;&lt;/m:r&gt;&lt;/m:e&gt;&lt;m:sub&gt;&lt;m:r&gt;&lt;w:rPr&gt;&lt;w:rFonts w:ascii=&quot;Cambria Math&quot; w:fareast=breafarrifar&quot;援대┝&quot; w:h-ansi=&quot;Cambria Math&quot; w:cs=&quot;援대┝&quot;/&gt;&lt;wx:font wx:val=&quot;Cambria Math&quot;/&gt;&lt;w:i/&gt;&lt;w:sz w:val=&quot;24&quot;/&gt;&lt;w:sz-cs w:val=&quot;24&quot;/&gt;/w:far&lt;w:lang w:far w:fareast=&quot;KO&quot;/&gt;&lt;/w:rPr&gt;&lt;m:t&gt;gt&lt;/m:t&gt;&lt;/m:r&gt;&lt;/m:sub&gt;&lt;/m:sSub&gt;&lt;m:r&gt;&lt;w:rPr&gt;&lt;w:rFonts w:ascii=&quot;Cambria Math&quot; reafarw:fareast=&quot;brifar援대┝&quot; w:h-ansi=&quot;Cambria Math&quot; w:cs=&quot;援대┝&quot;/&gt;&lt;wx:font wx:val=&quot;Cambria Math&quot;/&gt;&lt;w:i/&gt;&lt;w:sz w:val=&quot;24&quot;/&gt;&lt;w:sz-cs w:val=&quot;/w:far24&quot;/&gt;&lt;w:lang w:fare w:farast=&quot;KO&quot;/&gt;&lt;/w:rPr&gt;&lt;m:t&gt;)&lt;/m:t&gt;&lt;/m:r&gt;&lt;/m:oMath&gt;&lt;/m:oMathPara&gt;&lt;/w:p&gt;&lt;w:sectPr wsp:rsidR=&quot;0reafar0000000&quot; wsp:rsidRPr=&quot;0brifar0830D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  <w:r w:rsidR="009B1BE1" w:rsidRPr="000C79BA">
        <w:rPr>
          <w:lang w:eastAsia="ko-KR"/>
        </w:rPr>
        <w:br/>
      </w:r>
    </w:p>
    <w:p w14:paraId="04B0B688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구체적으로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풀면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모델이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신뢰할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없는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샘플</w:t>
      </w:r>
      <w:r w:rsidRPr="000C79BA">
        <w:rPr>
          <w:lang w:eastAsia="ko-KR"/>
        </w:rPr>
        <w:t>(</w:t>
      </w:r>
      <w:r w:rsidRPr="000C79BA">
        <w:rPr>
          <w:lang w:eastAsia="ko-KR"/>
        </w:rPr>
        <w:t>예</w:t>
      </w:r>
      <w:r w:rsidRPr="000C79BA">
        <w:rPr>
          <w:lang w:eastAsia="ko-KR"/>
        </w:rPr>
        <w:t xml:space="preserve">: </w:t>
      </w:r>
      <w:r w:rsidRPr="000C79BA">
        <w:rPr>
          <w:lang w:eastAsia="ko-KR"/>
        </w:rPr>
        <w:t>생성된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아티팩트</w:t>
      </w:r>
      <w:proofErr w:type="spellEnd"/>
      <w:r w:rsidRPr="000C79BA">
        <w:rPr>
          <w:lang w:eastAsia="ko-KR"/>
        </w:rPr>
        <w:t>)</w:t>
      </w:r>
      <w:r w:rsidRPr="000C79BA">
        <w:rPr>
          <w:lang w:eastAsia="ko-KR"/>
        </w:rPr>
        <w:t>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대해서는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분산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808F76B">
          <v:shape id="_x0000_i1085" type="#_x0000_t75" style="width:13.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84BEC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84BEC&quot; wsp:rsidRDefault=&quot;00284BEC&quot; wsp:rsidP=&quot;00284BEC&quot;&gt;&lt;m:oMathPara&gt;&lt;m:oMath&gt;&lt;m:sSup&gt;&lt;m:sSup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?&lt;/m:t&gt;&lt;/m:r&gt;&lt;/m:e&gt;&lt;m:sup&gt;&lt;m:r&gt;&lt;w:rPr&gt;&lt;w:rFonts w:ascii=&quot;Cambria Math&quot; w:fareast=&quot;援대┝&quot; w:h-ansi=&quot;Cambriai=:rs Math&quot; w:i=:rscs=&quot;援대?ssi=:rs?/&gt;&lt;wxs=&quot;?si=:rs:font wx:val=&quot;Cambria Math&quot;/&gt;&lt;w:i/&gt;&lt;w:sz w:val=&quot;24&quot;/&gt;&lt;w:sz-cs w:val=&quot;24&quot;/&gt;&lt;w:lang w:fareast=&quot;KO&quot;/&gt;&lt;/w:rPr&gt;&lt;m:t&gt;2&lt;/m:t&gt;&lt;/m:r&gt;&lt;/m:sup&gt;&lt;/m:sSup&gt;&lt;/m:oMath&gt;&lt;/m:oMathPara&gt;&lt;/w:p&gt;&lt;w:sectPr wsp:rsidR=&quot;00000000&quot;&gt;&lt;w:pgSzrs w:w=&quot;12240&quot; wrs:h=&quot;15840&quot;/&gt;&lt;w:s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4B089D43">
          <v:shape id="_x0000_i1086" type="#_x0000_t75" style="width:13.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84BEC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284BEC&quot; wsp:rsidRDefault=&quot;00284BEC&quot; wsp:rsidP=&quot;00284BEC&quot;&gt;&lt;m:oMathPara&gt;&lt;m:oMath&gt;&lt;m:sSup&gt;&lt;m:sSup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?&lt;/m:t&gt;&lt;/m:r&gt;&lt;/m:e&gt;&lt;m:sup&gt;&lt;m:r&gt;&lt;w:rPr&gt;&lt;w:rFonts w:ascii=&quot;Cambria Math&quot; w:fareast=&quot;援대┝&quot; w:h-ansi=&quot;Cambriai=:rs Math&quot; w:i=:rscs=&quot;援대?ssi=:rs?/&gt;&lt;wxs=&quot;?si=:rs:font wx:val=&quot;Cambria Math&quot;/&gt;&lt;w:i/&gt;&lt;w:sz w:val=&quot;24&quot;/&gt;&lt;w:sz-cs w:val=&quot;24&quot;/&gt;&lt;w:lang w:fareast=&quot;KO&quot;/&gt;&lt;/w:rPr&gt;&lt;m:t&gt;2&lt;/m:t&gt;&lt;/m:r&gt;&lt;/m:sup&gt;&lt;/m:sSup&gt;&lt;/m:oMath&gt;&lt;/m:oMathPara&gt;&lt;/w:p&gt;&lt;w:sectPr wsp:rsidR=&quot;00000000&quot;&gt;&lt;w:pgSzrs w:w=&quot;12240&quot; wrs:h=&quot;15840&quot;/&gt;&lt;w:s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를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키워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페널티를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줄이려는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경향을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보이게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된다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결과적으로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과정에서</w:t>
      </w:r>
      <w:r w:rsidRPr="000C79BA">
        <w:rPr>
          <w:lang w:eastAsia="ko-KR"/>
        </w:rPr>
        <w:t xml:space="preserve"> '</w:t>
      </w:r>
      <w:r w:rsidRPr="000C79BA">
        <w:rPr>
          <w:lang w:eastAsia="ko-KR"/>
        </w:rPr>
        <w:t>어려운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샘플</w:t>
      </w:r>
      <w:r w:rsidRPr="000C79BA">
        <w:rPr>
          <w:lang w:eastAsia="ko-KR"/>
        </w:rPr>
        <w:t>(Hard Samples)'</w:t>
      </w:r>
      <w:r w:rsidRPr="000C79BA">
        <w:rPr>
          <w:lang w:eastAsia="ko-KR"/>
        </w:rPr>
        <w:t>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대한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내성</w:t>
      </w:r>
      <w:r w:rsidRPr="000C79BA">
        <w:rPr>
          <w:lang w:eastAsia="ko-KR"/>
        </w:rPr>
        <w:t>(Tolerance)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부여한다</w:t>
      </w:r>
      <w:r w:rsidRPr="000C79BA">
        <w:rPr>
          <w:lang w:eastAsia="ko-KR"/>
        </w:rPr>
        <w:t>.</w:t>
      </w:r>
    </w:p>
    <w:p w14:paraId="0A5740E6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C2PSA (Cross-Stage Partial Self-Attention) with Linear Complexity: </w:t>
      </w:r>
      <w:r w:rsidRPr="000C79BA">
        <w:rPr>
          <w:lang w:eastAsia="ko-KR"/>
        </w:rPr>
        <w:t>미세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결함</w:t>
      </w:r>
      <w:r w:rsidRPr="000C79BA">
        <w:rPr>
          <w:lang w:eastAsia="ko-KR"/>
        </w:rPr>
        <w:t>(Small Object)</w:t>
      </w:r>
      <w:r w:rsidRPr="000C79BA">
        <w:rPr>
          <w:lang w:eastAsia="ko-KR"/>
        </w:rPr>
        <w:t>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픽셀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수가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적어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컨볼루션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연산만으로는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특징이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소실되기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쉽다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보완하기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전역적인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문맥</w:t>
      </w:r>
      <w:r w:rsidRPr="000C79BA">
        <w:rPr>
          <w:lang w:eastAsia="ko-KR"/>
        </w:rPr>
        <w:t>(Global Context)</w:t>
      </w:r>
      <w:r w:rsidRPr="000C79BA">
        <w:rPr>
          <w:lang w:eastAsia="ko-KR"/>
        </w:rPr>
        <w:t>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파악하는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어텐션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모듈</w:t>
      </w:r>
      <w:r w:rsidRPr="000C79BA">
        <w:rPr>
          <w:lang w:eastAsia="ko-KR"/>
        </w:rPr>
        <w:t>[30, 31]</w:t>
      </w:r>
      <w:r w:rsidRPr="000C79BA">
        <w:rPr>
          <w:lang w:eastAsia="ko-KR"/>
        </w:rPr>
        <w:t>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필수적이다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우리는</w:t>
      </w:r>
      <w:r w:rsidRPr="000C79BA">
        <w:rPr>
          <w:lang w:eastAsia="ko-KR"/>
        </w:rPr>
        <w:t xml:space="preserve"> YOLO11</w:t>
      </w:r>
      <w:r w:rsidRPr="000C79BA">
        <w:rPr>
          <w:lang w:eastAsia="ko-KR"/>
        </w:rPr>
        <w:t>의</w:t>
      </w:r>
      <w:r w:rsidRPr="000C79BA">
        <w:rPr>
          <w:lang w:eastAsia="ko-KR"/>
        </w:rPr>
        <w:t xml:space="preserve"> C3k2 Block</w:t>
      </w:r>
      <w:r w:rsidRPr="000C79BA">
        <w:rPr>
          <w:lang w:eastAsia="ko-KR"/>
        </w:rPr>
        <w:t>에</w:t>
      </w:r>
      <w:r w:rsidRPr="000C79BA">
        <w:rPr>
          <w:lang w:eastAsia="ko-KR"/>
        </w:rPr>
        <w:t> C2PSA </w:t>
      </w:r>
      <w:r w:rsidRPr="000C79BA">
        <w:rPr>
          <w:lang w:eastAsia="ko-KR"/>
        </w:rPr>
        <w:t>모듈을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통합했다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기존의</w:t>
      </w:r>
      <w:r w:rsidRPr="000C79BA">
        <w:rPr>
          <w:lang w:eastAsia="ko-KR"/>
        </w:rPr>
        <w:t xml:space="preserve"> Self-Attention</w:t>
      </w:r>
      <w:r w:rsidRPr="000C79BA">
        <w:rPr>
          <w:lang w:eastAsia="ko-KR"/>
        </w:rPr>
        <w:t>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입력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길이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2485E191">
          <v:shape id="_x0000_i1087" type="#_x0000_t75" style="width:9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0518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7C0518&quot; wsp:rsidRDefault=&quot;007C0518&quot; wsp:rsidP=&quot;007C0518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N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3F2B436E">
          <v:shape id="_x0000_i1088" type="#_x0000_t75" style="width:9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0518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7C0518&quot; wsp:rsidRDefault=&quot;007C0518&quot; wsp:rsidP=&quot;007C0518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N&lt;/m:t&gt;&lt;/m:r&gt;&lt;/m:oMath&gt;&lt;/m:oMathPara&gt;&lt;/w:p&gt;&lt;w:sectPr wsp:rsidR=&quot;00000000&quot;&gt;&lt;w:pgSz w:w=&quot;12240&quot; w:h=&quot;15840&quot;/&gt;&lt;w:pgMar w:top=rs&quot;170rs1&quot; wrs:rigrs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에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대해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79C69EEF">
          <v:shape id="_x0000_i1089" type="#_x0000_t75" style="width:33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B50D8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B50D8&quot; wsp:rsidRDefault=&quot;003B50D8&quot; wsp:rsidP=&quot;003B50D8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O(&lt;/m:t&gt;&lt;/m:r&gt;&lt;m:sSup&gt;&lt;m:sSupPr&gt;&lt;m:ctrlPr&gt;&lt;w:rPr&gt;&lt;w:rFonts w:ascii=&quot;Cambria Math&quot; w:fareast=&quot;援대┝&quot; w:h-ansi=&quot;Cambria Mat援p:rsh&quot; w援p:rs:cs=援p:rs&quot;援?&quot;援p:rs由?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:h-ansi=&quot;Cambria Math&quot; wMat援p:rs:cs=&quot;援대?h&quot; w援p:rs?/&gt;&lt;wx:fo:cs=援p:rsnt wx:val=援?&quot;援p:rs&quot;Cambria Math&quot;/&gt;&lt;w:i/&gt;&lt;w:sz w:val=&quot;24&quot;/&gt;&lt;w:sz-cs w:val=&quot;24&quot;/&gt;&lt;w:lang w:fareast=&quot;KO&quot;/&gt;&lt;/w:rPr&gt;&lt;m:t&gt;N&lt;/m:t&gt;&lt;/m:r&gt;&lt;/m:e&gt;&lt;m:sup&gt;&lt;m:r&gt;&lt;w:rPr&gt;&lt;w:rFonts w:ascii=&quot;Cambria Math&quot; w:fareast=&quot;援대┝&quot; w:h-ansiwMat援p:rs=&quot;Cambria Math&quot; w:c w援p:rss=&quot;援대┝&quot;/&gt;&lt;wx:fontcs=援p:rs wx:val=&quot;Cambria Mat&quot;援p:rsh&quot;/&gt;&lt;w:i/&gt;&lt;w:sz w:val=&quot;24&quot;/&gt;&lt;w:sz-cs w:val=&quot;24&quot;/&gt;&lt;w:lang w:fareast=&quot;KO&quot;/&gt;&lt;/w:rPr&gt;&lt;m:t&gt;2&lt;/m:t&gt;&lt;/m:r&gt;&lt;/m:sup&gt;&lt;/m:sSup&gt;&lt;m:r&gt;&lt;w:rPr&gt;&lt;w:rFonts w:ascii=&quot;Cambria Math&quot; w:fareast=&quot;t援p:rs援대┝&quot; w:h-ansi=&quot;Cambria Mc w援p:rsath&quot; w:cs=&quot;援대┝&quot;/&gt;&lt;wx:font s=援p:rswx:val=&quot;Cambria Math&quot;/&gt;&lt;w:i&quot;援p:rs/&gt;&lt;w:sz w:val=&quot;24&quot;/&gt;&lt;w:sz-cs w:val=&quot;24&quot;/&gt;&lt;w:lang w:fareast=&quot;KO&quot;/&gt;&lt;/w:rPr&gt;&lt;m:t&gt;)&lt;/m:t&gt;&lt;/m:r&gt;&lt;/m:oMath&gt;&lt;/m:oMathPara&gt;&lt;/w:p&gt;&lt;w:sectPr wsp:rsidR=&quot;000000t=&quot;t援p:rs00&quot;&gt;&lt;w:pgSz w:w=&quot;12240&quot; w:h=&quot;15840&quot;/援p:rs&gt;&lt;w:pgMar w:top=&quot;1701&quot; w:right=&quot;1440&quot;s w:bottom=&quot;1440&quot; w:left=&quot;1440&quot; w:header=&quot;720&quot; w:footer=&quot;720&quot; w:gutter=&quot;0&quot;/&gt;&lt;w:cols w:space=&quot;720&quot;/&gt;&lt;/w:sectPr&gt;&lt;/wx:sect&gt;&lt;/w:body&gt;&lt;/w:wordDocument&gt;c">
            <v:imagedata r:id="rId39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53CC3E12">
          <v:shape id="_x0000_i1090" type="#_x0000_t75" style="width:33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B50D8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3B50D8&quot; wsp:rsidRDefault=&quot;003B50D8&quot; wsp:rsidP=&quot;003B50D8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O(&lt;/m:t&gt;&lt;/m:r&gt;&lt;m:sSup&gt;&lt;m:sSupPr&gt;&lt;m:ctrlPr&gt;&lt;w:rPr&gt;&lt;w:rFonts w:ascii=&quot;Cambria Math&quot; w:fareast=&quot;援대┝&quot; w:h-ansi=&quot;Cambria Mat援p:rsh&quot; w援p:rs:cs=援p:rs&quot;援?&quot;援p:rs由?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:h-ansi=&quot;Cambria Math&quot; wMat援p:rs:cs=&quot;援대?h&quot; w援p:rs?/&gt;&lt;wx:fo:cs=援p:rsnt wx:val=援?&quot;援p:rs&quot;Cambria Math&quot;/&gt;&lt;w:i/&gt;&lt;w:sz w:val=&quot;24&quot;/&gt;&lt;w:sz-cs w:val=&quot;24&quot;/&gt;&lt;w:lang w:fareast=&quot;KO&quot;/&gt;&lt;/w:rPr&gt;&lt;m:t&gt;N&lt;/m:t&gt;&lt;/m:r&gt;&lt;/m:e&gt;&lt;m:sup&gt;&lt;m:r&gt;&lt;w:rPr&gt;&lt;w:rFonts w:ascii=&quot;Cambria Math&quot; w:fareast=&quot;援대┝&quot; w:h-ansiwMat援p:rs=&quot;Cambria Math&quot; w:c w援p:rss=&quot;援대┝&quot;/&gt;&lt;wx:fontcs=援p:rs wx:val=&quot;Cambria Mat&quot;援p:rsh&quot;/&gt;&lt;w:i/&gt;&lt;w:sz w:val=&quot;24&quot;/&gt;&lt;w:sz-cs w:val=&quot;24&quot;/&gt;&lt;w:lang w:fareast=&quot;KO&quot;/&gt;&lt;/w:rPr&gt;&lt;m:t&gt;2&lt;/m:t&gt;&lt;/m:r&gt;&lt;/m:sup&gt;&lt;/m:sSup&gt;&lt;m:r&gt;&lt;w:rPr&gt;&lt;w:rFonts w:ascii=&quot;Cambria Math&quot; w:fareast=&quot;t援p:rs援대┝&quot; w:h-ansi=&quot;Cambria Mc w援p:rsath&quot; w:cs=&quot;援대┝&quot;/&gt;&lt;wx:font s=援p:rswx:val=&quot;Cambria Math&quot;/&gt;&lt;w:i&quot;援p:rs/&gt;&lt;w:sz w:val=&quot;24&quot;/&gt;&lt;w:sz-cs w:val=&quot;24&quot;/&gt;&lt;w:lang w:fareast=&quot;KO&quot;/&gt;&lt;/w:rPr&gt;&lt;m:t&gt;)&lt;/m:t&gt;&lt;/m:r&gt;&lt;/m:oMath&gt;&lt;/m:oMathPara&gt;&lt;/w:p&gt;&lt;w:sectPr wsp:rsidR=&quot;000000t=&quot;t援p:rs00&quot;&gt;&lt;w:pgSz w:w=&quot;12240&quot; w:h=&quot;15840&quot;/援p:rs&gt;&lt;w:pgMar w:top=&quot;1701&quot; w:right=&quot;1440&quot;s w:bottom=&quot;1440&quot; w:left=&quot;1440&quot; w:header=&quot;720&quot; w:footer=&quot;720&quot; w:gutter=&quot;0&quot;/&gt;&lt;w:cols w:space=&quot;720&quot;/&gt;&lt;/w:sectPr&gt;&lt;/wx:sect&gt;&lt;/w:body&gt;&lt;/w:wordDocument&gt;c">
            <v:imagedata r:id="rId39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연산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복잡도를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가져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고해상도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처리에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부적합했다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해결하기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위해</w:t>
      </w:r>
      <w:r w:rsidRPr="000C79BA">
        <w:rPr>
          <w:lang w:eastAsia="ko-KR"/>
        </w:rPr>
        <w:t> Linear Attention </w:t>
      </w:r>
      <w:r w:rsidRPr="000C79BA">
        <w:rPr>
          <w:lang w:eastAsia="ko-KR"/>
        </w:rPr>
        <w:t>메커니즘을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도입하여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복잡도를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5D760D22">
          <v:shape id="_x0000_i1091" type="#_x0000_t75" style="width:27.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E5955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9E5955&quot; wsp:rsidRDefault=&quot;009E5955&quot; wsp:rsidP=&quot;009E5955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O(N)&lt;/m:t&gt;&lt;/m:r&gt;&lt;/m:oMath&gt;&lt;/m:oMathPara&gt;&lt;/w:p&gt;&lt;w:sectPr wsp:rsidR=&quot;00000000&quot;&gt;&lt;w:pgSz w:w=&quot;12240&quot; w:h=&quot;15840&quot;/&gt;&lt;w:pgMar w:trsop=&quot;rs1701rs&quot; w:rs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14E2ADF7">
          <v:shape id="_x0000_i1092" type="#_x0000_t75" style="width:27.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E5955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9E5955&quot; wsp:rsidRDefault=&quot;009E5955&quot; wsp:rsidP=&quot;009E5955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O(N)&lt;/m:t&gt;&lt;/m:r&gt;&lt;/m:oMath&gt;&lt;/m:oMathPara&gt;&lt;/w:p&gt;&lt;w:sectPr wsp:rsidR=&quot;00000000&quot;&gt;&lt;w:pgSz w:w=&quot;12240&quot; w:h=&quot;15840&quot;/&gt;&lt;w:pgMar w:trsop=&quot;rs1701rs&quot; w:rs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Pr="00BF0F0B">
        <w:rPr>
          <w:lang w:eastAsia="ko-KR"/>
        </w:rPr>
        <w:fldChar w:fldCharType="end"/>
      </w:r>
      <w:proofErr w:type="spellStart"/>
      <w:r w:rsidRPr="000C79BA">
        <w:rPr>
          <w:lang w:eastAsia="ko-KR"/>
        </w:rPr>
        <w:t>으로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획기적으로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낮췄다</w:t>
      </w:r>
      <w:r w:rsidRPr="000C79BA">
        <w:rPr>
          <w:lang w:eastAsia="ko-KR"/>
        </w:rPr>
        <w:t>.</w:t>
      </w:r>
    </w:p>
    <w:p w14:paraId="50616197" w14:textId="77777777" w:rsidR="009B1BE1" w:rsidRPr="000C79BA" w:rsidRDefault="00392748" w:rsidP="009B1BE1">
      <w:pPr>
        <w:rPr>
          <w:lang w:eastAsia="ko-KR"/>
        </w:rPr>
      </w:pPr>
      <w:r>
        <w:rPr>
          <w:lang w:eastAsia="ko-KR"/>
        </w:rPr>
        <w:pict w14:anchorId="5738A3B0">
          <v:shape id="_x0000_i1093" type="#_x0000_t75" style="width:288.75pt;height:34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5722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55722&quot; wsp:rsidRPr=&quot;00855722&quot; wsp:rsidRDefault=&quot;00855722&quot; wsp:rsidP=&quot;00855722&quot;&gt;&lt;m:oMathPara&gt;&lt;m:oMath&gt;&lt;m:r&gt;&lt;m:rPr&gt;&lt;m:nor/&gt;&lt;/m:rPr&gt;&lt;w:rPr&gt;&lt;w:rFonts w:ascii=&quot;援대┝&quot; w:fareast=&quot;:rs:rs:rs:rs援대┝&quot; w:h-ansi=&quot;援대┝&quot; w:cs=&quot;援대┝&quot;/&gt;&lt;wx:font wx:val=&quot;援대┝&quot;/&gt;&lt;w:sz w:val=&quot;24&quot;/&gt;&lt;w:sz-cs w:val=&quot;24&quot;/&gt;&lt;w:lang w:fareast=&quot;KO&quot;/&gt;&lt;/w:rPr&gt;&lt;m:t&gt;Attention&lt;/m:t&gt;&lt;/m:r&gt;&lt;m:r&gt;&lt;w:rPr&gt;&lt;w:rFonts w:ascii=&quot;Cambria Math&quot; w:fareast=&quot;援대┝&quot; w:h-ansi=&quot;Cambria  w:fareast=&quot;:rsMat w:fareast=&quot;:rsh&quot;  w:fareast=&quot;:rsw:c w:fareast=&quot;:rss=&quot;援대┝&quot;/&gt;&lt;wx:font wx:val=&quot;Cambria Math&quot;/&gt;&lt;w:i/&gt;&lt;w:sz w:val=&quot;24&quot;/&gt;&lt;w:sz-cs w:val=&quot;24&quot;/&gt;&lt;w:lang w:fareast=&quot;KO&quot;/&gt;&lt;/w:rPr&gt;&lt;m:t&gt;(Q,K,V)=&lt;/m:t&gt;&lt;/m:r&gt;&lt;m:r&gt;&lt;m:rPr&gt;&lt;m:nor/&gt;&lt;/m:rPr&gt;&lt;w:rPr&gt;&lt;w:rFonts w:ascii=&quot;?:rs뎬由? w:fareast=&quot;t=&quot;:rs援대┝&quot; w:h-ansi=&quot;east=&quot;:rs援대┝&quot; w:cs=&quot;援대w:fareast=&quot;:rs┝&quot;/&gt;&lt;wx:font wx:val=&quot;援대┝&quot;/&gt;&lt;w:sz w:val=&quot;24&quot;/&gt;&lt;w:sz-cs w:val=&quot;24&quot;/&gt;&lt;w:lang w:fareast=&quot;KO&quot;/&gt;&lt;/w:rPr&gt;&lt;m:t&gt;softmax&lt;/m:t&gt;&lt;/m:r&gt;&lt;m:r&gt;&lt;w:rPr&gt;&lt;w:rFonts w:ascii=&quot;Cambria Math&quot; ws w:ascii=&quot;?:rs:fareast=&quot;援대┝&quot; w:h-anfareast=&quot;t=&quot;:rssi=&quot;Cambria Math&quot; w:cs=&quot;援?si=&quot;east=&quot;:rs由?/&gt;&lt;wx:font wx:val=&quot;Cambria Mreast=&quot;:rsath&quot;/&gt;&lt;w:i/&gt;&lt;w:sz w:val=&quot;24&quot;/&gt;&lt;w:sz-cs w:val=&quot;24&quot;/&gt;&lt;w:lang w:fareast=&quot;KO&quot;/&gt;&lt;/w:rPr&gt;&lt;m:t&gt;(&lt;/m:t&gt;&lt;/m:r&gt;&lt;m:f&gt;&lt;m:fPr&gt;&lt;m:ctrlPr&gt;&lt;w:rPr&gt;&lt;w:rF&quot;?:rsonts w:ascii=&quot;Cambria Math&quot; w:fareast=&quot;rs援대┝&quot; w:h-ansi=&quot;Cambria Math&quot; w:cs=&quot;?=&quot;:rs뎬由?/&gt;&lt;wx:font wx:val=&quot;Cambria Math&quot;/&gt;&lt;wt=&quot;:rs:sz w:val=&quot;24&quot;/&gt;&lt;w:sz-cs w:val=&quot;24&quot;/&gt;&lt;w:lang w:fareast=&quot;KO&quot;/&gt;&lt;/w:rPr&gt;&lt;/m:ctrlPr&gt;&lt;/m:fPr&gt;&lt;m:num&gt;&lt;m:r&gt;&lt;w:rPr&gt;&lt;w:rFonts w:asci&quot;?:rsi=&quot;Cambria Math&quot; w:fareast=&quot;援대┝&quot; w:h-aeast=&quot;rsnsi=&quot;Cambria Math&quot; w:cs=&quot;援대┝&quot;/&gt;&lt;wx:font s=&quot;?=&quot;:rswx:val=&quot;Cambria Math&quot;/&gt;&lt;w:i/&gt;&lt;w:sz w:val=&quot;24&quot;/&gt;&lt;t=&quot;:rsw:sz-cs w:val=&quot;24&quot;/&gt;&lt;w:lang w:fareast=&quot;KO&quot;/&gt;&lt;/w:rPr&gt;&lt;m:t&gt;Q&lt;/m:t&gt;&lt;/m:r&gt;&lt;m:sSup&gt;&lt;m:sSupPr&gt;&lt;m:ctrlPr&gt;&lt;wi&quot;?:rs:rPr&gt;&lt;w:rFonts w:ascii=&quot;Cambria Math&quot; w:fareast=&quot;&quot;rs援대┝&quot; w:h-ansi=&quot;Cambria Math&quot; w:cs=&quot;援대┝&quot;/&gt;&lt;wx:f?=&quot;:rsont wx:val=&quot;Cambria Math&quot;/&gt;&lt;w:sz w:val=&quot;24&quot;/&gt;&lt;w:sz-cs t=&quot;:rsw:val=&quot;24&quot;/&gt;&lt;w:lang w:fareast=&quot;KO&quot;/&gt;&lt;/w:rPr&gt;&lt;/m:ctrlPr&gt;&lt;/m:sSupPr&gt;&lt;m:e&gt;&lt;m:r&gt;&lt;w:rPr&gt;&lt;wi&quot;?:rs:rFonts w:ascii=&quot;Cambria Math&quot; w:fareast=&quot;援대┝&quot; w:east=&quot;&quot;rsh-ansi=&quot;Cambria Math&quot; w:cs=&quot;援대┝&quot;/&gt;&lt;wx:font wx:val=&quot;Camb?=&quot;:rsria Math&quot;/&gt;&lt;w:i/&gt;&lt;w:sz w:val=&quot;24&quot;/&gt;&lt;w:sz-cs w:val=&quot;24&quot;/&gt;&lt;w:lt=&quot;:rsang w:fareast=&quot;KO&quot;/&gt;&lt;/w:rPr&gt;&lt;m:t&gt;K&lt;/m:t&gt;&lt;/m:r&gt;&lt;/m:e&gt;&lt;m:sup&gt;&lt;m:r&gt;i&quot;?:rs&lt;w:rPr&gt;&lt;w:rFonts w:ascii=&quot;Cambria Math&quot; w:fareast=&quot;援대┝&quot; w:t=&quot;&quot;rsh-ansi=&quot;Cambria Math&quot; w:cs=&quot;援대┝&quot;/&gt;&lt;wx:font wx:val=&quot;Cambria Ma?=&quot;:rsth&quot;/&gt;&lt;w:i/&gt;&lt;w:sz w:val=&quot;24&quot;/&gt;&lt;w:sz-cs w:val=&quot;24&quot;/&gt;&lt;w:lang w:fareast=&quot;:rst=&quot;KO&quot;/&gt;&lt;/w:rPr&gt;&lt;m:t&gt;T&lt;/m:t&gt;&lt;/m:r&gt;&lt;/m:sup&gt;&lt;/m:i&quot;?:rssSup&gt;&lt;/m:num&gt;&lt;m:den&gt;&lt;m:rad&gt;&lt;m:radPr&gt;&lt;m:degHide m:val=&quot;1&quot;/&gt;&lt;m:ctrlPr&quot;rs&gt;&lt;w:rPr&gt;&lt;w:rFonts w:ascii=&quot;Cambria Math&quot; w:fareast=&quot;援대┝&quot; w:h-ansi=&quot;:rsCambria Math&quot; w:cs=&quot;援대┝&quot;/&gt;&lt;wx:font wx:val=&quot;Cambria Math&quot;/&gt;&lt;w:sz w:valt=&quot;:rs=&quot;24&quot;/&gt;&lt;w:sz-cs w:val=&quot;24&quot;/&gt;&lt;w:lani&quot;?:rsg w:fareast=&quot;KO&quot;/&gt;&lt;/w:rPr&gt;&lt;/m:ctrlPr&gt;&lt;/m:radPr&gt;&lt;m:deg/&gt;&lt;m:e&gt;&lt;m:sSub&gt;&lt;mlPr&quot;rs:sSubPr&gt;&lt;m:ctrlPr&gt;&lt;w:rPr&gt;&lt;w:rFonts w:ascii=&quot;Cambria Math&quot; w:fareast=&quot;援대=&quot;:rs┝&quot; w:h-ansi=&quot;Cambria Math&quot; w:cs=&quot;援대┝&quot;/&gt;&lt;wx:font wx:val=&quot;Cambria Math&quot;/&gt;&lt;w:t=&quot;:rssz w:val=&quot;24&quot;/&gt;&lt;wi&quot;?:rs:sz-cs w:val=&quot;24&quot;/&gt;&lt;w:lang w:fareast=&quot;KO&quot;/&gt;&lt;/w:rPr&gt;&lt;/m:ctrlPr&gt;&lt;/m:sSubPr&gt;&lt;m:lPr&quot;rse&gt;&lt;m:r&gt;&lt;w:rPr&gt;&lt;w:rFonts w:ascii=&quot;Cambria Math&quot; w:fareast=&quot;援대┝&quot; w:h-ansi=&quot;Ca援대=&quot;:rsmbria Math&quot; w:cs=&quot;援대┝&quot;/&gt;&lt;wx:font wx:val=&quot;Cambria Math&quot;/&gt;&lt;w:i/&gt;&lt;w:sz w:val=&quot;24&quot;/&gt;&lt;t=&lt;wi&quot;?:rs&quot;:rsw:sz-cs w:val=&quot;24&quot;/&gt;&lt;w:lang w:fareast=&quot;KO&quot;/&gt;&lt;/w:rPr&gt;&lt;m:t&gt;d&lt;/m:t&gt;&lt;/m:r&gt;&lt;/m:e&gt;&lt;mm:lPr&quot;rs:sub&gt;&lt;m:r&gt;&lt;w:rPr&gt;&lt;w:rFonts w:ascii=&quot;Cambria Math&quot; w:fareast=&quot;援대┝&quot; w:h-ansi=&quot;Cambria 대=&quot;:rsMath&quot; w:cs=&quot;援대┝&quot;/&gt;&lt;wx:font wx:val=&quot;Cambria Math&quot;/&gt;&lt;w:i/&gt;&lt;w:sz w:val=wi&quot;?:rs&quot;24&quot;/&gt;&lt;w:sz-cs w:vat=&quot;:rsl=&quot;24&quot;/&gt;&lt;w:lang w:fareast=&quot;KO&quot;/&gt;&lt;/w:rPr&gt;&lt;m:t&gt;k&lt;/m:t&gt;&lt;/m:r&gt;&lt;/m:sub:lPr&quot;rs&gt;&lt;/m:sSub&gt;&lt;/m:e&gt;&lt;/m:rad&gt;&lt;/m:den&gt;&lt;/m:f&gt;&lt;m:r&gt;&lt;w:rPr&gt;&lt;w:rFonts w:ascii=&quot;Cambria Math&quot; w:fareast=&quot;:rs援대┝&quot; w:h-ansi=&quot;Cambria Math&quot; w:cs=&quot;援대┝&quot;/&gt;&lt;wx:font wx:vai&quot;?:rsl=&quot;Cambria Math&quot;/&gt;&lt;w:i/&gt;&lt;w:sz w:valt=&quot;:rs=&quot;24&quot;/&gt;&lt;w:sz-cs w:val=&quot;24&quot;/&gt;&lt;w:lang w:fareast=&quot;KO&quot;/&gt;&lt;/w:lPr&quot;rsrPr&gt;&lt;m:t&gt;)V?댬?Q)(?(K&lt;/m:t&gt;&lt;/m:r&gt;&lt;m:sSup&gt;&lt;m:sSupPr&gt;&lt;m:ctrlPr&gt;&lt;w:rPr&gt;&lt;w:rFonts w:ascii=&quot;Cambria Mast=&quot;:rsth&quot; w:fareast=&quot;援대┝&quot; w:h-ansi=&quot;Cambria Math&quot; w?:rs:cs=&quot;援대┝&quot;/&gt;&lt;wx:font wx:val=&quot;Cambria Math&quot;/&gt;&lt;w:sz:valt=&quot;:rs w:val=&quot;24&quot;/&gt;&lt;w:sz-cs w:val=&quot;24&quot;/&gt;&lt;w:lang :lPr&quot;rsw:fareast=&quot;KO&quot;/&gt;&lt;/w:rPr&gt;&lt;/m:ctrlPr&gt;&lt;/m:sSupPr&gt;&lt;m:e&gt;&lt;m:r&gt;&lt;w:rPr&gt;&lt;w:rFonts w:ascii=&quot;Cambria Math&quot; w:fareast=&quot;:rst=&quot;援대┝&quot; w:h-ansi=&quot;Cambria Math&quot;  w?:rsw:cs=&quot;援대┝&quot;/&gt;&lt;wx:font wx:val=&quot;Cambria Math&quot;/&gt;&lt;w:i/&gt;&lt;w:sz w:val=&quot;24&quot;/&gt;&lt;w:t=&quot;:rssz-cs w:val=&quot;24&quot;/&gt;&lt;w:lang w:falPr&quot;rsreast=&quot;KO&quot;/&gt;&lt;/w:rPr&gt;&lt;m:t&gt;)&lt;/m:t&gt;&lt;/m:r&gt;&lt;/m:e&gt;&lt;m:sup&gt;&lt;m:r&gt;&lt;w:rPr&gt;&lt;w:rFonts w:ascii=&quot;Cambria Math&quot; w:fareast=&quot;援?st=&quot;:rs由? w:h-ansi=&quot;Cambria w?:rsMath&quot; w:cs=&quot;援대┝&quot;/&gt;&lt;wx:font wx:val=&quot;Cambria Math&quot;/&gt;&lt;w:i/&gt;&lt;w:sz w:val=&quot;24&quot;/&gt;&lt;w:sz-cs w:val=t=&quot;:rs&quot;24&quot;/&gt;&lt;w:lang w:faPr&quot;rsreast=&quot;KO&quot;/&gt;&lt;/w:rPr&gt;&lt;m:t&gt;T&lt;/m:t&gt;&lt;/m:r&gt;&lt;/m:sup&gt;&lt;/m:sSup&gt;&lt;m:r&gt;&lt;w:rPr&gt;&lt;w:rFonts w:ascii=&quot;Cambria Math&quot; w:fareast=&quot;援대?st=&quot;:rs? w:h-ansi=w?:rs&quot;Cambria Math&quot; w:cs=&quot;援대┝&quot;/&gt;&lt;wx:font wx:val=&quot;Cambria Math&quot;/&gt;&lt;w:i/&gt;&lt;w:sz w:val=&quot;24&quot;/&gt;&lt;w:sz-cs w:val=&quot;24&quot;/&gt;&lt;wt=&quot;:rs:lang Pr&quot;rsw:fareast=&quot;KO&quot;/&gt;&lt;/w:rPr&gt;&lt;m:t&gt;V)&lt;/m:t&gt;&lt;/m:r&gt;&lt;/m:oMath&gt;&lt;/m:oMathPara&gt;&lt;/w:p&gt;&lt;w:sectPr wsp:rsidR=&quot;00000000&quot; wsp:rsidRPr=&quot;00855&quot;:rs722:rs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1" o:title="" chromakey="white"/>
          </v:shape>
        </w:pict>
      </w:r>
      <w:r w:rsidR="009B1BE1" w:rsidRPr="000C79BA">
        <w:rPr>
          <w:lang w:eastAsia="ko-KR"/>
        </w:rPr>
        <w:br/>
      </w:r>
    </w:p>
    <w:p w14:paraId="42E9B3E0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여기서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32EC714D">
          <v:shape id="_x0000_i1094" type="#_x0000_t75" style="width:21.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90C8F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490C8F&quot; wsp:rsidRDefault=&quot;00490C8F&quot; wsp:rsidP=&quot;00490C8F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?(??&lt;/m:t&gt;&lt;/m:r&gt;&lt;/m:oMath&gt;&lt;/m:oMathPara&gt;&lt;/w:p&gt;&lt;w:sectPr wsp:rsidR=&quot;00000000&quot;&gt;&lt;w:pgSz w:w=&quot;12240&quot; w:h=&quot;15840&quot;/&gt;&lt;w:pgMar w:trsop=&quot;rs1701rs&quot;援p:rs w:right=&quot;1440&quot; w:bottom=&quot;1440&quot; w:left=&quot;1440&quot; w:header=&quot;720&quot; w:footer=&quot;720&quot; w:gutter=&quot;0&quot;/&gt;&lt;w:cols w:space=&quot;720&quot;/&gt;&lt;/w:sectPr&gt;&lt;/wx:sect&gt;&lt;/w:body&gt;&lt;/w:wordDocument&gt;:&lt;s">
            <v:imagedata r:id="rId42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33C37310">
          <v:shape id="_x0000_i1095" type="#_x0000_t75" style="width:21.7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90C8F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490C8F&quot; wsp:rsidRDefault=&quot;00490C8F&quot; wsp:rsidP=&quot;00490C8F&quot;&gt;&lt;m:oMathPara&gt;&lt;m:oMath&gt;&lt;m:r&gt;&lt;w:rPr&gt;&lt;w:rFonts w:ascii=&quot;Cambria Math&quot; w:fareast=&quot;援대┝&quot; w:h-ansi=&quot;Cambria Math&quot; w:cs=&quot;援p:rsp:rsp:rsp:rs대┝&quot;/&gt;&lt;wx:font wx:val=&quot;Cambria Math&quot;/&gt;&lt;w:i/&gt;&lt;w:sz w:val=&quot;24&quot;/&gt;&lt;w:sz-cs w:val=&quot;24&quot;/&gt;&lt;w:lang w:fareast=&quot;KO&quot;/&gt;&lt;/w:rPr&gt;&lt;m:t&gt;?(??&lt;/m:t&gt;&lt;/m:r&gt;&lt;/m:oMath&gt;&lt;/m:oMathPara&gt;&lt;/w:p&gt;&lt;w:sectPr wsp:rsidR=&quot;00000000&quot;&gt;&lt;w:pgSz w:w=&quot;12240&quot; w:h=&quot;15840&quot;/&gt;&lt;w:pgMar w:trsop=&quot;rs1701rs&quot;援p:rs w:right=&quot;1440&quot; w:bottom=&quot;1440&quot; w:left=&quot;1440&quot; w:header=&quot;720&quot; w:footer=&quot;720&quot; w:gutter=&quot;0&quot;/&gt;&lt;w:cols w:space=&quot;720&quot;/&gt;&lt;/w:sectPr&gt;&lt;/wx:sect&gt;&lt;/w:body&gt;&lt;/w:wordDocument&gt;:&lt;s">
            <v:imagedata r:id="rId42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커널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함수</w:t>
      </w:r>
      <w:r w:rsidRPr="000C79BA">
        <w:rPr>
          <w:lang w:eastAsia="ko-KR"/>
        </w:rPr>
        <w:t>(Kernel Function)</w:t>
      </w:r>
      <w:r w:rsidRPr="000C79BA">
        <w:rPr>
          <w:lang w:eastAsia="ko-KR"/>
        </w:rPr>
        <w:t>이다</w:t>
      </w:r>
      <w:r w:rsidRPr="000C79BA">
        <w:rPr>
          <w:lang w:eastAsia="ko-KR"/>
        </w:rPr>
        <w:t xml:space="preserve">. </w:t>
      </w:r>
      <w:r w:rsidRPr="000C79BA">
        <w:rPr>
          <w:lang w:eastAsia="ko-KR"/>
        </w:rPr>
        <w:t>이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구조는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엣지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디바이스에서의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실시간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추론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속도</w:t>
      </w:r>
      <w:r w:rsidRPr="000C79BA">
        <w:rPr>
          <w:lang w:eastAsia="ko-KR"/>
        </w:rPr>
        <w:t>(FPS)</w:t>
      </w:r>
      <w:r w:rsidRPr="000C79BA">
        <w:rPr>
          <w:lang w:eastAsia="ko-KR"/>
        </w:rPr>
        <w:t>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저하시키지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않으면서도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배경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노이즈와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미세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균열을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구분하는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문맥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정보를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효과적으로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포착한다</w:t>
      </w:r>
      <w:r w:rsidRPr="000C79BA">
        <w:rPr>
          <w:lang w:eastAsia="ko-KR"/>
        </w:rPr>
        <w:t>.</w:t>
      </w:r>
    </w:p>
    <w:p w14:paraId="1AA65FEF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Comprehensive Loss Function: </w:t>
      </w:r>
      <w:r w:rsidRPr="000C79BA">
        <w:rPr>
          <w:lang w:eastAsia="ko-KR"/>
        </w:rPr>
        <w:t>최종적으로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모델은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불확실성</w:t>
      </w:r>
      <w:r w:rsidRPr="000C79BA">
        <w:rPr>
          <w:lang w:eastAsia="ko-KR"/>
        </w:rPr>
        <w:t xml:space="preserve"> </w:t>
      </w:r>
      <w:proofErr w:type="spellStart"/>
      <w:r w:rsidRPr="000C79BA">
        <w:rPr>
          <w:lang w:eastAsia="ko-KR"/>
        </w:rPr>
        <w:t>손실뿐만</w:t>
      </w:r>
      <w:proofErr w:type="spellEnd"/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아니라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클래스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불균형을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해결하기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위한</w:t>
      </w:r>
      <w:r w:rsidRPr="000C79BA">
        <w:rPr>
          <w:lang w:eastAsia="ko-KR"/>
        </w:rPr>
        <w:t> Sample-Weighted Classification Loss</w:t>
      </w:r>
      <w:r w:rsidRPr="000C79BA">
        <w:rPr>
          <w:lang w:eastAsia="ko-KR"/>
        </w:rPr>
        <w:t>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박스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정확도를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위한</w:t>
      </w:r>
      <w:r w:rsidRPr="000C79BA">
        <w:rPr>
          <w:lang w:eastAsia="ko-KR"/>
        </w:rPr>
        <w:t> </w:t>
      </w:r>
      <w:proofErr w:type="spellStart"/>
      <w:r w:rsidRPr="000C79BA">
        <w:rPr>
          <w:lang w:eastAsia="ko-KR"/>
        </w:rPr>
        <w:t>CIoU</w:t>
      </w:r>
      <w:proofErr w:type="spellEnd"/>
      <w:r w:rsidRPr="000C79BA">
        <w:rPr>
          <w:lang w:eastAsia="ko-KR"/>
        </w:rPr>
        <w:t xml:space="preserve"> Loss</w:t>
      </w:r>
      <w:r w:rsidRPr="000C79BA">
        <w:rPr>
          <w:lang w:eastAsia="ko-KR"/>
        </w:rPr>
        <w:t>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결합하여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학습된다</w:t>
      </w:r>
      <w:r w:rsidRPr="000C79BA">
        <w:rPr>
          <w:lang w:eastAsia="ko-KR"/>
        </w:rPr>
        <w:t>.</w:t>
      </w:r>
    </w:p>
    <w:p w14:paraId="7BBB1934" w14:textId="77777777" w:rsidR="009B1BE1" w:rsidRPr="000C79BA" w:rsidRDefault="00392748" w:rsidP="009B1BE1">
      <w:pPr>
        <w:rPr>
          <w:lang w:eastAsia="ko-KR"/>
        </w:rPr>
      </w:pPr>
      <w:r>
        <w:rPr>
          <w:lang w:eastAsia="ko-KR"/>
        </w:rPr>
        <w:pict w14:anchorId="6C21E95A">
          <v:shape id="_x0000_i1096" type="#_x0000_t75" style="width:22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3F1F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9B3F1F&quot; wsp:rsidRPr=&quot;009B3F1F&quot; wsp:rsidRDefault=&quot;009B3F1F&quot; wsp:rsidP=&quot;009B3F1F&quot;&gt;&lt;m:oMathPara&gt;&lt;m:oMath&gt;&lt;m:sSub&gt;&lt;m:sSub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 w:far w:far w:far w:farbria Math&quot; w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L&lt;/m:t&gt;&lt;/m:r&gt;&lt;/m:e&gt;&lt;m:sub&gt;&lt;m:r&gt;&lt;w:rPr&gt;&lt;w:rFonts w:asci w:fari=&quot;Cam w:farbria M w:farath&quot; w w:far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total&lt;/m:t&gt;&lt;/m:r&gt;&lt;/m:sub&gt;&lt;/m:sSub&gt;&lt;m:r&gt;&lt;w:rPr&gt;&lt;w w:far:rFonts w:as w:farcii=&quot;Cambria w:far Math&quot; w:far w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=&lt;/m:t&gt;&lt;/m:r&gt;&lt;m:sSub&gt;&lt;m:sSubPr&gt;&lt;m: w:farctrlPr&gt;&lt;w:rPr&gt;&lt;w:r w:farFonts w:ascii=&quot;Cam w:farbria Math&quot; w:farea w:far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 w:far:r&gt;&lt;w:rPr&gt;&lt;w:rFonts w:as w:farcii=&quot;Cambria Math&quot; w:far w:fareast=&quot;援대┝&quot; w:h-ansi=&quot;rea w:farCambria Math&quot; w:cs=&quot;援대┝&quot;/&gt;&lt;wx:font wx:val=&quot;Cambria Math&quot;/&gt;&lt;w:i/&gt;&lt;w:sz w:val=&quot;24&quot;/&gt;&lt;w:sz-cs w:val=&quot;24&quot;/&gt;&lt;w:lang w:fareast=&quot;KO&quot;/&gt;&lt;/w:rPr&gt;&lt;m:t&gt;貫&lt;/m:t&gt;&lt;/m:r&gt;&lt;/m:em w:far&gt;&lt;m:sub&gt;&lt;m:r&gt;&lt;w:rPr&gt;&lt;w:rFonts s w:farw:ascii=&quot;Cambria Math&quot; w:farear w:farst=&quot;援대┝&quot; w:h-ansi=&quot;Cambria Mata w:farh&quot; w:cs=&quot;援대┝&quot;/&gt;&lt;wx:font wx:val=&quot;Cambria Math&quot;/&gt;&lt;w:i/&gt;&lt;w:sz w:val=&quot;24&quot;/&gt;&lt;w:sz-cs w:val=&quot;24&quot;/&gt;&lt;w:lang w:fareast=&quot;KO&quot;/&gt;&lt;/w:rPr&gt;&lt;m:t&gt;box&lt;/m:t&gt; w:far&lt;/m:r&gt;&lt;/m:sub&gt;&lt;/m:sSub&gt;&lt;m:sSub&gt;&lt;m:sSu w:farbPr&gt;&lt;m:ctrlPr&gt;&lt;w:rPr&gt;&lt;w:rFonts w:asci w:fari=&quot;Cambria Math&quot; w:fareast=&quot;援대┝&quot; w:h- w:faransi=&quot;Cambria Math&quot; w:cs=&quot;援대┝&quot;/&gt;&lt;wx:font wx:val=&quot;Cambria Math&quot;/&gt;&lt;w:sz w:val=&quot;24&quot;/&gt;&lt;w:sz-cs w:val=&quot;24&quot;/&gt;&lt;w:lang w:fareast w:far=&quot;KO&quot;/&gt;&lt;/w:rPr&gt;&lt;/m:ctrlPr&gt;&lt;/m:sSubPr&gt;&lt;m:e&gt;&lt; w:farm:r&gt;&lt;m:rPr&gt;&lt;m:scr m:val=&quot;script&quot;/&gt;&lt;/m:rPr&gt;&lt; w:farw:rPr&gt;&lt;w:rFonts w:ascii=&quot;Cambria Math&quot; w:fareafarst=&quot;援대┝&quot; w:h-ansi=&quot;Cambria Math&quot; w:cs=&quot;援대┝&quot;/&gt;&lt;wx:font wx:val=&quot;Cambria Math&quot;/&gt;&lt;w:i/&gt;&lt;w:sz w:val=&quot;24&quot;/&gt;&lt; w:farw:sz-cs w:val=&quot;24&quot;/&gt;&lt;w:lang w:fareast=&quot;KO&quot;/&gt;&lt;/w:r w:farPr&gt;&lt;m:t&gt;L&lt;/m:t&gt;&lt;/m:r&gt;&lt;/m:e&gt;&lt;m:sub&gt;&lt;m:r&gt;&lt;w:rPr&gt;&lt;w: w:farrFonts w:ascii=&quot;Cambria Math&quot; w:fareast=&quot;援대┝&quot; :fareafarw:h-ansi=&quot;Cambria Math&quot; w:cs=&quot;援대┝&quot;/&gt;&lt;wx:font wx:val=&quot;Cambria Math&quot;/&gt;&lt;w:i/&gt;&lt;w:sz w:va w:farl=&quot;24&quot;/&gt;&lt;w:sz-cs w:val=&quot;24&quot;/&gt;&lt;w:lang w:fareast=&quot;KO&quot;/&gt;&lt;/ w:farw:rPr&gt;&lt;m:t&gt;CIoU&lt;/m:t&gt;&lt;/m:r&gt;&lt;/m:sub&gt;&lt;/m:sSub&gt;&lt;m:r&gt;&lt;w:rPr w:far&gt;&lt;w:rFonts w:ascii=&quot;Cambria Math&quot; w:fareast=&quot;援대┝&quot; w:h-areafarnsi=&quot;Cambria Math&quot; w:cs=&quot;援대┝&quot;/&gt;&lt;wx:font wx:val=&quot;Cambria Math&quot;/&gt;&lt;w: w:fari/&gt;&lt;w:sz w:val=&quot;24&quot;/&gt;&lt;w:sz-cs w:val=&quot;24&quot;/&gt;&lt;w:lang w:fareast=&quot; w:farKO&quot;/&gt;&lt;/w:rPr&gt;&lt;m:t&gt;+&lt;/m:t&gt;&lt;/m:r&gt;&lt;m:sSub&gt;&lt;m:sSubPr&gt;&lt;m:ctrlPr&gt;&lt;w w:far:rPr&gt;&lt;w:rFonts w:ascii=&quot;Cambria Math&quot; w:fareast=&quot;援대┝&quot; w:h-ansreafari=&quot;Cambria Math&quot; w:cs=&quot;援대┝&quot;/&gt;&lt;wx:font wx:val=&quot;Ca w:farmbria Math&quot;/&gt;&lt;w:sz w:val=&quot;24&quot;/&gt;&lt;w:sz-cs w:val=&quot;24&quot;/&gt;&lt;w:lang w:farea w:farst=&quot;KO&quot;/&gt;&lt;/w:rPr&gt;&lt;/m:ctrlPr&gt;&lt;/m:sSubPr&gt;&lt;m:e&gt;&lt;m:r&gt;&lt;w:rPr&gt;&lt;w:rFonts w w:far:ascii=&quot;Cambria Math&quot; w:fareast=&quot;援대┝&quot; w:h-ansi=&quot;Cambria Math&quot; w:cs=reafar&quot;援대┝&quot;/&gt;&lt;wx:font wx:val=&quot;Cambri w:fara Math&quot;/&gt;&lt;w:i/&gt;&lt;w:sz w:val=&quot;24&quot;/&gt;&lt;w:sz-cs w:val=&quot;24&quot;/&gt;&lt;w:lang w:fareast=&quot; w:farKO&quot;/&gt;&lt;/w:rPr&gt;&lt;m:t&gt;貫&lt;/m:t&gt;&lt;/m:r&gt;&lt;/m:e&gt;&lt;m:sub&gt;&lt;m:r&gt;&lt;w:rPr&gt;&lt;w:rFonts w:asciw w:fari=&quot;Cambria Math&quot; w:fareast=&quot;援대┝&quot; w:h-ansi=&quot;Cambria Math&quot; w:cs=&quot;援대┝&quot;/&gt;&lt;:cs=reafarwx:font wxi w:far:val=&quot;Cambria Math&quot;/&gt;&lt;w:i/&gt;&lt;w:sz w:val=&quot;24&quot;/&gt;&lt;w:sz-cs w:val=&quot;24&quot;/&gt;&lt;w:lang w:far&quot; w:fareast=&quot;KO&quot;/&gt;&lt;/w:rPr&gt;&lt;m:t&gt;dfl&lt;/m:t&gt;&lt;/m:r&gt;&lt;/m:sub&gt;&lt;/m:sSub&gt;&lt;m:sSub&gt;&lt;m:sSubPr&gt;&lt;m:ctr w:farlPr&gt;&lt;w:rPr&gt;&lt;w:rFonts w:ascii=&quot;Cambria Math&quot; w:fareast=&quot;援대┝&quot; w:h-ansi=&quot;Cambria Mafarth&quot;far w:cs=&quot;援대┝&quot;/&gt;&lt;wx:font wx:val=&quot;Cambria Math&quot;/&gt;&lt;w:sz w:val=&quot;24&quot;/&gt;&lt;w:sz-cs w:val w:far=&quot;24&quot;/&gt;&lt;w:lang w:fareast=&quot;KO&quot;/&gt;&lt;/w:rPr&gt;&lt;/m:ctrlPr&gt;&lt;/m:sSubPr&gt;&lt;m:e&gt;&lt;m:r&gt;&lt;m:rPr&gt;&lt;m:scr m w:far:val=&quot;script&quot;/&gt;&lt;/m:rPr&gt;&lt;w:rPr&gt;&lt;w:rFonts w:ascii=&quot;Cambria Math&quot; w:fareasfart=&quot;援대┝&quot; w:h-ansth&quot;fari=&quot;Cambria Math&quot; w:cs=&quot;援대┝&quot;/&gt;&lt;wx:font wx:val=&quot;Cambria Math&quot;/&gt;&lt;w:i w:far/&gt;&lt;w:sz w:val=&quot;24&quot;/&gt;&lt;w:sz-cs w:val=&quot;24&quot;/&gt;&lt;w:lang w:fareast=&quot;KO&quot;/&gt;&lt;/w:rPr&gt;&lt;m:t&gt;L&lt;/m:t&gt;&lt;/m:r&gt;&lt; w:far/m:e&gt;&lt;m:sub&gt;&lt;m:r&gt;&lt;w:rPr&gt;&lt;w:rFonts w:ascii=&quot;Cambria Math&quot; w:easfarfareast=&quot;援대┝&quot; w:h-ansi=&quot;Cambria Mth&quot;farath&quot; w:cs=&quot;援대┝&quot;/&gt;&lt;wx:font wx:val=&quot;Cambria Math&quot;/&gt;&lt;w:i w:far/&gt;&lt;w:sz w:val=&quot;24&quot;/&gt;&lt;w:sz-cs w:val=&quot;24&quot;/&gt;&lt;w:lang w:fareast=&quot;KO&quot;/&gt;&lt;/w:rPr&gt;&lt;m:t&gt;DFL&lt;/m:t&gt;&lt;/m:r&gt;&lt;/m:s w:farub&gt;&lt;/m:sSub&gt;&lt;m:r&gt;&lt;w:rPr&gt;&lt;w:rFonts w:ascii=&quot;Cambeasfarria Math&quot; w:fareast=&quot;援대┝&quot; w:h-ansi=&quot;Cambria Math&quot; wth&quot;far:cs=&quot;援대┝&quot;/&gt;&lt;wx:font wx:val=&quot;Cambria Math&quot; w:far/&gt;&lt;w:i/&gt;&lt;w:sz w:val=&quot;24&quot;/&gt;&lt;w:sz-cs w:val=&quot;24&quot;/&gt;&lt;w:lang w:fareast=&quot;KO&quot;/&gt;&lt;/w:rPr&gt;&lt;m:t&gt;+&lt;/m:t&gt;&lt;/m:r&gt;&lt;m:sSub w:far&gt;&lt;m:sSubPr&gt;&lt;m:ctrlPr&gt;&lt;w:rPr&gt;&lt;w:rFoneasfarts w:ascii=&quot;Cambria Math&quot; w:fareast=&quot;援대┝&quot; w:h-ansi=&quot;Cambria Math&quot; w:cth&quot;fars=&quot;援대┝&quot;/&gt;&lt;wx:font wx:val=&quot;Cam w:farbria Math&quot;/&gt;&lt;w:sz w:val=&quot;24&quot;/&gt;&lt;w:sz-cs w:val=&quot;24&quot;/&gt;&lt;w:lang w:fareast=&quot;KO&quot;/&gt;&lt;/w:rPr&gt;&lt;/m:ctrlPr&gt;&lt;/m:sSubPr&gt;&lt;m:e&gt; w:far&lt;m:r&gt;&lt;w:rPr&gt;&lt;w:rFonts weasfar:ascii=&quot;Cambria Math&quot; w:fareast=&quot;援대┝&quot; w:h-ansi=&quot;Cambria Math&quot; w:cs=&quot;援대┝&quot;/&gt;&lt;wx:font ww:cth&quot;farx:val=&quot;Cambria Ma w:farth&quot;/&gt;&lt;w:i/&gt;&lt;w:sz w:val=&quot;24&quot;/&gt;&lt;w:sz-cs w:val=&quot;24&quot;/&gt;&lt;w:lang w:fareast=&quot;KO&quot;/&gt;&lt;/w:rPr&gt;&lt;m:t&gt;貫&lt;/m:t&gt;&lt;/m:r&gt;&lt;/m:e&gt;&lt;m:sub&gt;&lt;m&gt; w:far:r&gt;&lt;w:rPr&gt;weasfar&lt;w:rFonts w:ascii=&quot;Cambria Math&quot; w:fareast=&quot;援대┝&quot; w:h-ansi=&quot;Cambria Math&quot; w:cs=&quot;援대┝&quot;/&gt;&lt;wx:font wx:val=&quot;Cambcth&quot;farriaa w:far Math&quot;/&gt;&lt;w:i/&gt;&lt;w:sz w:val=&quot;24&quot;/&gt;&lt;w:sz-cs w:val=&quot;24&quot;/&gt;&lt;w:lang w:fareast=&quot;KO&quot;/&gt;&lt;/w:rPr&gt;&lt;m:t&gt;cls&lt;/m:t&gt;&lt;/m:r&gt;&lt;/m:sub&gt;&lt;/m:sSub&gt;&lt; w:easfarfarm:sSub&gt;&lt;m:sSubPr&gt;&lt;m:ctrlPr&gt;&lt;w:rPr&gt;&lt;w:rFonts w:ascii=&quot;Cambria Math&quot; w:fareast=&quot;援대┝&quot; w:h-ansi=&quot;Cambria Math&quot; w:cs=&quot;援대┝&quot;/&gt;&lt; w:farwx:th&quot;farfont wx:val=&quot;Cambria Math&quot;/&gt;&lt;w:sz w:val=&quot;24&quot;/&gt;&lt;w:sz-cs w:val=&quot;24&quot;/&gt;&lt;w:lang w:fareast=&quot;KO&quot;/&gt;&lt;/w:rPr&gt;&lt;/m:ctrlPr&gt;&lt;easfar/m:sSubPr w:far&gt;&lt;m:e&gt;&lt;m:r&gt;&lt;m:rPr&gt;&lt;m:scr m:val=&quot;script&quot;/&gt;&lt;/m:rPr&gt;&lt;w:rPr&gt;&lt;w:rFonts w:ascii=&quot;Cambria Math&quot; w:fareast=&quot;援대┝&quot; w:h-ansi=&quot;Cafarmbria Math&quot; w:cfars=&quot;援대┝&quot;/&gt;&lt;wx:font wx:val=&quot;Cambria Math&quot;/&gt;&lt;w:i/&gt;&lt;w:sz w:val=&quot;24&quot;/&gt;&lt;w:sz-cs w:val=&quot;24&quot;/&gt;&lt;w:lang w:easfarfareast=&quot;KO&quot;/&gt;&lt;/w: w:farrPr&gt;&lt;m:t&gt;L&lt;/m:t&gt;&lt;/m:r&gt;&lt;/m:e&gt;&lt;m:sub&gt;&lt;m:r&gt;&lt;w:rPr&gt;&lt;w:rFonts w:ascii=&quot;Cambria Math&quot; w:fareast=&quot;援대┝&quot; w:h-ansi=&quot;Cambr&quot;Cafaria Math&quot; w:cs=&quot;援대┝&quot;/&gt;h&quot; w:cfar&lt;wx:font wx:val=&quot;Cambria Math&quot;/&gt;&lt;w:i/&gt;&lt;w:sz w:val=&quot;24&quot;/&gt;&lt;w:sz-cs w:val=&quot;24&quot;/&gt;&lt;easfarw:lang w:fareast=&quot;KO&quot;/&gt;&lt;/w:rPr w:far&gt;&lt;m:t&gt;W-BCE&lt;/m:t&gt;&lt;/m:r&gt;&lt;/m:sub&gt;&lt;/m:sSub&gt;&lt;/m:oMath&gt;&lt;/m:oMathPara&gt;&lt;/w:p&gt;&lt;w:sectPr wsp:rsidR=&quot;00000000&quot; wsp:rsifardRPr=&quot;009B3F1F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3" o:title="" chromakey="white"/>
          </v:shape>
        </w:pict>
      </w:r>
      <w:r w:rsidR="009B1BE1" w:rsidRPr="000C79BA">
        <w:rPr>
          <w:lang w:eastAsia="ko-KR"/>
        </w:rPr>
        <w:br/>
      </w:r>
    </w:p>
    <w:p w14:paraId="53C2E7BC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Sample-Weighted Loss (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6C0218E7">
          <v:shape id="_x0000_i1097" type="#_x0000_t75" style="width:39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0C9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B00C9&quot; wsp:rsidRDefault=&quot;005B00C9&quot; wsp:rsidP=&quot;005B00C9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L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W-BCE&lt;/m:t&gt;&lt;/m:r&gt;&lt;/m:sub&gt;&lt;/m:sSub&gt;&lt;/m:oMath&gt;&lt;/m:oMathPara&gt;&lt;/w:p&gt;&lt;w:a:f:rssectPr wsp:rre:rssidR=&quot;00000000:rs&quot;&gt;&lt;w:pgSz w:w=:rs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4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278255D3">
          <v:shape id="_x0000_i1098" type="#_x0000_t75" style="width:39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0C9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B00C9&quot; wsp:rsidRDefault=&quot;005B00C9&quot; wsp:rsidP=&quot;005B00C9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bria Math&quot; w:f:rsare:rsast:rs=&quot;?:rs뎬由? w:h-ansi=&quot;Cambria Math&quot; w:cs=&quot;援대┝&quot;/&gt;&lt;wx:font wx:val=&quot;Cambria Math&quot;/&gt;&lt;w:i/&gt;&lt;w:sz w:val=&quot;24&quot;/&gt;&lt;w:sz-cs w:val=&quot;24&quot;/&gt;&lt;w:lang w:fareast=&quot;KO&quot;/&gt;&lt;/w:rPr&gt;&lt;m:t&gt;L&lt;/m:t&gt;&lt;/m:r&gt;&lt;/m:e&gt;&lt;m:sub&gt;&lt;m:r&gt;&lt;w:rPr&gt;&lt;w:rFonts w:ascii=&quot;Cambria Math&quot; w:farea:f:rsst=&quot;援are:rs대┝&quot; reast:rsw:h-aast=&quot;?:rsnsi=&quot;Cambria Math&quot; w:cs=&quot;援대┝&quot;/&gt;&lt;wx:font wx:val=&quot;Cambria Math&quot;/&gt;&lt;w:i/&gt;&lt;w:sz w:val=&quot;24&quot;/&gt;&lt;w:sz-cs w:val=&quot;24&quot;/&gt;&lt;w:lang w:fareast=&quot;KO&quot;/&gt;&lt;/w:rPr&gt;&lt;m:t&gt;W-BCE&lt;/m:t&gt;&lt;/m:r&gt;&lt;/m:sub&gt;&lt;/m:sSub&gt;&lt;/m:oMath&gt;&lt;/m:oMathPara&gt;&lt;/w:p&gt;&lt;w:a:f:rssectPr wsp:rre:rssidR=&quot;00000000:rs&quot;&gt;&lt;w:pgSz w:w=:rs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4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): </w:t>
      </w:r>
      <w:r w:rsidRPr="000C79BA">
        <w:rPr>
          <w:lang w:eastAsia="ko-KR"/>
        </w:rPr>
        <w:t>클래스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빈도의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역수를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가중치</w:t>
      </w:r>
      <w:r w:rsidRPr="000C79BA">
        <w:rPr>
          <w:lang w:eastAsia="ko-KR"/>
        </w:rPr>
        <w:t> </w:t>
      </w:r>
      <w:r w:rsidRPr="00BF0F0B">
        <w:rPr>
          <w:lang w:eastAsia="ko-KR"/>
        </w:rPr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rPr>
          <w:lang w:eastAsia="ko-KR"/>
        </w:rPr>
        <w:pict w14:anchorId="4E233586">
          <v:shape id="_x0000_i1099" type="#_x0000_t75" style="width:12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10874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10874&quot; wsp:rsidRDefault=&quot;00B10874&quot; wsp:rsidP=&quot;00B10874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慣&lt;/m:t&gt;&lt;/m:r&gt;&lt;/m:e&gt;&lt;m:sub&gt;&lt;m:r&gt;&lt;w:rPr&gt;&lt;w:rFonts w:ascii=&quot;Cambria Math&quot; w:fareast=&quot;援대┝&quot; w:h-ansi=&quot;Cambrisi=:rsa Math&quot; wsi=:rs:cs=&quot;援대cssi=:rs┝&quot;/&gt;&lt;wxs=&quot;?si=:rs:font wx:val=&quot;Cambria Math&quot;/&gt;&lt;w:i/&gt;&lt;w:sz w:val=&quot;24&quot;/&gt;&lt;w:sz-cs w:val=&quot;24&quot;/&gt;&lt;w:lang w:fareast=&quot;KO&quot;/&gt;&lt;/w:rPr&gt;&lt;m:t&gt;c&lt;/m:t&gt;&lt;/m:r&gt;&lt;/m:sub&gt;&lt;/m:sSub&gt;&lt;/m:oMath&gt;&lt;/m:oMathPara&gt;&lt;/w:p&gt;&lt;w:sectPr wsp:rsidR=&quot;00000000&quot;&gt;&lt;w::rspgSz w:w=&quot;12240:rs&quot; w:h=&quot;15840&quot;/&gt;&lt;ws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5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rPr>
          <w:lang w:eastAsia="ko-KR"/>
        </w:rPr>
        <w:fldChar w:fldCharType="separate"/>
      </w:r>
      <w:r w:rsidR="00392748">
        <w:rPr>
          <w:lang w:eastAsia="ko-KR"/>
        </w:rPr>
        <w:pict w14:anchorId="37C94686">
          <v:shape id="_x0000_i1100" type="#_x0000_t75" style="width:12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10874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B10874&quot; wsp:rsidRDefault=&quot;00B10874&quot; wsp:rsidP=&quot;00B10874&quot;&gt;&lt;m:oMathPara&gt;&lt;m:oMath&gt;&lt;m:sSub&gt;&lt;m:sSubPr&gt;&lt;m:ctrlPr&gt;&lt;w:rPr&gt;&lt;w:rFonts w:ascii=&quot;Cambria Math&quot; w:fareast=&quot;援대┝&quot; w:h-ansi=:rs:rs:rs:rs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:h-ansi=&quot;Cambria Mathsi=:rs&quot; wsi=:rs:cssi=:rs=&quot;?si=:rs뎬由?/&gt;&lt;wx:font wx:val=&quot;Cambria Math&quot;/&gt;&lt;w:i/&gt;&lt;w:sz w:val=&quot;24&quot;/&gt;&lt;w:sz-cs w:val=&quot;24&quot;/&gt;&lt;w:lang w:fareast=&quot;KO&quot;/&gt;&lt;/w:rPr&gt;&lt;m:t&gt;慣&lt;/m:t&gt;&lt;/m:r&gt;&lt;/m:e&gt;&lt;m:sub&gt;&lt;m:r&gt;&lt;w:rPr&gt;&lt;w:rFonts w:ascii=&quot;Cambria Math&quot; w:fareast=&quot;援대┝&quot; w:h-ansi=&quot;Cambrisi=:rsa Math&quot; wsi=:rs:cs=&quot;援대cssi=:rs┝&quot;/&gt;&lt;wxs=&quot;?si=:rs:font wx:val=&quot;Cambria Math&quot;/&gt;&lt;w:i/&gt;&lt;w:sz w:val=&quot;24&quot;/&gt;&lt;w:sz-cs w:val=&quot;24&quot;/&gt;&lt;w:lang w:fareast=&quot;KO&quot;/&gt;&lt;/w:rPr&gt;&lt;m:t&gt;c&lt;/m:t&gt;&lt;/m:r&gt;&lt;/m:sub&gt;&lt;/m:sSub&gt;&lt;/m:oMath&gt;&lt;/m:oMathPara&gt;&lt;/w:p&gt;&lt;w:sectPr wsp:rsidR=&quot;00000000&quot;&gt;&lt;w::rspgSz w:w=&quot;12240:rs&quot; w:h=&quot;15840&quot;/&gt;&lt;ws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5" o:title="" chromakey="white"/>
          </v:shape>
        </w:pict>
      </w:r>
      <w:r w:rsidRPr="00BF0F0B">
        <w:rPr>
          <w:lang w:eastAsia="ko-KR"/>
        </w:rPr>
        <w:fldChar w:fldCharType="end"/>
      </w:r>
      <w:r w:rsidRPr="000C79BA">
        <w:rPr>
          <w:lang w:eastAsia="ko-KR"/>
        </w:rPr>
        <w:t>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적용하여</w:t>
      </w:r>
      <w:r w:rsidRPr="000C79BA">
        <w:rPr>
          <w:lang w:eastAsia="ko-KR"/>
        </w:rPr>
        <w:t xml:space="preserve">, </w:t>
      </w:r>
      <w:r w:rsidRPr="000C79BA">
        <w:rPr>
          <w:lang w:eastAsia="ko-KR"/>
        </w:rPr>
        <w:t>빈도가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낮은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결함</w:t>
      </w:r>
      <w:r w:rsidRPr="000C79BA">
        <w:rPr>
          <w:lang w:eastAsia="ko-KR"/>
        </w:rPr>
        <w:t>(Crack)</w:t>
      </w:r>
      <w:r w:rsidRPr="000C79BA">
        <w:rPr>
          <w:lang w:eastAsia="ko-KR"/>
        </w:rPr>
        <w:t>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큰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페널티를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부여한다</w:t>
      </w:r>
      <w:r w:rsidRPr="000C79BA">
        <w:rPr>
          <w:lang w:eastAsia="ko-KR"/>
        </w:rPr>
        <w:t>.</w:t>
      </w:r>
    </w:p>
    <w:p w14:paraId="7740FD45" w14:textId="77777777" w:rsidR="009B1BE1" w:rsidRPr="000C79BA" w:rsidRDefault="00392748" w:rsidP="009B1BE1">
      <w:pPr>
        <w:rPr>
          <w:lang w:eastAsia="ko-KR"/>
        </w:rPr>
      </w:pPr>
      <w:r>
        <w:rPr>
          <w:lang w:eastAsia="ko-KR"/>
        </w:rPr>
        <w:pict w14:anchorId="3FA34B49">
          <v:shape id="_x0000_i1101" type="#_x0000_t75" style="width:271.5pt;height:40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2437E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82437E&quot; wsp:rsidRPr=&quot;0082437E&quot; wsp:rsidRDefault=&quot;0082437E&quot; wsp:rsidP=&quot;0082437E&quot;&gt;&lt;m:oMathPara&gt;&lt;m:oMath&gt;&lt;m:sSub&gt;&lt;m:sSub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m:rPr&gt;&lt;m:scr m:val=&quot;script&quot;/&gt;&lt;/m:rPr&gt;&lt;w:rPr&gt;&lt;w:rFonts w:ascii=&quot;Cam w:far w:far w:far w:farbria Math&quot; w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L&lt;/m:t&gt;&lt;/m:r&gt;&lt;/m:e&gt;&lt;m:sub&gt;&lt;m:r&gt;&lt;w:rPr&gt;&lt;w:rFonts w:asci w:fari=&quot;Cam w:farbria M w:farath&quot; w w:far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W-BCE&lt;/m:t&gt;&lt;/m:r&gt;&lt;/m:sub&gt;&lt;/m:sSub&gt;&lt;m:r&gt;&lt;w:rPr&gt;&lt;w w:far:rFonts w:as w:farcii=&quot;Cambria w:far Math&quot; w:far w:fareast=&quot;援대┝&quot; w:h-ansi=&quot;Cambria Math&quot; w:cs=&quot;援대┝&quot;/&gt;&lt;wx:font wx:val=&quot;Cambria Math&quot;/&gt;&lt;w:i/&gt;&lt;w:sz w:val=&quot;24&quot;/&gt;&lt;w:sz-cs w:val=&quot;24&quot;/&gt;&lt;w:lang w:fareast=&quot;KO&quot;/&gt;&lt;/w:rPr&gt;&lt;m:t&gt;=-&lt;/m:t&gt;&lt;/m:r&gt;&lt;m:nary&gt;&lt;m:naryPr&gt;&lt;m w:far:chr m:val=&quot;??/&gt;&lt;m w:far:limLoc m:val=&quot;und w:farOvr&quot;/&gt;&lt;m:grow m:ar w:farval=&quot;1&quot;/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 w:far24&quot;/&gt;&lt;w:lang w:fareast=&quot; w:farKO&quot;/&gt;&lt;/w:rPr&gt;&lt;/m:ctrlPr&gt; w:far&lt;/m:naryPr&gt;&lt;m:sub&gt;&lt;m:r&gt;&lt; w:farw:rPr&gt;&lt;w:rFonts w:ascii=&quot;Cambria Math&quot; w:fareast=&quot;援대┝&quot; w:h-ansi=&quot;Cambria Math&quot; w:cs=&quot;援대┝&quot;/&gt;&lt;wx:font wx:val=&quot;Cambria Math&quot;/&gt;&lt;w:i/&gt;&lt;w:sz w:val=&quot;24&quot;/&gt;&lt;w:sz-cs w:v w:faral=&quot;24&quot;/&gt;&lt;w:lang w:fareast=&quot;KO w:far&quot;/&gt;&lt;/w:rPr&gt;&lt;m:t&gt;i=1&lt;/m:t&gt;&lt;/m:r w:far&gt;&lt;/m:sub&gt;&lt;m:sup&gt;&lt;m:r&gt;&lt;w:rPr&gt;&lt;w w:far:rFonts w:ascii=&quot;Cambria Math&quot; w:fareast=&quot;援대┝&quot; w:h-ansi=&quot;Cambria Math&quot; w:cs=&quot;援대┝&quot;/&gt;&lt;wx:font wx:val=&quot;Cambria Math&quot;/&gt;&lt;w:i/&gt;&lt;w:sz w:val=&quot;24&quot;/&gt;&lt;w w:far:sz-cs w:val=&quot;24&quot;/&gt;&lt;w:lang w:fareast w:far=&quot;KO&quot;/&gt;&lt;/w:rPr&gt;&lt;m:t&gt;N&lt;/m:t&gt;&lt;/m:r&gt;&lt;/m w:far:sup&gt;&lt;m:e&gt;&lt;m:sSub&gt;&lt;m:sSubPr&gt;&lt;m:ctrlP w:farr&gt;&lt;w:rPr&gt;&lt;w:rFonts w:ascii=&quot;Cambria Math&quot; w:fareast=&quot;援대┝&quot; w:h-ansi=&quot;Cambria Math&quot; w:cs=&quot;援대┝&quot;/&gt;&lt;wx:font wx:val=&quot;Cambria Math w:far&quot;/&gt;&lt;w:sz w:val=&quot;24&quot;/&gt;&lt;w:sz-cs w:val=&quot;24&quot;/&gt; w:far&lt;w:lang w:fareast=&quot;KO&quot;/&gt;&lt;/w:rPr&gt;&lt;/m:ctrlPr w:far&gt;&lt;/m:sSubPr&gt;&lt;m:e&gt;&lt;m:r&gt;&lt;w:rPr&gt;&lt;w:rFonts w:a w:farscii=&quot;Cambria Math&quot; w:fareast=&quot;援대┝&quot; w:h-ansi=&quot;Cambria Math&quot; w:cs=&quot;援대┝&quot;/&gt;&lt;wx:font wx:val=&quot;Cambria Math&quot;/&gt;&lt; w:farw:i/&gt;&lt;w:sz w:val=&quot;24&quot;/&gt;&lt;w:sz-cs w:val=&quot;24&quot;/&gt;&lt;w:l w:farang w:fareast=&quot;KO&quot;/&gt;&lt;/w:rPr&gt;&lt;m:t&gt;慣&lt;/m:t&gt;&lt;/m:r&gt;&lt;r w:far/m:e&gt;&lt;m:sub&gt;&lt;m:sSub&gt;&lt;m:sSubPr&gt;&lt;m:ctrlPr&gt;&lt;w:rPr&gt;&lt;a w:farw:rFonts w:ascii=&quot;Cambria Math&quot; w:fareast=&quot;援대┝&quot; w:h-ansi=&quot;Cambria Math&quot; w:cs=&quot;援대┝&quot;/&gt;&lt;&lt; w:farwx:font wx:val=&quot;Cambria Math&quot;/&gt;&lt;w:sz w:val=&quot;24&quot;/&gt;&lt;w:szl w:far-cs w:val=&quot;24&quot;/&gt;&lt;w:lang w:fareast=&quot;KO&quot;/&gt;&lt;/w:rPr&gt;&lt;/m:ctr w:farlPr&gt;&lt;/m:sSubPr&gt;&lt;m:e&gt;&lt;m:r&gt;&lt;w:rPr&gt;&lt;w:rFonts w:ascii=&quot;Camb w:farria Math&quot; w:fareast=&quot;援대┝&quot; w:h-ansi=&quot;Cambria Math&quot; w:cs=&quot;援대┝&quot;/&gt;&lt;wx: w:farfont wx:val=&quot;Cambria Math&quot;/&gt;&lt;w:i/&gt;&lt;w:sz w:val=&quot;24&quot;/&gt;&lt;w:sz-cs  w:farw:val=&quot;24&quot;/&gt;&lt;w:lang w:fareast=&quot;KO&quot;/&gt;&lt;/w:rPr&gt;&lt;m:t&gt;c&lt;/m:t&gt;&lt;/m:r w:far&gt;&lt;/m:e&gt;&lt;m:sub&gt;&lt;m:r&gt;&lt;w:rPr&gt;&lt;w:rFonts w:ascii=&quot;Cambria Math&quot; w: w:farfareast=&quot;援대┝&quot; w:h-ansi=&quot;Cambria Math&quot; w:cs=&quot;援대┝&quot; w:far/&gt;&lt;wx:font wx:val=&quot;Cambria Math&quot;/&gt;&lt;w:i/&gt;&lt;w:sz w:val=&quot;24&quot;/&gt;&lt;w:sz-cs  w:farw:val=&quot;24&quot;/&gt;&lt;w:lang w:fareast=&quot;KO&quot;/&gt;&lt;/w:rPr&gt;&lt;m:t&gt;i&lt;/m:t&gt;&lt;/m:r&gt;&lt;/m:s w:farub&gt;&lt;/m:sSub&gt;&lt;/m:sub&gt;&lt;/m:sSub&gt;&lt;/m:e&gt;&lt;/m:nary&gt;&lt;m:d&gt;&lt;m:dPr&gt;&lt;m:begChr m w:far:val=&quot;[&quot;/&gt;&lt;m:endChr m:val=&quot;]&quot;/&gt;&lt;m:ctrlPr&gt;&lt;w:rPr&gt;&lt;w:rFonts w:ascii=&quot;Cambria Math&quot; w:fareast=&quot;援대┝&quot; w:h-ansi=far&quot;Cambria Math&quot; w:cs=&quot;援대┝&quot;/&gt;&lt;wx:font wx:val=&quot;Cambria Math&quot;/&gt;&lt;w:sz w:val w:far=&quot;24&quot;/&gt;&lt;w:sz-cs w:val=&quot;24&quot;/&gt;&lt;w:lang w:fareast=&quot;KO&quot;/&gt;&lt;/w:rPr&gt;&lt;/m:ctrlPr&gt;&lt;/ w:farm:dPr&gt;&lt;m:e&gt;&lt;m:sSub&gt;&lt;m&gt;&lt;m:ct:sSubPr&gt;&lt;m:ctrlPr&gt;&lt;w:rPr&gt;&lt;w:rFonts w:ascii=&quot;Cambria Math&quot; w:fareast=&quot;援대┝&quot;si=far w:h-ansi=&quot;Cambria Math&quot; w:cs=&quot;援대┝&quot;/&gt;&lt;wx:font wx:val=&quot;Cambria Math&quot;/&gt;&lt;w:sz w w:far:val=&quot;24&quot;/&gt;&lt;w:sz-cs w:val=&quot;24&quot;/&gt;&lt;w:lang w:fareast=&quot;KO&quot;/&gt;&lt;/w:rPr&gt;&lt;/m:ctrlPr&gt;&lt;/m: w:farsSu&gt;&lt;m:ctbPr&gt;&lt;m:e&gt;&lt;m:r&gt;&lt;w:rPr&gt;&lt;w:rFonts w:ascii=&quot;Cambria Math&quot; w:fareast=&quot;援대┝&quot; w:h-ansi=si=far&quot;Cambria Math&quot; w:cs=&quot;援대┝&quot;/&gt;&lt;wx:font wx:val=&quot;Cambria Math&quot;/&gt;&lt;w:i/&gt;&lt;w:sz w:val=&quot;24&quot;/ w:far&gt;&lt;w:sz-cs w:val=&quot;24&quot;/&gt;&lt;w:lang w:fareast=&quot;KO&quot;/&gt;&lt;/w:rPr&gt;&lt;m:t&gt;y&lt;/m:t&gt;&lt;/m:r&gt;&lt;/m:&gt;&lt;m:cte&gt;&lt;m:sub&gt; w:far&lt;m:r&gt;&lt;w:rPr&gt;&lt;w:rFonts w:ascii=&quot;Cambria Math&quot; w:fareast=&quot;援대┝&quot; w:h-ansi=si=far&quot;Cambria Math&quot; w:cs=&quot;援대┝&quot;/&gt;&lt;wx:font wx:val=&quot;Cambria Math&quot;/&gt;&lt;w:i/&gt;&lt;w:sz w:val=&quot;24&quot;/&gt;&lt;w:sz w:far-cs w:val=&quot;24&quot;/&gt;&lt;w:lang w:fareast=&quot;KO&quot;/&gt;&lt;/w:rPr&gt;&lt;m:t&gt;i&lt;/m:t&gt;&lt;/m:&gt;&lt;m:ctr&gt;&lt;/m:sub&gt;&lt;/m:sSub&gt;&lt;m:r&gt;&lt;m: w:farrPr&gt;&lt;m:sty m:val=&quot;p&quot;/&gt;&lt;/m:rPr&gt;&lt;w:rPr&gt;&lt;w:rFonts w:ascii=&quot;Cambrfaria Math&quot; w:fareast=&quot;援대┝&quot; w:h-ansi=&quot;Cambria Math&quot; w:cs=&quot;援대┝&quot;/&gt;&lt;wx:font wx:val=&quot;Cambria Math&quot; w:far/&gt;&lt;w:sz w:val=&quot;24&quot;/&gt;&lt;w:sz-cs w:val=&quot;24&quot;/&gt;&lt;w:lang w:fare&gt;&lt;m:ctast=&quot;KO&quot;/&gt;&lt;/w:rPr&gt;&lt;m:t&gt;log&lt;/m:t&gt;&lt;/m:r&gt;&lt;m:r w:far&gt;&lt;w:rPr&gt;&lt;w:rFonts w:ascii=&quot;Cambria Math&quot; w:fareasmbrfart=&quot;援대┝&quot; w:h-ansi=&quot;Cambria Math&quot; w:cs=&quot;援대┝&quot;/&gt;&lt;wx:font wx:val=&quot;Cambria Math&quot;/&gt;&lt;w:i/&gt;&lt;w:sz w:val=&quot;24 w:far&quot;/&gt;&lt;w:sz-cs w:val=&quot;24&quot;/&gt;&lt;w:lang w:fareast=&quot;&gt;&lt;m:ctKO&quot;/&gt;&lt;/w:rPr&gt;&lt;m:t&gt;??&lt;/m:t&gt;&lt;/m:r&gt;&lt;m:sSub&gt;&lt;m:sSubPr&gt;&lt;m:ctrlP:r w:farr&gt;&lt;w:rPr&gt;&lt;w:rFonts w:ascii=&quot;Cambria Mmbrfarath&quot; w:fareast=&quot;援대┝&quot; w:h-ansi=&quot;Cambria Math&quot; w:cs=&quot;援대┝&quot;/&gt;&lt;wx:font wx:val=&quot;Cambria Math&quot;/&gt;&lt;w:sz w:val=&quot;2 w:far4&quot;/&gt;&lt;w:sz-cs w:val=&quot;24&quot;/&gt;&lt;w:lan&gt;&lt;m:ctg w:fareast=&quot;KO&quot;/&gt;&lt;/w:rPr&gt;&lt;/m:ctrlPr&gt;&lt;/m:sSubPr&gt;&lt;m:e&gt;&lt;m:acc&gt;&lt;m:accPr&gt;&lt;m:ctrlPr w:far&gt;&lt;w:rPr&gt;&lt;w:rFonts w:asciimbrfar=&quot;Cambria Math&quot; w:fareast=&quot;援대┝&quot; w:h-ansi=&quot;Cambria Math&quot; w:cs=&quot;援대┝&quot;/&gt;&lt;wx:font wx:val=&quot;Cambria Math&quot;/&gt;&lt;w:sz w:v w:faral=&quot;24&quot;/&gt;&lt;w:sz-cs w&gt;&lt;m:ct:val=&quot;24&quot;/&gt;&lt;w:lang w:fareast=&quot;KO&quot;/&gt;&lt;/w:rPr&gt;&lt;/m:ctrlPr&gt;&lt;/m:accPr&gt;&lt;m:e&gt;&lt;m:r&gt;&lt;w:rPr&gt;&lt;w:rFonts w:asc w:farii=&quot;Cambria Mmbrfarath&quot; w:fareast=&quot;援대┝&quot; w:h-ansi=&quot;Cambria Math&quot; w:cs=&quot;援대┝&quot;/&gt;&lt;wx:font wx:val=&quot;Cambria Math&quot;/&gt;&lt;w:i/&gt;&lt;w:sz w:val=&quot;24&quot;/&gt;&lt;w w:far:sz-cs &gt;&lt;m:ctw:val=&quot;24&quot;/&gt;&lt;w:lang w:fareast=&quot;KO&quot;/&gt;&lt;/w:rPr&gt;&lt;m:t&gt;y&lt;/m:t&gt;&lt;/m:r&gt;&lt;/m:e&gt;&lt;/m:acc&gt;&lt;/m:e&gt;&lt;m:sub&gt;&lt;m:r&gt;&lt;w:rPr&gt;&lt;w:rFonts w:a w:farsmbrfarcii=&quot;Cambria Math&quot; w:fareast=&quot;援대┝&quot; w:h-ansi=&quot;Cambria Math&quot; w:cs=&quot;援대┝&quot;/&gt;&lt;wx:font wx:val=&quot;Cambria Math&quot;/&gt;&lt;w:i/&gt;&lt;w:sz w:val= &gt;&lt;m:ctw:far&quot;24&quot;/&gt;&lt;w:sz-cs w:val=&quot;24&quot;/&gt;&lt;w:lang w:fareast=&quot;KO&quot;/&gt;&lt;/w:rPr&gt;&lt;m:t&gt;i&lt;/m:t&gt;&lt;/m:r&gt;&lt;/m:sub&gt;&lt;/m:sSub&gt;&lt;m:r&gt;&lt;w:rPr&gt;&lt;w:rFonts w:ascimbrfari=&quot;Ca w:farmbria Math&quot; w:fareast=&quot;援대┝&quot; w:h-ansi=&quot;Cambria Math&quot; w:cs=&quot;援대┝&quot;/&gt;&lt;wx:font wx:val=&quot;Cambria Math&quot;/&gt;&lt;w:i/&gt;&lt;w:&gt;&lt;m:ctsz w:val=&quot;2 w:far4&quot;/&gt;&lt;w:sz-cs w:val=&quot;24&quot;/&gt;&lt;w:lang w:fareast=&quot;KO&quot;/&gt;&lt;/w:rPr&gt;&lt;m:t&gt;)+(1-&lt;/m:t&gt;&lt;/m:r&gt;&lt;m:sSub&gt;&lt;m:sSubPr&gt;&lt;m:ctrlPr&gt;&lt;w:rPr&gt;&lt;wmbrfar:rFonts w:ascii=&quot; w:farCambria Math&quot; w:fareast=&quot;援대┝&quot; w:h-ansi=&quot;Cambria Math&quot; w:cs=&quot;援대┝&quot;/&gt;&lt;wx:font wx:val=&quot;Camb&gt;&lt;m:ctria Math&quot;/&gt;&lt;w:sz w:val= w:far&quot;24&quot;/&gt;&lt;w:sz-cs w:val=&quot;24&quot;/&gt;&lt;w:lang w:fareast=&quot;KO&quot;/&gt;&lt;/w:rPr&gt;&lt;/m:ctrlPr&gt;&lt;/m:sSubPr&gt;&lt;m:e&gt;&lt;m:r&gt;&lt;w:rPr&gt;&lt;w:rFonts w:mbrfarascii=&quot;Cambria Math&quot; w:fareas w:fart=&quot;援대┝&quot; w:h-ansi=&quot;Cambria Math&quot; w:cs=&quot;援대┝&quot;/&gt;&lt;wx:font wx:val=&quot;Cambria &gt;&lt;m:ctMath&quot;/&gt;&lt;w:i/&gt;&lt;w:sz w:val=&quot;24&quot;/&gt;&lt;w:s w:farz-cs w:val=&quot;24&quot;/&gt;&lt;w:lang w:fareast=&quot;KO&quot;/&gt;&lt;/w:rPr&gt;&lt;m:t&gt;y&lt;/m:t&gt;&lt;/m:r&gt;&lt;/m:e&gt;&lt;m:sub&gt;&lt;m:r&gt;&lt;w:rPr&gt;&lt;w:rFonts w:mbrfarascii=&quot;Cambria Math&quot; w:fareast=&quot;援대┝&quot; weas w:far:h-ansi=&quot;Cambria Math&quot; w:cs=&quot;援대┝&quot;/&gt;&lt;wx:font wx:val=&gt;&lt;m:ct&quot;Cambria Math&quot;/&gt;&lt;w:i/&gt;&lt;w:sz w:val=&quot;24&quot;/&gt;&lt;w:sz-c w:fars w:val=&quot;24&quot;/&gt;&lt;w:lang w:fareast=&quot;KO&quot;/&gt;&lt;/w:rPr&gt;&lt;m:t&gt;i&lt;/m:t&gt;&lt;/m:r&gt;&lt;/m:sub&gt;&lt;/m:sSub&gt;&lt;m:r&gt;&lt;w:rPr&gt;&lt;w:rFmbrfaronts w:ascii=&quot;Cambria Math&quot; w:fareast=&quot;援대┝&quot; w:h-ansi= w:far&quot;Cambria Math&quot; w:cs=&quot;援대┝&quot;/&gt;&lt;wx:fo&gt;&lt;m:ctnt wx:val=&quot;Cambria Math&quot;/&gt;&lt;w:i/&gt;&lt;w:sz w:val=&quot;24&quot;/&gt;&lt;w:sz-cs  w:farw:val=&quot;24&quot;/&gt;&lt;w:lang w:fareast=&quot;KO&quot;/&gt;&lt;/w:rPr&gt;&lt;m:t&gt;)&lt;/m:t&gt;&lt;/m:r&gt;&lt;m:r&gt;&lt;m:rPr&gt;&lt;m:sty m:val=&quot;p&quot;/&gt;mbrfar&lt;/m:rPr&gt;&lt;w:rPr&gt;&lt;w:rFonts w:ascii=&quot;Cambria Math&quot; w:fareast=&quot;援대┝&quot; w w:far:h-ansi=&quot;Cambria M:ctath&quot; w:cs=&quot;援대┝&quot;/&gt;&lt;wx:font wx:val=&quot;Cambria Math&quot;/&gt;&lt;w:sz w:val=&quot;24&quot;/&gt;&lt; w:farw:sz-cs w:val=&quot;24&quot;/&gt;&lt;w:lang w:fareast=&quot;KO&quot;/&gt;&lt;/w:rPr&gt;&lt;m:t&gt;log&lt;/m:t&gt;&lt;/m:r&gt;&lt;m:r&gt;&lt;w:rPr&gt;&lt;wmbrfar:rFonts w:ascii=&quot;Cambria Math&quot; w:fareast=&quot;援대┝&quot; w:h-ansi=&quot;Cambria Math&quot; w:cs=&quot; w:fara M:ct援대┝&quot;/&gt;&lt;wx:font wx:val=&quot;Cambria Math&quot;/&gt;&lt;w:i/&gt;&lt;w:sz w:val=&quot;24&quot;/&gt;&lt;w:sz-cs w:val=&quot;24 w:far&quot;/&gt;&lt;w:lang w:fareast=&quot;KO&quot;/&gt;&lt;/w:rPr&gt;&lt;m:t&gt;??1-&lt;/m:t&gt;&lt;/m:r&gt;&lt;m:sSub&gt;&lt;m:sSubPr&gt;&lt;m:ctrmbrfarlPr&gt;&lt;w:rPr&gt;&lt;w:rFonts w:ascii=&quot;Cambria Math&quot; w:fareast=&quot;援대┝&quot; w:h-ansi=&quot;Cambriaa M:ct Math&quot; w:c=&quot; w:fars=&quot;援대┝&quot;/&gt;&lt;wx:font wx:val=&quot;Cambria Math&quot;/&gt;&lt;w:sz w:val=&quot;24&quot;/&gt;&lt;w:sz-cs w:val= w:far&quot;24&quot;/&gt;&lt;w:lang w:fareast=&quot;KO&quot;/&gt;&lt;/w:rPr&gt;&lt;/m:ctrlPr&gt;&lt;/m:sSubPr&gt;&lt;m:e&gt;&lt;m:acc&gt;&lt;mmbrfar:accPr&gt;&lt;m:ctrlPr&gt;&lt;w:rPr&gt;&lt;w:rFonts w:ascii=&quot;Cambria Math&quot; w:fareast=&quot;援대┝a M:ct&quot; w:h-ansi=&quot;Cambria Math&quot; w:cs w:far=&quot;援대┝&quot;/&gt;&lt;wx:font wx:val=&quot;Cambria Math&quot;/&gt;&lt;w:sz w:val=&quot;24&quot;/&gt;&lt;w:sz-cs w w:far:val=&quot;24&quot;/&gt;&lt;w:lang w:fareast=&quot;KO&quot;/&gt;&lt;/w:rPr&gt;&lt;/m:ctrlPr&gt;&lt;/m:accPr&gt;&lt;m:embrfar&gt;&lt;m:r&gt;&lt;w:rPr&gt;&lt;w:rFonts w:ascii=&quot;Cambria Math&quot; w:fareast=&quot;援대┝&quot; w:ha M:ct-ansi=&quot;Cambria Math&quot; w:cs=&quot;援대┝&quot;/&gt;&lt;wx:font wx::cs w:farval=&quot;Cambria Math&quot;/&gt;&lt;w:i/&gt;&lt;w:sz w:val=&quot;24&quot;/&gt;&lt;w:sz-cs w:val=&quot;24 w:far&quot;/&gt;&lt;w:lang w:fareast=&quot;KO&quot;/&gt;&lt;/w:rPr&gt;&lt;m:t&gt;y&lt;/m:t&gt;&lt;/m:r&gt;&lt;/m:e&gt;&lt;/mmbrfar:acc&gt;&lt;/m:e&gt;&lt;m:sub&gt;&lt;m:r&gt;&lt;w:rPr&gt;&lt;w:rFonts w:ascii=&quot;Cambria Math&quot;:ct w:fareast=&quot;援대┝&quot; w:h-ansi=&quot;Cambria Math&quot; w:cs=&quot;援대┝&quot;/&gt;&lt;wx:font w w:farx:val=&quot;Cambria Math&quot;/&gt;&lt;w:i/&gt;&lt;w:sz w:val=&quot;24&quot;/&gt;&lt;w:sz-cs w w:far:val=&quot;24&quot;/&gt;&lt;w:lang w:fareast=&quot;KO&quot;/&gt;&lt;/w:rPr&gt;&lt;m:t&gt;i&lt;/m:t&gt;&lt;mbrfar/m:r&gt;&lt;/m:sub&gt;&lt;/m:sSub&gt;&lt;m:r&gt;&lt;w:rPr&gt;&lt;w:rFonts w:ascii=&quot;Camth&quot;:ctbria Math&quot; w:fareast=&quot;援대┝&quot; w:h-ansi=&quot;Cambria Math&quot; w:cs=&quot;援대┝&quot;/&gt;&lt;wx:font wx:val=&quot;C w:farambria Math&quot;/&gt;&lt;w:i/&gt;&lt;w:sz w:val=&quot;24&quot;/&gt;&lt;w:sz-cs w:v w:faral=&quot;24&quot;/&gt;&lt;w:lang w:fareast=&quot;KO&quot;/&gt;&lt;/w:rPr&gt;&lt;m:t&gt;)&lt;/mmbrfar:t&gt;&lt;/m:r&gt;&lt;/m:e&gt;&lt;/m:d&gt;&lt;/m:oMath&gt;&lt;/m:oMathPara&gt;&lt;/w:pth&quot;:ct&gt;&lt;w:sectPr wsp:rsidR=&quot;00000000&quot; wsp:rsidRPr=&quot;0082437E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6" o:title="" chromakey="white"/>
          </v:shape>
        </w:pict>
      </w:r>
      <w:r w:rsidR="009B1BE1" w:rsidRPr="000C79BA">
        <w:rPr>
          <w:lang w:eastAsia="ko-KR"/>
        </w:rPr>
        <w:br/>
      </w:r>
    </w:p>
    <w:p w14:paraId="13414870" w14:textId="77777777" w:rsidR="009B1BE1" w:rsidRPr="000C79BA" w:rsidRDefault="009B1BE1" w:rsidP="009B1BE1">
      <w:pPr>
        <w:rPr>
          <w:lang w:eastAsia="ko-KR"/>
        </w:rPr>
      </w:pPr>
      <w:r w:rsidRPr="000C79BA">
        <w:rPr>
          <w:lang w:eastAsia="ko-KR"/>
        </w:rPr>
        <w:t>이러한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복합적인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손실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함수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설계는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데이터의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양적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부족과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질적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불균형을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동시에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해결하는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핵심</w:t>
      </w:r>
      <w:r w:rsidRPr="000C79BA">
        <w:rPr>
          <w:lang w:eastAsia="ko-KR"/>
        </w:rPr>
        <w:t xml:space="preserve"> </w:t>
      </w:r>
      <w:r w:rsidRPr="000C79BA">
        <w:rPr>
          <w:lang w:eastAsia="ko-KR"/>
        </w:rPr>
        <w:t>기제이다</w:t>
      </w:r>
      <w:r w:rsidRPr="000C79BA">
        <w:rPr>
          <w:lang w:eastAsia="ko-KR"/>
        </w:rPr>
        <w:t>.</w:t>
      </w:r>
    </w:p>
    <w:p w14:paraId="4A84BAA4" w14:textId="77777777" w:rsidR="009B1BE1" w:rsidRPr="00BF0F0B" w:rsidRDefault="009B1BE1" w:rsidP="009B1BE1">
      <w:pPr>
        <w:rPr>
          <w:lang w:eastAsia="ko-KR"/>
        </w:rPr>
      </w:pPr>
    </w:p>
    <w:p w14:paraId="60F90A21" w14:textId="77777777" w:rsidR="009B1BE1" w:rsidRPr="00BF0F0B" w:rsidRDefault="009B1BE1" w:rsidP="009B1BE1">
      <w:pPr>
        <w:rPr>
          <w:lang w:eastAsia="ko-KR"/>
        </w:rPr>
      </w:pPr>
      <w:proofErr w:type="spellStart"/>
      <w:r w:rsidRPr="00611CA6">
        <w:rPr>
          <w:lang w:val="x-none" w:eastAsia="x-none"/>
        </w:rPr>
        <w:t>실험</w:t>
      </w:r>
      <w:proofErr w:type="spellEnd"/>
      <w:r w:rsidRPr="00611CA6">
        <w:rPr>
          <w:lang w:val="x-none" w:eastAsia="x-none"/>
        </w:rPr>
        <w:t xml:space="preserve"> </w:t>
      </w:r>
      <w:proofErr w:type="spellStart"/>
      <w:r w:rsidRPr="00611CA6">
        <w:rPr>
          <w:lang w:val="x-none" w:eastAsia="x-none"/>
        </w:rPr>
        <w:t>환경</w:t>
      </w:r>
      <w:proofErr w:type="spellEnd"/>
      <w:r w:rsidRPr="00611CA6">
        <w:rPr>
          <w:lang w:val="x-none" w:eastAsia="x-none"/>
        </w:rPr>
        <w:t xml:space="preserve"> </w:t>
      </w:r>
      <w:r w:rsidRPr="00611CA6">
        <w:rPr>
          <w:lang w:val="x-none" w:eastAsia="x-none"/>
        </w:rPr>
        <w:t>및</w:t>
      </w:r>
      <w:r w:rsidRPr="00611CA6">
        <w:rPr>
          <w:lang w:val="x-none" w:eastAsia="x-none"/>
        </w:rPr>
        <w:t xml:space="preserve"> </w:t>
      </w:r>
      <w:proofErr w:type="spellStart"/>
      <w:r w:rsidRPr="00611CA6">
        <w:rPr>
          <w:lang w:val="x-none" w:eastAsia="x-none"/>
        </w:rPr>
        <w:t>설정</w:t>
      </w:r>
      <w:proofErr w:type="spellEnd"/>
      <w:r w:rsidRPr="00611CA6">
        <w:rPr>
          <w:lang w:val="x-none" w:eastAsia="x-none"/>
        </w:rPr>
        <w:t xml:space="preserve"> (Experimental Setup)</w:t>
      </w:r>
    </w:p>
    <w:p w14:paraId="4D068B0D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 xml:space="preserve">A. </w:t>
      </w:r>
      <w:r w:rsidRPr="00611CA6">
        <w:rPr>
          <w:lang w:eastAsia="ko-KR"/>
        </w:rPr>
        <w:t>데이터셋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구축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및</w:t>
      </w:r>
      <w:r w:rsidRPr="00611CA6">
        <w:rPr>
          <w:lang w:eastAsia="ko-KR"/>
        </w:rPr>
        <w:t xml:space="preserve"> </w:t>
      </w:r>
      <w:proofErr w:type="spellStart"/>
      <w:r w:rsidRPr="00611CA6">
        <w:rPr>
          <w:lang w:eastAsia="ko-KR"/>
        </w:rPr>
        <w:t>전처리</w:t>
      </w:r>
      <w:proofErr w:type="spellEnd"/>
      <w:r w:rsidRPr="00611CA6">
        <w:rPr>
          <w:lang w:eastAsia="ko-KR"/>
        </w:rPr>
        <w:t xml:space="preserve"> (Dataset Construction)</w:t>
      </w:r>
    </w:p>
    <w:p w14:paraId="0F113D41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본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연구의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실험은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총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세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가지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종류의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데이터셋을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유기적으로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결합하여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진행되었다</w:t>
      </w:r>
      <w:r w:rsidRPr="00611CA6">
        <w:rPr>
          <w:lang w:eastAsia="ko-KR"/>
        </w:rPr>
        <w:t>.</w:t>
      </w:r>
    </w:p>
    <w:p w14:paraId="23679DB0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Industrial X-ray Zip Dataset (Bridge Domain): </w:t>
      </w:r>
      <w:r w:rsidRPr="00611CA6">
        <w:rPr>
          <w:lang w:eastAsia="ko-KR"/>
        </w:rPr>
        <w:t>도메인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적응을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위해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총</w:t>
      </w:r>
      <w:r w:rsidRPr="00611CA6">
        <w:rPr>
          <w:lang w:eastAsia="ko-KR"/>
        </w:rPr>
        <w:t xml:space="preserve"> 8,900</w:t>
      </w:r>
      <w:r w:rsidRPr="00611CA6">
        <w:rPr>
          <w:lang w:eastAsia="ko-KR"/>
        </w:rPr>
        <w:t>장의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다양한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기계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부품</w:t>
      </w:r>
      <w:r w:rsidRPr="00611CA6">
        <w:rPr>
          <w:lang w:eastAsia="ko-KR"/>
        </w:rPr>
        <w:t>(</w:t>
      </w:r>
      <w:r w:rsidRPr="00611CA6">
        <w:rPr>
          <w:lang w:eastAsia="ko-KR"/>
        </w:rPr>
        <w:t>파이프</w:t>
      </w:r>
      <w:r w:rsidRPr="00611CA6">
        <w:rPr>
          <w:lang w:eastAsia="ko-KR"/>
        </w:rPr>
        <w:t xml:space="preserve">, </w:t>
      </w:r>
      <w:r w:rsidRPr="00611CA6">
        <w:rPr>
          <w:lang w:eastAsia="ko-KR"/>
        </w:rPr>
        <w:t>나사</w:t>
      </w:r>
      <w:r w:rsidRPr="00611CA6">
        <w:rPr>
          <w:lang w:eastAsia="ko-KR"/>
        </w:rPr>
        <w:t xml:space="preserve">, </w:t>
      </w:r>
      <w:r w:rsidRPr="00611CA6">
        <w:rPr>
          <w:lang w:eastAsia="ko-KR"/>
        </w:rPr>
        <w:t>실린더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등</w:t>
      </w:r>
      <w:r w:rsidRPr="00611CA6">
        <w:rPr>
          <w:lang w:eastAsia="ko-KR"/>
        </w:rPr>
        <w:t xml:space="preserve">) X-ray </w:t>
      </w:r>
      <w:r w:rsidRPr="00611CA6">
        <w:rPr>
          <w:lang w:eastAsia="ko-KR"/>
        </w:rPr>
        <w:t>이미지를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구축했다</w:t>
      </w:r>
      <w:r w:rsidRPr="00611CA6">
        <w:rPr>
          <w:lang w:eastAsia="ko-KR"/>
        </w:rPr>
        <w:t xml:space="preserve">. </w:t>
      </w:r>
      <w:r w:rsidRPr="00611CA6">
        <w:rPr>
          <w:lang w:eastAsia="ko-KR"/>
        </w:rPr>
        <w:t>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데이터셋은</w:t>
      </w:r>
      <w:r w:rsidRPr="00611CA6">
        <w:rPr>
          <w:lang w:eastAsia="ko-KR"/>
        </w:rPr>
        <w:t xml:space="preserve"> 100~160kV</w:t>
      </w:r>
      <w:r w:rsidRPr="00611CA6">
        <w:rPr>
          <w:lang w:eastAsia="ko-KR"/>
        </w:rPr>
        <w:t>의</w:t>
      </w:r>
      <w:r w:rsidRPr="00611CA6">
        <w:rPr>
          <w:lang w:eastAsia="ko-KR"/>
        </w:rPr>
        <w:t xml:space="preserve"> </w:t>
      </w:r>
      <w:proofErr w:type="spellStart"/>
      <w:r w:rsidRPr="00611CA6">
        <w:rPr>
          <w:lang w:eastAsia="ko-KR"/>
        </w:rPr>
        <w:t>관전압</w:t>
      </w:r>
      <w:proofErr w:type="spellEnd"/>
      <w:r w:rsidRPr="00611CA6">
        <w:rPr>
          <w:lang w:eastAsia="ko-KR"/>
        </w:rPr>
        <w:t xml:space="preserve">(Tube Voltage) </w:t>
      </w:r>
      <w:r w:rsidRPr="00611CA6">
        <w:rPr>
          <w:lang w:eastAsia="ko-KR"/>
        </w:rPr>
        <w:t>조건에서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촬영되었으며</w:t>
      </w:r>
      <w:r w:rsidRPr="00611CA6">
        <w:rPr>
          <w:lang w:eastAsia="ko-KR"/>
        </w:rPr>
        <w:t xml:space="preserve">, DPF X-ray </w:t>
      </w:r>
      <w:r w:rsidRPr="00611CA6">
        <w:rPr>
          <w:lang w:eastAsia="ko-KR"/>
        </w:rPr>
        <w:t>영상과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유사한</w:t>
      </w:r>
      <w:r w:rsidRPr="00611CA6">
        <w:rPr>
          <w:lang w:eastAsia="ko-KR"/>
        </w:rPr>
        <w:t xml:space="preserve"> </w:t>
      </w:r>
      <w:proofErr w:type="spellStart"/>
      <w:r w:rsidRPr="00611CA6">
        <w:rPr>
          <w:lang w:eastAsia="ko-KR"/>
        </w:rPr>
        <w:t>그레이스케일</w:t>
      </w:r>
      <w:proofErr w:type="spellEnd"/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히스토그램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분포를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가진다</w:t>
      </w:r>
      <w:r w:rsidRPr="00611CA6">
        <w:rPr>
          <w:lang w:eastAsia="ko-KR"/>
        </w:rPr>
        <w:t>.</w:t>
      </w:r>
    </w:p>
    <w:p w14:paraId="59192FD2" w14:textId="77777777" w:rsidR="009B1BE1" w:rsidRPr="00611CA6" w:rsidRDefault="009B1BE1" w:rsidP="009B1BE1">
      <w:r w:rsidRPr="00611CA6">
        <w:t>Few-Shot DPF Dataset (Target Domain):</w:t>
      </w:r>
    </w:p>
    <w:p w14:paraId="364C5EAF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Real Data: </w:t>
      </w:r>
      <w:r w:rsidRPr="00611CA6">
        <w:rPr>
          <w:lang w:eastAsia="ko-KR"/>
        </w:rPr>
        <w:t>실제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제조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공정에서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수집된</w:t>
      </w:r>
      <w:r w:rsidRPr="00611CA6">
        <w:rPr>
          <w:lang w:eastAsia="ko-KR"/>
        </w:rPr>
        <w:t xml:space="preserve"> 16</w:t>
      </w:r>
      <w:r w:rsidRPr="00611CA6">
        <w:rPr>
          <w:lang w:eastAsia="ko-KR"/>
        </w:rPr>
        <w:t>장의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결함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이미지</w:t>
      </w:r>
      <w:r w:rsidRPr="00611CA6">
        <w:rPr>
          <w:lang w:eastAsia="ko-KR"/>
        </w:rPr>
        <w:t>. (Crack: 8</w:t>
      </w:r>
      <w:r w:rsidRPr="00611CA6">
        <w:rPr>
          <w:lang w:eastAsia="ko-KR"/>
        </w:rPr>
        <w:t>장</w:t>
      </w:r>
      <w:r w:rsidRPr="00611CA6">
        <w:rPr>
          <w:lang w:eastAsia="ko-KR"/>
        </w:rPr>
        <w:t>, Melting: 8</w:t>
      </w:r>
      <w:r w:rsidRPr="00611CA6">
        <w:rPr>
          <w:lang w:eastAsia="ko-KR"/>
        </w:rPr>
        <w:t>장</w:t>
      </w:r>
      <w:r w:rsidRPr="00611CA6">
        <w:rPr>
          <w:lang w:eastAsia="ko-KR"/>
        </w:rPr>
        <w:t>)</w:t>
      </w:r>
    </w:p>
    <w:p w14:paraId="2AD93FC9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Synthetic Data: Phase 1</w:t>
      </w:r>
      <w:r w:rsidRPr="00611CA6">
        <w:rPr>
          <w:lang w:eastAsia="ko-KR"/>
        </w:rPr>
        <w:t>에서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생성된</w:t>
      </w:r>
      <w:r w:rsidRPr="00611CA6">
        <w:rPr>
          <w:lang w:eastAsia="ko-KR"/>
        </w:rPr>
        <w:t xml:space="preserve"> 500</w:t>
      </w:r>
      <w:r w:rsidRPr="00611CA6">
        <w:rPr>
          <w:lang w:eastAsia="ko-KR"/>
        </w:rPr>
        <w:t>장의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가상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결함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이미지</w:t>
      </w:r>
      <w:r w:rsidRPr="00611CA6">
        <w:rPr>
          <w:lang w:eastAsia="ko-KR"/>
        </w:rPr>
        <w:t xml:space="preserve">. </w:t>
      </w:r>
      <w:r w:rsidRPr="00611CA6">
        <w:rPr>
          <w:lang w:eastAsia="ko-KR"/>
        </w:rPr>
        <w:t>생성된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이미지는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전문가</w:t>
      </w:r>
      <w:r w:rsidRPr="00611CA6">
        <w:rPr>
          <w:lang w:eastAsia="ko-KR"/>
        </w:rPr>
        <w:t xml:space="preserve">(Quality Engineer) </w:t>
      </w:r>
      <w:r w:rsidRPr="00611CA6">
        <w:rPr>
          <w:lang w:eastAsia="ko-KR"/>
        </w:rPr>
        <w:t>검수를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통해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물리적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정합성이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검증된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샘플만을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선별했다</w:t>
      </w:r>
      <w:r w:rsidRPr="00611CA6">
        <w:rPr>
          <w:lang w:eastAsia="ko-KR"/>
        </w:rPr>
        <w:t>.</w:t>
      </w:r>
    </w:p>
    <w:p w14:paraId="6B70BE2F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Test Set: </w:t>
      </w:r>
      <w:r w:rsidRPr="00611CA6">
        <w:rPr>
          <w:lang w:eastAsia="ko-KR"/>
        </w:rPr>
        <w:t>모델의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객관적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성능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평가를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위해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학습에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전혀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사용되지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않은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실제</w:t>
      </w:r>
      <w:r w:rsidRPr="00611CA6">
        <w:rPr>
          <w:lang w:eastAsia="ko-KR"/>
        </w:rPr>
        <w:t xml:space="preserve"> DPF </w:t>
      </w:r>
      <w:r w:rsidRPr="00611CA6">
        <w:rPr>
          <w:lang w:eastAsia="ko-KR"/>
        </w:rPr>
        <w:t>결함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이미지</w:t>
      </w:r>
      <w:r w:rsidRPr="00611CA6">
        <w:rPr>
          <w:lang w:eastAsia="ko-KR"/>
        </w:rPr>
        <w:t xml:space="preserve"> 30</w:t>
      </w:r>
      <w:r w:rsidRPr="00611CA6">
        <w:rPr>
          <w:lang w:eastAsia="ko-KR"/>
        </w:rPr>
        <w:t>장을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별도로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lastRenderedPageBreak/>
        <w:t>확보했다</w:t>
      </w:r>
      <w:r w:rsidRPr="00611CA6">
        <w:rPr>
          <w:lang w:eastAsia="ko-KR"/>
        </w:rPr>
        <w:t xml:space="preserve">. </w:t>
      </w:r>
      <w:r w:rsidRPr="00611CA6">
        <w:rPr>
          <w:lang w:eastAsia="ko-KR"/>
        </w:rPr>
        <w:t>이는</w:t>
      </w:r>
      <w:r w:rsidRPr="00611CA6">
        <w:rPr>
          <w:lang w:eastAsia="ko-KR"/>
        </w:rPr>
        <w:t xml:space="preserve"> 'Easy', 'Medium', 'Hard' </w:t>
      </w:r>
      <w:r w:rsidRPr="00611CA6">
        <w:rPr>
          <w:lang w:eastAsia="ko-KR"/>
        </w:rPr>
        <w:t>난이도로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분류되어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모델의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한계점을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테스트하는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데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사용되었다</w:t>
      </w:r>
      <w:r w:rsidRPr="00611CA6">
        <w:rPr>
          <w:lang w:eastAsia="ko-KR"/>
        </w:rPr>
        <w:t>.</w:t>
      </w:r>
    </w:p>
    <w:p w14:paraId="5F3D0BCE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 xml:space="preserve">B. </w:t>
      </w:r>
      <w:r w:rsidRPr="00611CA6">
        <w:rPr>
          <w:lang w:eastAsia="ko-KR"/>
        </w:rPr>
        <w:t>구현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세부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사항</w:t>
      </w:r>
      <w:r w:rsidRPr="00611CA6">
        <w:rPr>
          <w:lang w:eastAsia="ko-KR"/>
        </w:rPr>
        <w:t xml:space="preserve"> (Implementation Details)</w:t>
      </w:r>
    </w:p>
    <w:p w14:paraId="43FACC0E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모든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실험은</w:t>
      </w:r>
      <w:r w:rsidRPr="00611CA6">
        <w:rPr>
          <w:lang w:eastAsia="ko-KR"/>
        </w:rPr>
        <w:t> </w:t>
      </w:r>
      <w:proofErr w:type="spellStart"/>
      <w:r w:rsidRPr="00611CA6">
        <w:rPr>
          <w:lang w:eastAsia="ko-KR"/>
        </w:rPr>
        <w:t>PyTorch</w:t>
      </w:r>
      <w:proofErr w:type="spellEnd"/>
      <w:r w:rsidRPr="00611CA6">
        <w:rPr>
          <w:lang w:eastAsia="ko-KR"/>
        </w:rPr>
        <w:t xml:space="preserve"> 2.1.0 </w:t>
      </w:r>
      <w:r w:rsidRPr="00611CA6">
        <w:rPr>
          <w:lang w:eastAsia="ko-KR"/>
        </w:rPr>
        <w:t>프레임워크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상에서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수행되었으며</w:t>
      </w:r>
      <w:r w:rsidRPr="00611CA6">
        <w:rPr>
          <w:lang w:eastAsia="ko-KR"/>
        </w:rPr>
        <w:t xml:space="preserve">, </w:t>
      </w:r>
      <w:r w:rsidRPr="00611CA6">
        <w:rPr>
          <w:lang w:eastAsia="ko-KR"/>
        </w:rPr>
        <w:t>하드웨어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환경은</w:t>
      </w:r>
      <w:r w:rsidRPr="00611CA6">
        <w:rPr>
          <w:lang w:eastAsia="ko-KR"/>
        </w:rPr>
        <w:t> NVIDIA RTX 3090 (24GB VRAM) GPU 4</w:t>
      </w:r>
      <w:r w:rsidRPr="00611CA6">
        <w:rPr>
          <w:lang w:eastAsia="ko-KR"/>
        </w:rPr>
        <w:t>대를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활용한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분산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학습</w:t>
      </w:r>
      <w:r w:rsidRPr="00611CA6">
        <w:rPr>
          <w:lang w:eastAsia="ko-KR"/>
        </w:rPr>
        <w:t>(DDP)</w:t>
      </w:r>
      <w:r w:rsidRPr="00611CA6">
        <w:rPr>
          <w:lang w:eastAsia="ko-KR"/>
        </w:rPr>
        <w:t>으로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구성되었다</w:t>
      </w:r>
      <w:r w:rsidRPr="00611CA6">
        <w:rPr>
          <w:lang w:eastAsia="ko-KR"/>
        </w:rPr>
        <w:t>.</w:t>
      </w:r>
    </w:p>
    <w:p w14:paraId="07731659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Input Resolution: </w:t>
      </w:r>
      <w:r w:rsidRPr="00611CA6">
        <w:rPr>
          <w:lang w:eastAsia="ko-KR"/>
        </w:rPr>
        <w:t>미세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결함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탐지를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위해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입력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해상도를</w:t>
      </w:r>
      <w:r w:rsidRPr="00611CA6">
        <w:rPr>
          <w:lang w:eastAsia="ko-KR"/>
        </w:rPr>
        <w:t> </w:t>
      </w:r>
      <w:r w:rsidRPr="00BF0F0B"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pict w14:anchorId="768C09BB">
          <v:shape id="_x0000_i1102" type="#_x0000_t75" style="width:54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wsp:rsid wsp:val=&quot;00FE26D8&quot;/&gt;&lt;/wsp:rsids&gt;&lt;/w:docPr&gt;&lt;w:body&gt;&lt;wx:sect&gt;&lt;w:p wsp:rsidR=&quot;00FE26D8&quot; wsp:rsidRDefault=&quot;00FE26D8&quot; wsp:rsidP=&quot;00FE26D8&quot;&gt;&lt;m:oMathPara&gt;&lt;m:oMath&gt;&lt;m:r&gt;&lt;w:rPr&gt;&lt;w:rFonts w:ascii=&quot;Cambria Math&quot; w:fareast=&quot;援대┝&quot; w::rs:rs:rs:rsh-ansi=&quot;Cambria Math&quot; w:cs=&quot;援대┝&quot;/&gt;&lt;wx:font wx:val=&quot;Cambria Math&quot;/&gt;&lt;w:i/&gt;&lt;w:sz w:val=&quot;24&quot;/&gt;&lt;w:sz-cs w:val=&quot;24&quot;/&gt;&lt;w:lang w:fareast=&quot;KO&quot;/&gt;&lt;/w:rPr&gt;&lt;m:t&gt;640횞640&lt;/m:t&gt;&lt;/m:r&gt;&lt;/m:oMath&gt;&lt;/m:oMathPara&gt;&lt;/w:p&gt;&lt;w:sectPr wsp:rsidR=&quot;00000000&quot;&gt;&lt;w:pgSz w:w=&quot;1::rs224::rs0&quot; ::rsw:h::rs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7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fldChar w:fldCharType="separate"/>
      </w:r>
      <w:r w:rsidR="00392748">
        <w:pict w14:anchorId="755E3F72">
          <v:shape id="_x0000_i1103" type="#_x0000_t75" style="width:54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wsp:rsid wsp:val=&quot;00FE26D8&quot;/&gt;&lt;/wsp:rsids&gt;&lt;/w:docPr&gt;&lt;w:body&gt;&lt;wx:sect&gt;&lt;w:p wsp:rsidR=&quot;00FE26D8&quot; wsp:rsidRDefault=&quot;00FE26D8&quot; wsp:rsidP=&quot;00FE26D8&quot;&gt;&lt;m:oMathPara&gt;&lt;m:oMath&gt;&lt;m:r&gt;&lt;w:rPr&gt;&lt;w:rFonts w:ascii=&quot;Cambria Math&quot; w:fareast=&quot;援대┝&quot; w::rs:rs:rs:rsh-ansi=&quot;Cambria Math&quot; w:cs=&quot;援대┝&quot;/&gt;&lt;wx:font wx:val=&quot;Cambria Math&quot;/&gt;&lt;w:i/&gt;&lt;w:sz w:val=&quot;24&quot;/&gt;&lt;w:sz-cs w:val=&quot;24&quot;/&gt;&lt;w:lang w:fareast=&quot;KO&quot;/&gt;&lt;/w:rPr&gt;&lt;m:t&gt;640횞640&lt;/m:t&gt;&lt;/m:r&gt;&lt;/m:oMath&gt;&lt;/m:oMathPara&gt;&lt;/w:p&gt;&lt;w:sectPr wsp:rsidR=&quot;00000000&quot;&gt;&lt;w:pgSz w:w=&quot;1::rs224::rs0&quot; ::rsw:h::rs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7" o:title="" chromakey="white"/>
          </v:shape>
        </w:pict>
      </w:r>
      <w:r w:rsidRPr="00BF0F0B">
        <w:fldChar w:fldCharType="end"/>
      </w:r>
      <w:r w:rsidRPr="00611CA6">
        <w:rPr>
          <w:lang w:eastAsia="ko-KR"/>
        </w:rPr>
        <w:t> </w:t>
      </w:r>
      <w:r w:rsidRPr="00611CA6">
        <w:rPr>
          <w:lang w:eastAsia="ko-KR"/>
        </w:rPr>
        <w:t>픽셀로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설정했다</w:t>
      </w:r>
      <w:r w:rsidRPr="00611CA6">
        <w:rPr>
          <w:lang w:eastAsia="ko-KR"/>
        </w:rPr>
        <w:t>.</w:t>
      </w:r>
    </w:p>
    <w:p w14:paraId="652CFEF7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Optimizer: </w:t>
      </w:r>
      <w:proofErr w:type="spellStart"/>
      <w:r w:rsidRPr="00611CA6">
        <w:rPr>
          <w:lang w:eastAsia="ko-KR"/>
        </w:rPr>
        <w:t>AdamW</w:t>
      </w:r>
      <w:proofErr w:type="spellEnd"/>
      <w:r w:rsidRPr="00611CA6">
        <w:rPr>
          <w:lang w:eastAsia="ko-KR"/>
        </w:rPr>
        <w:t xml:space="preserve">[26] </w:t>
      </w:r>
      <w:r w:rsidRPr="00611CA6">
        <w:rPr>
          <w:lang w:eastAsia="ko-KR"/>
        </w:rPr>
        <w:t>최적화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함수를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사용했으며</w:t>
      </w:r>
      <w:r w:rsidRPr="00611CA6">
        <w:rPr>
          <w:lang w:eastAsia="ko-KR"/>
        </w:rPr>
        <w:t xml:space="preserve">, </w:t>
      </w:r>
      <w:r w:rsidRPr="00611CA6">
        <w:rPr>
          <w:lang w:eastAsia="ko-KR"/>
        </w:rPr>
        <w:t>모멘텀</w:t>
      </w:r>
      <w:r w:rsidRPr="00611CA6">
        <w:rPr>
          <w:lang w:eastAsia="ko-KR"/>
        </w:rPr>
        <w:t> </w:t>
      </w:r>
      <w:r w:rsidRPr="00BF0F0B"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pict w14:anchorId="3BB4E3A3">
          <v:shape id="_x0000_i1104" type="#_x0000_t75" style="width:103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1FB0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EC1FB0&quot; wsp:rsidRDefault=&quot;00EC1FB0&quot; wsp:rsidP=&quot;00EC1FB0&quot;&gt;&lt;m:oMathPara&gt;&lt;m:oMath&gt;&lt;m:sSub&gt;&lt;m:sSub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bria Mathbria Mathbria Mathbria Math:h-ansi=&quot;Cambria Math&quot; w:cs=&quot;援대┝&quot;/&gt;&lt;wx:font wx:val=&quot;Cambria Math&quot;/&gt;&lt;w:i/&gt;&lt;w:sz w:val=&quot;24&quot;/&gt;&lt;w:sz-cs w:val=&quot;24&quot;/&gt;&lt;w:lang w:fareast=&quot;KO&quot;/&gt;&lt;/w:rPr&gt;&lt;m:t&gt;棺&lt;/m:t&gt;&lt;/m:r&gt;&lt;/m:e&gt;&lt;m:sub&gt;&lt;m:r&gt;&lt;w:rPr&gt;&lt;w:rFonts w:ascii=&quot;Cambria Math&quot; w:faMathreast=&quot;援 Math대┝&quot; w:hia Math-ansi=&quot;Caia Mathmbria Math&quot; w:cs=&quot;援대┝&quot;/&gt;&lt;wx:font wx:val=&quot;Cambria Math&quot;/&gt;&lt;w:i/&gt;&lt;w:sz w:val=&quot;24&quot;/&gt;&lt;w:sz-cs w:val=&quot;24&quot;/&gt;&lt;w:lang w:fareast=&quot;KO&quot;/&gt;&lt;/w:rPr&gt;&lt;m:t&gt;1&lt;/m:t&gt;&lt;/m:r&gt;&lt;/m:sub&gt;&lt;/m:sSub&gt;&lt;m:r&gt;&lt;w:rPr&gt;&lt;w:rFonts w:ascii=&quot;CambriafaMath Math&quot; w:farea Mathst=&quot;援대┝&quot; w:h-a Mathansi=&quot;Cambria Maa Mathth&quot; w:cs=&quot;援대┝&quot;/&gt;&lt;wx:font wx:val=&quot;Cambria Math&quot;/&gt;&lt;w:i/&gt;&lt;w:sz w:val=&quot;24&quot;/&gt;&lt;w:sz-cs w:val=&quot;24&quot;/&gt;&lt;w:lang w:fareast=&quot;KO&quot;/&gt;&lt;/w:rPr&gt;&lt;m:t&gt;=0.9,&lt;/m:t&gt;&lt;/m:r&gt;&lt;m:sSub&gt;&lt;m:sSubPr&gt;&lt;m:ctrlPr&gt;&lt;w:rPr&gt;&lt;w:rFonfaMathts w:ascii=&quot;Cambriaa Math Math&quot; w:fareast=&quot;援대 Math┝&quot; w:h-ansi=&quot;Cambria a Math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faMathascii=&quot;Cambria Math&quot; w:faa Mathreast=&quot;援대┝&quot; w:h-ansi=&quot;Ca援대 Mathmbria Math&quot; w:cs=&quot;援대┝&quot;/&gt;&lt;ia a Mathwx:font wx:val=&quot;Cambria Math&quot;/&gt;&lt;w:i/&gt;&lt;w:sz w:val=&quot;24&quot;/&gt;&lt;w:sz-cs w:val=&quot;24&quot;/&gt;&lt;w:lang w:fareast=&quot;KO&quot;/&gt;&lt;/w:rPr&gt;&lt;m:t&gt;棺&lt;/m:t&gt;&lt;/m:r&gt;&lt;/m:e&gt;&lt;m:sub&gt;&lt;m:r&gt;&lt;w:rPr w:faMath&gt;&lt;w:rFonts w:ascii=&quot;Cambria Mat:faa Mathh&quot; w:fareast=&quot;援대┝&quot; w:h-ansi=&quot;Camb援대 Mathria Math&quot; w:cs=&quot;援대┝&quot;/&gt;&lt;wx:font wx: a Mathval=&quot;Cambria Math&quot;/&gt;&lt;w:i/&gt;&lt;w:sz w:val=&quot;24&quot;/&gt;&lt;w:sz-cs w:val=&quot;24&quot;/&gt;&lt;w:lang w:fareast=&quot;KO&quot;/&gt;&lt;/w:rPr&gt;&lt;m:t&gt;2&lt;/m:t&gt;&lt;/m:r&gt;&lt;/m:sub&gt;&lt;/mw:faMath:sSub&gt;&lt;m:r&gt;&lt;w:rPr&gt;&lt;w:rFonts w:ascii=&quot;Camfaa Mathbria Math&quot; w:fareast=&quot;援대┝&quot; w:h-ansi=&quot;Cambr대 Mathia Math&quot; w:cs=&quot;援대┝&quot;/&gt;&lt;wx:font wx:val=&quot;Cama Mathbria Math&quot;/&gt;&lt;w:i/&gt;&lt;w:sz w:val=&quot;24&quot;/&gt;&lt;w:sz-cs w:val=&quot;24&quot;/&gt;&lt;w:lang w:fareast=&quot;KO&quot;/&gt;&lt;/w:rPr&gt;&lt;m:t&gt;=0.999&lt;/m:t:faMath&gt;&lt;/m:r&gt;&lt;/m:oMath&gt;&lt;/m:oMathPara&gt;&lt;/w:p&gt;&lt;w:sectPr waa Mathsp:rsidR=&quot;00000000&quot;&gt;&lt;w:pgSz w:w=&quot;12240&quot; w:h=&quot;15840&quot;/ath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8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fldChar w:fldCharType="separate"/>
      </w:r>
      <w:r w:rsidR="00392748">
        <w:pict w14:anchorId="258DBB5C">
          <v:shape id="_x0000_i1105" type="#_x0000_t75" style="width:103.5pt;height:13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1FB0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EC1FB0&quot; wsp:rsidRDefault=&quot;00EC1FB0&quot; wsp:rsidP=&quot;00EC1FB0&quot;&gt;&lt;m:oMathPara&gt;&lt;m:oMath&gt;&lt;m:sSub&gt;&lt;m:sSub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ascii=&quot;Cambria Math&quot; w:fareast=&quot;援대┝&quot; wbria Mathbria Mathbria Mathbria Math:h-ansi=&quot;Cambria Math&quot; w:cs=&quot;援대┝&quot;/&gt;&lt;wx:font wx:val=&quot;Cambria Math&quot;/&gt;&lt;w:i/&gt;&lt;w:sz w:val=&quot;24&quot;/&gt;&lt;w:sz-cs w:val=&quot;24&quot;/&gt;&lt;w:lang w:fareast=&quot;KO&quot;/&gt;&lt;/w:rPr&gt;&lt;m:t&gt;棺&lt;/m:t&gt;&lt;/m:r&gt;&lt;/m:e&gt;&lt;m:sub&gt;&lt;m:r&gt;&lt;w:rPr&gt;&lt;w:rFonts w:ascii=&quot;Cambria Math&quot; w:faMathreast=&quot;援 Math대┝&quot; w:hia Math-ansi=&quot;Caia Mathmbria Math&quot; w:cs=&quot;援대┝&quot;/&gt;&lt;wx:font wx:val=&quot;Cambria Math&quot;/&gt;&lt;w:i/&gt;&lt;w:sz w:val=&quot;24&quot;/&gt;&lt;w:sz-cs w:val=&quot;24&quot;/&gt;&lt;w:lang w:fareast=&quot;KO&quot;/&gt;&lt;/w:rPr&gt;&lt;m:t&gt;1&lt;/m:t&gt;&lt;/m:r&gt;&lt;/m:sub&gt;&lt;/m:sSub&gt;&lt;m:r&gt;&lt;w:rPr&gt;&lt;w:rFonts w:ascii=&quot;CambriafaMath Math&quot; w:farea Mathst=&quot;援대┝&quot; w:h-a Mathansi=&quot;Cambria Maa Mathth&quot; w:cs=&quot;援대┝&quot;/&gt;&lt;wx:font wx:val=&quot;Cambria Math&quot;/&gt;&lt;w:i/&gt;&lt;w:sz w:val=&quot;24&quot;/&gt;&lt;w:sz-cs w:val=&quot;24&quot;/&gt;&lt;w:lang w:fareast=&quot;KO&quot;/&gt;&lt;/w:rPr&gt;&lt;m:t&gt;=0.9,&lt;/m:t&gt;&lt;/m:r&gt;&lt;m:sSub&gt;&lt;m:sSubPr&gt;&lt;m:ctrlPr&gt;&lt;w:rPr&gt;&lt;w:rFonfaMathts w:ascii=&quot;Cambriaa Math Math&quot; w:fareast=&quot;援대 Math┝&quot; w:h-ansi=&quot;Cambria a MathMath&quot; w:cs=&quot;援대┝&quot;/&gt;&lt;wx:font wx:val=&quot;Cambria Math&quot;/&gt;&lt;w:sz w:val=&quot;24&quot;/&gt;&lt;w:sz-cs w:val=&quot;24&quot;/&gt;&lt;w:lang w:fareast=&quot;KO&quot;/&gt;&lt;/w:rPr&gt;&lt;/m:ctrlPr&gt;&lt;/m:sSubPr&gt;&lt;m:e&gt;&lt;m:r&gt;&lt;w:rPr&gt;&lt;w:rFonts w:faMathascii=&quot;Cambria Math&quot; w:faa Mathreast=&quot;援대┝&quot; w:h-ansi=&quot;Ca援대 Mathmbria Math&quot; w:cs=&quot;援대┝&quot;/&gt;&lt;ia a Mathwx:font wx:val=&quot;Cambria Math&quot;/&gt;&lt;w:i/&gt;&lt;w:sz w:val=&quot;24&quot;/&gt;&lt;w:sz-cs w:val=&quot;24&quot;/&gt;&lt;w:lang w:fareast=&quot;KO&quot;/&gt;&lt;/w:rPr&gt;&lt;m:t&gt;棺&lt;/m:t&gt;&lt;/m:r&gt;&lt;/m:e&gt;&lt;m:sub&gt;&lt;m:r&gt;&lt;w:rPr w:faMath&gt;&lt;w:rFonts w:ascii=&quot;Cambria Mat:faa Mathh&quot; w:fareast=&quot;援대┝&quot; w:h-ansi=&quot;Camb援대 Mathria Math&quot; w:cs=&quot;援대┝&quot;/&gt;&lt;wx:font wx: a Mathval=&quot;Cambria Math&quot;/&gt;&lt;w:i/&gt;&lt;w:sz w:val=&quot;24&quot;/&gt;&lt;w:sz-cs w:val=&quot;24&quot;/&gt;&lt;w:lang w:fareast=&quot;KO&quot;/&gt;&lt;/w:rPr&gt;&lt;m:t&gt;2&lt;/m:t&gt;&lt;/m:r&gt;&lt;/m:sub&gt;&lt;/mw:faMath:sSub&gt;&lt;m:r&gt;&lt;w:rPr&gt;&lt;w:rFonts w:ascii=&quot;Camfaa Mathbria Math&quot; w:fareast=&quot;援대┝&quot; w:h-ansi=&quot;Cambr대 Mathia Math&quot; w:cs=&quot;援대┝&quot;/&gt;&lt;wx:font wx:val=&quot;Cama Mathbria Math&quot;/&gt;&lt;w:i/&gt;&lt;w:sz w:val=&quot;24&quot;/&gt;&lt;w:sz-cs w:val=&quot;24&quot;/&gt;&lt;w:lang w:fareast=&quot;KO&quot;/&gt;&lt;/w:rPr&gt;&lt;m:t&gt;=0.999&lt;/m:t:faMath&gt;&lt;/m:r&gt;&lt;/m:oMath&gt;&lt;/m:oMathPara&gt;&lt;/w:p&gt;&lt;w:sectPr waa Mathsp:rsidR=&quot;00000000&quot;&gt;&lt;w:pgSz w:w=&quot;12240&quot; w:h=&quot;15840&quot;/ath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8" o:title="" chromakey="white"/>
          </v:shape>
        </w:pict>
      </w:r>
      <w:r w:rsidRPr="00BF0F0B">
        <w:fldChar w:fldCharType="end"/>
      </w:r>
      <w:r w:rsidRPr="00611CA6">
        <w:rPr>
          <w:lang w:eastAsia="ko-KR"/>
        </w:rPr>
        <w:t xml:space="preserve">, </w:t>
      </w:r>
      <w:r w:rsidRPr="00611CA6">
        <w:rPr>
          <w:lang w:eastAsia="ko-KR"/>
        </w:rPr>
        <w:t>가중치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감쇠</w:t>
      </w:r>
      <w:r w:rsidRPr="00611CA6">
        <w:rPr>
          <w:lang w:eastAsia="ko-KR"/>
        </w:rPr>
        <w:t>(Weight Decay)</w:t>
      </w:r>
      <w:r w:rsidRPr="00611CA6">
        <w:rPr>
          <w:lang w:eastAsia="ko-KR"/>
        </w:rPr>
        <w:t>는</w:t>
      </w:r>
      <w:r w:rsidRPr="00611CA6">
        <w:rPr>
          <w:lang w:eastAsia="ko-KR"/>
        </w:rPr>
        <w:t> </w:t>
      </w:r>
      <w:r w:rsidRPr="00BF0F0B"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pict w14:anchorId="4959756A">
          <v:shape id="_x0000_i1106" type="#_x0000_t75" style="width:45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A04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97A04&quot; wsp:rsidRDefault=&quot;00597A04&quot; wsp:rsidP=&quot;00597A04&quot;&gt;&lt;m:oMathPara&gt;&lt;m:oMath&gt;&lt;m:r&gt;&lt;w:rPr&gt;&lt;w:rFonts w:ascii=&quot;Cambria Math&quot; w:fareast=&quot;援대┝&quot; w::rs:rs:rs:rsh-ansi=&quot;Cambria Math&quot; w:cs=&quot;援대┝&quot;/&gt;&lt;wx:font wx:val=&quot;Cambria Math&quot;/&gt;&lt;w:i/&gt;&lt;w:sz w:val=&quot;24&quot;/&gt;&lt;w:sz-cs w:val=&quot;24&quot;/&gt;&lt;w:lang w:fareast=&quot;KO&quot;/&gt;&lt;/w:rPr&gt;&lt;m:t&gt;5횞&lt;/m:t&gt;&lt;/m:r&gt;&lt;m:sSup&gt;&lt;m:sSupPr&gt;&lt;m:ctrlPr&gt;&lt;w:rPr&gt;&lt;w:rFonts w:ascii=&quot;Cambria Math&quot; w:fareast=&quot;?::rs뎬?w::rs┝&quot;&quot; w::rs w:&quot; w::rsh-ansi=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?=&quot;?::rs由? w:h-대 w::rsansi=&quot;Camb w::rsria Math&quot;  w::rsw:cs=&quot;援대┝&quot;/&gt;&lt;wx:font wx:val=&quot;Cambria Math&quot;/&gt;&lt;w:i/&gt;&lt;w:sz w:val=&quot;24&quot;/&gt;&lt;w:sz-cs w:val=&quot;24&quot;/&gt;&lt;w:lang w:fareast=&quot;KO&quot;/&gt;&lt;/w:rPr&gt;&lt;m:t&gt;10&lt;/m:t&gt;&lt;/m:r&gt;&lt;/m:e&gt;&lt;m:sup&gt;&lt;m:r&gt;&lt;w:rPr&gt;&lt;w:rFonts w:ascii=&quot;Cambria Math&quot; w:far&quot;?::rseast=&quot;援대┝&quot; w:h w::rs-ansi=&quot;Cambria M w::rsath&quot; w:cs=&quot;援대?&quot;  w::rs?/&gt;&lt;wx:font wx:val=&quot;Cambria Math&quot;/&gt;&lt;w:i/&gt;&lt;w:sz w:val=&quot;24&quot;/&gt;&lt;w:sz-cs w:val=&quot;24&quot;/&gt;&lt;w:lang w:fareast=&quot;KO&quot;/&gt;&lt;/w:rPr&gt;&lt;m:t&gt;-4&lt;/m:t&gt;&lt;/m:r&gt;&lt;/m:sup&gt;&lt;/m:sSup&gt;&lt;/m:oMath&gt;&lt;/m:oMathPara&gt;&lt;/w:p&gt;&lt;w:sectP?::rsr wsp:rsidR=&quot;00000000&quot;&gt;rs&lt;w:pgSz w:w=&quot;12240&quot; w:rsh=&quot;15840&quot;/&gt;&lt;w:pgMar w:ts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9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fldChar w:fldCharType="separate"/>
      </w:r>
      <w:r w:rsidR="00392748">
        <w:pict w14:anchorId="07FA37CE">
          <v:shape id="_x0000_i1107" type="#_x0000_t75" style="width:45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A04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97A04&quot; wsp:rsidRDefault=&quot;00597A04&quot; wsp:rsidP=&quot;00597A04&quot;&gt;&lt;m:oMathPara&gt;&lt;m:oMath&gt;&lt;m:r&gt;&lt;w:rPr&gt;&lt;w:rFonts w:ascii=&quot;Cambria Math&quot; w:fareast=&quot;援대┝&quot; w::rs:rs:rs:rsh-ansi=&quot;Cambria Math&quot; w:cs=&quot;援대┝&quot;/&gt;&lt;wx:font wx:val=&quot;Cambria Math&quot;/&gt;&lt;w:i/&gt;&lt;w:sz w:val=&quot;24&quot;/&gt;&lt;w:sz-cs w:val=&quot;24&quot;/&gt;&lt;w:lang w:fareast=&quot;KO&quot;/&gt;&lt;/w:rPr&gt;&lt;m:t&gt;5횞&lt;/m:t&gt;&lt;/m:r&gt;&lt;m:sSup&gt;&lt;m:sSupPr&gt;&lt;m:ctrlPr&gt;&lt;w:rPr&gt;&lt;w:rFonts w:ascii=&quot;Cambria Math&quot; w:fareast=&quot;?::rs뎬?w::rs┝&quot;&quot; w::rs w:&quot; w::rsh-ansi=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?=&quot;?::rs由? w:h-대 w::rsansi=&quot;Camb w::rsria Math&quot;  w::rsw:cs=&quot;援대┝&quot;/&gt;&lt;wx:font wx:val=&quot;Cambria Math&quot;/&gt;&lt;w:i/&gt;&lt;w:sz w:val=&quot;24&quot;/&gt;&lt;w:sz-cs w:val=&quot;24&quot;/&gt;&lt;w:lang w:fareast=&quot;KO&quot;/&gt;&lt;/w:rPr&gt;&lt;m:t&gt;10&lt;/m:t&gt;&lt;/m:r&gt;&lt;/m:e&gt;&lt;m:sup&gt;&lt;m:r&gt;&lt;w:rPr&gt;&lt;w:rFonts w:ascii=&quot;Cambria Math&quot; w:far&quot;?::rseast=&quot;援대┝&quot; w:h w::rs-ansi=&quot;Cambria M w::rsath&quot; w:cs=&quot;援대?&quot;  w::rs?/&gt;&lt;wx:font wx:val=&quot;Cambria Math&quot;/&gt;&lt;w:i/&gt;&lt;w:sz w:val=&quot;24&quot;/&gt;&lt;w:sz-cs w:val=&quot;24&quot;/&gt;&lt;w:lang w:fareast=&quot;KO&quot;/&gt;&lt;/w:rPr&gt;&lt;m:t&gt;-4&lt;/m:t&gt;&lt;/m:r&gt;&lt;/m:sup&gt;&lt;/m:sSup&gt;&lt;/m:oMath&gt;&lt;/m:oMathPara&gt;&lt;/w:p&gt;&lt;w:sectP?::rsr wsp:rsidR=&quot;00000000&quot;&gt;rs&lt;w:pgSz w:w=&quot;12240&quot; w:rsh=&quot;15840&quot;/&gt;&lt;w:pgMar w:ts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9" o:title="" chromakey="white"/>
          </v:shape>
        </w:pict>
      </w:r>
      <w:r w:rsidRPr="00BF0F0B">
        <w:fldChar w:fldCharType="end"/>
      </w:r>
      <w:r w:rsidRPr="00611CA6">
        <w:rPr>
          <w:lang w:eastAsia="ko-KR"/>
        </w:rPr>
        <w:t>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설정했다</w:t>
      </w:r>
      <w:r w:rsidRPr="00611CA6">
        <w:rPr>
          <w:lang w:eastAsia="ko-KR"/>
        </w:rPr>
        <w:t>.</w:t>
      </w:r>
    </w:p>
    <w:p w14:paraId="0A3E3123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Learning Rate Schedule: </w:t>
      </w:r>
      <w:r w:rsidRPr="00611CA6">
        <w:rPr>
          <w:lang w:eastAsia="ko-KR"/>
        </w:rPr>
        <w:t>초기</w:t>
      </w:r>
      <w:r w:rsidRPr="00611CA6">
        <w:rPr>
          <w:lang w:eastAsia="ko-KR"/>
        </w:rPr>
        <w:t xml:space="preserve"> </w:t>
      </w:r>
      <w:proofErr w:type="spellStart"/>
      <w:r w:rsidRPr="00611CA6">
        <w:rPr>
          <w:lang w:eastAsia="ko-KR"/>
        </w:rPr>
        <w:t>학습률은</w:t>
      </w:r>
      <w:proofErr w:type="spellEnd"/>
      <w:r w:rsidRPr="00611CA6">
        <w:rPr>
          <w:lang w:eastAsia="ko-KR"/>
        </w:rPr>
        <w:t xml:space="preserve"> </w:t>
      </w:r>
      <w:proofErr w:type="spellStart"/>
      <w:r w:rsidRPr="00611CA6">
        <w:rPr>
          <w:lang w:eastAsia="ko-KR"/>
        </w:rPr>
        <w:t>웜업</w:t>
      </w:r>
      <w:proofErr w:type="spellEnd"/>
      <w:r w:rsidRPr="00611CA6">
        <w:rPr>
          <w:lang w:eastAsia="ko-KR"/>
        </w:rPr>
        <w:t xml:space="preserve">(Warmup) </w:t>
      </w:r>
      <w:r w:rsidRPr="00611CA6">
        <w:rPr>
          <w:lang w:eastAsia="ko-KR"/>
        </w:rPr>
        <w:t>기간</w:t>
      </w:r>
      <w:r w:rsidRPr="00611CA6">
        <w:rPr>
          <w:lang w:eastAsia="ko-KR"/>
        </w:rPr>
        <w:t xml:space="preserve">(3 Epochs) </w:t>
      </w:r>
      <w:r w:rsidRPr="00611CA6">
        <w:rPr>
          <w:lang w:eastAsia="ko-KR"/>
        </w:rPr>
        <w:t>동안</w:t>
      </w:r>
      <w:r w:rsidRPr="00611CA6">
        <w:rPr>
          <w:lang w:eastAsia="ko-KR"/>
        </w:rPr>
        <w:t xml:space="preserve"> 0</w:t>
      </w:r>
      <w:r w:rsidRPr="00611CA6">
        <w:rPr>
          <w:lang w:eastAsia="ko-KR"/>
        </w:rPr>
        <w:t>에서</w:t>
      </w:r>
      <w:r w:rsidRPr="00611CA6">
        <w:rPr>
          <w:lang w:eastAsia="ko-KR"/>
        </w:rPr>
        <w:t> </w:t>
      </w:r>
      <w:r w:rsidRPr="00BF0F0B"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pict w14:anchorId="253B9A93">
          <v:shape id="_x0000_i1108" type="#_x0000_t75" style="width:24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77346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177346&quot; wsp:rsidRDefault=&quot;00177346&quot; wsp:rsidP=&quot;00177346&quot;&gt;&lt;m:oMathPara&gt;&lt;m:oMath&gt;&lt;m:sSup&gt;&lt;m:sSup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bria Mathbria Mathbria Mathbria Math:h-ansi=&quot;Cambria Math&quot; w:cs=&quot;援대┝&quot;/&gt;&lt;wx:font wx:val=&quot;Cambria Math&quot;/&gt;&lt;w:i/&gt;&lt;w:sz w:val=&quot;24&quot;/&gt;&lt;w:sz-cs w:val=&quot;24&quot;/&gt;&lt;w:lang w:fareast=&quot;KO&quot;/&gt;&lt;/w:rPr&gt;&lt;m:t&gt;10&lt;/m:t&gt;&lt;/m:r&gt;&lt;/m:e&gt;&lt;m:sup&gt;&lt;m:r&gt;&lt;w:rPr&gt;&lt;w:rFonts w:ascii=&quot;Cambria Math&quot; w:faathreast=&quot;援Math대┝&quot; w:ha Math-ansi=&quot;Caa Mathmbria Math&quot; w:cs=&quot;援대┝&quot;/&gt;&lt;wx:font wx:val=&quot;Cambria Math&quot;/&gt;&lt;w:i/&gt;&lt;w:sz w:val=&quot;24&quot;/&gt;&lt;w:sz-cs w:val=&quot;24&quot;/&gt;&lt;w:lang w:fareast=&quot;KO&quot;/&gt;&lt;/w:rPr&gt;&lt;m:t&gt;-3&lt;/m:t&gt;&lt;/m:r&gt;&lt;/m:sup&gt;&lt;/m:sSup&gt;&lt;/m:oMath&gt;&lt;/m:oMathPara&gt;&lt;/w:p&gt;&lt;w:sectPr :faathwsp:rsidR=&quot;00援Math000000&quot;&gt;&lt;w:pgSzath w:w=&quot;12240&quot; w:ath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P">
            <v:imagedata r:id="rId50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fldChar w:fldCharType="separate"/>
      </w:r>
      <w:r w:rsidR="00392748">
        <w:pict w14:anchorId="7AA5D0D7">
          <v:shape id="_x0000_i1109" type="#_x0000_t75" style="width:24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77346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177346&quot; wsp:rsidRDefault=&quot;00177346&quot; wsp:rsidP=&quot;00177346&quot;&gt;&lt;m:oMathPara&gt;&lt;m:oMath&gt;&lt;m:sSup&gt;&lt;m:sSup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bria Mathbria Mathbria Mathbria Math:h-ansi=&quot;Cambria Math&quot; w:cs=&quot;援대┝&quot;/&gt;&lt;wx:font wx:val=&quot;Cambria Math&quot;/&gt;&lt;w:i/&gt;&lt;w:sz w:val=&quot;24&quot;/&gt;&lt;w:sz-cs w:val=&quot;24&quot;/&gt;&lt;w:lang w:fareast=&quot;KO&quot;/&gt;&lt;/w:rPr&gt;&lt;m:t&gt;10&lt;/m:t&gt;&lt;/m:r&gt;&lt;/m:e&gt;&lt;m:sup&gt;&lt;m:r&gt;&lt;w:rPr&gt;&lt;w:rFonts w:ascii=&quot;Cambria Math&quot; w:faathreast=&quot;援Math대┝&quot; w:ha Math-ansi=&quot;Caa Mathmbria Math&quot; w:cs=&quot;援대┝&quot;/&gt;&lt;wx:font wx:val=&quot;Cambria Math&quot;/&gt;&lt;w:i/&gt;&lt;w:sz w:val=&quot;24&quot;/&gt;&lt;w:sz-cs w:val=&quot;24&quot;/&gt;&lt;w:lang w:fareast=&quot;KO&quot;/&gt;&lt;/w:rPr&gt;&lt;m:t&gt;-3&lt;/m:t&gt;&lt;/m:r&gt;&lt;/m:sup&gt;&lt;/m:sSup&gt;&lt;/m:oMath&gt;&lt;/m:oMathPara&gt;&lt;/w:p&gt;&lt;w:sectPr :faathwsp:rsidR=&quot;00援Math000000&quot;&gt;&lt;w:pgSzath w:w=&quot;12240&quot; w:ath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P">
            <v:imagedata r:id="rId50" o:title="" chromakey="white"/>
          </v:shape>
        </w:pict>
      </w:r>
      <w:r w:rsidRPr="00BF0F0B">
        <w:fldChar w:fldCharType="end"/>
      </w:r>
      <w:r w:rsidRPr="00611CA6">
        <w:rPr>
          <w:lang w:eastAsia="ko-KR"/>
        </w:rPr>
        <w:t>까지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선형적으로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증가하며</w:t>
      </w:r>
      <w:r w:rsidRPr="00611CA6">
        <w:rPr>
          <w:lang w:eastAsia="ko-KR"/>
        </w:rPr>
        <w:t xml:space="preserve">, </w:t>
      </w:r>
      <w:r w:rsidRPr="00611CA6">
        <w:rPr>
          <w:lang w:eastAsia="ko-KR"/>
        </w:rPr>
        <w:t>이후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코사인</w:t>
      </w:r>
      <w:r w:rsidRPr="00611CA6">
        <w:rPr>
          <w:lang w:eastAsia="ko-KR"/>
        </w:rPr>
        <w:t xml:space="preserve"> </w:t>
      </w:r>
      <w:proofErr w:type="spellStart"/>
      <w:r w:rsidRPr="00611CA6">
        <w:rPr>
          <w:lang w:eastAsia="ko-KR"/>
        </w:rPr>
        <w:t>어닐링</w:t>
      </w:r>
      <w:proofErr w:type="spellEnd"/>
      <w:r w:rsidRPr="00611CA6">
        <w:rPr>
          <w:lang w:eastAsia="ko-KR"/>
        </w:rPr>
        <w:t xml:space="preserve">(Cosine Annealing) </w:t>
      </w:r>
      <w:r w:rsidRPr="00611CA6">
        <w:rPr>
          <w:lang w:eastAsia="ko-KR"/>
        </w:rPr>
        <w:t>스케줄러를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따라</w:t>
      </w:r>
      <w:r w:rsidRPr="00611CA6">
        <w:rPr>
          <w:lang w:eastAsia="ko-KR"/>
        </w:rPr>
        <w:t> </w:t>
      </w:r>
      <w:r w:rsidRPr="00BF0F0B">
        <w:fldChar w:fldCharType="begin"/>
      </w:r>
      <w:r w:rsidRPr="00BF0F0B">
        <w:rPr>
          <w:lang w:eastAsia="ko-KR"/>
        </w:rPr>
        <w:instrText xml:space="preserve"> QUOTE </w:instrText>
      </w:r>
      <w:r w:rsidR="00392748">
        <w:pict w14:anchorId="4649C755">
          <v:shape id="_x0000_i1110" type="#_x0000_t75" style="width:24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D7155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D7155&quot; wsp:rsidRDefault=&quot;005D7155&quot; wsp:rsidP=&quot;005D7155&quot;&gt;&lt;m:oMathPara&gt;&lt;m:oMath&gt;&lt;m:sSup&gt;&lt;m:sSup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bria Mathbria Mathbria Mathbria Math:h-ansi=&quot;Cambria Math&quot; w:cs=&quot;援대┝&quot;/&gt;&lt;wx:font wx:val=&quot;Cambria Math&quot;/&gt;&lt;w:i/&gt;&lt;w:sz w:val=&quot;24&quot;/&gt;&lt;w:sz-cs w:val=&quot;24&quot;/&gt;&lt;w:lang w:fareast=&quot;KO&quot;/&gt;&lt;/w:rPr&gt;&lt;m:t&gt;10&lt;/m:t&gt;&lt;/m:r&gt;&lt;/m:e&gt;&lt;m:sup&gt;&lt;m:r&gt;&lt;w:rPr&gt;&lt;w:rFonts w:ascii=&quot;Cambria Math&quot; w:faathreast=&quot;援Math대┝&quot; w:ha Math-ansi=&quot;Caa Mathmbria Math&quot; w:cs=&quot;援대┝&quot;/&gt;&lt;wx:font wx:val=&quot;Cambria Math&quot;/&gt;&lt;w:i/&gt;&lt;w:sz w:val=&quot;24&quot;/&gt;&lt;w:sz-cs w:val=&quot;24&quot;/&gt;&lt;w:lang w:fareast=&quot;KO&quot;/&gt;&lt;/w:rPr&gt;&lt;m:t&gt;-5&lt;/m:t&gt;&lt;/m:r&gt;&lt;/m:sup&gt;&lt;/m:sSup&gt;&lt;/m:oMath&gt;&lt;/m:oMathPara&gt;&lt;/w:p&gt;&lt;w:sectPr :faathwsp:rsidR=&quot;00援Math000000&quot;&gt;&lt;w:pgSzath w:w=&quot;12240&quot; w:ath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P">
            <v:imagedata r:id="rId51" o:title="" chromakey="white"/>
          </v:shape>
        </w:pict>
      </w:r>
      <w:r w:rsidRPr="00BF0F0B">
        <w:rPr>
          <w:lang w:eastAsia="ko-KR"/>
        </w:rPr>
        <w:instrText xml:space="preserve"> </w:instrText>
      </w:r>
      <w:r w:rsidRPr="00BF0F0B">
        <w:fldChar w:fldCharType="separate"/>
      </w:r>
      <w:r w:rsidR="00392748">
        <w:pict w14:anchorId="1770F234">
          <v:shape id="_x0000_i1111" type="#_x0000_t75" style="width:24.75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D7155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A797E&quot;/&gt;&lt;/wsp:rsids&gt;&lt;/w:docPr&gt;&lt;w:body&gt;&lt;wx:sect&gt;&lt;w:p wsp:rsidR=&quot;005D7155&quot; wsp:rsidRDefault=&quot;005D7155&quot; wsp:rsidP=&quot;005D7155&quot;&gt;&lt;m:oMathPara&gt;&lt;m:oMath&gt;&lt;m:sSup&gt;&lt;m:sSupPr&gt;&lt;m:ctrlPr&gt;&lt;w:rPr&gt;&lt;w:rFonts w:ascii=&quot;Cambria Math&quot; w:fareast=&quot;援대┝&quot; w:h-ansi=&quot;Cambria Math&quot; w:cs=&quot;援대┝&quot;/&gt;&lt;wx:font wx:val=&quot;Cambria Math&quot;/&gt;&lt;w:sz w:val=&quot;24&quot;/&gt;&lt;w:sz-cs w:val=&quot;24&quot;/&gt;&lt;w:lang w:fareast=&quot;KO&quot;/&gt;&lt;/w:rPr&gt;&lt;/m:ctrlPr&gt;&lt;/m:sSupPr&gt;&lt;m:e&gt;&lt;m:r&gt;&lt;w:rPr&gt;&lt;w:rFonts w:ascii=&quot;Cambria Math&quot; w:fareast=&quot;援대┝&quot; wbria Mathbria Mathbria Mathbria Math:h-ansi=&quot;Cambria Math&quot; w:cs=&quot;援대┝&quot;/&gt;&lt;wx:font wx:val=&quot;Cambria Math&quot;/&gt;&lt;w:i/&gt;&lt;w:sz w:val=&quot;24&quot;/&gt;&lt;w:sz-cs w:val=&quot;24&quot;/&gt;&lt;w:lang w:fareast=&quot;KO&quot;/&gt;&lt;/w:rPr&gt;&lt;m:t&gt;10&lt;/m:t&gt;&lt;/m:r&gt;&lt;/m:e&gt;&lt;m:sup&gt;&lt;m:r&gt;&lt;w:rPr&gt;&lt;w:rFonts w:ascii=&quot;Cambria Math&quot; w:faathreast=&quot;援Math대┝&quot; w:ha Math-ansi=&quot;Caa Mathmbria Math&quot; w:cs=&quot;援대┝&quot;/&gt;&lt;wx:font wx:val=&quot;Cambria Math&quot;/&gt;&lt;w:i/&gt;&lt;w:sz w:val=&quot;24&quot;/&gt;&lt;w:sz-cs w:val=&quot;24&quot;/&gt;&lt;w:lang w:fareast=&quot;KO&quot;/&gt;&lt;/w:rPr&gt;&lt;m:t&gt;-5&lt;/m:t&gt;&lt;/m:r&gt;&lt;/m:sup&gt;&lt;/m:sSup&gt;&lt;/m:oMath&gt;&lt;/m:oMathPara&gt;&lt;/w:p&gt;&lt;w:sectPr :faathwsp:rsidR=&quot;00援Math000000&quot;&gt;&lt;w:pgSzath w:w=&quot;12240&quot; w:ath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P">
            <v:imagedata r:id="rId51" o:title="" chromakey="white"/>
          </v:shape>
        </w:pict>
      </w:r>
      <w:r w:rsidRPr="00BF0F0B">
        <w:fldChar w:fldCharType="end"/>
      </w:r>
      <w:r w:rsidRPr="00611CA6">
        <w:rPr>
          <w:lang w:eastAsia="ko-KR"/>
        </w:rPr>
        <w:t>까지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감소한다</w:t>
      </w:r>
      <w:r w:rsidRPr="00611CA6">
        <w:rPr>
          <w:lang w:eastAsia="ko-KR"/>
        </w:rPr>
        <w:t>.</w:t>
      </w:r>
    </w:p>
    <w:p w14:paraId="0EEFB24E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 xml:space="preserve">Table I. </w:t>
      </w:r>
      <w:r w:rsidRPr="00611CA6">
        <w:rPr>
          <w:lang w:eastAsia="ko-KR"/>
        </w:rPr>
        <w:t>학습</w:t>
      </w:r>
      <w:r w:rsidRPr="00611CA6">
        <w:rPr>
          <w:lang w:eastAsia="ko-KR"/>
        </w:rPr>
        <w:t xml:space="preserve"> </w:t>
      </w:r>
      <w:proofErr w:type="spellStart"/>
      <w:r w:rsidRPr="00611CA6">
        <w:rPr>
          <w:lang w:eastAsia="ko-KR"/>
        </w:rPr>
        <w:t>하이퍼파라미터</w:t>
      </w:r>
      <w:proofErr w:type="spellEnd"/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설정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304"/>
        <w:gridCol w:w="974"/>
        <w:gridCol w:w="1304"/>
      </w:tblGrid>
      <w:tr w:rsidR="009B1BE1" w14:paraId="0150FD77" w14:textId="77777777" w:rsidTr="000E18C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822B8" w14:textId="77777777" w:rsidR="009B1BE1" w:rsidRDefault="009B1BE1" w:rsidP="000E18CD"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8B228" w14:textId="77777777" w:rsidR="009B1BE1" w:rsidRDefault="009B1BE1" w:rsidP="000E18CD">
            <w:r>
              <w:t>Stage 1 (Bridge)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75CAF" w14:textId="77777777" w:rsidR="009B1BE1" w:rsidRDefault="009B1BE1" w:rsidP="000E18CD">
            <w:r>
              <w:t>Stage 2 (Target Fine-tuning)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B693B" w14:textId="77777777" w:rsidR="009B1BE1" w:rsidRDefault="009B1BE1" w:rsidP="000E18CD">
            <w:proofErr w:type="spellStart"/>
            <w:r>
              <w:t>비고</w:t>
            </w:r>
            <w:proofErr w:type="spellEnd"/>
          </w:p>
        </w:tc>
      </w:tr>
      <w:tr w:rsidR="009B1BE1" w14:paraId="6444EA18" w14:textId="77777777" w:rsidTr="000E18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86977" w14:textId="77777777" w:rsidR="009B1BE1" w:rsidRDefault="009B1BE1" w:rsidP="000E18CD">
            <w:r>
              <w:t>Epochs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2CCA8" w14:textId="77777777" w:rsidR="009B1BE1" w:rsidRDefault="009B1BE1" w:rsidP="000E18CD">
            <w:r>
              <w:t>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20085" w14:textId="77777777" w:rsidR="009B1BE1" w:rsidRDefault="009B1BE1" w:rsidP="000E18CD">
            <w:r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AA1FB" w14:textId="77777777" w:rsidR="009B1BE1" w:rsidRDefault="009B1BE1" w:rsidP="000E18CD">
            <w:r>
              <w:t>Sufficient convergence time</w:t>
            </w:r>
          </w:p>
        </w:tc>
      </w:tr>
      <w:tr w:rsidR="009B1BE1" w14:paraId="40DD1124" w14:textId="77777777" w:rsidTr="000E18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57D06" w14:textId="77777777" w:rsidR="009B1BE1" w:rsidRDefault="009B1BE1" w:rsidP="000E18CD">
            <w:r>
              <w:t>Batch Size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A3503" w14:textId="77777777" w:rsidR="009B1BE1" w:rsidRDefault="009B1BE1" w:rsidP="000E18CD">
            <w: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061CC" w14:textId="77777777" w:rsidR="009B1BE1" w:rsidRDefault="009B1BE1" w:rsidP="000E18CD">
            <w: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A14F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GPU </w:t>
            </w:r>
            <w:r>
              <w:rPr>
                <w:lang w:eastAsia="ko-KR"/>
              </w:rPr>
              <w:t>메모리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</w:p>
        </w:tc>
      </w:tr>
      <w:tr w:rsidR="009B1BE1" w14:paraId="02871BE1" w14:textId="77777777" w:rsidTr="000E18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769D1" w14:textId="77777777" w:rsidR="009B1BE1" w:rsidRDefault="009B1BE1" w:rsidP="000E18CD">
            <w:r>
              <w:t>Optimizer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36BA9" w14:textId="77777777" w:rsidR="009B1BE1" w:rsidRDefault="009B1BE1" w:rsidP="000E18CD">
            <w:proofErr w:type="spellStart"/>
            <w:proofErr w:type="gramStart"/>
            <w:r>
              <w:t>AdamW</w:t>
            </w:r>
            <w:proofErr w:type="spellEnd"/>
            <w:r>
              <w:t>[</w:t>
            </w:r>
            <w:proofErr w:type="gramEnd"/>
            <w:r>
              <w:t>26]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6329A" w14:textId="77777777" w:rsidR="009B1BE1" w:rsidRDefault="009B1BE1" w:rsidP="000E18CD">
            <w:proofErr w:type="spellStart"/>
            <w:r>
              <w:t>AdamW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FE955" w14:textId="77777777" w:rsidR="009B1BE1" w:rsidRDefault="009B1BE1" w:rsidP="000E18CD">
            <w:r>
              <w:t>-</w:t>
            </w:r>
          </w:p>
        </w:tc>
      </w:tr>
      <w:tr w:rsidR="009B1BE1" w14:paraId="6025478B" w14:textId="77777777" w:rsidTr="000E18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52A7B" w14:textId="77777777" w:rsidR="009B1BE1" w:rsidRDefault="009B1BE1" w:rsidP="000E18CD">
            <w:r>
              <w:t>Initial LR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B7CD0" w14:textId="77777777" w:rsidR="009B1BE1" w:rsidRDefault="009B1BE1" w:rsidP="000E18CD">
            <w:r>
              <w:t>1e-3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01705" w14:textId="77777777" w:rsidR="009B1BE1" w:rsidRDefault="009B1BE1" w:rsidP="000E18CD">
            <w:r>
              <w:t>1e-4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00464" w14:textId="77777777" w:rsidR="009B1BE1" w:rsidRDefault="009B1BE1" w:rsidP="000E18CD">
            <w:r>
              <w:t xml:space="preserve">Catastrophic Forgetting </w:t>
            </w:r>
            <w:proofErr w:type="spellStart"/>
            <w:r>
              <w:t>방지</w:t>
            </w:r>
            <w:proofErr w:type="spellEnd"/>
          </w:p>
        </w:tc>
      </w:tr>
      <w:tr w:rsidR="009B1BE1" w14:paraId="309AECF6" w14:textId="77777777" w:rsidTr="000E18C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689D3" w14:textId="77777777" w:rsidR="009B1BE1" w:rsidRDefault="009B1BE1" w:rsidP="000E18CD">
            <w:r>
              <w:t>Augmentation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20D76" w14:textId="77777777" w:rsidR="009B1BE1" w:rsidRDefault="009B1BE1" w:rsidP="000E18CD">
            <w:r>
              <w:t>Basic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B4F59" w14:textId="77777777" w:rsidR="009B1BE1" w:rsidRDefault="009B1BE1" w:rsidP="000E18CD">
            <w:r>
              <w:t xml:space="preserve">Mosaic + </w:t>
            </w:r>
            <w:proofErr w:type="spellStart"/>
            <w:r>
              <w:t>Mixup</w:t>
            </w:r>
            <w:proofErr w:type="spellEnd"/>
            <w:r>
              <w:t xml:space="preserve"> (Off last 10)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FB6F7" w14:textId="77777777" w:rsidR="009B1BE1" w:rsidRDefault="009B1BE1" w:rsidP="000E18CD">
            <w:proofErr w:type="spellStart"/>
            <w:r>
              <w:t>정밀</w:t>
            </w:r>
            <w:proofErr w:type="spellEnd"/>
            <w:r>
              <w:t xml:space="preserve"> </w:t>
            </w:r>
            <w:proofErr w:type="spellStart"/>
            <w:r>
              <w:t>탐지</w:t>
            </w:r>
            <w:proofErr w:type="spellEnd"/>
            <w:r>
              <w:t xml:space="preserve"> </w:t>
            </w:r>
            <w:proofErr w:type="spellStart"/>
            <w:r>
              <w:t>유도</w:t>
            </w:r>
            <w:proofErr w:type="spellEnd"/>
          </w:p>
        </w:tc>
      </w:tr>
    </w:tbl>
    <w:p w14:paraId="42815AEE" w14:textId="77777777" w:rsidR="009B1BE1" w:rsidRPr="00BF0F0B" w:rsidRDefault="009B1BE1" w:rsidP="009B1BE1"/>
    <w:p w14:paraId="778A33D3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 xml:space="preserve">C. </w:t>
      </w:r>
      <w:r w:rsidRPr="00611CA6">
        <w:rPr>
          <w:lang w:eastAsia="ko-KR"/>
        </w:rPr>
        <w:t>평가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지표</w:t>
      </w:r>
      <w:r w:rsidRPr="00611CA6">
        <w:rPr>
          <w:lang w:eastAsia="ko-KR"/>
        </w:rPr>
        <w:t xml:space="preserve"> (Evaluation Metrics)</w:t>
      </w:r>
    </w:p>
    <w:p w14:paraId="0BF31DEA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모델의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성능은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객체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탐지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분야의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표준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지표인</w:t>
      </w:r>
      <w:r w:rsidRPr="00611CA6">
        <w:rPr>
          <w:lang w:eastAsia="ko-KR"/>
        </w:rPr>
        <w:t xml:space="preserve"> Mean Average Precision (</w:t>
      </w:r>
      <w:proofErr w:type="spellStart"/>
      <w:r w:rsidRPr="00611CA6">
        <w:rPr>
          <w:lang w:eastAsia="ko-KR"/>
        </w:rPr>
        <w:t>mAP</w:t>
      </w:r>
      <w:proofErr w:type="spellEnd"/>
      <w:r w:rsidRPr="00611CA6">
        <w:rPr>
          <w:lang w:eastAsia="ko-KR"/>
        </w:rPr>
        <w:t>)</w:t>
      </w:r>
      <w:proofErr w:type="spellStart"/>
      <w:r w:rsidRPr="00611CA6">
        <w:rPr>
          <w:lang w:eastAsia="ko-KR"/>
        </w:rPr>
        <w:t>를</w:t>
      </w:r>
      <w:proofErr w:type="spellEnd"/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사용하여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평가했다</w:t>
      </w:r>
      <w:r w:rsidRPr="00611CA6">
        <w:rPr>
          <w:lang w:eastAsia="ko-KR"/>
        </w:rPr>
        <w:t>.</w:t>
      </w:r>
    </w:p>
    <w:p w14:paraId="08CF6205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Precision &amp; Recall:</w:t>
      </w:r>
    </w:p>
    <w:p w14:paraId="16EFFC49" w14:textId="77777777" w:rsidR="009B1BE1" w:rsidRPr="00611CA6" w:rsidRDefault="00392748" w:rsidP="009B1BE1">
      <w:pPr>
        <w:rPr>
          <w:lang w:eastAsia="ko-KR"/>
        </w:rPr>
      </w:pPr>
      <w:r>
        <w:rPr>
          <w:lang w:eastAsia="ko-KR"/>
        </w:rPr>
        <w:pict w14:anchorId="63088510">
          <v:shape id="_x0000_i1112" type="#_x0000_t75" style="width:211.5pt;height:27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1F08&quot;/&gt;&lt;w:defaultTabStop w:val=&quot;202&quot;/&gt;&lt;w:punctuationKerning/&gt;&lt;w:characterSpacingControl w:val=&quot;DontCompress&quot;/&gt;&lt;w:webPageEncoding w:val=&quot;macintosh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w:useFELayout/&gt;&lt;/w:compat&gt;&lt;wsp:rsids&gt;&lt;wsp:rsidRoot wsp:val=&quot;009F4B45&quot;/&gt;&lt;wsp:rsid wsp:val=&quot;00053C06&quot;/&gt;&lt;wsp:rsid wsp:val=&quot;0005601C&quot;/&gt;&lt;wsp:rsid wsp:val=&quot;00086554&quot;/&gt;&lt;wsp:rsid wsp:val=&quot;000C79BA&quot;/&gt;&lt;wsp:rsid wsp:val=&quot;00160CE0&quot;/&gt;&lt;wsp:rsid wsp:val=&quot;001643BF&quot;/&gt;&lt;wsp:rsid wsp:val=&quot;00186F48&quot;/&gt;&lt;wsp:rsid wsp:val=&quot;0025391F&quot;/&gt;&lt;wsp:rsid wsp:val=&quot;00297F14&quot;/&gt;&lt;wsp:rsid wsp:val=&quot;002A4351&quot;/&gt;&lt;wsp:rsid wsp:val=&quot;002C4AFE&quot;/&gt;&lt;wsp:rsid wsp:val=&quot;002D1BD4&quot;/&gt;&lt;wsp:rsid wsp:val=&quot;00392ED8&quot;/&gt;&lt;wsp:rsid wsp:val=&quot;00397693&quot;/&gt;&lt;wsp:rsid wsp:val=&quot;003D13A5&quot;/&gt;&lt;wsp:rsid wsp:val=&quot;00400F7E&quot;/&gt;&lt;wsp:rsid wsp:val=&quot;004470DC&quot;/&gt;&lt;wsp:rsid wsp:val=&quot;0046404A&quot;/&gt;&lt;wsp:rsid wsp:val=&quot;004B1E6D&quot;/&gt;&lt;wsp:rsid wsp:val=&quot;004B68D5&quot;/&gt;&lt;wsp:rsid wsp:val=&quot;004C2094&quot;/&gt;&lt;wsp:rsid wsp:val=&quot;004C6D5C&quot;/&gt;&lt;wsp:rsid wsp:val=&quot;00516457&quot;/&gt;&lt;wsp:rsid wsp:val=&quot;00525055&quot;/&gt;&lt;wsp:rsid wsp:val=&quot;00550A3F&quot;/&gt;&lt;wsp:rsid wsp:val=&quot;005544BB&quot;/&gt;&lt;wsp:rsid wsp:val=&quot;00597E0D&quot;/&gt;&lt;wsp:rsid wsp:val=&quot;005B0B40&quot;/&gt;&lt;wsp:rsid wsp:val=&quot;005C4E03&quot;/&gt;&lt;wsp:rsid wsp:val=&quot;005F3274&quot;/&gt;&lt;wsp:rsid wsp:val=&quot;00611CA6&quot;/&gt;&lt;wsp:rsid wsp:val=&quot;006331A5&quot;/&gt;&lt;wsp:rsid wsp:val=&quot;0063523A&quot;/&gt;&lt;wsp:rsid wsp:val=&quot;00691366&quot;/&gt;&lt;wsp:rsid wsp:val=&quot;0069250A&quot;/&gt;&lt;wsp:rsid wsp:val=&quot;006D171D&quot;/&gt;&lt;wsp:rsid wsp:val=&quot;006D196D&quot;/&gt;&lt;wsp:rsid wsp:val=&quot;006E071F&quot;/&gt;&lt;wsp:rsid wsp:val=&quot;00734E8C&quot;/&gt;&lt;wsp:rsid wsp:val=&quot;007446F4&quot;/&gt;&lt;wsp:rsid wsp:val=&quot;007765E1&quot;/&gt;&lt;wsp:rsid wsp:val=&quot;00783EF6&quot;/&gt;&lt;wsp:rsid wsp:val=&quot;007C025E&quot;/&gt;&lt;wsp:rsid wsp:val=&quot;007C1C63&quot;/&gt;&lt;wsp:rsid wsp:val=&quot;00823C3C&quot;/&gt;&lt;wsp:rsid wsp:val=&quot;00840CD1&quot;/&gt;&lt;wsp:rsid wsp:val=&quot;00845F56&quot;/&gt;&lt;wsp:rsid wsp:val=&quot;0085704C&quot;/&gt;&lt;wsp:rsid wsp:val=&quot;0093485D&quot;/&gt;&lt;wsp:rsid wsp:val=&quot;009B4349&quot;/&gt;&lt;wsp:rsid wsp:val=&quot;009F4B45&quot;/&gt;&lt;wsp:rsid wsp:val=&quot;00A63235&quot;/&gt;&lt;wsp:rsid wsp:val=&quot;00A7163E&quot;/&gt;&lt;wsp:rsid wsp:val=&quot;00AA710A&quot;/&gt;&lt;wsp:rsid wsp:val=&quot;00AD6E36&quot;/&gt;&lt;wsp:rsid wsp:val=&quot;00B24789&quot;/&gt;&lt;wsp:rsid wsp:val=&quot;00B419D3&quot;/&gt;&lt;wsp:rsid wsp:val=&quot;00B9791C&quot;/&gt;&lt;wsp:rsid wsp:val=&quot;00BB6FC0&quot;/&gt;&lt;wsp:rsid wsp:val=&quot;00C1431C&quot;/&gt;&lt;wsp:rsid wsp:val=&quot;00C14887&quot;/&gt;&lt;wsp:rsid wsp:val=&quot;00C2105C&quot;/&gt;&lt;wsp:rsid wsp:val=&quot;00C277A4&quot;/&gt;&lt;wsp:rsid wsp:val=&quot;00C74A0E&quot;/&gt;&lt;wsp:rsid wsp:val=&quot;00CD3AD2&quot;/&gt;&lt;wsp:rsid wsp:val=&quot;00CD59F0&quot;/&gt;&lt;wsp:rsid wsp:val=&quot;00CF0657&quot;/&gt;&lt;wsp:rsid wsp:val=&quot;00D212F6&quot;/&gt;&lt;wsp:rsid wsp:val=&quot;00D46E25&quot;/&gt;&lt;wsp:rsid wsp:val=&quot;00DD0143&quot;/&gt;&lt;wsp:rsid wsp:val=&quot;00DD5EE4&quot;/&gt;&lt;wsp:rsid wsp:val=&quot;00E62A38&quot;/&gt;&lt;wsp:rsid wsp:val=&quot;00EA248D&quot;/&gt;&lt;wsp:rsid wsp:val=&quot;00EA7F92&quot;/&gt;&lt;wsp:rsid wsp:val=&quot;00EC51C6&quot;/&gt;&lt;wsp:rsid wsp:val=&quot;00EC6291&quot;/&gt;&lt;wsp:rsid wsp:val=&quot;00ED0336&quot;/&gt;&lt;wsp:rsid wsp:val=&quot;00F40AFD&quot;/&gt;&lt;wsp:rsid wsp:val=&quot;00F41468&quot;/&gt;&lt;wsp:rsid wsp:val=&quot;00F47468&quot;/&gt;&lt;wsp:rsid wsp:val=&quot;00FA797E&quot;/&gt;&lt;/wsp:rsids&gt;&lt;/w:docPr&gt;&lt;w:body&gt;&lt;wx:sect&gt;&lt;w:p wsp:rsidR=&quot;00F47468&quot; wsp:rsidRPr=&quot;00F47468&quot; wsp:rsidRDefault=&quot;00F47468&quot; wsp:rsidP=&quot;00F47468&quot;&gt;&lt;m:oMathPara&gt;&lt;m:oMath&gt;&lt;m:r&gt;&lt;m:rPr&gt;&lt;m:nor/&gt;&lt;/m:rPr&gt;&lt;w:rPr&gt;&lt;w:rFonts w:ascii=&quot;援대┝&quot; w:fareast=&quot;援대┝&quot; w:h-ansi=&quot;援대┝&quot; w:cs=&quot;援대┝&quot;/&gt;&lt;wx:font wx:val=&quot;援대┝&quot;/&gt;&lt;w:sz w:val=&quot;24&quot;/&gt;&lt;w:sz-cs w:val=&quot;24&quot;/&gt;&lt;w:lang w:fareast=&quot;KO&quot;/&gt;&lt;/w:rPr&gt;&lt;m:t&gt;Precision&lt;/m:t&gt;&lt;/m:r&gt;&lt;m:r&gt;&lt;w:rPr&gt;&lt;w:rFonts w:ascii=&quot;Cambria Math&quot; w:fareast=&quot;援대?r&gt;&lt;w:rPr&gt;&lt;w:rFontr&gt;&lt;w:rPr&gt;&lt;w:rFontr&gt;&lt;w:rPr&gt;&lt;w:rFontr&gt;&lt;w:rPr&gt;&lt;w:rFont? w:h-ansi=&quot;Cambria Math&quot; w:cs=&quot;援대┝&quot;/&gt;&lt;wx:font wx:val=&quot;Cambria Math&quot;/&gt;&lt;w:i/&gt;&lt;w:sz w:val=&quot;24&quot;/&gt;&lt;w:sz-cs w:val=&quot;24&quot;/&gt;&lt;w:lang w:fareast=&quot;KO&quot;/&gt;&lt;/w:rPr&gt;&lt;m:t&gt;=&lt;/m:t&gt;&lt;/m:r&gt;&lt;m:f&gt;&lt;m:fPr&gt;&lt;m:ctrlPr&gt;&lt;w:rPr&gt;&lt;w:rFonontts w:ascii=&quot;Cambrontia Math&quot; w:fareasontt=&quot;援대┝&quot; w:h-aw:rFontnsi=&quot;Cambria Math&quot; w:cs=&quot;援대┝&quot;/&gt;&lt;wx:font wx:val=&quot;Cambria Math&quot;/&gt;&lt;w:sz w:val=&quot;24&quot;/&gt;&lt;w:sz-cs w:val=&quot;24&quot;/&gt;&lt;w:lang w:fareast=&quot;KO&quot;/&gt;&lt;/w:rPr&gt;&lt;/m:ctrlPr&gt;&lt;/m:fPr&gt;&lt;m:num&gt;&lt;m:r&gt;&lt;w:rPr&gt;&lt;w:rFonts w:asciiFonont=&quot;Cambria Math&quot; w:fambrontreast=&quot;援대┝&quot; w:h-afareasontnsi=&quot;Cambria Math&quot; w:cs:rFont=&quot;援대┝&quot;/&gt;&lt;wx:font wx:val=&quot;Cambria Math&quot;/&gt;&lt;w:i/&gt;&lt;w:sz w:val=&quot;24&quot;/&gt;&lt;w:sz-cs w:val=&quot;24&quot;/&gt;&lt;w:lang w:fareast=&quot;KO&quot;/&gt;&lt;/w:rPr&gt;&lt;m:t&gt;TP&lt;/m:t&gt;&lt;/m:r&gt;&lt;/m:num&gt;&lt;m:den&gt;&lt;m:r&gt;&lt;w:rPr&gt;&lt;w:rFFonontonts w:ascii=&quot;Cambria Mathmbront&quot; w:fareast=&quot;援대┝&quot; w:h-ansieasont=&quot;Cambria Math&quot; w:cs=&quot;援대┝&quot;:cs:rFont/&gt;&lt;wx:font wx:val=&quot;Cambria Math&quot;/&gt;&lt;w:i/&gt;&lt;w:sz w:val=&quot;24&quot;/&gt;&lt;w:sz-cs w:val=&quot;24&quot;/&gt;&lt;w:lang w:fareast=&quot;KO&quot;/&gt;&lt;/w:rPr&gt;&lt;m:t&gt;TP+FP&lt;/m:t&gt;&lt;/m:r&gt;&lt;/m:den&gt;&lt;/m:f&gt;&lt;m:Fonontr&gt;&lt;w:rPr&gt;&lt;w:rFonts w:ascii=&quot;Cambmbrontria Math&quot; w:fareast=&quot;援대┝&quot; w:h-aneasontsi=&quot;Cambria Math&quot; w:cs=&quot;援대┝&quot;/&gt;&lt;wx:f:rFontont wx:val=&quot;Cambria Math&quot;/&gt;&lt;w:i/&gt;&lt;w:sz w:val=&quot;24&quot;/&gt;&lt;w:sz-cs w:val=&quot;24&quot;/&gt;&lt;w:lang w:fareast=&quot;KO&quot;/&gt;&lt;/w:rPr&gt;&lt;m:t&gt;,&lt;/m:t&gt;&lt;/m:r&gt;&lt;m:r&gt;&lt;m:rPFonontr&gt;&lt;m:nor/&gt;&lt;/m:rPr&gt;&lt;w:rPr&gt;&lt;w:rFonts w:ambrontscii=&quot;援대┝&quot; w:fareast=&quot;援대┝&quot; w:h-ansi-aneasont=&quot;援대┝&quot; w:cs=&quot;援대┝&quot;/&gt;&lt;wx:font wx:val=&quot;援/&gt;&lt;wx:f:rFont대┝&quot;/&gt;&lt;w:sz w:val=&quot;24&quot;/&gt;&lt;w:sz-cs w:val=&quot;24&quot;/&gt;&lt;w:lang w:fareast=&quot;KO&quot;/&gt;&lt;/w:rPr&gt;&lt;m:t&gt;Recall&lt;/m:t&gt;&lt;/m:r&gt;&lt;m:m:r&gt;&lt;m:rPFonontr&gt;&lt;w:rPr&gt;&lt;w:rFonts w:ascii=&quot;Cambria Math&quot; w:Fonts w:ambrontfareast=&quot;援대┝&quot; w:h-ansi=&quot;Cambria Math&quot; w:cs=&quot;援?ansi-aneasont由?/&gt;&lt;wx:font wx:val=&quot;Cambria Math&quot;/&gt;&lt;w:i/&gt;&lt;w:sz w:val=&quot;:f:rFont24&quot;/&gt;&lt;w:sz-cs w:val=&quot;24&quot;/&gt;&lt;w:lang w:fareast=&quot;KO&quot;/&gt;&lt;/w:rPr&gt;&lt;m:t&gt;=&lt;/m:tonont&gt;&lt;/m:r&gt;&lt;m:f&gt;&lt;m:fPr&gt;&lt;m:ctrlPr&gt;&lt;w:rPr&gt;&lt;w:rFonts w:ascii=&quot;Cambbrontria Math&quot; w:fareast=&quot;援대┝&quot; w:h-ansi=&quot;Cambria Math&quot; w:cs=&quot;援?easont由?/&gt;&lt;wx:font wx:val=&quot;Cambria Math&quot;/&gt;&lt;w:sz w:val=&quot;24&quot;/&gt;&lt;w:sz-cs :rFontw:val=&quot;24&quot;/&gt;&lt;w:lang w:fareast=&quot;KO&quot;/&gt;&lt;/w:rPr&gt;&lt;/m:ctrlPonontr&gt;&lt;/m:fPr&gt;&lt;m:num&gt;&lt;m:r&gt;&lt;w:rPr&gt;&lt;w:rFonts w:ascii=&quot;Cambria Math&quot; w:brontfareast=&quot;援대┝&quot; w:h-ansi=&quot;Cambria Math&quot; w:cs=&quot;援대┝&quot;/&gt;&lt;wx:font wx援?easont:val=&quot;Cambria Math&quot;/&gt;&lt;w:i/&gt;&lt;w:sz w:val=&quot;24&quot;/&gt;&lt;w:sz-cs w:val=&quot;24&quot;/&gt;&lt;w:la:rFontng w:fareast=&quot;KO&quot;/&gt;&lt;/w:rPr&gt;&lt;m:t&gt;TlPonontP&lt;/m:t&gt;&lt;/m:r&gt;&lt;/m:num&gt;&lt;m:den&gt;&lt;m:r&gt;&lt;w:rPr&gt;&lt;w:rFonts w:ascii=&quot;Cambria Maw:brontth&quot; w:fareast=&quot;援대┝&quot; w:h-ansi=&quot;Cambria Math&quot; w:cs=&quot;援대┝&quot;/&gt;&lt;wx:font wx:vaeasontl=&quot;Cambria Math&quot;/&gt;&lt;w:i/&gt;&lt;w:sz w:val=&quot;24&quot;/&gt;&lt;w:sz-cs w:val=&quot;24&quot;/&gt;&lt;w:lang w:fare:rFontast=&quot;KO&quot;/&gt;&lt;/w:PonontrPr&gt;&lt;m:t&gt;TP+FN&lt;/m:t&gt;&lt;/m:r&gt;&lt;/m:den&gt;&lt;/m:f&gt;&lt;/m:oMath&gt;&lt;/m:oMathPara&gt;&lt;/w:p&gt;&lt;w:sec:bronttPr wsp:rsidR=&quot;00000000&quot; wsp:rsidRPr=&quot;00F47468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2" o:title="" chromakey="white"/>
          </v:shape>
        </w:pict>
      </w:r>
      <w:r w:rsidR="009B1BE1" w:rsidRPr="00611CA6">
        <w:rPr>
          <w:lang w:eastAsia="ko-KR"/>
        </w:rPr>
        <w:br/>
      </w:r>
    </w:p>
    <w:p w14:paraId="0FAE4547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mAP50: </w:t>
      </w:r>
      <w:proofErr w:type="spellStart"/>
      <w:r w:rsidRPr="00611CA6">
        <w:rPr>
          <w:lang w:eastAsia="ko-KR"/>
        </w:rPr>
        <w:t>IoU</w:t>
      </w:r>
      <w:proofErr w:type="spellEnd"/>
      <w:r w:rsidRPr="00611CA6">
        <w:rPr>
          <w:lang w:eastAsia="ko-KR"/>
        </w:rPr>
        <w:t xml:space="preserve">(Intersection over Union) </w:t>
      </w:r>
      <w:proofErr w:type="spellStart"/>
      <w:r w:rsidRPr="00611CA6">
        <w:rPr>
          <w:lang w:eastAsia="ko-KR"/>
        </w:rPr>
        <w:t>임계값이</w:t>
      </w:r>
      <w:proofErr w:type="spellEnd"/>
      <w:r w:rsidRPr="00611CA6">
        <w:rPr>
          <w:lang w:eastAsia="ko-KR"/>
        </w:rPr>
        <w:t xml:space="preserve"> 0.5</w:t>
      </w:r>
      <w:r w:rsidRPr="00611CA6">
        <w:rPr>
          <w:lang w:eastAsia="ko-KR"/>
        </w:rPr>
        <w:t>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때의</w:t>
      </w:r>
      <w:r w:rsidRPr="00611CA6">
        <w:rPr>
          <w:lang w:eastAsia="ko-KR"/>
        </w:rPr>
        <w:t xml:space="preserve"> AP(Average Precision) </w:t>
      </w:r>
      <w:r w:rsidRPr="00611CA6">
        <w:rPr>
          <w:lang w:eastAsia="ko-KR"/>
        </w:rPr>
        <w:t>평균값</w:t>
      </w:r>
      <w:r w:rsidRPr="00611CA6">
        <w:rPr>
          <w:lang w:eastAsia="ko-KR"/>
        </w:rPr>
        <w:t xml:space="preserve">. </w:t>
      </w:r>
      <w:r w:rsidRPr="00611CA6">
        <w:rPr>
          <w:lang w:eastAsia="ko-KR"/>
        </w:rPr>
        <w:t>탐지의</w:t>
      </w:r>
      <w:r w:rsidRPr="00611CA6">
        <w:rPr>
          <w:lang w:eastAsia="ko-KR"/>
        </w:rPr>
        <w:t xml:space="preserve"> '</w:t>
      </w:r>
      <w:r w:rsidRPr="00611CA6">
        <w:rPr>
          <w:lang w:eastAsia="ko-KR"/>
        </w:rPr>
        <w:t>존재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여부</w:t>
      </w:r>
      <w:r w:rsidRPr="00611CA6">
        <w:rPr>
          <w:lang w:eastAsia="ko-KR"/>
        </w:rPr>
        <w:t>'</w:t>
      </w:r>
      <w:proofErr w:type="spellStart"/>
      <w:r w:rsidRPr="00611CA6">
        <w:rPr>
          <w:lang w:eastAsia="ko-KR"/>
        </w:rPr>
        <w:t>를</w:t>
      </w:r>
      <w:proofErr w:type="spellEnd"/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판단하는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데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적합하다</w:t>
      </w:r>
      <w:r w:rsidRPr="00611CA6">
        <w:rPr>
          <w:lang w:eastAsia="ko-KR"/>
        </w:rPr>
        <w:t>.</w:t>
      </w:r>
    </w:p>
    <w:p w14:paraId="2BA47695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mAP50-95: </w:t>
      </w:r>
      <w:proofErr w:type="spellStart"/>
      <w:r w:rsidRPr="00611CA6">
        <w:rPr>
          <w:lang w:eastAsia="ko-KR"/>
        </w:rPr>
        <w:t>IoU</w:t>
      </w:r>
      <w:proofErr w:type="spellEnd"/>
      <w:r w:rsidRPr="00611CA6">
        <w:rPr>
          <w:lang w:eastAsia="ko-KR"/>
        </w:rPr>
        <w:t xml:space="preserve"> 0.5</w:t>
      </w:r>
      <w:r w:rsidRPr="00611CA6">
        <w:rPr>
          <w:lang w:eastAsia="ko-KR"/>
        </w:rPr>
        <w:t>에서</w:t>
      </w:r>
      <w:r w:rsidRPr="00611CA6">
        <w:rPr>
          <w:lang w:eastAsia="ko-KR"/>
        </w:rPr>
        <w:t xml:space="preserve"> 0.95</w:t>
      </w:r>
      <w:r w:rsidRPr="00611CA6">
        <w:rPr>
          <w:lang w:eastAsia="ko-KR"/>
        </w:rPr>
        <w:t>까지</w:t>
      </w:r>
      <w:r w:rsidRPr="00611CA6">
        <w:rPr>
          <w:lang w:eastAsia="ko-KR"/>
        </w:rPr>
        <w:t xml:space="preserve"> 0.05 </w:t>
      </w:r>
      <w:r w:rsidRPr="00611CA6">
        <w:rPr>
          <w:lang w:eastAsia="ko-KR"/>
        </w:rPr>
        <w:t>단위로</w:t>
      </w:r>
      <w:r w:rsidRPr="00611CA6">
        <w:rPr>
          <w:lang w:eastAsia="ko-KR"/>
        </w:rPr>
        <w:t xml:space="preserve"> AP</w:t>
      </w:r>
      <w:r w:rsidRPr="00611CA6">
        <w:rPr>
          <w:lang w:eastAsia="ko-KR"/>
        </w:rPr>
        <w:t>를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평균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낸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값</w:t>
      </w:r>
      <w:r w:rsidRPr="00611CA6">
        <w:rPr>
          <w:lang w:eastAsia="ko-KR"/>
        </w:rPr>
        <w:t xml:space="preserve">. </w:t>
      </w:r>
      <w:proofErr w:type="spellStart"/>
      <w:r w:rsidRPr="00611CA6">
        <w:rPr>
          <w:lang w:eastAsia="ko-KR"/>
        </w:rPr>
        <w:t>바운딩</w:t>
      </w:r>
      <w:proofErr w:type="spellEnd"/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박스의</w:t>
      </w:r>
      <w:r w:rsidRPr="00611CA6">
        <w:rPr>
          <w:lang w:eastAsia="ko-KR"/>
        </w:rPr>
        <w:t xml:space="preserve"> '</w:t>
      </w:r>
      <w:r w:rsidRPr="00611CA6">
        <w:rPr>
          <w:lang w:eastAsia="ko-KR"/>
        </w:rPr>
        <w:t>위치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정확도</w:t>
      </w:r>
      <w:r w:rsidRPr="00611CA6">
        <w:rPr>
          <w:lang w:eastAsia="ko-KR"/>
        </w:rPr>
        <w:t>'</w:t>
      </w:r>
      <w:proofErr w:type="spellStart"/>
      <w:r w:rsidRPr="00611CA6">
        <w:rPr>
          <w:lang w:eastAsia="ko-KR"/>
        </w:rPr>
        <w:t>를</w:t>
      </w:r>
      <w:proofErr w:type="spellEnd"/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엄밀하게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평가한다</w:t>
      </w:r>
      <w:r w:rsidRPr="00611CA6">
        <w:rPr>
          <w:lang w:eastAsia="ko-KR"/>
        </w:rPr>
        <w:t>.</w:t>
      </w:r>
    </w:p>
    <w:p w14:paraId="5F65F809" w14:textId="77777777" w:rsidR="009B1BE1" w:rsidRPr="00BF0F0B" w:rsidRDefault="009B1BE1" w:rsidP="009B1BE1">
      <w:pPr>
        <w:rPr>
          <w:lang w:eastAsia="ko-KR"/>
        </w:rPr>
      </w:pPr>
    </w:p>
    <w:p w14:paraId="65E95D2A" w14:textId="77777777" w:rsidR="009B1BE1" w:rsidRPr="00BF0F0B" w:rsidRDefault="009B1BE1" w:rsidP="009B1BE1">
      <w:pPr>
        <w:rPr>
          <w:lang w:eastAsia="ko-KR"/>
        </w:rPr>
      </w:pPr>
      <w:proofErr w:type="spellStart"/>
      <w:r w:rsidRPr="00611CA6">
        <w:rPr>
          <w:lang w:eastAsia="x-none"/>
        </w:rPr>
        <w:t>실험</w:t>
      </w:r>
      <w:proofErr w:type="spellEnd"/>
      <w:r w:rsidRPr="00611CA6">
        <w:rPr>
          <w:lang w:eastAsia="x-none"/>
        </w:rPr>
        <w:t xml:space="preserve"> </w:t>
      </w:r>
      <w:proofErr w:type="spellStart"/>
      <w:r w:rsidRPr="00611CA6">
        <w:rPr>
          <w:lang w:eastAsia="x-none"/>
        </w:rPr>
        <w:t>결과</w:t>
      </w:r>
      <w:proofErr w:type="spellEnd"/>
      <w:r w:rsidRPr="00611CA6">
        <w:rPr>
          <w:lang w:eastAsia="x-none"/>
        </w:rPr>
        <w:t xml:space="preserve"> </w:t>
      </w:r>
      <w:r w:rsidRPr="00611CA6">
        <w:rPr>
          <w:lang w:eastAsia="x-none"/>
        </w:rPr>
        <w:t>및</w:t>
      </w:r>
      <w:r w:rsidRPr="00611CA6">
        <w:rPr>
          <w:lang w:eastAsia="x-none"/>
        </w:rPr>
        <w:t xml:space="preserve"> </w:t>
      </w:r>
      <w:proofErr w:type="spellStart"/>
      <w:r w:rsidRPr="00611CA6">
        <w:rPr>
          <w:lang w:eastAsia="x-none"/>
        </w:rPr>
        <w:t>분석</w:t>
      </w:r>
      <w:proofErr w:type="spellEnd"/>
      <w:r w:rsidRPr="00611CA6">
        <w:rPr>
          <w:lang w:eastAsia="x-none"/>
        </w:rPr>
        <w:t xml:space="preserve"> (Experimental Results &amp; Analysis)</w:t>
      </w:r>
    </w:p>
    <w:p w14:paraId="44A803AD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 xml:space="preserve">A. </w:t>
      </w:r>
      <w:r w:rsidRPr="00611CA6">
        <w:rPr>
          <w:lang w:eastAsia="ko-KR"/>
        </w:rPr>
        <w:t>전체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성능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비교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및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정량적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분석</w:t>
      </w:r>
      <w:r w:rsidRPr="00611CA6">
        <w:rPr>
          <w:lang w:eastAsia="ko-KR"/>
        </w:rPr>
        <w:t xml:space="preserve"> (Overall Performance)</w:t>
      </w:r>
    </w:p>
    <w:p w14:paraId="7CA1E181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>제안하는</w:t>
      </w:r>
      <w:r w:rsidRPr="00611CA6">
        <w:rPr>
          <w:lang w:eastAsia="ko-KR"/>
        </w:rPr>
        <w:t xml:space="preserve"> GLAD </w:t>
      </w:r>
      <w:r w:rsidRPr="00611CA6">
        <w:rPr>
          <w:lang w:eastAsia="ko-KR"/>
        </w:rPr>
        <w:t>프레임워크의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유효성을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검증하기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위해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기존</w:t>
      </w:r>
      <w:r w:rsidRPr="00611CA6">
        <w:rPr>
          <w:lang w:eastAsia="ko-KR"/>
        </w:rPr>
        <w:t xml:space="preserve"> SOTA </w:t>
      </w:r>
      <w:r w:rsidRPr="00611CA6">
        <w:rPr>
          <w:lang w:eastAsia="ko-KR"/>
        </w:rPr>
        <w:t>경량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모델인</w:t>
      </w:r>
      <w:r w:rsidRPr="00611CA6">
        <w:rPr>
          <w:lang w:eastAsia="ko-KR"/>
        </w:rPr>
        <w:t xml:space="preserve"> YOLOv8s</w:t>
      </w:r>
      <w:r w:rsidRPr="00611CA6">
        <w:rPr>
          <w:lang w:eastAsia="ko-KR"/>
        </w:rPr>
        <w:t>와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비교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실험을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수행했다</w:t>
      </w:r>
      <w:r w:rsidRPr="00611CA6">
        <w:rPr>
          <w:lang w:eastAsia="ko-KR"/>
        </w:rPr>
        <w:t xml:space="preserve">. </w:t>
      </w:r>
      <w:r w:rsidRPr="00611CA6">
        <w:rPr>
          <w:lang w:eastAsia="ko-KR"/>
        </w:rPr>
        <w:t>최종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성능은</w:t>
      </w:r>
      <w:r w:rsidRPr="00611CA6">
        <w:rPr>
          <w:lang w:eastAsia="ko-KR"/>
        </w:rPr>
        <w:t xml:space="preserve"> Table 1</w:t>
      </w:r>
      <w:r w:rsidRPr="00611CA6">
        <w:rPr>
          <w:lang w:eastAsia="ko-KR"/>
        </w:rPr>
        <w:t>에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요약되어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있다</w:t>
      </w:r>
      <w:r w:rsidRPr="00611CA6">
        <w:rPr>
          <w:lang w:eastAsia="ko-KR"/>
        </w:rPr>
        <w:t>.</w:t>
      </w:r>
    </w:p>
    <w:p w14:paraId="69551403" w14:textId="77777777" w:rsidR="009B1BE1" w:rsidRPr="00611CA6" w:rsidRDefault="009B1BE1" w:rsidP="009B1BE1">
      <w:pPr>
        <w:rPr>
          <w:lang w:eastAsia="ko-KR"/>
        </w:rPr>
      </w:pPr>
      <w:r w:rsidRPr="00611CA6">
        <w:rPr>
          <w:lang w:eastAsia="ko-KR"/>
        </w:rPr>
        <w:t xml:space="preserve">Table 1: YOLO11 vs YOLOv8 </w:t>
      </w:r>
      <w:r w:rsidRPr="00611CA6">
        <w:rPr>
          <w:lang w:eastAsia="ko-KR"/>
        </w:rPr>
        <w:t>최종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성능</w:t>
      </w:r>
      <w:r w:rsidRPr="00611CA6">
        <w:rPr>
          <w:lang w:eastAsia="ko-KR"/>
        </w:rPr>
        <w:t xml:space="preserve"> </w:t>
      </w:r>
      <w:r w:rsidRPr="00611CA6">
        <w:rPr>
          <w:lang w:eastAsia="ko-KR"/>
        </w:rPr>
        <w:t>비교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08"/>
        <w:gridCol w:w="739"/>
        <w:gridCol w:w="797"/>
        <w:gridCol w:w="631"/>
        <w:gridCol w:w="651"/>
        <w:gridCol w:w="711"/>
      </w:tblGrid>
      <w:tr w:rsidR="009B1BE1" w14:paraId="7D77E6AB" w14:textId="77777777" w:rsidTr="000E18CD">
        <w:trPr>
          <w:trHeight w:val="473"/>
          <w:tblHeader/>
        </w:trPr>
        <w:tc>
          <w:tcPr>
            <w:tcW w:w="8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DA48E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</w:p>
        </w:tc>
        <w:tc>
          <w:tcPr>
            <w:tcW w:w="7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EEA40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mAP50 (%)</w:t>
            </w:r>
          </w:p>
        </w:tc>
        <w:tc>
          <w:tcPr>
            <w:tcW w:w="7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D6D18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mAP50-95 (%)</w:t>
            </w:r>
          </w:p>
        </w:tc>
        <w:tc>
          <w:tcPr>
            <w:tcW w:w="7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F155F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Precision (%)</w:t>
            </w:r>
          </w:p>
        </w:tc>
        <w:tc>
          <w:tcPr>
            <w:tcW w:w="6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3CDAE" w14:textId="77777777" w:rsidR="009B1BE1" w:rsidRDefault="009B1BE1" w:rsidP="000E18CD">
            <w:pPr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Recall</w:t>
            </w:r>
            <w:proofErr w:type="gramEnd"/>
            <w:r>
              <w:rPr>
                <w:lang w:eastAsia="ko-KR"/>
              </w:rPr>
              <w:t xml:space="preserve"> (%)</w:t>
            </w:r>
          </w:p>
        </w:tc>
        <w:tc>
          <w:tcPr>
            <w:tcW w:w="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662E7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F1 Score</w:t>
            </w:r>
          </w:p>
        </w:tc>
        <w:tc>
          <w:tcPr>
            <w:tcW w:w="7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D17D4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Params (M)</w:t>
            </w:r>
          </w:p>
        </w:tc>
      </w:tr>
      <w:tr w:rsidR="009B1BE1" w14:paraId="5BB54688" w14:textId="77777777" w:rsidTr="000E18CD">
        <w:trPr>
          <w:trHeight w:val="324"/>
        </w:trPr>
        <w:tc>
          <w:tcPr>
            <w:tcW w:w="8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93956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YOLOv8s</w:t>
            </w:r>
          </w:p>
        </w:tc>
        <w:tc>
          <w:tcPr>
            <w:tcW w:w="7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984F6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62.3</w:t>
            </w:r>
          </w:p>
        </w:tc>
        <w:tc>
          <w:tcPr>
            <w:tcW w:w="7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EC0C8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45.2</w:t>
            </w:r>
          </w:p>
        </w:tc>
        <w:tc>
          <w:tcPr>
            <w:tcW w:w="7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6BCAE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71.8</w:t>
            </w:r>
          </w:p>
        </w:tc>
        <w:tc>
          <w:tcPr>
            <w:tcW w:w="6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13B26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68.5</w:t>
            </w:r>
          </w:p>
        </w:tc>
        <w:tc>
          <w:tcPr>
            <w:tcW w:w="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6F5C6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0.701</w:t>
            </w:r>
          </w:p>
        </w:tc>
        <w:tc>
          <w:tcPr>
            <w:tcW w:w="7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F8606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11.1</w:t>
            </w:r>
          </w:p>
        </w:tc>
      </w:tr>
      <w:tr w:rsidR="009B1BE1" w14:paraId="6D665CAF" w14:textId="77777777" w:rsidTr="000E18CD">
        <w:trPr>
          <w:trHeight w:val="311"/>
        </w:trPr>
        <w:tc>
          <w:tcPr>
            <w:tcW w:w="8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FABA4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YOLO11s</w:t>
            </w:r>
          </w:p>
        </w:tc>
        <w:tc>
          <w:tcPr>
            <w:tcW w:w="7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8A36B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91.7</w:t>
            </w:r>
          </w:p>
        </w:tc>
        <w:tc>
          <w:tcPr>
            <w:tcW w:w="7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22ED6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72.6</w:t>
            </w:r>
          </w:p>
        </w:tc>
        <w:tc>
          <w:tcPr>
            <w:tcW w:w="7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BC866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92.8</w:t>
            </w:r>
          </w:p>
        </w:tc>
        <w:tc>
          <w:tcPr>
            <w:tcW w:w="6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39FE4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82.2</w:t>
            </w:r>
          </w:p>
        </w:tc>
        <w:tc>
          <w:tcPr>
            <w:tcW w:w="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98F19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0.872</w:t>
            </w:r>
          </w:p>
        </w:tc>
        <w:tc>
          <w:tcPr>
            <w:tcW w:w="7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37E70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9.4</w:t>
            </w:r>
          </w:p>
        </w:tc>
      </w:tr>
      <w:tr w:rsidR="009B1BE1" w14:paraId="4D89E58C" w14:textId="77777777" w:rsidTr="000E18CD">
        <w:trPr>
          <w:trHeight w:val="485"/>
        </w:trPr>
        <w:tc>
          <w:tcPr>
            <w:tcW w:w="81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EA927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절대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  <w:tc>
          <w:tcPr>
            <w:tcW w:w="7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ABEF25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+29.4</w:t>
            </w:r>
          </w:p>
        </w:tc>
        <w:tc>
          <w:tcPr>
            <w:tcW w:w="73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23E33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+27.4</w:t>
            </w:r>
          </w:p>
        </w:tc>
        <w:tc>
          <w:tcPr>
            <w:tcW w:w="79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9099D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+21.0</w:t>
            </w:r>
          </w:p>
        </w:tc>
        <w:tc>
          <w:tcPr>
            <w:tcW w:w="63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292D7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+13.7</w:t>
            </w:r>
          </w:p>
        </w:tc>
        <w:tc>
          <w:tcPr>
            <w:tcW w:w="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834E4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+0.171</w:t>
            </w:r>
          </w:p>
        </w:tc>
        <w:tc>
          <w:tcPr>
            <w:tcW w:w="7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21985" w14:textId="77777777" w:rsidR="009B1BE1" w:rsidRDefault="009B1BE1" w:rsidP="000E18CD">
            <w:pPr>
              <w:rPr>
                <w:lang w:eastAsia="ko-KR"/>
              </w:rPr>
            </w:pPr>
            <w:r>
              <w:rPr>
                <w:lang w:eastAsia="ko-KR"/>
              </w:rPr>
              <w:t>-1.7</w:t>
            </w:r>
          </w:p>
        </w:tc>
      </w:tr>
    </w:tbl>
    <w:p w14:paraId="0AFB17B9" w14:textId="6F34BD4B" w:rsidR="009B1BE1" w:rsidRPr="007605C1" w:rsidRDefault="009B1BE1" w:rsidP="00392748">
      <w:pPr>
        <w:rPr>
          <w:lang w:eastAsia="ko-KR"/>
        </w:rPr>
      </w:pPr>
    </w:p>
    <w:sectPr w:rsidR="009B1BE1" w:rsidRPr="007605C1" w:rsidSect="009B1BE1">
      <w:headerReference w:type="default" r:id="rId53"/>
      <w:type w:val="continuous"/>
      <w:pgSz w:w="12240" w:h="15840" w:code="1"/>
      <w:pgMar w:top="1008" w:right="95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3C2F0" w14:textId="77777777" w:rsidR="00C0687A" w:rsidRDefault="00C0687A">
      <w:r>
        <w:separator/>
      </w:r>
    </w:p>
  </w:endnote>
  <w:endnote w:type="continuationSeparator" w:id="0">
    <w:p w14:paraId="1B011B5B" w14:textId="77777777" w:rsidR="00C0687A" w:rsidRDefault="00C06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A31F3" w14:textId="77777777" w:rsidR="00C0687A" w:rsidRDefault="00C0687A"/>
  </w:footnote>
  <w:footnote w:type="continuationSeparator" w:id="0">
    <w:p w14:paraId="791066C0" w14:textId="77777777" w:rsidR="00C0687A" w:rsidRDefault="00C06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0479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BCB1144"/>
    <w:multiLevelType w:val="multilevel"/>
    <w:tmpl w:val="3B7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5" w15:restartNumberingAfterBreak="0">
    <w:nsid w:val="1BC74814"/>
    <w:multiLevelType w:val="multilevel"/>
    <w:tmpl w:val="E8B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21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7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8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8"/>
  </w:num>
  <w:num w:numId="3" w16cid:durableId="1465272294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3"/>
  </w:num>
  <w:num w:numId="7" w16cid:durableId="1106732431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20"/>
  </w:num>
  <w:num w:numId="13" w16cid:durableId="2031757497">
    <w:abstractNumId w:val="14"/>
  </w:num>
  <w:num w:numId="14" w16cid:durableId="1949923342">
    <w:abstractNumId w:val="26"/>
  </w:num>
  <w:num w:numId="15" w16cid:durableId="1952127246">
    <w:abstractNumId w:val="25"/>
  </w:num>
  <w:num w:numId="16" w16cid:durableId="1415778828">
    <w:abstractNumId w:val="32"/>
  </w:num>
  <w:num w:numId="17" w16cid:durableId="38482967">
    <w:abstractNumId w:val="17"/>
  </w:num>
  <w:num w:numId="18" w16cid:durableId="457066630">
    <w:abstractNumId w:val="16"/>
  </w:num>
  <w:num w:numId="19" w16cid:durableId="2048019475">
    <w:abstractNumId w:val="27"/>
  </w:num>
  <w:num w:numId="20" w16cid:durableId="757754870">
    <w:abstractNumId w:val="21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31"/>
  </w:num>
  <w:num w:numId="23" w16cid:durableId="1427266281">
    <w:abstractNumId w:val="30"/>
  </w:num>
  <w:num w:numId="24" w16cid:durableId="1941257243">
    <w:abstractNumId w:val="24"/>
  </w:num>
  <w:num w:numId="25" w16cid:durableId="357900911">
    <w:abstractNumId w:val="29"/>
  </w:num>
  <w:num w:numId="26" w16cid:durableId="930701811">
    <w:abstractNumId w:val="12"/>
  </w:num>
  <w:num w:numId="27" w16cid:durableId="1738476444">
    <w:abstractNumId w:val="28"/>
  </w:num>
  <w:num w:numId="28" w16cid:durableId="423184699">
    <w:abstractNumId w:val="19"/>
  </w:num>
  <w:num w:numId="29" w16cid:durableId="269166315">
    <w:abstractNumId w:val="22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  <w:num w:numId="41" w16cid:durableId="2019773548">
    <w:abstractNumId w:val="13"/>
  </w:num>
  <w:num w:numId="42" w16cid:durableId="2584887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45"/>
    <w:rsid w:val="00053C06"/>
    <w:rsid w:val="0005601C"/>
    <w:rsid w:val="00086554"/>
    <w:rsid w:val="00147B16"/>
    <w:rsid w:val="00160CE0"/>
    <w:rsid w:val="001643BF"/>
    <w:rsid w:val="0018684D"/>
    <w:rsid w:val="00186F48"/>
    <w:rsid w:val="00202566"/>
    <w:rsid w:val="0025391F"/>
    <w:rsid w:val="00297F14"/>
    <w:rsid w:val="002A4351"/>
    <w:rsid w:val="002C4AFE"/>
    <w:rsid w:val="002D1BD4"/>
    <w:rsid w:val="003651B1"/>
    <w:rsid w:val="00392748"/>
    <w:rsid w:val="00392ED8"/>
    <w:rsid w:val="00397693"/>
    <w:rsid w:val="003D13A5"/>
    <w:rsid w:val="00400F7E"/>
    <w:rsid w:val="004470DC"/>
    <w:rsid w:val="0046404A"/>
    <w:rsid w:val="004B1E6D"/>
    <w:rsid w:val="004B68D5"/>
    <w:rsid w:val="004C2094"/>
    <w:rsid w:val="004C6D5C"/>
    <w:rsid w:val="004E5680"/>
    <w:rsid w:val="00516457"/>
    <w:rsid w:val="00525055"/>
    <w:rsid w:val="00550A3F"/>
    <w:rsid w:val="005544BB"/>
    <w:rsid w:val="00597E0D"/>
    <w:rsid w:val="005B0B40"/>
    <w:rsid w:val="005C4E03"/>
    <w:rsid w:val="005F3274"/>
    <w:rsid w:val="005F5030"/>
    <w:rsid w:val="006331A5"/>
    <w:rsid w:val="0063523A"/>
    <w:rsid w:val="00691366"/>
    <w:rsid w:val="0069250A"/>
    <w:rsid w:val="006D171D"/>
    <w:rsid w:val="006D196D"/>
    <w:rsid w:val="006E071F"/>
    <w:rsid w:val="00702DD5"/>
    <w:rsid w:val="00734E8C"/>
    <w:rsid w:val="007446F4"/>
    <w:rsid w:val="007765E1"/>
    <w:rsid w:val="00783EF6"/>
    <w:rsid w:val="007C025E"/>
    <w:rsid w:val="007C1C63"/>
    <w:rsid w:val="00823C3C"/>
    <w:rsid w:val="00840CD1"/>
    <w:rsid w:val="00845F56"/>
    <w:rsid w:val="0085704C"/>
    <w:rsid w:val="0093485D"/>
    <w:rsid w:val="009B1BE1"/>
    <w:rsid w:val="009B4349"/>
    <w:rsid w:val="009F4B45"/>
    <w:rsid w:val="00A63235"/>
    <w:rsid w:val="00A7163E"/>
    <w:rsid w:val="00AA710A"/>
    <w:rsid w:val="00AD6E36"/>
    <w:rsid w:val="00B24789"/>
    <w:rsid w:val="00B419D3"/>
    <w:rsid w:val="00B9791C"/>
    <w:rsid w:val="00BB6FC0"/>
    <w:rsid w:val="00C0687A"/>
    <w:rsid w:val="00C1431C"/>
    <w:rsid w:val="00C14887"/>
    <w:rsid w:val="00C2105C"/>
    <w:rsid w:val="00C277A4"/>
    <w:rsid w:val="00C56D73"/>
    <w:rsid w:val="00C74A0E"/>
    <w:rsid w:val="00CD3AD2"/>
    <w:rsid w:val="00CD59F0"/>
    <w:rsid w:val="00CF0657"/>
    <w:rsid w:val="00CF0A38"/>
    <w:rsid w:val="00D212F6"/>
    <w:rsid w:val="00D46E25"/>
    <w:rsid w:val="00DD0143"/>
    <w:rsid w:val="00E4759C"/>
    <w:rsid w:val="00E62A38"/>
    <w:rsid w:val="00EA248D"/>
    <w:rsid w:val="00EA7F92"/>
    <w:rsid w:val="00EC51C6"/>
    <w:rsid w:val="00EC6291"/>
    <w:rsid w:val="00ED0336"/>
    <w:rsid w:val="00F40AFD"/>
    <w:rsid w:val="00F41468"/>
    <w:rsid w:val="00FA797E"/>
    <w:rsid w:val="00FD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A9119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9B1BE1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paragraph" w:customStyle="1" w:styleId="code-line">
    <w:name w:val="code-line"/>
    <w:basedOn w:val="a"/>
    <w:rsid w:val="009B1BE1"/>
    <w:pPr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  <w:style w:type="character" w:styleId="af0">
    <w:name w:val="Emphasis"/>
    <w:uiPriority w:val="20"/>
    <w:qFormat/>
    <w:rsid w:val="009B1B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</Template>
  <TotalTime>3</TotalTime>
  <Pages>3</Pages>
  <Words>1237</Words>
  <Characters>5200</Characters>
  <Application>Microsoft Office Word</Application>
  <DocSecurity>0</DocSecurity>
  <Lines>371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6254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유재언(대학원생-자동차모빌리티전공)</cp:lastModifiedBy>
  <cp:revision>4</cp:revision>
  <cp:lastPrinted>2012-08-02T15:23:00Z</cp:lastPrinted>
  <dcterms:created xsi:type="dcterms:W3CDTF">2026-02-02T12:34:00Z</dcterms:created>
  <dcterms:modified xsi:type="dcterms:W3CDTF">2026-02-02T12:39:00Z</dcterms:modified>
</cp:coreProperties>
</file>